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1A1F29" w:rsidR="0050513B" w:rsidRDefault="0050513B" w14:paraId="479E94A3" w14:textId="35C577E3">
      <w:pPr>
        <w:pStyle w:val="NormalTB"/>
        <w:widowControl w:val="0"/>
        <w:spacing w:before="120"/>
        <w:rPr>
          <w:rFonts w:ascii="Tahoma" w:hAnsi="Tahoma" w:eastAsia="Tahoma" w:cs="Tahoma"/>
          <w:snapToGrid w:val="0"/>
          <w:lang w:val="en-US"/>
        </w:rPr>
      </w:pPr>
      <w:bookmarkStart w:name="_Toc465677962" w:id="0"/>
      <w:bookmarkStart w:name="_Toc467738734" w:id="1"/>
    </w:p>
    <w:p w:rsidRPr="001A1F29" w:rsidR="0050513B" w:rsidP="00290D54" w:rsidRDefault="00290D54" w14:paraId="29B90091" w14:textId="6E2549A1">
      <w:pPr>
        <w:pStyle w:val="NormalTB"/>
        <w:spacing w:before="120"/>
        <w:jc w:val="left"/>
        <w:rPr>
          <w:rFonts w:ascii="Tahoma" w:hAnsi="Tahoma" w:eastAsia="Tahoma" w:cs="Tahoma"/>
          <w:lang w:val="en-US"/>
        </w:rPr>
      </w:pPr>
      <w:r w:rsidRPr="001A1F29">
        <w:rPr>
          <w:rFonts w:ascii="Tahoma" w:hAnsi="Tahoma" w:cs="Tahoma"/>
          <w:noProof/>
        </w:rPr>
        <w:drawing>
          <wp:anchor distT="0" distB="0" distL="114300" distR="114300" simplePos="0" relativeHeight="251658240" behindDoc="1" locked="0" layoutInCell="1" allowOverlap="1" wp14:anchorId="11DABAC2" wp14:editId="57C771EF">
            <wp:simplePos x="0" y="0"/>
            <wp:positionH relativeFrom="margin">
              <wp:align>left</wp:align>
            </wp:positionH>
            <wp:positionV relativeFrom="paragraph">
              <wp:posOffset>67310</wp:posOffset>
            </wp:positionV>
            <wp:extent cx="2095500" cy="830580"/>
            <wp:effectExtent l="0" t="0" r="0" b="0"/>
            <wp:wrapTight wrapText="bothSides">
              <wp:wrapPolygon edited="0">
                <wp:start x="7855" y="1486"/>
                <wp:lineTo x="589" y="2477"/>
                <wp:lineTo x="0" y="2972"/>
                <wp:lineTo x="196" y="19817"/>
                <wp:lineTo x="21207" y="19817"/>
                <wp:lineTo x="21404" y="15358"/>
                <wp:lineTo x="15709" y="10404"/>
                <wp:lineTo x="19833" y="8917"/>
                <wp:lineTo x="19047" y="2972"/>
                <wp:lineTo x="8836" y="1486"/>
                <wp:lineTo x="7855" y="1486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1A1F29" w:rsidR="0050513B" w:rsidP="004D7C4B" w:rsidRDefault="0050513B" w14:paraId="39577BDD" w14:textId="77777777">
      <w:pPr>
        <w:rPr>
          <w:rFonts w:eastAsia="Tahoma"/>
        </w:rPr>
      </w:pPr>
    </w:p>
    <w:p w:rsidRPr="001A1F29" w:rsidR="0050513B" w:rsidP="004D7C4B" w:rsidRDefault="0050513B" w14:paraId="6C37A82C" w14:textId="77777777">
      <w:pPr>
        <w:rPr>
          <w:rFonts w:eastAsia="Tahoma"/>
        </w:rPr>
      </w:pPr>
    </w:p>
    <w:p w:rsidRPr="001A1F29" w:rsidR="0050513B" w:rsidRDefault="0050513B" w14:paraId="2E3B867D" w14:textId="77777777">
      <w:pPr>
        <w:pStyle w:val="NormalTB"/>
        <w:spacing w:before="120"/>
        <w:rPr>
          <w:rFonts w:ascii="Tahoma" w:hAnsi="Tahoma" w:eastAsia="Tahoma" w:cs="Tahoma"/>
          <w:lang w:val="en-US"/>
        </w:rPr>
      </w:pPr>
    </w:p>
    <w:p w:rsidRPr="001A1F29" w:rsidR="0050513B" w:rsidP="004D7C4B" w:rsidRDefault="0050513B" w14:paraId="3CA32F78" w14:textId="38D4B60D">
      <w:pPr>
        <w:rPr>
          <w:rFonts w:eastAsia="Tahoma"/>
        </w:rPr>
      </w:pPr>
    </w:p>
    <w:p w:rsidRPr="001A1F29" w:rsidR="00CD60CA" w:rsidP="004D7C4B" w:rsidRDefault="00CD60CA" w14:paraId="5358DBF3" w14:textId="12FAE135">
      <w:pPr>
        <w:rPr>
          <w:rFonts w:eastAsia="Tahoma"/>
        </w:rPr>
      </w:pPr>
    </w:p>
    <w:p w:rsidRPr="001A1F29" w:rsidR="00CD60CA" w:rsidP="004D7C4B" w:rsidRDefault="00CD60CA" w14:paraId="3D9E5F42" w14:textId="77777777">
      <w:pPr>
        <w:rPr>
          <w:rFonts w:eastAsia="Tahoma"/>
        </w:rPr>
      </w:pPr>
    </w:p>
    <w:p w:rsidRPr="001A1F29" w:rsidR="0050513B" w:rsidP="004D7C4B" w:rsidRDefault="0050513B" w14:paraId="5B60E210" w14:textId="77777777">
      <w:pPr>
        <w:rPr>
          <w:rFonts w:eastAsia="Tahoma"/>
        </w:rPr>
      </w:pPr>
    </w:p>
    <w:p w:rsidRPr="00E70CA7" w:rsidR="0050513B" w:rsidP="00E70CA7" w:rsidRDefault="00CD60CA" w14:paraId="18F4D653" w14:textId="5CBBE391">
      <w:pPr>
        <w:pStyle w:val="HeadingBig"/>
      </w:pPr>
      <w:r w:rsidRPr="00E70CA7">
        <w:t>Charity Organization</w:t>
      </w:r>
      <w:r w:rsidRPr="00E70CA7" w:rsidR="00290D54">
        <w:t>’s Finance</w:t>
      </w:r>
      <w:r w:rsidRPr="00E70CA7">
        <w:t xml:space="preserve"> Management</w:t>
      </w:r>
      <w:r w:rsidRPr="00E70CA7" w:rsidR="00E4702E">
        <w:t xml:space="preserve"> </w:t>
      </w:r>
      <w:r w:rsidRPr="00E70CA7" w:rsidR="00290D54">
        <w:t>System</w:t>
      </w:r>
      <w:r w:rsidRPr="00E70CA7" w:rsidR="00E70CA7">
        <w:t xml:space="preserve"> </w:t>
      </w:r>
      <w:r w:rsidRPr="00E70CA7" w:rsidR="0050513B">
        <w:t>Software Requirement Specification</w:t>
      </w:r>
    </w:p>
    <w:p w:rsidRPr="001A1F29" w:rsidR="0050513B" w:rsidP="004D7C4B" w:rsidRDefault="0050513B" w14:paraId="03CEDC89" w14:textId="77777777">
      <w:pPr>
        <w:rPr>
          <w:rFonts w:eastAsia="Tahoma"/>
        </w:rPr>
      </w:pPr>
    </w:p>
    <w:p w:rsidRPr="001A1F29" w:rsidR="0050513B" w:rsidP="004D7C4B" w:rsidRDefault="0050513B" w14:paraId="31EF37F5" w14:textId="5A59788F">
      <w:pPr>
        <w:pStyle w:val="NormalT"/>
        <w:rPr>
          <w:rFonts w:eastAsia="Tahoma"/>
        </w:rPr>
      </w:pPr>
      <w:r w:rsidRPr="001A1F29">
        <w:rPr>
          <w:rFonts w:eastAsia="Tahoma"/>
        </w:rPr>
        <w:t xml:space="preserve">Project Code: </w:t>
      </w:r>
      <w:r w:rsidRPr="001A1F29" w:rsidR="00290D54">
        <w:rPr>
          <w:rFonts w:eastAsia="Tahoma"/>
        </w:rPr>
        <w:t>SWR302</w:t>
      </w:r>
    </w:p>
    <w:p w:rsidRPr="001A1F29" w:rsidR="0050513B" w:rsidP="004D7C4B" w:rsidRDefault="0050513B" w14:paraId="414270B8" w14:textId="171124F0">
      <w:pPr>
        <w:pStyle w:val="NormalT"/>
        <w:rPr>
          <w:rFonts w:eastAsia="Tahoma"/>
        </w:rPr>
      </w:pPr>
      <w:r w:rsidRPr="001A1F29">
        <w:rPr>
          <w:rFonts w:eastAsia="Tahoma"/>
        </w:rPr>
        <w:t xml:space="preserve">Document Code: </w:t>
      </w:r>
      <w:r w:rsidRPr="001A1F29" w:rsidR="00290D54">
        <w:rPr>
          <w:rFonts w:eastAsia="Tahoma"/>
        </w:rPr>
        <w:t>SRS</w:t>
      </w:r>
      <w:r w:rsidRPr="001A1F29" w:rsidR="009165DB">
        <w:rPr>
          <w:rFonts w:eastAsia="Tahoma"/>
        </w:rPr>
        <w:t xml:space="preserve"> </w:t>
      </w:r>
      <w:r w:rsidRPr="001A1F29">
        <w:rPr>
          <w:rFonts w:eastAsia="Tahoma"/>
        </w:rPr>
        <w:t>– v</w:t>
      </w:r>
      <w:r w:rsidRPr="001A1F29" w:rsidR="00EE4D3C">
        <w:rPr>
          <w:rFonts w:eastAsia="Tahoma"/>
        </w:rPr>
        <w:t xml:space="preserve"> </w:t>
      </w:r>
      <w:r w:rsidRPr="001A1F29" w:rsidR="00290D54">
        <w:rPr>
          <w:rFonts w:eastAsia="Tahoma"/>
        </w:rPr>
        <w:t>1</w:t>
      </w:r>
      <w:r w:rsidRPr="001A1F29">
        <w:rPr>
          <w:rFonts w:eastAsia="Tahoma"/>
        </w:rPr>
        <w:t>.</w:t>
      </w:r>
      <w:r w:rsidRPr="001A1F29" w:rsidR="00290D54">
        <w:rPr>
          <w:rFonts w:eastAsia="Tahoma"/>
        </w:rPr>
        <w:t>0</w:t>
      </w:r>
    </w:p>
    <w:p w:rsidRPr="001A1F29" w:rsidR="0050513B" w:rsidP="004D7C4B" w:rsidRDefault="0050513B" w14:paraId="2CEB1DF5" w14:textId="77777777">
      <w:pPr>
        <w:pStyle w:val="NormalT"/>
        <w:rPr>
          <w:rFonts w:eastAsia="Tahoma"/>
        </w:rPr>
      </w:pPr>
    </w:p>
    <w:p w:rsidRPr="001A1F29" w:rsidR="0050513B" w:rsidP="004D7C4B" w:rsidRDefault="0050513B" w14:paraId="52E9150C" w14:textId="77777777">
      <w:pPr>
        <w:rPr>
          <w:rFonts w:eastAsia="Tahoma"/>
        </w:rPr>
      </w:pPr>
    </w:p>
    <w:p w:rsidRPr="001A1F29" w:rsidR="0050513B" w:rsidP="004D7C4B" w:rsidRDefault="0050513B" w14:paraId="52D94D6B" w14:textId="77777777">
      <w:pPr>
        <w:rPr>
          <w:rFonts w:eastAsia="Tahoma"/>
        </w:rPr>
      </w:pPr>
    </w:p>
    <w:p w:rsidRPr="001A1F29" w:rsidR="0050513B" w:rsidP="004D7C4B" w:rsidRDefault="0050513B" w14:paraId="757BD676" w14:textId="7FB938DF">
      <w:pPr>
        <w:rPr>
          <w:rFonts w:eastAsia="Tahoma"/>
        </w:rPr>
      </w:pPr>
    </w:p>
    <w:p w:rsidR="00CD60CA" w:rsidP="004D7C4B" w:rsidRDefault="00CD60CA" w14:paraId="7FC7B14D" w14:textId="67B6EB63">
      <w:pPr>
        <w:rPr>
          <w:rFonts w:eastAsia="Tahoma"/>
        </w:rPr>
      </w:pPr>
    </w:p>
    <w:p w:rsidR="0009272F" w:rsidP="004D7C4B" w:rsidRDefault="0009272F" w14:paraId="6F71122C" w14:textId="5FD320B0">
      <w:pPr>
        <w:rPr>
          <w:rFonts w:eastAsia="Tahoma"/>
        </w:rPr>
      </w:pPr>
    </w:p>
    <w:p w:rsidRPr="001A1F29" w:rsidR="0009272F" w:rsidP="004D7C4B" w:rsidRDefault="0009272F" w14:paraId="4199DFC5" w14:textId="77777777">
      <w:pPr>
        <w:rPr>
          <w:rFonts w:eastAsia="Tahoma"/>
        </w:rPr>
      </w:pPr>
    </w:p>
    <w:p w:rsidRPr="001A1F29" w:rsidR="00CD60CA" w:rsidP="004D7C4B" w:rsidRDefault="00CD60CA" w14:paraId="6A189243" w14:textId="4BB00315">
      <w:pPr>
        <w:rPr>
          <w:rFonts w:eastAsia="Tahoma"/>
        </w:rPr>
      </w:pPr>
    </w:p>
    <w:p w:rsidRPr="001A1F29" w:rsidR="00CD60CA" w:rsidP="004D7C4B" w:rsidRDefault="00CD60CA" w14:paraId="3A73284D" w14:textId="6EDDEC7C">
      <w:pPr>
        <w:rPr>
          <w:rFonts w:eastAsia="Tahoma"/>
        </w:rPr>
      </w:pPr>
    </w:p>
    <w:p w:rsidRPr="001A1F29" w:rsidR="00CD60CA" w:rsidP="004D7C4B" w:rsidRDefault="00CD60CA" w14:paraId="52C63B12" w14:textId="19D4FC48">
      <w:pPr>
        <w:rPr>
          <w:rFonts w:eastAsia="Tahoma"/>
        </w:rPr>
      </w:pPr>
    </w:p>
    <w:p w:rsidRPr="001A1F29" w:rsidR="00CD60CA" w:rsidP="004D7C4B" w:rsidRDefault="00CD60CA" w14:paraId="1ADF085C" w14:textId="79507FB8">
      <w:pPr>
        <w:rPr>
          <w:rFonts w:eastAsia="Tahoma"/>
        </w:rPr>
      </w:pPr>
    </w:p>
    <w:p w:rsidR="00CD60CA" w:rsidP="004D7C4B" w:rsidRDefault="00CD60CA" w14:paraId="2040AEEE" w14:textId="02C97C28">
      <w:pPr>
        <w:rPr>
          <w:rFonts w:eastAsia="Tahoma"/>
        </w:rPr>
      </w:pPr>
    </w:p>
    <w:p w:rsidR="008B2962" w:rsidP="004D7C4B" w:rsidRDefault="008B2962" w14:paraId="06ACB17F" w14:textId="2A221A00">
      <w:pPr>
        <w:rPr>
          <w:rFonts w:eastAsia="Tahoma"/>
        </w:rPr>
      </w:pPr>
    </w:p>
    <w:p w:rsidR="008B2962" w:rsidP="004D7C4B" w:rsidRDefault="008B2962" w14:paraId="794C39B2" w14:textId="7C4E4C19">
      <w:pPr>
        <w:rPr>
          <w:rFonts w:eastAsia="Tahoma"/>
        </w:rPr>
      </w:pPr>
    </w:p>
    <w:p w:rsidR="008B2962" w:rsidP="004D7C4B" w:rsidRDefault="008B2962" w14:paraId="62CA4900" w14:textId="055F70D3">
      <w:pPr>
        <w:rPr>
          <w:rFonts w:eastAsia="Tahoma"/>
        </w:rPr>
      </w:pPr>
    </w:p>
    <w:p w:rsidR="008B2962" w:rsidP="004D7C4B" w:rsidRDefault="008B2962" w14:paraId="397810BD" w14:textId="4E270471">
      <w:pPr>
        <w:rPr>
          <w:rFonts w:eastAsia="Tahoma"/>
        </w:rPr>
      </w:pPr>
    </w:p>
    <w:p w:rsidRPr="001A1F29" w:rsidR="008B2962" w:rsidP="004D7C4B" w:rsidRDefault="008B2962" w14:paraId="4D4D5F98" w14:textId="77777777">
      <w:pPr>
        <w:rPr>
          <w:rFonts w:eastAsia="Tahoma"/>
        </w:rPr>
      </w:pPr>
    </w:p>
    <w:p w:rsidRPr="001A1F29" w:rsidR="0050513B" w:rsidP="00145D6F" w:rsidRDefault="0050513B" w14:paraId="58D2786D" w14:textId="77777777">
      <w:pPr>
        <w:ind w:left="0"/>
        <w:rPr>
          <w:rFonts w:eastAsia="Tahoma"/>
        </w:rPr>
      </w:pPr>
    </w:p>
    <w:p w:rsidRPr="001A1F29" w:rsidR="00290D54" w:rsidP="004D7C4B" w:rsidRDefault="00290D54" w14:paraId="456B881C" w14:textId="77777777">
      <w:pPr>
        <w:rPr>
          <w:rFonts w:eastAsia="Tahoma"/>
        </w:rPr>
      </w:pPr>
    </w:p>
    <w:p w:rsidRPr="001A1F29" w:rsidR="0050513B" w:rsidP="00290D54" w:rsidRDefault="00290D54" w14:paraId="1530AC0A" w14:textId="307C3529">
      <w:pPr>
        <w:pStyle w:val="NormalTB"/>
        <w:widowControl w:val="0"/>
        <w:spacing w:before="120"/>
        <w:rPr>
          <w:rFonts w:ascii="Tahoma" w:hAnsi="Tahoma" w:eastAsia="Tahoma" w:cs="Tahoma"/>
          <w:b/>
          <w:snapToGrid w:val="0"/>
          <w:lang w:val="en-US"/>
        </w:rPr>
      </w:pPr>
      <w:r w:rsidRPr="001A1F29">
        <w:rPr>
          <w:rFonts w:ascii="Tahoma" w:hAnsi="Tahoma" w:eastAsia="Tahoma" w:cs="Tahoma"/>
          <w:b/>
          <w:snapToGrid w:val="0"/>
          <w:lang w:val="en-US"/>
        </w:rPr>
        <w:t>FPT University, 03/03/2021</w:t>
      </w:r>
    </w:p>
    <w:p w:rsidRPr="001A1F29" w:rsidR="0050513B" w:rsidP="004D7C4B" w:rsidRDefault="0050513B" w14:paraId="0744C345" w14:textId="77777777">
      <w:pPr>
        <w:pStyle w:val="NormalH"/>
        <w:rPr>
          <w:rFonts w:ascii="Tahoma" w:hAnsi="Tahoma" w:eastAsia="Tahoma" w:cs="Tahoma"/>
          <w:color w:val="auto"/>
        </w:rPr>
      </w:pPr>
      <w:r w:rsidRPr="001A1F29">
        <w:rPr>
          <w:rFonts w:ascii="Tahoma" w:hAnsi="Tahoma" w:eastAsia="Tahoma" w:cs="Tahoma"/>
          <w:color w:val="auto"/>
        </w:rPr>
        <w:t>Record of change</w:t>
      </w:r>
    </w:p>
    <w:p w:rsidRPr="001A1F29" w:rsidR="0050513B" w:rsidP="004D7C4B" w:rsidRDefault="0050513B" w14:paraId="7403D40D" w14:textId="77777777">
      <w:pPr>
        <w:rPr>
          <w:rFonts w:eastAsia="Tahoma"/>
        </w:rPr>
      </w:pPr>
    </w:p>
    <w:p w:rsidRPr="001A1F29" w:rsidR="0050513B" w:rsidP="004D7C4B" w:rsidRDefault="0050513B" w14:paraId="51EAFA72" w14:textId="77777777">
      <w:pPr>
        <w:rPr>
          <w:rFonts w:eastAsia="Tahoma"/>
        </w:rPr>
      </w:pPr>
      <w:r w:rsidRPr="001A1F29">
        <w:rPr>
          <w:rFonts w:eastAsia="Tahoma"/>
        </w:rPr>
        <w:t>*A - Added M - Modified D - Deleted</w:t>
      </w:r>
    </w:p>
    <w:tbl>
      <w:tblPr>
        <w:tblW w:w="9000" w:type="dxa"/>
        <w:tblInd w:w="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355"/>
        <w:gridCol w:w="1975"/>
        <w:gridCol w:w="990"/>
        <w:gridCol w:w="3150"/>
        <w:gridCol w:w="1530"/>
      </w:tblGrid>
      <w:tr w:rsidRPr="001A1F29" w:rsidR="0050513B" w:rsidTr="4123BB10" w14:paraId="63228276" w14:textId="77777777">
        <w:tc>
          <w:tcPr>
            <w:tcW w:w="1355" w:type="dxa"/>
            <w:shd w:val="clear" w:color="auto" w:fill="FFE8E1"/>
          </w:tcPr>
          <w:p w:rsidRPr="001A1F29" w:rsidR="0050513B" w:rsidP="004D7C4B" w:rsidRDefault="0050513B" w14:paraId="3E96CDD7" w14:textId="77777777">
            <w:pPr>
              <w:pStyle w:val="HeadingLv1"/>
              <w:rPr>
                <w:rFonts w:eastAsia="Tahoma"/>
                <w:color w:val="auto"/>
              </w:rPr>
            </w:pPr>
            <w:r w:rsidRPr="001A1F29">
              <w:rPr>
                <w:rFonts w:eastAsia="Tahoma"/>
                <w:color w:val="auto"/>
              </w:rPr>
              <w:t>Effective Date</w:t>
            </w:r>
          </w:p>
        </w:tc>
        <w:tc>
          <w:tcPr>
            <w:tcW w:w="1975" w:type="dxa"/>
            <w:shd w:val="clear" w:color="auto" w:fill="FFE8E1"/>
          </w:tcPr>
          <w:p w:rsidRPr="001A1F29" w:rsidR="0050513B" w:rsidP="004D7C4B" w:rsidRDefault="0050513B" w14:paraId="3A63968F" w14:textId="77777777">
            <w:pPr>
              <w:pStyle w:val="HeadingLv1"/>
              <w:rPr>
                <w:rFonts w:eastAsia="Tahoma"/>
                <w:color w:val="auto"/>
              </w:rPr>
            </w:pPr>
            <w:r w:rsidRPr="001A1F29">
              <w:rPr>
                <w:rFonts w:eastAsia="Tahoma"/>
                <w:color w:val="auto"/>
              </w:rPr>
              <w:t>Changed Items</w:t>
            </w:r>
          </w:p>
        </w:tc>
        <w:tc>
          <w:tcPr>
            <w:tcW w:w="990" w:type="dxa"/>
            <w:shd w:val="clear" w:color="auto" w:fill="FFE8E1"/>
          </w:tcPr>
          <w:p w:rsidRPr="001A1F29" w:rsidR="0050513B" w:rsidP="004D7C4B" w:rsidRDefault="0050513B" w14:paraId="1993C38B" w14:textId="77777777">
            <w:pPr>
              <w:pStyle w:val="HeadingLv1"/>
              <w:rPr>
                <w:rFonts w:eastAsia="Tahoma"/>
                <w:color w:val="auto"/>
              </w:rPr>
            </w:pPr>
            <w:r w:rsidRPr="001A1F29">
              <w:rPr>
                <w:rFonts w:eastAsia="Tahoma"/>
                <w:color w:val="auto"/>
              </w:rPr>
              <w:t>A*</w:t>
            </w:r>
            <w:r w:rsidRPr="001A1F29">
              <w:br/>
            </w:r>
            <w:r w:rsidRPr="001A1F29">
              <w:rPr>
                <w:rFonts w:eastAsia="Tahoma"/>
                <w:color w:val="auto"/>
              </w:rPr>
              <w:t>M, D</w:t>
            </w:r>
          </w:p>
        </w:tc>
        <w:tc>
          <w:tcPr>
            <w:tcW w:w="3150" w:type="dxa"/>
            <w:shd w:val="clear" w:color="auto" w:fill="FFE8E1"/>
          </w:tcPr>
          <w:p w:rsidRPr="001A1F29" w:rsidR="0050513B" w:rsidP="004D7C4B" w:rsidRDefault="0050513B" w14:paraId="54C16BEF" w14:textId="77777777">
            <w:pPr>
              <w:pStyle w:val="HeadingLv1"/>
              <w:rPr>
                <w:rFonts w:eastAsia="Tahoma"/>
                <w:color w:val="auto"/>
              </w:rPr>
            </w:pPr>
            <w:r w:rsidRPr="001A1F29">
              <w:rPr>
                <w:rFonts w:eastAsia="Tahoma"/>
                <w:color w:val="auto"/>
              </w:rPr>
              <w:t>Change Description</w:t>
            </w:r>
          </w:p>
        </w:tc>
        <w:tc>
          <w:tcPr>
            <w:tcW w:w="1530" w:type="dxa"/>
            <w:shd w:val="clear" w:color="auto" w:fill="FFE8E1"/>
          </w:tcPr>
          <w:p w:rsidRPr="001A1F29" w:rsidR="0050513B" w:rsidP="004D7C4B" w:rsidRDefault="0050513B" w14:paraId="1B5691C2" w14:textId="77777777">
            <w:pPr>
              <w:pStyle w:val="HeadingLv1"/>
              <w:rPr>
                <w:rFonts w:eastAsia="Tahoma"/>
                <w:color w:val="auto"/>
              </w:rPr>
            </w:pPr>
            <w:r w:rsidRPr="001A1F29">
              <w:rPr>
                <w:rFonts w:eastAsia="Tahoma"/>
                <w:color w:val="auto"/>
              </w:rPr>
              <w:t>New Version</w:t>
            </w:r>
          </w:p>
        </w:tc>
      </w:tr>
      <w:tr w:rsidRPr="001A1F29" w:rsidR="0050513B" w:rsidTr="4123BB10" w14:paraId="0621E20D" w14:textId="77777777">
        <w:tc>
          <w:tcPr>
            <w:tcW w:w="1355" w:type="dxa"/>
          </w:tcPr>
          <w:p w:rsidRPr="001A1F29" w:rsidR="0050513B" w:rsidP="004D7C4B" w:rsidRDefault="00B66074" w14:paraId="3DF3D18B" w14:textId="2C9636FB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>19</w:t>
            </w:r>
            <w:r w:rsidRPr="001A1F29" w:rsidR="00290D54">
              <w:rPr>
                <w:rFonts w:eastAsia="Tahoma"/>
              </w:rPr>
              <w:t>/0</w:t>
            </w:r>
            <w:r w:rsidRPr="001A1F29" w:rsidR="00DC4A86">
              <w:rPr>
                <w:rFonts w:eastAsia="Tahoma"/>
              </w:rPr>
              <w:t>1</w:t>
            </w:r>
            <w:r w:rsidRPr="001A1F29" w:rsidR="00290D54">
              <w:rPr>
                <w:rFonts w:eastAsia="Tahoma"/>
              </w:rPr>
              <w:t>/</w:t>
            </w:r>
            <w:r w:rsidRPr="001A1F29" w:rsidR="00DC4A86">
              <w:rPr>
                <w:rFonts w:eastAsia="Tahoma"/>
              </w:rPr>
              <w:t>2021</w:t>
            </w:r>
          </w:p>
        </w:tc>
        <w:tc>
          <w:tcPr>
            <w:tcW w:w="1975" w:type="dxa"/>
          </w:tcPr>
          <w:p w:rsidRPr="001A1F29" w:rsidR="0050513B" w:rsidP="004D7C4B" w:rsidRDefault="00934A7E" w14:paraId="4DBA91D2" w14:textId="77777777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Initial </w:t>
            </w:r>
          </w:p>
        </w:tc>
        <w:tc>
          <w:tcPr>
            <w:tcW w:w="990" w:type="dxa"/>
          </w:tcPr>
          <w:p w:rsidRPr="001A1F29" w:rsidR="0050513B" w:rsidP="004D7C4B" w:rsidRDefault="41B22F3C" w14:paraId="0978F458" w14:textId="29E3E724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A </w:t>
            </w:r>
          </w:p>
        </w:tc>
        <w:tc>
          <w:tcPr>
            <w:tcW w:w="3150" w:type="dxa"/>
          </w:tcPr>
          <w:p w:rsidRPr="001A1F29" w:rsidR="0050513B" w:rsidP="004D7C4B" w:rsidRDefault="00934A7E" w14:paraId="0042794A" w14:textId="1885B014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>Add project overview</w:t>
            </w:r>
          </w:p>
        </w:tc>
        <w:tc>
          <w:tcPr>
            <w:tcW w:w="1530" w:type="dxa"/>
          </w:tcPr>
          <w:p w:rsidRPr="001A1F29" w:rsidR="0050513B" w:rsidP="004D7C4B" w:rsidRDefault="0050513B" w14:paraId="1133AA88" w14:textId="77777777">
            <w:pPr>
              <w:pStyle w:val="Bang"/>
              <w:rPr>
                <w:rFonts w:eastAsia="Tahoma"/>
              </w:rPr>
            </w:pPr>
          </w:p>
        </w:tc>
      </w:tr>
      <w:tr w:rsidRPr="001A1F29" w:rsidR="0050513B" w:rsidTr="4123BB10" w14:paraId="3DA22CC4" w14:textId="77777777">
        <w:tc>
          <w:tcPr>
            <w:tcW w:w="1355" w:type="dxa"/>
          </w:tcPr>
          <w:p w:rsidRPr="001A1F29" w:rsidR="0050513B" w:rsidP="004D7C4B" w:rsidRDefault="00B66074" w14:paraId="5CE9C8DF" w14:textId="602D9610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>20</w:t>
            </w:r>
            <w:r w:rsidRPr="001A1F29" w:rsidR="00DC4A86">
              <w:rPr>
                <w:rFonts w:eastAsia="Tahoma"/>
              </w:rPr>
              <w:t>/0</w:t>
            </w:r>
            <w:r w:rsidRPr="001A1F29">
              <w:rPr>
                <w:rFonts w:eastAsia="Tahoma"/>
              </w:rPr>
              <w:t>1</w:t>
            </w:r>
            <w:r w:rsidRPr="001A1F29" w:rsidR="00DC4A86">
              <w:rPr>
                <w:rFonts w:eastAsia="Tahoma"/>
              </w:rPr>
              <w:t>/2021</w:t>
            </w:r>
          </w:p>
        </w:tc>
        <w:tc>
          <w:tcPr>
            <w:tcW w:w="1975" w:type="dxa"/>
          </w:tcPr>
          <w:p w:rsidRPr="001A1F29" w:rsidR="0050513B" w:rsidP="004D7C4B" w:rsidRDefault="00B66074" w14:paraId="0FCBEF3C" w14:textId="37CA2EC1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>Add Use Case Diagram</w:t>
            </w:r>
          </w:p>
        </w:tc>
        <w:tc>
          <w:tcPr>
            <w:tcW w:w="990" w:type="dxa"/>
          </w:tcPr>
          <w:p w:rsidRPr="001A1F29" w:rsidR="0050513B" w:rsidP="004D7C4B" w:rsidRDefault="41B22F3C" w14:paraId="1DA57CC8" w14:textId="04B9E7F7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A </w:t>
            </w:r>
          </w:p>
        </w:tc>
        <w:tc>
          <w:tcPr>
            <w:tcW w:w="3150" w:type="dxa"/>
          </w:tcPr>
          <w:p w:rsidRPr="001A1F29" w:rsidR="0050513B" w:rsidP="004D7C4B" w:rsidRDefault="00B66074" w14:paraId="70B0D008" w14:textId="64EF7DA0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>Add Use Case Diagram</w:t>
            </w:r>
          </w:p>
        </w:tc>
        <w:tc>
          <w:tcPr>
            <w:tcW w:w="1530" w:type="dxa"/>
          </w:tcPr>
          <w:p w:rsidRPr="001A1F29" w:rsidR="0050513B" w:rsidP="004D7C4B" w:rsidRDefault="0050513B" w14:paraId="4A29B8C5" w14:textId="77777777">
            <w:pPr>
              <w:pStyle w:val="Bang"/>
              <w:rPr>
                <w:rFonts w:eastAsia="Tahoma"/>
              </w:rPr>
            </w:pPr>
          </w:p>
        </w:tc>
      </w:tr>
      <w:tr w:rsidRPr="001A1F29" w:rsidR="0050513B" w:rsidTr="4123BB10" w14:paraId="61373B56" w14:textId="77777777">
        <w:tc>
          <w:tcPr>
            <w:tcW w:w="1355" w:type="dxa"/>
          </w:tcPr>
          <w:p w:rsidRPr="001A1F29" w:rsidR="0050513B" w:rsidP="004D7C4B" w:rsidRDefault="00B66074" w14:paraId="119C34D2" w14:textId="2B3E73CB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>29/01/2021</w:t>
            </w:r>
          </w:p>
        </w:tc>
        <w:tc>
          <w:tcPr>
            <w:tcW w:w="1975" w:type="dxa"/>
          </w:tcPr>
          <w:p w:rsidRPr="001A1F29" w:rsidR="0050513B" w:rsidP="004D7C4B" w:rsidRDefault="00B66074" w14:paraId="30A3190F" w14:textId="69F740CA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>Add</w:t>
            </w:r>
            <w:r w:rsidRPr="001A1F29" w:rsidR="00944F07">
              <w:rPr>
                <w:rFonts w:eastAsia="Tahoma"/>
              </w:rPr>
              <w:t xml:space="preserve"> important</w:t>
            </w:r>
            <w:r w:rsidRPr="001A1F29" w:rsidR="00F41DF0">
              <w:rPr>
                <w:rFonts w:eastAsia="Tahoma"/>
              </w:rPr>
              <w:t xml:space="preserve"> </w:t>
            </w:r>
            <w:r w:rsidRPr="001A1F29">
              <w:rPr>
                <w:rFonts w:eastAsia="Tahoma"/>
              </w:rPr>
              <w:t>Use case</w:t>
            </w:r>
            <w:r w:rsidRPr="001A1F29" w:rsidR="00944F07">
              <w:rPr>
                <w:rFonts w:eastAsia="Tahoma"/>
              </w:rPr>
              <w:t>’s Details</w:t>
            </w:r>
          </w:p>
        </w:tc>
        <w:tc>
          <w:tcPr>
            <w:tcW w:w="990" w:type="dxa"/>
          </w:tcPr>
          <w:p w:rsidRPr="001A1F29" w:rsidR="0050513B" w:rsidP="004D7C4B" w:rsidRDefault="41B22F3C" w14:paraId="7C0513D6" w14:textId="15417DA2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A </w:t>
            </w:r>
          </w:p>
        </w:tc>
        <w:tc>
          <w:tcPr>
            <w:tcW w:w="3150" w:type="dxa"/>
          </w:tcPr>
          <w:p w:rsidRPr="001A1F29" w:rsidR="0050513B" w:rsidP="004D7C4B" w:rsidRDefault="4123BB10" w14:paraId="69D6EC34" w14:textId="67BBB611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>Add use case Create Campaign, Update Campaign, Add accountant to Campaign, Add Supervisor to campaign, Create Team, Update Team, Create Finance Request, Add Leader to Team</w:t>
            </w:r>
          </w:p>
        </w:tc>
        <w:tc>
          <w:tcPr>
            <w:tcW w:w="1530" w:type="dxa"/>
          </w:tcPr>
          <w:p w:rsidRPr="001A1F29" w:rsidR="0050513B" w:rsidP="004D7C4B" w:rsidRDefault="0050513B" w14:paraId="753083A5" w14:textId="77777777">
            <w:pPr>
              <w:pStyle w:val="Bang"/>
              <w:rPr>
                <w:rFonts w:eastAsia="Tahoma"/>
              </w:rPr>
            </w:pPr>
          </w:p>
        </w:tc>
      </w:tr>
      <w:tr w:rsidRPr="001A1F29" w:rsidR="0050513B" w:rsidTr="4123BB10" w14:paraId="57CA97E9" w14:textId="77777777">
        <w:tc>
          <w:tcPr>
            <w:tcW w:w="1355" w:type="dxa"/>
          </w:tcPr>
          <w:p w:rsidRPr="001A1F29" w:rsidR="0050513B" w:rsidP="004D7C4B" w:rsidRDefault="00CE0733" w14:paraId="1EEC4FC0" w14:textId="55676398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>03/02/2021</w:t>
            </w:r>
          </w:p>
        </w:tc>
        <w:tc>
          <w:tcPr>
            <w:tcW w:w="1975" w:type="dxa"/>
          </w:tcPr>
          <w:p w:rsidRPr="001A1F29" w:rsidR="0050513B" w:rsidP="004D7C4B" w:rsidRDefault="41B22F3C" w14:paraId="6ABC35BD" w14:textId="4F276738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Add others and update added Use case’s Detail  </w:t>
            </w:r>
          </w:p>
        </w:tc>
        <w:tc>
          <w:tcPr>
            <w:tcW w:w="990" w:type="dxa"/>
          </w:tcPr>
          <w:p w:rsidRPr="001A1F29" w:rsidR="0050513B" w:rsidP="004D7C4B" w:rsidRDefault="41B22F3C" w14:paraId="51668E51" w14:textId="23B04E0A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>A, M</w:t>
            </w:r>
          </w:p>
        </w:tc>
        <w:tc>
          <w:tcPr>
            <w:tcW w:w="3150" w:type="dxa"/>
          </w:tcPr>
          <w:p w:rsidRPr="001A1F29" w:rsidR="0050513B" w:rsidP="004D7C4B" w:rsidRDefault="62A80865" w14:paraId="17BE1CD2" w14:textId="63C08C0E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>Update use case Create Finance Request</w:t>
            </w:r>
            <w:r w:rsidRPr="001A1F29" w:rsidR="3F777363">
              <w:rPr>
                <w:rFonts w:eastAsia="Tahoma"/>
              </w:rPr>
              <w:t>, Update Team</w:t>
            </w:r>
          </w:p>
          <w:p w:rsidRPr="001A1F29" w:rsidR="0050513B" w:rsidP="004D7C4B" w:rsidRDefault="4123BB10" w14:paraId="666EA086" w14:textId="46FCC484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>Add use case Update accountant of Campaign, Update supervisor of Campaign, View Accepted and Denied Request of Supervisor, View Donation, View Budget History of Accountant, Update Leader of Team</w:t>
            </w:r>
            <w:r w:rsidRPr="001A1F29" w:rsidR="5F749266">
              <w:rPr>
                <w:rFonts w:eastAsia="Tahoma"/>
              </w:rPr>
              <w:t>, View Transaction’s History of Leader, View Transaction’s Detail of Leader, View Request from Leader, View Request from Leader’s Detail, Deny Leader’s Request, Accept Leader’s Request.</w:t>
            </w:r>
          </w:p>
        </w:tc>
        <w:tc>
          <w:tcPr>
            <w:tcW w:w="1530" w:type="dxa"/>
          </w:tcPr>
          <w:p w:rsidRPr="001A1F29" w:rsidR="0050513B" w:rsidP="004D7C4B" w:rsidRDefault="0050513B" w14:paraId="3D11327C" w14:textId="77777777">
            <w:pPr>
              <w:pStyle w:val="Bang"/>
              <w:rPr>
                <w:rFonts w:eastAsia="Tahoma"/>
              </w:rPr>
            </w:pPr>
          </w:p>
        </w:tc>
      </w:tr>
      <w:tr w:rsidRPr="001A1F29" w:rsidR="0050513B" w:rsidTr="4123BB10" w14:paraId="6CB5A467" w14:textId="77777777">
        <w:tc>
          <w:tcPr>
            <w:tcW w:w="1355" w:type="dxa"/>
          </w:tcPr>
          <w:p w:rsidRPr="001A1F29" w:rsidR="0050513B" w:rsidP="004D7C4B" w:rsidRDefault="006F689D" w14:paraId="1232AFD2" w14:textId="5B90BA8A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>24/02/2021</w:t>
            </w:r>
          </w:p>
        </w:tc>
        <w:tc>
          <w:tcPr>
            <w:tcW w:w="1975" w:type="dxa"/>
          </w:tcPr>
          <w:p w:rsidRPr="001A1F29" w:rsidR="0050513B" w:rsidP="004D7C4B" w:rsidRDefault="263E2D98" w14:paraId="3D8FCD87" w14:textId="10490CD8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>Add all Use case’s Detail</w:t>
            </w:r>
          </w:p>
        </w:tc>
        <w:tc>
          <w:tcPr>
            <w:tcW w:w="990" w:type="dxa"/>
          </w:tcPr>
          <w:p w:rsidRPr="001A1F29" w:rsidR="0050513B" w:rsidP="004D7C4B" w:rsidRDefault="263E2D98" w14:paraId="50CC7D66" w14:textId="6B50BD10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>A</w:t>
            </w:r>
          </w:p>
        </w:tc>
        <w:tc>
          <w:tcPr>
            <w:tcW w:w="3150" w:type="dxa"/>
          </w:tcPr>
          <w:p w:rsidRPr="001A1F29" w:rsidR="0050513B" w:rsidP="004D7C4B" w:rsidRDefault="263E2D98" w14:paraId="4FF38539" w14:textId="25E5D5CA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>Add all Use case’s Detail</w:t>
            </w:r>
          </w:p>
        </w:tc>
        <w:tc>
          <w:tcPr>
            <w:tcW w:w="1530" w:type="dxa"/>
          </w:tcPr>
          <w:p w:rsidRPr="001A1F29" w:rsidR="0050513B" w:rsidP="004D7C4B" w:rsidRDefault="0050513B" w14:paraId="4C4ACD5F" w14:textId="77777777">
            <w:pPr>
              <w:pStyle w:val="Bang"/>
              <w:rPr>
                <w:rFonts w:eastAsia="Tahoma"/>
              </w:rPr>
            </w:pPr>
          </w:p>
        </w:tc>
      </w:tr>
      <w:tr w:rsidRPr="001A1F29" w:rsidR="0050513B" w:rsidTr="4123BB10" w14:paraId="7CBDBE96" w14:textId="77777777">
        <w:tc>
          <w:tcPr>
            <w:tcW w:w="1355" w:type="dxa"/>
          </w:tcPr>
          <w:p w:rsidRPr="001A1F29" w:rsidR="0050513B" w:rsidP="004D7C4B" w:rsidRDefault="006F689D" w14:paraId="0F70FD08" w14:textId="7224482A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>05/03/2021</w:t>
            </w:r>
          </w:p>
        </w:tc>
        <w:tc>
          <w:tcPr>
            <w:tcW w:w="1975" w:type="dxa"/>
          </w:tcPr>
          <w:p w:rsidRPr="001A1F29" w:rsidR="0050513B" w:rsidP="004D7C4B" w:rsidRDefault="04DC6089" w14:paraId="7CA7C7E3" w14:textId="034DB2F5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>Update Use case Diagram, add Use case’s Details of Donator</w:t>
            </w:r>
          </w:p>
        </w:tc>
        <w:tc>
          <w:tcPr>
            <w:tcW w:w="990" w:type="dxa"/>
          </w:tcPr>
          <w:p w:rsidRPr="001A1F29" w:rsidR="0050513B" w:rsidP="004D7C4B" w:rsidRDefault="0A945206" w14:paraId="4BAC4135" w14:textId="75BC4A2C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>M, A</w:t>
            </w:r>
          </w:p>
        </w:tc>
        <w:tc>
          <w:tcPr>
            <w:tcW w:w="3150" w:type="dxa"/>
          </w:tcPr>
          <w:p w:rsidRPr="001A1F29" w:rsidR="0050513B" w:rsidP="004D7C4B" w:rsidRDefault="04DC6089" w14:paraId="01C660EC" w14:textId="6602EDC5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>Use case Diagram: Add Donator actor and functions</w:t>
            </w:r>
          </w:p>
          <w:p w:rsidRPr="001A1F29" w:rsidR="0050513B" w:rsidP="004D7C4B" w:rsidRDefault="4123BB10" w14:paraId="2A4E5DE8" w14:textId="20437A4D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>Add use case Donate to Campaign, Choose to Anonymize</w:t>
            </w:r>
          </w:p>
        </w:tc>
        <w:tc>
          <w:tcPr>
            <w:tcW w:w="1530" w:type="dxa"/>
          </w:tcPr>
          <w:p w:rsidRPr="001A1F29" w:rsidR="0050513B" w:rsidP="004D7C4B" w:rsidRDefault="0050513B" w14:paraId="1B7543FB" w14:textId="77777777">
            <w:pPr>
              <w:pStyle w:val="Bang"/>
              <w:rPr>
                <w:rFonts w:eastAsia="Tahoma"/>
              </w:rPr>
            </w:pPr>
          </w:p>
        </w:tc>
      </w:tr>
      <w:tr w:rsidRPr="001A1F29" w:rsidR="0050513B" w:rsidTr="4123BB10" w14:paraId="34BC1AAB" w14:textId="77777777">
        <w:tc>
          <w:tcPr>
            <w:tcW w:w="1355" w:type="dxa"/>
          </w:tcPr>
          <w:p w:rsidRPr="001A1F29" w:rsidR="0050513B" w:rsidP="004D7C4B" w:rsidRDefault="00480F4B" w14:paraId="1645687F" w14:textId="2B4D007C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>12/03/2021</w:t>
            </w:r>
          </w:p>
        </w:tc>
        <w:tc>
          <w:tcPr>
            <w:tcW w:w="1975" w:type="dxa"/>
          </w:tcPr>
          <w:p w:rsidRPr="001A1F29" w:rsidR="0050513B" w:rsidP="004D7C4B" w:rsidRDefault="01BD50AC" w14:paraId="7FC6881B" w14:textId="1406176E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>Update Use case Diagram, add new Use case’s Details</w:t>
            </w:r>
          </w:p>
        </w:tc>
        <w:tc>
          <w:tcPr>
            <w:tcW w:w="990" w:type="dxa"/>
          </w:tcPr>
          <w:p w:rsidRPr="001A1F29" w:rsidR="0050513B" w:rsidP="004D7C4B" w:rsidRDefault="55FC1526" w14:paraId="7E6067F2" w14:textId="51A7F432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>M</w:t>
            </w:r>
          </w:p>
        </w:tc>
        <w:tc>
          <w:tcPr>
            <w:tcW w:w="3150" w:type="dxa"/>
          </w:tcPr>
          <w:p w:rsidRPr="001A1F29" w:rsidR="0050513B" w:rsidP="004D7C4B" w:rsidRDefault="263813B3" w14:paraId="53809DBB" w14:textId="1B21A962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>Add use case Register to be Donator</w:t>
            </w:r>
          </w:p>
        </w:tc>
        <w:tc>
          <w:tcPr>
            <w:tcW w:w="1530" w:type="dxa"/>
          </w:tcPr>
          <w:p w:rsidRPr="001A1F29" w:rsidR="0050513B" w:rsidP="004D7C4B" w:rsidRDefault="0050513B" w14:paraId="083001A7" w14:textId="77777777">
            <w:pPr>
              <w:pStyle w:val="Bang"/>
              <w:rPr>
                <w:rFonts w:eastAsia="Tahoma"/>
              </w:rPr>
            </w:pPr>
          </w:p>
        </w:tc>
      </w:tr>
      <w:tr w:rsidRPr="001A1F29" w:rsidR="0050513B" w:rsidTr="4123BB10" w14:paraId="4007A21F" w14:textId="77777777">
        <w:tc>
          <w:tcPr>
            <w:tcW w:w="1355" w:type="dxa"/>
          </w:tcPr>
          <w:p w:rsidRPr="001A1F29" w:rsidR="0050513B" w:rsidP="004D7C4B" w:rsidRDefault="00480F4B" w14:paraId="2F57D209" w14:textId="0F6FB2D4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>15/03/2021</w:t>
            </w:r>
          </w:p>
        </w:tc>
        <w:tc>
          <w:tcPr>
            <w:tcW w:w="1975" w:type="dxa"/>
          </w:tcPr>
          <w:p w:rsidRPr="001A1F29" w:rsidR="0050513B" w:rsidP="004D7C4B" w:rsidRDefault="7D1E321D" w14:paraId="57217AC9" w14:textId="22D409C0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>Add new Use case’s Detail</w:t>
            </w:r>
          </w:p>
        </w:tc>
        <w:tc>
          <w:tcPr>
            <w:tcW w:w="990" w:type="dxa"/>
          </w:tcPr>
          <w:p w:rsidRPr="001A1F29" w:rsidR="0050513B" w:rsidP="004D7C4B" w:rsidRDefault="7D1E321D" w14:paraId="3A7050DA" w14:textId="0E3C3B79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>A</w:t>
            </w:r>
          </w:p>
        </w:tc>
        <w:tc>
          <w:tcPr>
            <w:tcW w:w="3150" w:type="dxa"/>
          </w:tcPr>
          <w:p w:rsidRPr="001A1F29" w:rsidR="0050513B" w:rsidP="004D7C4B" w:rsidRDefault="2DC2215F" w14:paraId="01DAA140" w14:textId="1FEFDB64">
            <w:pPr>
              <w:pStyle w:val="Bang"/>
              <w:rPr>
                <w:rFonts w:eastAsia="Tahoma"/>
              </w:rPr>
            </w:pPr>
            <w:r w:rsidRPr="001A1F29">
              <w:rPr>
                <w:rFonts w:eastAsia="Tahoma"/>
              </w:rPr>
              <w:t>Add use case View Report from Supporter, Ban User, Unban User</w:t>
            </w:r>
          </w:p>
        </w:tc>
        <w:tc>
          <w:tcPr>
            <w:tcW w:w="1530" w:type="dxa"/>
          </w:tcPr>
          <w:p w:rsidRPr="001A1F29" w:rsidR="0050513B" w:rsidP="004D7C4B" w:rsidRDefault="0050513B" w14:paraId="3B68D6DD" w14:textId="77777777">
            <w:pPr>
              <w:pStyle w:val="Bang"/>
              <w:rPr>
                <w:rFonts w:eastAsia="Tahoma"/>
              </w:rPr>
            </w:pPr>
          </w:p>
        </w:tc>
      </w:tr>
      <w:tr w:rsidRPr="001A1F29" w:rsidR="2DC2215F" w:rsidTr="4123BB10" w14:paraId="756F043F" w14:textId="77777777">
        <w:tc>
          <w:tcPr>
            <w:tcW w:w="1355" w:type="dxa"/>
          </w:tcPr>
          <w:p w:rsidRPr="001A1F29" w:rsidR="2DC2215F" w:rsidP="004D7C4B" w:rsidRDefault="4123BB10" w14:paraId="0FA96A5A" w14:textId="235A32E2">
            <w:pPr>
              <w:pStyle w:val="Bang"/>
            </w:pPr>
            <w:r w:rsidRPr="001A1F29">
              <w:t>16/03/2021</w:t>
            </w:r>
          </w:p>
        </w:tc>
        <w:tc>
          <w:tcPr>
            <w:tcW w:w="1975" w:type="dxa"/>
          </w:tcPr>
          <w:p w:rsidRPr="001A1F29" w:rsidR="2DC2215F" w:rsidP="004D7C4B" w:rsidRDefault="4123BB10" w14:paraId="3F91BEA2" w14:textId="41FC4F50">
            <w:pPr>
              <w:pStyle w:val="Bang"/>
            </w:pPr>
            <w:r w:rsidRPr="001A1F29">
              <w:t>Group review</w:t>
            </w:r>
          </w:p>
        </w:tc>
        <w:tc>
          <w:tcPr>
            <w:tcW w:w="990" w:type="dxa"/>
          </w:tcPr>
          <w:p w:rsidRPr="001A1F29" w:rsidR="2DC2215F" w:rsidP="004D7C4B" w:rsidRDefault="2DC2215F" w14:paraId="108BA7DC" w14:textId="387ABD50">
            <w:pPr>
              <w:pStyle w:val="Bang"/>
            </w:pPr>
          </w:p>
        </w:tc>
        <w:tc>
          <w:tcPr>
            <w:tcW w:w="3150" w:type="dxa"/>
          </w:tcPr>
          <w:p w:rsidRPr="001A1F29" w:rsidR="2DC2215F" w:rsidP="004D7C4B" w:rsidRDefault="4123BB10" w14:paraId="67A4D14D" w14:textId="43CC5627">
            <w:pPr>
              <w:pStyle w:val="Bang"/>
            </w:pPr>
            <w:r w:rsidRPr="001A1F29">
              <w:t>Group review all use case</w:t>
            </w:r>
          </w:p>
        </w:tc>
        <w:tc>
          <w:tcPr>
            <w:tcW w:w="1530" w:type="dxa"/>
          </w:tcPr>
          <w:p w:rsidRPr="001A1F29" w:rsidR="2DC2215F" w:rsidP="004D7C4B" w:rsidRDefault="2DC2215F" w14:paraId="06230B8E" w14:textId="337BAB98">
            <w:pPr>
              <w:pStyle w:val="Bang"/>
            </w:pPr>
          </w:p>
        </w:tc>
      </w:tr>
    </w:tbl>
    <w:p w:rsidRPr="001A1F29" w:rsidR="79DC07E1" w:rsidP="004D7C4B" w:rsidRDefault="79DC07E1" w14:paraId="5A97F052" w14:textId="647A5F7B"/>
    <w:p w:rsidRPr="001A1F29" w:rsidR="0050513B" w:rsidP="004D7C4B" w:rsidRDefault="0050513B" w14:paraId="1AD6C836" w14:textId="77777777">
      <w:pPr>
        <w:rPr>
          <w:rFonts w:eastAsia="Tahoma"/>
        </w:rPr>
      </w:pPr>
    </w:p>
    <w:p w:rsidRPr="001A1F29" w:rsidR="0050513B" w:rsidP="004D7C4B" w:rsidRDefault="0050513B" w14:paraId="3CCB77F7" w14:textId="77777777">
      <w:pPr>
        <w:pStyle w:val="NormalH"/>
        <w:rPr>
          <w:rFonts w:ascii="Tahoma" w:hAnsi="Tahoma" w:eastAsia="Tahoma" w:cs="Tahoma"/>
          <w:color w:val="auto"/>
        </w:rPr>
      </w:pPr>
      <w:bookmarkStart w:name="_Toc446234547" w:id="2"/>
      <w:bookmarkStart w:name="_Toc467738720" w:id="3"/>
      <w:bookmarkStart w:name="_Toc499640208" w:id="4"/>
      <w:bookmarkStart w:name="_Toc463083793" w:id="5"/>
      <w:bookmarkStart w:name="_Toc465677963" w:id="6"/>
      <w:bookmarkStart w:name="_Toc467738735" w:id="7"/>
      <w:bookmarkEnd w:id="0"/>
      <w:bookmarkEnd w:id="1"/>
      <w:r w:rsidRPr="001A1F29">
        <w:rPr>
          <w:rFonts w:ascii="Tahoma" w:hAnsi="Tahoma" w:eastAsia="Tahoma" w:cs="Tahoma"/>
          <w:color w:val="auto"/>
        </w:rPr>
        <w:t xml:space="preserve">SIGNATURE </w:t>
      </w:r>
      <w:smartTag w:uri="urn:schemas-microsoft-com:office:smarttags" w:element="stockticker">
        <w:r w:rsidRPr="001A1F29">
          <w:rPr>
            <w:rFonts w:ascii="Tahoma" w:hAnsi="Tahoma" w:eastAsia="Tahoma" w:cs="Tahoma"/>
            <w:color w:val="auto"/>
          </w:rPr>
          <w:t>PAGE</w:t>
        </w:r>
      </w:smartTag>
    </w:p>
    <w:p w:rsidRPr="001A1F29" w:rsidR="0050513B" w:rsidP="004D7C4B" w:rsidRDefault="0050513B" w14:paraId="64C6175E" w14:textId="77777777">
      <w:pPr>
        <w:rPr>
          <w:rFonts w:eastAsia="Tahoma"/>
        </w:rPr>
      </w:pPr>
    </w:p>
    <w:p w:rsidRPr="001A1F29" w:rsidR="0050513B" w:rsidP="004D7C4B" w:rsidRDefault="0050513B" w14:paraId="1E7B6CC8" w14:textId="77777777">
      <w:pPr>
        <w:rPr>
          <w:rFonts w:eastAsia="Tahoma"/>
        </w:rPr>
      </w:pPr>
    </w:p>
    <w:p w:rsidRPr="001A1F29" w:rsidR="0050513B" w:rsidP="004D7C4B" w:rsidRDefault="0050513B" w14:paraId="00090343" w14:textId="77777777">
      <w:pPr>
        <w:rPr>
          <w:rFonts w:eastAsia="Tahoma"/>
        </w:rPr>
      </w:pPr>
    </w:p>
    <w:p w:rsidRPr="001A1F29" w:rsidR="0050513B" w:rsidP="004D7C4B" w:rsidRDefault="0050513B" w14:paraId="74CEC334" w14:textId="77777777">
      <w:pPr>
        <w:rPr>
          <w:rFonts w:eastAsia="Tahoma"/>
        </w:rPr>
      </w:pPr>
    </w:p>
    <w:p w:rsidRPr="001A1F29" w:rsidR="0050513B" w:rsidP="004D7C4B" w:rsidRDefault="0050513B" w14:paraId="3B23A5FE" w14:textId="77777777">
      <w:pPr>
        <w:rPr>
          <w:rFonts w:eastAsia="Tahoma"/>
        </w:rPr>
      </w:pPr>
    </w:p>
    <w:p w:rsidRPr="001A1F29" w:rsidR="0050513B" w:rsidP="004D7C4B" w:rsidRDefault="0050513B" w14:paraId="61A3CB60" w14:textId="77777777">
      <w:pPr>
        <w:rPr>
          <w:rFonts w:eastAsia="Tahoma"/>
        </w:rPr>
      </w:pPr>
    </w:p>
    <w:p w:rsidRPr="001A1F29" w:rsidR="0050513B" w:rsidP="004D7C4B" w:rsidRDefault="0050513B" w14:paraId="0E20229C" w14:textId="70C50E36">
      <w:pPr>
        <w:rPr>
          <w:rFonts w:eastAsia="Tahoma"/>
        </w:rPr>
      </w:pPr>
      <w:r w:rsidRPr="001A1F29">
        <w:rPr>
          <w:rFonts w:eastAsia="Tahoma"/>
          <w:b/>
        </w:rPr>
        <w:t>ORIGINATOR:</w:t>
      </w:r>
      <w:r w:rsidRPr="001A1F29">
        <w:tab/>
      </w:r>
      <w:r w:rsidRPr="001A1F29" w:rsidR="00122435">
        <w:rPr>
          <w:rFonts w:eastAsia="Tahoma"/>
        </w:rPr>
        <w:t>Nguyen Quoc Vinh</w:t>
      </w:r>
    </w:p>
    <w:p w:rsidRPr="001A1F29" w:rsidR="00122435" w:rsidP="004D7C4B" w:rsidRDefault="00122435" w14:paraId="0A33EFB7" w14:textId="4D14AD0B">
      <w:pPr>
        <w:rPr>
          <w:rFonts w:eastAsia="Tahoma"/>
        </w:rPr>
      </w:pPr>
      <w:r w:rsidRPr="001A1F29">
        <w:rPr>
          <w:rFonts w:eastAsia="Tahoma" w:cs="Tahoma"/>
          <w:b/>
        </w:rPr>
        <w:t xml:space="preserve">                                  </w:t>
      </w:r>
      <w:r w:rsidRPr="001A1F29" w:rsidR="003747F3">
        <w:rPr>
          <w:rFonts w:eastAsia="Tahoma"/>
        </w:rPr>
        <w:t>Vu Thi Thuy Linh</w:t>
      </w:r>
    </w:p>
    <w:p w:rsidRPr="001A1F29" w:rsidR="003747F3" w:rsidP="004D7C4B" w:rsidRDefault="003747F3" w14:paraId="7068709F" w14:textId="055B735B">
      <w:pPr>
        <w:rPr>
          <w:rFonts w:eastAsia="Tahoma"/>
        </w:rPr>
      </w:pPr>
      <w:r w:rsidRPr="001A1F29">
        <w:rPr>
          <w:rFonts w:eastAsia="Tahoma"/>
        </w:rPr>
        <w:t xml:space="preserve">                                Hoang Gia Thien Phuc</w:t>
      </w:r>
    </w:p>
    <w:p w:rsidRPr="001A1F29" w:rsidR="003747F3" w:rsidP="004D7C4B" w:rsidRDefault="003747F3" w14:paraId="64F0E27F" w14:textId="715A9887">
      <w:pPr>
        <w:rPr>
          <w:rFonts w:eastAsia="Tahoma"/>
        </w:rPr>
      </w:pPr>
      <w:r w:rsidRPr="001A1F29">
        <w:rPr>
          <w:rFonts w:eastAsia="Tahoma"/>
        </w:rPr>
        <w:t xml:space="preserve">                                Le Minh Tuan</w:t>
      </w:r>
    </w:p>
    <w:p w:rsidRPr="001A1F29" w:rsidR="003747F3" w:rsidP="004D7C4B" w:rsidRDefault="003747F3" w14:paraId="2C86A931" w14:textId="784CCD6D">
      <w:pPr>
        <w:rPr>
          <w:rFonts w:eastAsia="Tahoma"/>
        </w:rPr>
      </w:pPr>
      <w:r w:rsidRPr="001A1F29">
        <w:rPr>
          <w:rFonts w:eastAsia="Tahoma"/>
        </w:rPr>
        <w:t xml:space="preserve">                                Nguyen Duy Bao</w:t>
      </w:r>
    </w:p>
    <w:p w:rsidRPr="001A1F29" w:rsidR="0050513B" w:rsidP="004D7C4B" w:rsidRDefault="0050513B" w14:paraId="01DC6097" w14:textId="77777777">
      <w:pPr>
        <w:rPr>
          <w:rFonts w:eastAsia="Tahoma"/>
        </w:rPr>
      </w:pPr>
    </w:p>
    <w:p w:rsidRPr="001A1F29" w:rsidR="0050513B" w:rsidP="004D7C4B" w:rsidRDefault="0050513B" w14:paraId="7792CE4F" w14:textId="54F9F6ED">
      <w:pPr>
        <w:rPr>
          <w:rFonts w:eastAsia="Tahoma"/>
        </w:rPr>
      </w:pPr>
      <w:r w:rsidRPr="001A1F29">
        <w:rPr>
          <w:rFonts w:eastAsia="Tahoma" w:cs="Tahoma"/>
          <w:b/>
        </w:rPr>
        <w:t>REVIEWERS:</w:t>
      </w:r>
      <w:r w:rsidRPr="001A1F29">
        <w:tab/>
      </w:r>
    </w:p>
    <w:p w:rsidRPr="001A1F29" w:rsidR="0050513B" w:rsidP="004D7C4B" w:rsidRDefault="0050513B" w14:paraId="5601B657" w14:textId="77777777">
      <w:pPr>
        <w:rPr>
          <w:rFonts w:eastAsia="Tahoma"/>
        </w:rPr>
      </w:pPr>
    </w:p>
    <w:p w:rsidRPr="001A1F29" w:rsidR="0050513B" w:rsidP="004D7C4B" w:rsidRDefault="0050513B" w14:paraId="1ABD1B5F" w14:textId="3424FB6B">
      <w:pPr>
        <w:rPr>
          <w:rFonts w:eastAsia="Tahoma"/>
        </w:rPr>
      </w:pPr>
      <w:r w:rsidRPr="001A1F29">
        <w:rPr>
          <w:rFonts w:eastAsia="Tahoma" w:cs="Tahoma"/>
          <w:b/>
        </w:rPr>
        <w:t>APPROVAL:</w:t>
      </w:r>
      <w:r w:rsidRPr="001A1F29">
        <w:tab/>
      </w:r>
      <w:r w:rsidRPr="001A1F29" w:rsidR="00223CA2">
        <w:tab/>
      </w:r>
      <w:r w:rsidRPr="001A1F29">
        <w:tab/>
      </w:r>
    </w:p>
    <w:p w:rsidRPr="001A1F29" w:rsidR="0050513B" w:rsidP="004D7C4B" w:rsidRDefault="0050513B" w14:paraId="63CFD756" w14:textId="36A00678">
      <w:pPr>
        <w:rPr>
          <w:rFonts w:eastAsia="Tahoma"/>
        </w:rPr>
      </w:pPr>
      <w:r w:rsidRPr="001A1F29">
        <w:tab/>
      </w:r>
      <w:r w:rsidRPr="001A1F29" w:rsidR="00223CA2">
        <w:tab/>
      </w:r>
      <w:r w:rsidRPr="001A1F29" w:rsidR="00223CA2">
        <w:tab/>
      </w:r>
    </w:p>
    <w:p w:rsidRPr="001A1F29" w:rsidR="00F30E4D" w:rsidP="004D7C4B" w:rsidRDefault="00F30E4D" w14:paraId="6415CF08" w14:textId="77777777">
      <w:pPr>
        <w:pStyle w:val="NormalH"/>
        <w:rPr>
          <w:rFonts w:ascii="Tahoma" w:hAnsi="Tahoma" w:eastAsia="Tahoma" w:cs="Tahoma"/>
          <w:color w:val="auto"/>
        </w:rPr>
      </w:pPr>
      <w:bookmarkStart w:name="_Toc521150196" w:id="8"/>
      <w:bookmarkStart w:name="_Toc461102219" w:id="9"/>
      <w:bookmarkStart w:name="_Toc456598586" w:id="10"/>
      <w:bookmarkStart w:name="_Toc504442098" w:id="11"/>
      <w:r w:rsidRPr="001A1F29">
        <w:rPr>
          <w:rFonts w:ascii="Tahoma" w:hAnsi="Tahoma" w:eastAsia="Tahoma" w:cs="Tahoma"/>
          <w:color w:val="auto"/>
        </w:rPr>
        <w:t>TABLE OF CONTENTS</w:t>
      </w:r>
    </w:p>
    <w:p w:rsidRPr="001A1F29" w:rsidR="008A4B82" w:rsidP="004D7C4B" w:rsidRDefault="008A4B82" w14:paraId="5E81E8E1" w14:textId="77777777">
      <w:pPr>
        <w:pStyle w:val="TOC1"/>
        <w:rPr>
          <w:rFonts w:eastAsiaTheme="minorEastAsia"/>
          <w:b w:val="0"/>
          <w:caps w:val="0"/>
          <w:szCs w:val="22"/>
        </w:rPr>
      </w:pPr>
      <w:r w:rsidRPr="001A1F29">
        <w:rPr>
          <w:sz w:val="24"/>
          <w:szCs w:val="24"/>
          <w:lang w:val="en-GB"/>
        </w:rPr>
        <w:fldChar w:fldCharType="begin"/>
      </w:r>
      <w:r w:rsidRPr="001A1F29">
        <w:rPr>
          <w:sz w:val="24"/>
          <w:szCs w:val="24"/>
          <w:lang w:val="en-GB"/>
        </w:rPr>
        <w:instrText xml:space="preserve"> TOC \o "1-2" \h \z </w:instrText>
      </w:r>
      <w:r w:rsidRPr="001A1F29">
        <w:rPr>
          <w:sz w:val="24"/>
          <w:szCs w:val="24"/>
          <w:lang w:val="en-GB"/>
        </w:rPr>
        <w:fldChar w:fldCharType="separate"/>
      </w:r>
      <w:hyperlink w:history="1" w:anchor="_Toc461102219">
        <w:r w:rsidRPr="001A1F29">
          <w:rPr>
            <w:rStyle w:val="Hyperlink"/>
            <w:color w:val="auto"/>
          </w:rPr>
          <w:t>1</w:t>
        </w:r>
        <w:r w:rsidRPr="001A1F29">
          <w:rPr>
            <w:rFonts w:eastAsiaTheme="minorEastAsia"/>
            <w:b w:val="0"/>
            <w:caps w:val="0"/>
            <w:szCs w:val="22"/>
          </w:rPr>
          <w:tab/>
        </w:r>
        <w:r w:rsidRPr="001A1F29">
          <w:rPr>
            <w:rStyle w:val="Hyperlink"/>
            <w:color w:val="auto"/>
          </w:rPr>
          <w:t>Introduction</w:t>
        </w:r>
        <w:r w:rsidRPr="001A1F29">
          <w:rPr>
            <w:webHidden/>
          </w:rPr>
          <w:tab/>
        </w:r>
        <w:r w:rsidRPr="001A1F29">
          <w:rPr>
            <w:webHidden/>
          </w:rPr>
          <w:t>6</w:t>
        </w:r>
      </w:hyperlink>
    </w:p>
    <w:p w:rsidRPr="001A1F29" w:rsidR="008A4B82" w:rsidP="004D7C4B" w:rsidRDefault="003A47EA" w14:paraId="38CFDDB3" w14:textId="77777777">
      <w:pPr>
        <w:pStyle w:val="TOC2"/>
        <w:rPr>
          <w:rFonts w:eastAsiaTheme="minorEastAsia"/>
          <w:sz w:val="22"/>
          <w:szCs w:val="22"/>
        </w:rPr>
      </w:pPr>
      <w:hyperlink w:history="1" w:anchor="_Toc461102220">
        <w:r w:rsidRPr="001A1F29" w:rsidR="008A4B82">
          <w:rPr>
            <w:rStyle w:val="Hyperlink"/>
            <w:color w:val="auto"/>
          </w:rPr>
          <w:t>1.1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Purpose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6</w:t>
        </w:r>
      </w:hyperlink>
    </w:p>
    <w:p w:rsidRPr="001A1F29" w:rsidR="008A4B82" w:rsidP="004D7C4B" w:rsidRDefault="003A47EA" w14:paraId="1978ED54" w14:textId="77777777">
      <w:pPr>
        <w:pStyle w:val="TOC2"/>
        <w:rPr>
          <w:rFonts w:eastAsiaTheme="minorEastAsia"/>
          <w:sz w:val="22"/>
          <w:szCs w:val="22"/>
        </w:rPr>
      </w:pPr>
      <w:hyperlink w:history="1" w:anchor="_Toc461102221">
        <w:r w:rsidRPr="001A1F29" w:rsidR="008A4B82">
          <w:rPr>
            <w:rStyle w:val="Hyperlink"/>
            <w:color w:val="auto"/>
          </w:rPr>
          <w:t>1.2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Scope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6</w:t>
        </w:r>
      </w:hyperlink>
    </w:p>
    <w:p w:rsidRPr="001A1F29" w:rsidR="008A4B82" w:rsidP="004D7C4B" w:rsidRDefault="003A47EA" w14:paraId="4F356610" w14:textId="77777777">
      <w:pPr>
        <w:pStyle w:val="TOC2"/>
        <w:rPr>
          <w:rFonts w:eastAsiaTheme="minorEastAsia"/>
          <w:sz w:val="22"/>
          <w:szCs w:val="22"/>
        </w:rPr>
      </w:pPr>
      <w:hyperlink w:history="1" w:anchor="_Toc461102222">
        <w:r w:rsidRPr="001A1F29" w:rsidR="008A4B82">
          <w:rPr>
            <w:rStyle w:val="Hyperlink"/>
            <w:color w:val="auto"/>
          </w:rPr>
          <w:t>1.3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Definitions, Acronyms, and Abbreviations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6</w:t>
        </w:r>
      </w:hyperlink>
    </w:p>
    <w:p w:rsidRPr="001A1F29" w:rsidR="008A4B82" w:rsidP="004D7C4B" w:rsidRDefault="003A47EA" w14:paraId="4E9956A4" w14:textId="77777777">
      <w:pPr>
        <w:pStyle w:val="TOC2"/>
        <w:rPr>
          <w:rFonts w:eastAsiaTheme="minorEastAsia"/>
          <w:sz w:val="22"/>
          <w:szCs w:val="22"/>
        </w:rPr>
      </w:pPr>
      <w:hyperlink w:history="1" w:anchor="_Toc461102223">
        <w:r w:rsidRPr="001A1F29" w:rsidR="008A4B82">
          <w:rPr>
            <w:rStyle w:val="Hyperlink"/>
            <w:color w:val="auto"/>
          </w:rPr>
          <w:t>1.4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References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6</w:t>
        </w:r>
      </w:hyperlink>
    </w:p>
    <w:p w:rsidRPr="001A1F29" w:rsidR="008A4B82" w:rsidP="004D7C4B" w:rsidRDefault="003A47EA" w14:paraId="6B9DC1D2" w14:textId="77777777">
      <w:pPr>
        <w:pStyle w:val="TOC2"/>
        <w:rPr>
          <w:rFonts w:eastAsiaTheme="minorEastAsia"/>
          <w:sz w:val="22"/>
          <w:szCs w:val="22"/>
        </w:rPr>
      </w:pPr>
      <w:hyperlink w:history="1" w:anchor="_Toc461102224">
        <w:r w:rsidRPr="001A1F29" w:rsidR="008A4B82">
          <w:rPr>
            <w:rStyle w:val="Hyperlink"/>
            <w:color w:val="auto"/>
          </w:rPr>
          <w:t>1.5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Overview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7</w:t>
        </w:r>
      </w:hyperlink>
    </w:p>
    <w:p w:rsidRPr="001A1F29" w:rsidR="008A4B82" w:rsidP="004D7C4B" w:rsidRDefault="003A47EA" w14:paraId="1E2172E0" w14:textId="77777777">
      <w:pPr>
        <w:pStyle w:val="TOC1"/>
        <w:rPr>
          <w:rFonts w:eastAsiaTheme="minorEastAsia"/>
          <w:b w:val="0"/>
          <w:caps w:val="0"/>
          <w:szCs w:val="22"/>
        </w:rPr>
      </w:pPr>
      <w:hyperlink w:history="1" w:anchor="_Toc461102225">
        <w:r w:rsidRPr="001A1F29" w:rsidR="008A4B82">
          <w:rPr>
            <w:rStyle w:val="Hyperlink"/>
            <w:color w:val="auto"/>
          </w:rPr>
          <w:t>2</w:t>
        </w:r>
        <w:r w:rsidRPr="001A1F29" w:rsidR="008A4B82">
          <w:rPr>
            <w:rFonts w:eastAsiaTheme="minorEastAsia"/>
            <w:b w:val="0"/>
            <w:caps w:val="0"/>
            <w:szCs w:val="22"/>
          </w:rPr>
          <w:tab/>
        </w:r>
        <w:r w:rsidRPr="001A1F29" w:rsidR="008A4B82">
          <w:rPr>
            <w:rStyle w:val="Hyperlink"/>
            <w:color w:val="auto"/>
          </w:rPr>
          <w:t>Overall Description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8</w:t>
        </w:r>
      </w:hyperlink>
    </w:p>
    <w:p w:rsidRPr="001A1F29" w:rsidR="008A4B82" w:rsidP="004D7C4B" w:rsidRDefault="003A47EA" w14:paraId="0440D046" w14:textId="77777777">
      <w:pPr>
        <w:pStyle w:val="TOC1"/>
        <w:rPr>
          <w:rFonts w:eastAsiaTheme="minorEastAsia"/>
          <w:b w:val="0"/>
          <w:caps w:val="0"/>
          <w:szCs w:val="22"/>
        </w:rPr>
      </w:pPr>
      <w:hyperlink w:history="1" w:anchor="_Toc461102226">
        <w:r w:rsidRPr="001A1F29" w:rsidR="008A4B82">
          <w:rPr>
            <w:rStyle w:val="Hyperlink"/>
            <w:color w:val="auto"/>
          </w:rPr>
          <w:t>3</w:t>
        </w:r>
        <w:r w:rsidRPr="001A1F29" w:rsidR="008A4B82">
          <w:rPr>
            <w:rFonts w:eastAsiaTheme="minorEastAsia"/>
            <w:b w:val="0"/>
            <w:caps w:val="0"/>
            <w:szCs w:val="22"/>
          </w:rPr>
          <w:tab/>
        </w:r>
        <w:r w:rsidRPr="001A1F29" w:rsidR="008A4B82">
          <w:rPr>
            <w:rStyle w:val="Hyperlink"/>
            <w:color w:val="auto"/>
          </w:rPr>
          <w:t>FUNCTIONAL Requirements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9</w:t>
        </w:r>
      </w:hyperlink>
    </w:p>
    <w:p w:rsidRPr="001A1F29" w:rsidR="008A4B82" w:rsidP="004D7C4B" w:rsidRDefault="003A47EA" w14:paraId="4582B930" w14:textId="77777777">
      <w:pPr>
        <w:pStyle w:val="TOC2"/>
      </w:pPr>
      <w:hyperlink w:history="1" w:anchor="_Toc461102227">
        <w:r w:rsidRPr="001A1F29" w:rsidR="008A4B82">
          <w:rPr>
            <w:rStyle w:val="Hyperlink"/>
            <w:color w:val="auto"/>
          </w:rPr>
          <w:t>3.1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Cases Diagram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9</w:t>
        </w:r>
      </w:hyperlink>
    </w:p>
    <w:p w:rsidRPr="001A1F29" w:rsidR="008A4B82" w:rsidP="004D7C4B" w:rsidRDefault="003A47EA" w14:paraId="43074346" w14:textId="77777777">
      <w:pPr>
        <w:pStyle w:val="TOC2"/>
        <w:rPr>
          <w:rFonts w:eastAsiaTheme="minorEastAsia"/>
          <w:sz w:val="22"/>
          <w:szCs w:val="22"/>
        </w:rPr>
      </w:pPr>
      <w:hyperlink w:history="1" w:anchor="_Toc461102227">
        <w:r w:rsidRPr="001A1F29" w:rsidR="008A4B82">
          <w:rPr>
            <w:rStyle w:val="Hyperlink"/>
            <w:color w:val="auto"/>
          </w:rPr>
          <w:t>3.2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Request to create organization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10</w:t>
        </w:r>
      </w:hyperlink>
    </w:p>
    <w:p w:rsidRPr="001A1F29" w:rsidR="008A4B82" w:rsidP="004D7C4B" w:rsidRDefault="003A47EA" w14:paraId="08ACB04C" w14:textId="77777777">
      <w:pPr>
        <w:pStyle w:val="TOC2"/>
        <w:rPr>
          <w:rFonts w:eastAsiaTheme="minorEastAsia"/>
          <w:sz w:val="22"/>
          <w:szCs w:val="22"/>
        </w:rPr>
      </w:pPr>
      <w:hyperlink w:history="1" w:anchor="_Toc461102227">
        <w:r w:rsidRPr="001A1F29" w:rsidR="008A4B82">
          <w:rPr>
            <w:rStyle w:val="Hyperlink"/>
            <w:color w:val="auto"/>
          </w:rPr>
          <w:t>3.3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Verify create organization requirement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12</w:t>
        </w:r>
      </w:hyperlink>
    </w:p>
    <w:p w:rsidRPr="001A1F29" w:rsidR="008A4B82" w:rsidP="004D7C4B" w:rsidRDefault="003A47EA" w14:paraId="63F3FB3F" w14:textId="77777777">
      <w:pPr>
        <w:pStyle w:val="TOC2"/>
        <w:rPr>
          <w:rFonts w:eastAsiaTheme="minorEastAsia"/>
          <w:sz w:val="22"/>
          <w:szCs w:val="22"/>
        </w:rPr>
      </w:pPr>
      <w:hyperlink w:history="1" w:anchor="_Toc461102228">
        <w:r w:rsidRPr="001A1F29" w:rsidR="008A4B82">
          <w:rPr>
            <w:rStyle w:val="Hyperlink"/>
            <w:color w:val="auto"/>
          </w:rPr>
          <w:t>3.4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Create Campaign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14</w:t>
        </w:r>
      </w:hyperlink>
    </w:p>
    <w:p w:rsidRPr="001A1F29" w:rsidR="008A4B82" w:rsidP="004D7C4B" w:rsidRDefault="003A47EA" w14:paraId="21FA7D1A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3.5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Update Campaign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16</w:t>
        </w:r>
      </w:hyperlink>
    </w:p>
    <w:p w:rsidRPr="001A1F29" w:rsidR="008A4B82" w:rsidP="004D7C4B" w:rsidRDefault="003A47EA" w14:paraId="219E006D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3.6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Create Team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18</w:t>
        </w:r>
      </w:hyperlink>
    </w:p>
    <w:p w:rsidRPr="001A1F29" w:rsidR="008A4B82" w:rsidP="004D7C4B" w:rsidRDefault="003A47EA" w14:paraId="45830EFE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3.7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Add accountant to Campaign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20</w:t>
        </w:r>
      </w:hyperlink>
    </w:p>
    <w:p w:rsidRPr="001A1F29" w:rsidR="008A4B82" w:rsidP="004D7C4B" w:rsidRDefault="003A47EA" w14:paraId="4FE3055B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3.8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 xml:space="preserve">Use Case Add Supervisor to Campaign 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22</w:t>
        </w:r>
      </w:hyperlink>
    </w:p>
    <w:p w:rsidRPr="001A1F29" w:rsidR="008A4B82" w:rsidP="004D7C4B" w:rsidRDefault="003A47EA" w14:paraId="53516127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3.9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Add Leader to Team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24</w:t>
        </w:r>
      </w:hyperlink>
    </w:p>
    <w:p w:rsidRPr="001A1F29" w:rsidR="008A4B82" w:rsidP="004D7C4B" w:rsidRDefault="003A47EA" w14:paraId="740900FD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3.10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Update Team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26</w:t>
        </w:r>
      </w:hyperlink>
    </w:p>
    <w:p w:rsidRPr="001A1F29" w:rsidR="008A4B82" w:rsidP="004D7C4B" w:rsidRDefault="003A47EA" w14:paraId="1877D25D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3.11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Update accountant of Campaign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28</w:t>
        </w:r>
      </w:hyperlink>
    </w:p>
    <w:p w:rsidRPr="001A1F29" w:rsidR="008A4B82" w:rsidP="004D7C4B" w:rsidRDefault="003A47EA" w14:paraId="47CDF55A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3.12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Update Supervisor of Campaign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30</w:t>
        </w:r>
      </w:hyperlink>
    </w:p>
    <w:p w:rsidRPr="001A1F29" w:rsidR="008A4B82" w:rsidP="004D7C4B" w:rsidRDefault="003A47EA" w14:paraId="434A670B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3.13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Create Request for Charity Support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32</w:t>
        </w:r>
      </w:hyperlink>
    </w:p>
    <w:p w:rsidRPr="001A1F29" w:rsidR="008A4B82" w:rsidP="004D7C4B" w:rsidRDefault="003A47EA" w14:paraId="185FF9AC" w14:textId="62F09078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3.14</w:t>
        </w:r>
        <w:r w:rsidRPr="001A1F29" w:rsidR="008A4B82">
          <w:rPr>
            <w:rFonts w:eastAsiaTheme="minorEastAsia"/>
            <w:sz w:val="22"/>
            <w:szCs w:val="22"/>
          </w:rPr>
          <w:t xml:space="preserve">     </w:t>
        </w:r>
        <w:r w:rsidRPr="001A1F29" w:rsidR="008A4B82">
          <w:rPr>
            <w:rStyle w:val="Hyperlink"/>
            <w:color w:val="auto"/>
          </w:rPr>
          <w:t>Use Case View Accepted and Cancel Request History of Supervisor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34</w:t>
        </w:r>
      </w:hyperlink>
    </w:p>
    <w:p w:rsidRPr="001A1F29" w:rsidR="008A4B82" w:rsidP="004D7C4B" w:rsidRDefault="003A47EA" w14:paraId="34FA0BCF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3.15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View Budget history of Accountant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36</w:t>
        </w:r>
      </w:hyperlink>
    </w:p>
    <w:p w:rsidRPr="001A1F29" w:rsidR="008A4B82" w:rsidP="004D7C4B" w:rsidRDefault="003A47EA" w14:paraId="77A3D33F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3.16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View donation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38</w:t>
        </w:r>
      </w:hyperlink>
    </w:p>
    <w:p w:rsidRPr="001A1F29" w:rsidR="008A4B82" w:rsidP="004D7C4B" w:rsidRDefault="003A47EA" w14:paraId="62EC09ED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3.17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Update Leader of Team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40</w:t>
        </w:r>
      </w:hyperlink>
    </w:p>
    <w:p w:rsidRPr="001A1F29" w:rsidR="008A4B82" w:rsidP="004D7C4B" w:rsidRDefault="003A47EA" w14:paraId="1445B49F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3.18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View Transaction's History of Leader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42</w:t>
        </w:r>
      </w:hyperlink>
    </w:p>
    <w:p w:rsidRPr="001A1F29" w:rsidR="008A4B82" w:rsidP="004D7C4B" w:rsidRDefault="003A47EA" w14:paraId="512F0456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3.19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View Transaction's Detail of Leader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44</w:t>
        </w:r>
      </w:hyperlink>
    </w:p>
    <w:p w:rsidRPr="001A1F29" w:rsidR="008A4B82" w:rsidP="004D7C4B" w:rsidRDefault="003A47EA" w14:paraId="13C64983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3.20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View Request from Leader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46</w:t>
        </w:r>
      </w:hyperlink>
    </w:p>
    <w:p w:rsidRPr="001A1F29" w:rsidR="008A4B82" w:rsidP="004D7C4B" w:rsidRDefault="003A47EA" w14:paraId="38FEDA24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3.21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View Request from Leader 's Detail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48</w:t>
        </w:r>
      </w:hyperlink>
    </w:p>
    <w:p w:rsidRPr="001A1F29" w:rsidR="008A4B82" w:rsidP="004D7C4B" w:rsidRDefault="003A47EA" w14:paraId="24036FB8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3.22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Fonts w:eastAsiaTheme="minorEastAsia"/>
            <w:sz w:val="22"/>
            <w:szCs w:val="22"/>
          </w:rPr>
          <w:t>Use Case</w:t>
        </w:r>
        <w:r w:rsidRPr="001A1F29" w:rsidR="008A4B82">
          <w:rPr>
            <w:rStyle w:val="Hyperlink"/>
            <w:rFonts w:eastAsiaTheme="minorEastAsia"/>
            <w:color w:val="auto"/>
            <w:sz w:val="22"/>
            <w:szCs w:val="22"/>
            <w:u w:val="none"/>
          </w:rPr>
          <w:t xml:space="preserve"> </w:t>
        </w:r>
        <w:r w:rsidRPr="001A1F29" w:rsidR="008A4B82">
          <w:rPr>
            <w:rStyle w:val="Hyperlink"/>
            <w:color w:val="auto"/>
          </w:rPr>
          <w:t>Deny Leader's Request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50</w:t>
        </w:r>
      </w:hyperlink>
    </w:p>
    <w:p w:rsidRPr="001A1F29" w:rsidR="008A4B82" w:rsidP="004D7C4B" w:rsidRDefault="003A47EA" w14:paraId="32E1BB1D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3.23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Accept Leader's Request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52</w:t>
        </w:r>
      </w:hyperlink>
    </w:p>
    <w:p w:rsidRPr="001A1F29" w:rsidR="008A4B82" w:rsidP="004D7C4B" w:rsidRDefault="003A47EA" w14:paraId="18D41623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3.24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View Accepted Request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54</w:t>
        </w:r>
      </w:hyperlink>
    </w:p>
    <w:p w:rsidRPr="001A1F29" w:rsidR="008A4B82" w:rsidP="004D7C4B" w:rsidRDefault="003A47EA" w14:paraId="1B6204F3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3.25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View Request's Detail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56</w:t>
        </w:r>
      </w:hyperlink>
    </w:p>
    <w:p w:rsidRPr="001A1F29" w:rsidR="008A4B82" w:rsidP="004D7C4B" w:rsidRDefault="003A47EA" w14:paraId="1A6495A7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3.26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Transfer money to request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58</w:t>
        </w:r>
      </w:hyperlink>
    </w:p>
    <w:p w:rsidRPr="001A1F29" w:rsidR="008A4B82" w:rsidP="004D7C4B" w:rsidRDefault="003A47EA" w14:paraId="1FCDE410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3.27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Deny transfer money request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60</w:t>
        </w:r>
      </w:hyperlink>
    </w:p>
    <w:p w:rsidRPr="001A1F29" w:rsidR="008A4B82" w:rsidP="004D7C4B" w:rsidRDefault="003A47EA" w14:paraId="38B2FCB9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3.28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View Transaction History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62</w:t>
        </w:r>
      </w:hyperlink>
    </w:p>
    <w:p w:rsidRPr="001A1F29" w:rsidR="008A4B82" w:rsidP="004D7C4B" w:rsidRDefault="003A47EA" w14:paraId="459626EA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3.29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View Transaction's Detail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64</w:t>
        </w:r>
      </w:hyperlink>
    </w:p>
    <w:p w:rsidRPr="001A1F29" w:rsidR="008A4B82" w:rsidP="004D7C4B" w:rsidRDefault="003A47EA" w14:paraId="2C5FB374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3.30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Link bank account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66</w:t>
        </w:r>
      </w:hyperlink>
    </w:p>
    <w:p w:rsidRPr="001A1F29" w:rsidR="008A4B82" w:rsidP="004D7C4B" w:rsidRDefault="003A47EA" w14:paraId="6E7437D0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3.31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Add Supporter to Team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68</w:t>
        </w:r>
      </w:hyperlink>
    </w:p>
    <w:p w:rsidRPr="001A1F29" w:rsidR="008A4B82" w:rsidP="004D7C4B" w:rsidRDefault="003A47EA" w14:paraId="7B8E1C1F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3.32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Add Remove Supporter from Team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70</w:t>
        </w:r>
      </w:hyperlink>
    </w:p>
    <w:p w:rsidRPr="001A1F29" w:rsidR="008A4B82" w:rsidP="004D7C4B" w:rsidRDefault="003A47EA" w14:paraId="15D9D151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3.33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Create Activity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72</w:t>
        </w:r>
      </w:hyperlink>
    </w:p>
    <w:p w:rsidRPr="001A1F29" w:rsidR="008A4B82" w:rsidP="004D7C4B" w:rsidRDefault="003A47EA" w14:paraId="603FD43C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3.34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Update Activity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74</w:t>
        </w:r>
      </w:hyperlink>
    </w:p>
    <w:p w:rsidRPr="001A1F29" w:rsidR="008A4B82" w:rsidP="004D7C4B" w:rsidRDefault="003A47EA" w14:paraId="0BBDEA66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3.35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Report cheating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76</w:t>
        </w:r>
      </w:hyperlink>
    </w:p>
    <w:p w:rsidRPr="001A1F29" w:rsidR="008A4B82" w:rsidP="004D7C4B" w:rsidRDefault="003A47EA" w14:paraId="0FD6146A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3.36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View Activities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78</w:t>
        </w:r>
      </w:hyperlink>
    </w:p>
    <w:p w:rsidRPr="001A1F29" w:rsidR="008A4B82" w:rsidP="004D7C4B" w:rsidRDefault="003A47EA" w14:paraId="22D9D351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3.37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View Activity's Detail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80</w:t>
        </w:r>
      </w:hyperlink>
    </w:p>
    <w:p w:rsidRPr="001A1F29" w:rsidR="008A4B82" w:rsidP="004D7C4B" w:rsidRDefault="003A47EA" w14:paraId="198C95BB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3.38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Confirm that activity has done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82</w:t>
        </w:r>
      </w:hyperlink>
    </w:p>
    <w:p w:rsidRPr="001A1F29" w:rsidR="008A4B82" w:rsidP="004D7C4B" w:rsidRDefault="003A47EA" w14:paraId="4158EF77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3.39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Register Account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84</w:t>
        </w:r>
      </w:hyperlink>
    </w:p>
    <w:p w:rsidRPr="001A1F29" w:rsidR="008A4B82" w:rsidP="004D7C4B" w:rsidRDefault="003A47EA" w14:paraId="0BE77B7B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3.40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Login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86</w:t>
        </w:r>
      </w:hyperlink>
    </w:p>
    <w:p w:rsidRPr="001A1F29" w:rsidR="008A4B82" w:rsidP="004D7C4B" w:rsidRDefault="003A47EA" w14:paraId="4A78C997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3.41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View Profile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88</w:t>
        </w:r>
      </w:hyperlink>
    </w:p>
    <w:p w:rsidRPr="001A1F29" w:rsidR="008A4B82" w:rsidP="004D7C4B" w:rsidRDefault="003A47EA" w14:paraId="16DA90A2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3.42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Edit Profile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90</w:t>
        </w:r>
      </w:hyperlink>
    </w:p>
    <w:p w:rsidRPr="001A1F29" w:rsidR="008A4B82" w:rsidP="004D7C4B" w:rsidRDefault="003A47EA" w14:paraId="59EB441B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3.43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Logout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92</w:t>
        </w:r>
      </w:hyperlink>
    </w:p>
    <w:p w:rsidRPr="001A1F29" w:rsidR="008A4B82" w:rsidP="004D7C4B" w:rsidRDefault="003A47EA" w14:paraId="31A0B4EC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3.44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Register to be Donator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94</w:t>
        </w:r>
      </w:hyperlink>
    </w:p>
    <w:p w:rsidRPr="001A1F29" w:rsidR="008A4B82" w:rsidP="004D7C4B" w:rsidRDefault="003A47EA" w14:paraId="7D4997E6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3.45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View Campaigns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96</w:t>
        </w:r>
      </w:hyperlink>
    </w:p>
    <w:p w:rsidRPr="001A1F29" w:rsidR="008A4B82" w:rsidP="004D7C4B" w:rsidRDefault="003A47EA" w14:paraId="0B554E6A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3.46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View Campaign’s Detail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98</w:t>
        </w:r>
      </w:hyperlink>
    </w:p>
    <w:p w:rsidRPr="001A1F29" w:rsidR="008A4B82" w:rsidP="004D7C4B" w:rsidRDefault="003A47EA" w14:paraId="62ADF5B9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3.47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View Activites Of Campaign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100</w:t>
        </w:r>
      </w:hyperlink>
    </w:p>
    <w:p w:rsidRPr="001A1F29" w:rsidR="008A4B82" w:rsidP="004D7C4B" w:rsidRDefault="003A47EA" w14:paraId="46B8A368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3.48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Donate to Campaign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102</w:t>
        </w:r>
      </w:hyperlink>
    </w:p>
    <w:p w:rsidRPr="001A1F29" w:rsidR="008A4B82" w:rsidP="004D7C4B" w:rsidRDefault="003A47EA" w14:paraId="3461A785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3.49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Choose to Anonymize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104</w:t>
        </w:r>
      </w:hyperlink>
    </w:p>
    <w:p w:rsidRPr="001A1F29" w:rsidR="008A4B82" w:rsidP="004D7C4B" w:rsidRDefault="003A47EA" w14:paraId="216471E2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3.50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View your own Donation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106</w:t>
        </w:r>
      </w:hyperlink>
    </w:p>
    <w:p w:rsidRPr="001A1F29" w:rsidR="008A4B82" w:rsidP="004D7C4B" w:rsidRDefault="003A47EA" w14:paraId="2571B967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3.51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Search Organizaion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108</w:t>
        </w:r>
      </w:hyperlink>
    </w:p>
    <w:p w:rsidRPr="001A1F29" w:rsidR="008A4B82" w:rsidP="004D7C4B" w:rsidRDefault="003A47EA" w14:paraId="16E27724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3.52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View Report from Supporter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110</w:t>
        </w:r>
      </w:hyperlink>
    </w:p>
    <w:p w:rsidRPr="001A1F29" w:rsidR="008A4B82" w:rsidP="004D7C4B" w:rsidRDefault="003A47EA" w14:paraId="090167F0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3.53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Ban User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112</w:t>
        </w:r>
      </w:hyperlink>
    </w:p>
    <w:p w:rsidRPr="001A1F29" w:rsidR="008A4B82" w:rsidP="004D7C4B" w:rsidRDefault="003A47EA" w14:paraId="15FD1D16" w14:textId="77777777">
      <w:pPr>
        <w:pStyle w:val="TOC2"/>
      </w:pPr>
      <w:hyperlink w:history="1" w:anchor="_Toc461102229">
        <w:r w:rsidRPr="001A1F29" w:rsidR="008A4B82">
          <w:rPr>
            <w:rStyle w:val="Hyperlink"/>
            <w:color w:val="auto"/>
          </w:rPr>
          <w:t>3.54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Use Case Unban User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114</w:t>
        </w:r>
      </w:hyperlink>
    </w:p>
    <w:p w:rsidRPr="001A1F29" w:rsidR="008A4B82" w:rsidP="004D7C4B" w:rsidRDefault="003A47EA" w14:paraId="2A517FA1" w14:textId="77777777">
      <w:pPr>
        <w:pStyle w:val="TOC1"/>
        <w:rPr>
          <w:rFonts w:eastAsiaTheme="minorEastAsia"/>
          <w:b w:val="0"/>
          <w:caps w:val="0"/>
          <w:szCs w:val="22"/>
        </w:rPr>
      </w:pPr>
      <w:hyperlink w:history="1" w:anchor="_Toc461102230">
        <w:r w:rsidRPr="001A1F29" w:rsidR="008A4B82">
          <w:rPr>
            <w:rStyle w:val="Hyperlink"/>
            <w:color w:val="auto"/>
          </w:rPr>
          <w:t>4</w:t>
        </w:r>
        <w:r w:rsidRPr="001A1F29" w:rsidR="008A4B82">
          <w:rPr>
            <w:rFonts w:eastAsiaTheme="minorEastAsia"/>
            <w:b w:val="0"/>
            <w:caps w:val="0"/>
            <w:szCs w:val="22"/>
          </w:rPr>
          <w:tab/>
        </w:r>
        <w:r w:rsidRPr="001A1F29" w:rsidR="008A4B82">
          <w:rPr>
            <w:rStyle w:val="Hyperlink"/>
            <w:color w:val="auto"/>
          </w:rPr>
          <w:t>NON-FUNCTIONAL Requirements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116</w:t>
        </w:r>
      </w:hyperlink>
    </w:p>
    <w:p w:rsidRPr="001A1F29" w:rsidR="008A4B82" w:rsidP="004D7C4B" w:rsidRDefault="003A47EA" w14:paraId="139A0487" w14:textId="77777777">
      <w:pPr>
        <w:pStyle w:val="TOC2"/>
        <w:rPr>
          <w:rFonts w:eastAsiaTheme="minorEastAsia"/>
          <w:sz w:val="22"/>
          <w:szCs w:val="22"/>
        </w:rPr>
      </w:pPr>
      <w:hyperlink w:history="1" w:anchor="_Toc461102231">
        <w:r w:rsidRPr="001A1F29" w:rsidR="008A4B82">
          <w:rPr>
            <w:rStyle w:val="Hyperlink"/>
            <w:color w:val="auto"/>
          </w:rPr>
          <w:t>4.1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Usability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116</w:t>
        </w:r>
      </w:hyperlink>
    </w:p>
    <w:p w:rsidRPr="001A1F29" w:rsidR="008A4B82" w:rsidP="004D7C4B" w:rsidRDefault="003A47EA" w14:paraId="16AC7BFF" w14:textId="77777777">
      <w:pPr>
        <w:pStyle w:val="TOC2"/>
        <w:rPr>
          <w:rFonts w:eastAsiaTheme="minorEastAsia"/>
          <w:sz w:val="22"/>
          <w:szCs w:val="22"/>
        </w:rPr>
      </w:pPr>
      <w:hyperlink w:history="1" w:anchor="_Toc461102232">
        <w:r w:rsidRPr="001A1F29" w:rsidR="008A4B82">
          <w:rPr>
            <w:rStyle w:val="Hyperlink"/>
            <w:color w:val="auto"/>
          </w:rPr>
          <w:t>4.2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Reliability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116</w:t>
        </w:r>
      </w:hyperlink>
    </w:p>
    <w:p w:rsidRPr="001A1F29" w:rsidR="008A4B82" w:rsidP="004D7C4B" w:rsidRDefault="003A47EA" w14:paraId="721DAE04" w14:textId="77777777">
      <w:pPr>
        <w:pStyle w:val="TOC2"/>
        <w:rPr>
          <w:rFonts w:eastAsiaTheme="minorEastAsia"/>
          <w:sz w:val="22"/>
          <w:szCs w:val="22"/>
        </w:rPr>
      </w:pPr>
      <w:hyperlink w:history="1" w:anchor="_Toc461102233">
        <w:r w:rsidRPr="001A1F29" w:rsidR="008A4B82">
          <w:rPr>
            <w:rStyle w:val="Hyperlink"/>
            <w:color w:val="auto"/>
          </w:rPr>
          <w:t>4.3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Performance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117</w:t>
        </w:r>
      </w:hyperlink>
    </w:p>
    <w:p w:rsidRPr="001A1F29" w:rsidR="008A4B82" w:rsidP="004D7C4B" w:rsidRDefault="003A47EA" w14:paraId="77A9BB1F" w14:textId="77777777">
      <w:pPr>
        <w:pStyle w:val="TOC2"/>
        <w:rPr>
          <w:rFonts w:eastAsiaTheme="minorEastAsia"/>
          <w:sz w:val="22"/>
          <w:szCs w:val="22"/>
        </w:rPr>
      </w:pPr>
      <w:hyperlink w:history="1" w:anchor="_Toc461102234">
        <w:r w:rsidRPr="001A1F29" w:rsidR="008A4B82">
          <w:rPr>
            <w:rStyle w:val="Hyperlink"/>
            <w:color w:val="auto"/>
          </w:rPr>
          <w:t>4.4</w:t>
        </w:r>
        <w:r w:rsidRPr="001A1F29" w:rsidR="008A4B82">
          <w:rPr>
            <w:rFonts w:eastAsiaTheme="minorEastAsia"/>
            <w:sz w:val="22"/>
            <w:szCs w:val="22"/>
          </w:rPr>
          <w:tab/>
        </w:r>
        <w:r w:rsidRPr="001A1F29" w:rsidR="008A4B82">
          <w:rPr>
            <w:rStyle w:val="Hyperlink"/>
            <w:color w:val="auto"/>
          </w:rPr>
          <w:t>Supportability</w:t>
        </w:r>
        <w:r w:rsidRPr="001A1F29" w:rsidR="008A4B82">
          <w:rPr>
            <w:webHidden/>
          </w:rPr>
          <w:tab/>
        </w:r>
        <w:r w:rsidRPr="001A1F29" w:rsidR="008A4B82">
          <w:rPr>
            <w:webHidden/>
          </w:rPr>
          <w:t>117</w:t>
        </w:r>
      </w:hyperlink>
    </w:p>
    <w:p w:rsidRPr="001A1F29" w:rsidR="0050513B" w:rsidP="004D7C4B" w:rsidRDefault="008A4B82" w14:paraId="15A450B7" w14:textId="457C9537">
      <w:pPr>
        <w:pStyle w:val="Heading1"/>
        <w:rPr>
          <w:rFonts w:ascii="Tahoma" w:hAnsi="Tahoma" w:eastAsia="Tahoma" w:cs="Tahoma"/>
          <w:color w:val="auto"/>
        </w:rPr>
      </w:pPr>
      <w:r w:rsidRPr="001A1F29">
        <w:rPr>
          <w:rFonts w:ascii="Tahoma" w:hAnsi="Tahoma" w:cs="Tahoma"/>
          <w:lang w:val="en-GB"/>
        </w:rPr>
        <w:fldChar w:fldCharType="end"/>
      </w:r>
      <w:r w:rsidRPr="001A1F29" w:rsidR="0050513B">
        <w:rPr>
          <w:rFonts w:ascii="Tahoma" w:hAnsi="Tahoma" w:eastAsia="Tahoma" w:cs="Tahoma"/>
          <w:color w:val="auto"/>
        </w:rPr>
        <w:t>Introduction</w:t>
      </w:r>
      <w:bookmarkEnd w:id="8"/>
      <w:bookmarkEnd w:id="9"/>
    </w:p>
    <w:p w:rsidRPr="001A1F29" w:rsidR="0050513B" w:rsidP="004D7C4B" w:rsidRDefault="001C5904" w14:paraId="70C10D02" w14:textId="2F514350">
      <w:pPr>
        <w:pStyle w:val="Heading2"/>
      </w:pPr>
      <w:bookmarkStart w:name="_Toc521150197" w:id="12"/>
      <w:bookmarkStart w:name="_Toc461102220" w:id="13"/>
      <w:r w:rsidRPr="001A1F29">
        <w:t xml:space="preserve"> </w:t>
      </w:r>
      <w:r w:rsidRPr="001A1F29" w:rsidR="0050513B">
        <w:t>Purpose</w:t>
      </w:r>
      <w:bookmarkEnd w:id="12"/>
      <w:bookmarkEnd w:id="13"/>
    </w:p>
    <w:p w:rsidRPr="001A1F29" w:rsidR="00FE274C" w:rsidP="004D7C4B" w:rsidRDefault="009908AD" w14:paraId="25269F13" w14:textId="6CCADA5C">
      <w:pPr>
        <w:pStyle w:val="InfoBlue"/>
        <w:rPr>
          <w:rFonts w:eastAsia="Tahoma"/>
        </w:rPr>
      </w:pPr>
      <w:r w:rsidRPr="001A1F29">
        <w:rPr>
          <w:rFonts w:eastAsia="Tahoma"/>
        </w:rPr>
        <w:t>T</w:t>
      </w:r>
      <w:r w:rsidRPr="001A1F29" w:rsidR="0050513B">
        <w:rPr>
          <w:rFonts w:eastAsia="Tahoma"/>
        </w:rPr>
        <w:t xml:space="preserve">he purpose of this </w:t>
      </w:r>
      <w:smartTag w:uri="urn:schemas-microsoft-com:office:smarttags" w:element="stockticker">
        <w:r w:rsidRPr="001A1F29" w:rsidR="0050513B">
          <w:rPr>
            <w:rFonts w:eastAsia="Tahoma"/>
          </w:rPr>
          <w:t>SRS</w:t>
        </w:r>
      </w:smartTag>
      <w:r w:rsidRPr="001A1F29">
        <w:rPr>
          <w:rFonts w:eastAsia="Tahoma"/>
        </w:rPr>
        <w:t xml:space="preserve"> </w:t>
      </w:r>
      <w:r w:rsidRPr="001A1F29" w:rsidR="009B0DA6">
        <w:rPr>
          <w:rFonts w:eastAsia="Tahoma"/>
        </w:rPr>
        <w:t>is to present a detailed description of functional requirements and non-functional requirements of Charity Organization’s Finance Management System application</w:t>
      </w:r>
      <w:r w:rsidRPr="001A1F29" w:rsidR="0050513B">
        <w:rPr>
          <w:rFonts w:eastAsia="Tahoma"/>
        </w:rPr>
        <w:t xml:space="preserve">. </w:t>
      </w:r>
      <w:r w:rsidRPr="001A1F29" w:rsidR="009B0DA6">
        <w:rPr>
          <w:rFonts w:eastAsia="Tahoma"/>
        </w:rPr>
        <w:t xml:space="preserve">It will explain the purpose and the feature of system, what the system will do, business rule for each feature. </w:t>
      </w:r>
      <w:r w:rsidRPr="001A1F29" w:rsidR="00F630B3">
        <w:rPr>
          <w:rFonts w:eastAsia="Tahoma"/>
        </w:rPr>
        <w:t>It also contains diagram that let reader have overview of system and see how actors interact with system.</w:t>
      </w:r>
    </w:p>
    <w:p w:rsidRPr="001A1F29" w:rsidR="0050513B" w:rsidP="004D7C4B" w:rsidRDefault="001C5904" w14:paraId="55B16A93" w14:textId="5B902642">
      <w:pPr>
        <w:pStyle w:val="Heading2"/>
      </w:pPr>
      <w:bookmarkStart w:name="_Toc521150198" w:id="14"/>
      <w:bookmarkStart w:name="_Toc461102221" w:id="15"/>
      <w:r w:rsidRPr="001A1F29">
        <w:t xml:space="preserve"> </w:t>
      </w:r>
      <w:r w:rsidRPr="001A1F29" w:rsidR="0050513B">
        <w:t>Scope</w:t>
      </w:r>
      <w:bookmarkEnd w:id="14"/>
      <w:bookmarkEnd w:id="15"/>
    </w:p>
    <w:p w:rsidRPr="001A1F29" w:rsidR="0010415A" w:rsidP="004D7C4B" w:rsidRDefault="0010415A" w14:paraId="6E11561D" w14:textId="0EB0E6CD">
      <w:pPr>
        <w:pStyle w:val="InfoBlue"/>
        <w:rPr>
          <w:rFonts w:eastAsia="Tahoma"/>
        </w:rPr>
      </w:pPr>
      <w:r w:rsidRPr="001A1F29">
        <w:rPr>
          <w:rFonts w:eastAsia="Tahoma"/>
        </w:rPr>
        <w:t>This document specifies requirements for an application for Charity Organization’s Finance Management System.</w:t>
      </w:r>
    </w:p>
    <w:p w:rsidRPr="001A1F29" w:rsidR="0010415A" w:rsidP="004D7C4B" w:rsidRDefault="0010415A" w14:paraId="33930138" w14:textId="33DAB1A0">
      <w:pPr>
        <w:pStyle w:val="BodyText"/>
        <w:rPr>
          <w:rFonts w:ascii="Tahoma" w:hAnsi="Tahoma" w:eastAsia="Tahoma" w:cs="Tahoma"/>
          <w:sz w:val="20"/>
          <w:szCs w:val="20"/>
          <w:lang w:val="en-US"/>
        </w:rPr>
      </w:pPr>
      <w:r w:rsidRPr="001A1F29">
        <w:rPr>
          <w:rFonts w:ascii="Tahoma" w:hAnsi="Tahoma" w:eastAsia="Tahoma" w:cs="Tahoma"/>
          <w:lang w:val="en-US"/>
        </w:rPr>
        <w:t xml:space="preserve">       </w:t>
      </w:r>
      <w:r w:rsidRPr="001A1F29" w:rsidR="006E6068">
        <w:rPr>
          <w:rFonts w:ascii="Tahoma" w:hAnsi="Tahoma" w:eastAsia="Tahoma" w:cs="Tahoma"/>
          <w:sz w:val="20"/>
          <w:szCs w:val="20"/>
          <w:lang w:val="en-US"/>
        </w:rPr>
        <w:t>T</w:t>
      </w:r>
      <w:r w:rsidRPr="001A1F29">
        <w:rPr>
          <w:rFonts w:ascii="Tahoma" w:hAnsi="Tahoma" w:eastAsia="Tahoma" w:cs="Tahoma"/>
          <w:sz w:val="20"/>
          <w:szCs w:val="20"/>
          <w:lang w:val="en-US"/>
        </w:rPr>
        <w:t>his application allows users to:</w:t>
      </w:r>
    </w:p>
    <w:p w:rsidRPr="001A1F29" w:rsidR="0010415A" w:rsidP="004D7C4B" w:rsidRDefault="002002E1" w14:paraId="15331CA4" w14:textId="6233D3C4">
      <w:pPr>
        <w:pStyle w:val="BodyText"/>
        <w:numPr>
          <w:ilvl w:val="0"/>
          <w:numId w:val="15"/>
        </w:numPr>
        <w:rPr>
          <w:rFonts w:ascii="Tahoma" w:hAnsi="Tahoma" w:eastAsia="Tahoma" w:cs="Tahoma"/>
          <w:sz w:val="20"/>
          <w:szCs w:val="20"/>
          <w:lang w:val="en-US"/>
        </w:rPr>
      </w:pPr>
      <w:r w:rsidRPr="001A1F29">
        <w:rPr>
          <w:rFonts w:ascii="Tahoma" w:hAnsi="Tahoma" w:eastAsia="Tahoma" w:cs="Tahoma"/>
          <w:sz w:val="20"/>
          <w:szCs w:val="20"/>
          <w:lang w:val="en-US"/>
        </w:rPr>
        <w:t>Manage finance of charity organization</w:t>
      </w:r>
    </w:p>
    <w:p w:rsidRPr="001A1F29" w:rsidR="002002E1" w:rsidP="004D7C4B" w:rsidRDefault="002002E1" w14:paraId="794FF46B" w14:textId="1C17C262">
      <w:pPr>
        <w:pStyle w:val="BodyText"/>
        <w:numPr>
          <w:ilvl w:val="0"/>
          <w:numId w:val="15"/>
        </w:numPr>
        <w:rPr>
          <w:rFonts w:ascii="Tahoma" w:hAnsi="Tahoma" w:eastAsia="Tahoma" w:cs="Tahoma"/>
          <w:sz w:val="20"/>
          <w:szCs w:val="20"/>
          <w:lang w:val="en-US"/>
        </w:rPr>
      </w:pPr>
      <w:r w:rsidRPr="001A1F29">
        <w:rPr>
          <w:rFonts w:ascii="Tahoma" w:hAnsi="Tahoma" w:eastAsia="Tahoma" w:cs="Tahoma"/>
          <w:sz w:val="20"/>
          <w:szCs w:val="20"/>
          <w:lang w:val="en-US"/>
        </w:rPr>
        <w:t>View history of charity’s organization activities with change of money in organization</w:t>
      </w:r>
    </w:p>
    <w:p w:rsidRPr="001A1F29" w:rsidR="002002E1" w:rsidP="004D7C4B" w:rsidRDefault="002002E1" w14:paraId="5688D8CE" w14:textId="778EC6CB">
      <w:pPr>
        <w:pStyle w:val="BodyText"/>
        <w:numPr>
          <w:ilvl w:val="0"/>
          <w:numId w:val="15"/>
        </w:numPr>
        <w:rPr>
          <w:rFonts w:ascii="Tahoma" w:hAnsi="Tahoma" w:eastAsia="Tahoma" w:cs="Tahoma"/>
          <w:sz w:val="20"/>
          <w:szCs w:val="20"/>
          <w:lang w:val="en-US"/>
        </w:rPr>
      </w:pPr>
      <w:r w:rsidRPr="001A1F29">
        <w:rPr>
          <w:rFonts w:ascii="Tahoma" w:hAnsi="Tahoma" w:eastAsia="Tahoma" w:cs="Tahoma"/>
          <w:sz w:val="20"/>
          <w:szCs w:val="20"/>
          <w:lang w:val="en-US"/>
        </w:rPr>
        <w:t xml:space="preserve">Create and manage charity’s campaigns </w:t>
      </w:r>
    </w:p>
    <w:p w:rsidRPr="001A1F29" w:rsidR="00622EE6" w:rsidP="004D7C4B" w:rsidRDefault="00622EE6" w14:paraId="3B6D48F1" w14:textId="6ACEE6A1">
      <w:pPr>
        <w:pStyle w:val="BodyText"/>
        <w:numPr>
          <w:ilvl w:val="0"/>
          <w:numId w:val="15"/>
        </w:numPr>
        <w:rPr>
          <w:rFonts w:ascii="Tahoma" w:hAnsi="Tahoma" w:eastAsia="Tahoma" w:cs="Tahoma"/>
          <w:sz w:val="20"/>
          <w:szCs w:val="20"/>
          <w:lang w:val="en-US"/>
        </w:rPr>
      </w:pPr>
      <w:r w:rsidRPr="001A1F29">
        <w:rPr>
          <w:rFonts w:ascii="Tahoma" w:hAnsi="Tahoma" w:eastAsia="Tahoma" w:cs="Tahoma"/>
          <w:sz w:val="20"/>
          <w:szCs w:val="20"/>
          <w:lang w:val="en-US"/>
        </w:rPr>
        <w:t>Donate with public information or anonymous</w:t>
      </w:r>
    </w:p>
    <w:p w:rsidRPr="001A1F29" w:rsidR="00622EE6" w:rsidP="004D7C4B" w:rsidRDefault="00622EE6" w14:paraId="1E728F39" w14:textId="4182A94A">
      <w:pPr>
        <w:pStyle w:val="BodyText"/>
        <w:numPr>
          <w:ilvl w:val="0"/>
          <w:numId w:val="15"/>
        </w:numPr>
        <w:rPr>
          <w:rFonts w:ascii="Tahoma" w:hAnsi="Tahoma" w:eastAsia="Tahoma" w:cs="Tahoma"/>
          <w:sz w:val="20"/>
          <w:szCs w:val="20"/>
          <w:lang w:val="en-US"/>
        </w:rPr>
      </w:pPr>
      <w:r w:rsidRPr="001A1F29">
        <w:rPr>
          <w:rFonts w:ascii="Tahoma" w:hAnsi="Tahoma" w:eastAsia="Tahoma" w:cs="Tahoma"/>
          <w:sz w:val="20"/>
          <w:szCs w:val="20"/>
          <w:lang w:val="en-US"/>
        </w:rPr>
        <w:t>Manage members of groups (Leader, Supervisor, Supporter)</w:t>
      </w:r>
    </w:p>
    <w:p w:rsidRPr="001A1F29" w:rsidR="008D6DF6" w:rsidP="004D7C4B" w:rsidRDefault="00622EE6" w14:paraId="32C432A9" w14:textId="029BBA1D">
      <w:pPr>
        <w:pStyle w:val="BodyText"/>
        <w:numPr>
          <w:ilvl w:val="0"/>
          <w:numId w:val="15"/>
        </w:numPr>
        <w:rPr>
          <w:rFonts w:ascii="Tahoma" w:hAnsi="Tahoma" w:eastAsia="Tahoma" w:cs="Tahoma"/>
          <w:sz w:val="20"/>
          <w:szCs w:val="20"/>
          <w:lang w:val="en-US"/>
        </w:rPr>
      </w:pPr>
      <w:r w:rsidRPr="001A1F29">
        <w:rPr>
          <w:rFonts w:ascii="Tahoma" w:hAnsi="Tahoma" w:eastAsia="Tahoma" w:cs="Tahoma"/>
          <w:sz w:val="20"/>
          <w:szCs w:val="20"/>
          <w:lang w:val="en-US"/>
        </w:rPr>
        <w:t>Report cheating or not clearly finance problem</w:t>
      </w:r>
      <w:r w:rsidRPr="001A1F29" w:rsidR="008077DC">
        <w:rPr>
          <w:rFonts w:ascii="Tahoma" w:hAnsi="Tahoma" w:eastAsia="Tahoma" w:cs="Tahoma"/>
          <w:sz w:val="20"/>
          <w:szCs w:val="20"/>
          <w:lang w:val="en-US"/>
        </w:rPr>
        <w:t>s.</w:t>
      </w:r>
    </w:p>
    <w:p w:rsidRPr="001A1F29" w:rsidR="0050513B" w:rsidP="004D7C4B" w:rsidRDefault="001C5904" w14:paraId="01DDA359" w14:textId="383DE9BF">
      <w:pPr>
        <w:pStyle w:val="Heading2"/>
      </w:pPr>
      <w:bookmarkStart w:name="_Toc521150199" w:id="16"/>
      <w:bookmarkStart w:name="_Toc461102222" w:id="17"/>
      <w:r w:rsidRPr="001A1F29">
        <w:t xml:space="preserve"> </w:t>
      </w:r>
      <w:r w:rsidRPr="001A1F29" w:rsidR="0050513B">
        <w:t>Definitions, Acronyms, and Abbreviations</w:t>
      </w:r>
      <w:bookmarkEnd w:id="16"/>
      <w:bookmarkEnd w:id="17"/>
    </w:p>
    <w:p w:rsidRPr="001A1F29" w:rsidR="002122D0" w:rsidP="004D7C4B" w:rsidRDefault="002122D0" w14:paraId="2ABC797E" w14:textId="77777777">
      <w:pPr>
        <w:pStyle w:val="InfoBlue"/>
        <w:rPr>
          <w:rFonts w:eastAsia="Tahoma"/>
        </w:rPr>
      </w:pPr>
      <w:r w:rsidRPr="001A1F29">
        <w:rPr>
          <w:rFonts w:eastAsia="Tahoma"/>
          <w:b/>
        </w:rPr>
        <w:t xml:space="preserve">DB: </w:t>
      </w:r>
      <w:r w:rsidRPr="001A1F29">
        <w:rPr>
          <w:rFonts w:eastAsia="Tahoma"/>
        </w:rPr>
        <w:t>Database</w:t>
      </w:r>
    </w:p>
    <w:p w:rsidRPr="001A1F29" w:rsidR="002122D0" w:rsidP="004D7C4B" w:rsidRDefault="002122D0" w14:paraId="080F1923" w14:textId="77777777">
      <w:pPr>
        <w:pStyle w:val="InfoBlue"/>
        <w:rPr>
          <w:rFonts w:eastAsia="Tahoma"/>
        </w:rPr>
      </w:pPr>
      <w:r w:rsidRPr="001A1F29">
        <w:rPr>
          <w:rFonts w:eastAsia="Tahoma"/>
          <w:b/>
        </w:rPr>
        <w:t>GUI:</w:t>
      </w:r>
      <w:r w:rsidRPr="001A1F29">
        <w:rPr>
          <w:rFonts w:eastAsia="Tahoma"/>
        </w:rPr>
        <w:t xml:space="preserve"> Graphic User Interface</w:t>
      </w:r>
    </w:p>
    <w:p w:rsidRPr="001A1F29" w:rsidR="0050513B" w:rsidP="004D7C4B" w:rsidRDefault="002122D0" w14:paraId="2ED04A1A" w14:textId="55DFC108">
      <w:pPr>
        <w:pStyle w:val="InfoBlue"/>
        <w:rPr>
          <w:rFonts w:eastAsia="Tahoma"/>
        </w:rPr>
      </w:pPr>
      <w:r w:rsidRPr="001A1F29">
        <w:rPr>
          <w:rFonts w:eastAsia="Tahoma"/>
          <w:b/>
        </w:rPr>
        <w:t>UI:</w:t>
      </w:r>
      <w:r w:rsidRPr="001A1F29">
        <w:rPr>
          <w:rFonts w:eastAsia="Tahoma"/>
        </w:rPr>
        <w:t xml:space="preserve"> User Interface</w:t>
      </w:r>
      <w:r w:rsidRPr="001A1F29" w:rsidR="0050513B">
        <w:rPr>
          <w:rFonts w:eastAsia="Tahoma"/>
        </w:rPr>
        <w:t xml:space="preserve"> </w:t>
      </w:r>
    </w:p>
    <w:p w:rsidRPr="001A1F29" w:rsidR="009908AD" w:rsidP="004D7C4B" w:rsidRDefault="49F41F4F" w14:paraId="03FD3A29" w14:textId="52FDF6AF">
      <w:pPr>
        <w:pStyle w:val="BodyText"/>
        <w:rPr>
          <w:rFonts w:ascii="Tahoma" w:hAnsi="Tahoma" w:eastAsia="Tahoma" w:cs="Tahoma"/>
          <w:lang w:val="en-US"/>
        </w:rPr>
      </w:pPr>
      <w:r w:rsidRPr="001A1F29">
        <w:rPr>
          <w:rFonts w:ascii="Tahoma" w:hAnsi="Tahoma" w:eastAsia="Tahoma" w:cs="Tahoma"/>
          <w:b/>
          <w:sz w:val="20"/>
          <w:szCs w:val="20"/>
          <w:lang w:val="en-US"/>
        </w:rPr>
        <w:t xml:space="preserve">         SRS: </w:t>
      </w:r>
      <w:r w:rsidRPr="001A1F29">
        <w:rPr>
          <w:rFonts w:ascii="Tahoma" w:hAnsi="Tahoma" w:eastAsia="Tahoma" w:cs="Tahoma"/>
          <w:sz w:val="20"/>
          <w:szCs w:val="20"/>
          <w:lang w:val="en-US"/>
        </w:rPr>
        <w:t>Software Requirement Specification</w:t>
      </w:r>
    </w:p>
    <w:p w:rsidRPr="001A1F29" w:rsidR="49F41F4F" w:rsidP="004D7C4B" w:rsidRDefault="0B94571C" w14:paraId="098A1AEE" w14:textId="754AE327">
      <w:pPr>
        <w:pStyle w:val="BodyText"/>
        <w:rPr>
          <w:rFonts w:ascii="Tahoma" w:hAnsi="Tahoma" w:eastAsia="Tahoma" w:cs="Tahoma"/>
          <w:sz w:val="20"/>
          <w:szCs w:val="20"/>
          <w:lang w:val="en-US"/>
        </w:rPr>
      </w:pPr>
      <w:r w:rsidRPr="001A1F29">
        <w:rPr>
          <w:rFonts w:ascii="Tahoma" w:hAnsi="Tahoma" w:eastAsia="Tahoma" w:cs="Tahoma"/>
          <w:sz w:val="20"/>
          <w:szCs w:val="20"/>
          <w:lang w:val="en-US"/>
        </w:rPr>
        <w:t xml:space="preserve">        </w:t>
      </w:r>
      <w:r w:rsidRPr="001A1F29">
        <w:rPr>
          <w:rFonts w:ascii="Tahoma" w:hAnsi="Tahoma" w:eastAsia="Tahoma" w:cs="Tahoma"/>
          <w:b/>
          <w:sz w:val="20"/>
          <w:szCs w:val="20"/>
          <w:lang w:val="en-US"/>
        </w:rPr>
        <w:t>Transaction</w:t>
      </w:r>
      <w:r w:rsidRPr="001A1F29">
        <w:rPr>
          <w:rFonts w:ascii="Tahoma" w:hAnsi="Tahoma" w:eastAsia="Tahoma" w:cs="Tahoma"/>
          <w:sz w:val="20"/>
          <w:szCs w:val="20"/>
          <w:lang w:val="en-US"/>
        </w:rPr>
        <w:t>: a record of money that has moved in and out of your bank account</w:t>
      </w:r>
    </w:p>
    <w:p w:rsidRPr="001A1F29" w:rsidR="0B94571C" w:rsidP="004D7C4B" w:rsidRDefault="0B94571C" w14:paraId="2CB6DF45" w14:textId="1693E081">
      <w:pPr>
        <w:pStyle w:val="BodyText"/>
        <w:rPr>
          <w:rFonts w:ascii="Tahoma" w:hAnsi="Tahoma" w:eastAsia="Tahoma" w:cs="Tahoma"/>
          <w:lang w:val="en-US"/>
        </w:rPr>
      </w:pPr>
      <w:r w:rsidRPr="001A1F29">
        <w:rPr>
          <w:rFonts w:ascii="Tahoma" w:hAnsi="Tahoma" w:eastAsia="Tahoma" w:cs="Tahoma"/>
          <w:sz w:val="20"/>
          <w:szCs w:val="20"/>
          <w:lang w:val="en-US"/>
        </w:rPr>
        <w:t xml:space="preserve">        </w:t>
      </w:r>
      <w:r w:rsidRPr="001A1F29">
        <w:rPr>
          <w:rFonts w:ascii="Tahoma" w:hAnsi="Tahoma" w:eastAsia="Tahoma" w:cs="Tahoma"/>
          <w:b/>
          <w:sz w:val="20"/>
          <w:szCs w:val="20"/>
          <w:lang w:val="en-US"/>
        </w:rPr>
        <w:t>Authenticated User</w:t>
      </w:r>
      <w:r w:rsidRPr="001A1F29">
        <w:rPr>
          <w:rFonts w:ascii="Tahoma" w:hAnsi="Tahoma" w:eastAsia="Tahoma" w:cs="Tahoma"/>
          <w:sz w:val="20"/>
          <w:szCs w:val="20"/>
          <w:lang w:val="en-US"/>
        </w:rPr>
        <w:t>: User already login to system</w:t>
      </w:r>
    </w:p>
    <w:p w:rsidRPr="001A1F29" w:rsidR="0050513B" w:rsidP="004D7C4B" w:rsidRDefault="001C5904" w14:paraId="07B786D7" w14:textId="17CBE9CE">
      <w:pPr>
        <w:pStyle w:val="Heading2"/>
      </w:pPr>
      <w:bookmarkStart w:name="_Toc521150200" w:id="18"/>
      <w:bookmarkStart w:name="_Toc461102223" w:id="19"/>
      <w:r w:rsidRPr="001A1F29">
        <w:t xml:space="preserve"> </w:t>
      </w:r>
      <w:r w:rsidRPr="001A1F29" w:rsidR="0050513B">
        <w:t>References</w:t>
      </w:r>
      <w:bookmarkEnd w:id="18"/>
      <w:bookmarkEnd w:id="19"/>
    </w:p>
    <w:p w:rsidRPr="001A1F29" w:rsidR="0050513B" w:rsidP="004D7C4B" w:rsidRDefault="00527C7E" w14:paraId="26BCA3D9" w14:textId="52405F11">
      <w:pPr>
        <w:pStyle w:val="InfoBlue"/>
        <w:rPr>
          <w:rFonts w:eastAsia="Tahoma"/>
        </w:rPr>
      </w:pPr>
      <w:r w:rsidRPr="001A1F29">
        <w:rPr>
          <w:rFonts w:eastAsia="Tahoma"/>
        </w:rPr>
        <w:t>Karl Wiegers and Joy Beatty. (2013). Chapter 8 Understanding user requirements. Software Requirements, Third Edition</w:t>
      </w:r>
      <w:r w:rsidRPr="001A1F29" w:rsidR="004E36F8">
        <w:rPr>
          <w:rFonts w:eastAsia="Tahoma"/>
        </w:rPr>
        <w:t xml:space="preserve"> </w:t>
      </w:r>
      <w:r w:rsidRPr="001A1F29" w:rsidR="009E3254">
        <w:rPr>
          <w:rFonts w:eastAsia="Tahoma"/>
        </w:rPr>
        <w:t>(149-160)</w:t>
      </w:r>
      <w:r w:rsidRPr="001A1F29" w:rsidR="004E36F8">
        <w:rPr>
          <w:rFonts w:eastAsia="Tahoma"/>
        </w:rPr>
        <w:t>.</w:t>
      </w:r>
    </w:p>
    <w:p w:rsidRPr="001A1F29" w:rsidR="00B87A7B" w:rsidP="004D7C4B" w:rsidRDefault="00C22BE3" w14:paraId="0954B730" w14:textId="20CA63CE">
      <w:pPr>
        <w:pStyle w:val="BodyText"/>
        <w:rPr>
          <w:rFonts w:ascii="Tahoma" w:hAnsi="Tahoma" w:eastAsia="Tahoma" w:cs="Tahoma"/>
          <w:sz w:val="20"/>
          <w:szCs w:val="20"/>
          <w:lang w:val="en-US"/>
        </w:rPr>
      </w:pPr>
      <w:r w:rsidRPr="001A1F29">
        <w:rPr>
          <w:rFonts w:ascii="Tahoma" w:hAnsi="Tahoma" w:eastAsia="Tahoma" w:cs="Tahoma"/>
          <w:lang w:val="en-US"/>
        </w:rPr>
        <w:t xml:space="preserve">       </w:t>
      </w:r>
      <w:r w:rsidRPr="001A1F29">
        <w:rPr>
          <w:rFonts w:ascii="Tahoma" w:hAnsi="Tahoma" w:eastAsia="Tahoma" w:cs="Tahoma"/>
          <w:sz w:val="20"/>
          <w:szCs w:val="20"/>
          <w:lang w:val="en-US"/>
        </w:rPr>
        <w:t xml:space="preserve">Example Software Requirement Specification (SRS Example). 25/02/2021. </w:t>
      </w:r>
      <w:r w:rsidRPr="001A1F29" w:rsidR="00B87A7B">
        <w:rPr>
          <w:rFonts w:ascii="Tahoma" w:hAnsi="Tahoma" w:eastAsia="Tahoma" w:cs="Tahoma"/>
          <w:sz w:val="20"/>
          <w:szCs w:val="20"/>
          <w:lang w:val="en-US"/>
        </w:rPr>
        <w:t xml:space="preserve">   </w:t>
      </w:r>
    </w:p>
    <w:p w:rsidRPr="001A1F29" w:rsidR="00B87A7B" w:rsidP="004D7C4B" w:rsidRDefault="2BB670EB" w14:paraId="4C030FA3" w14:textId="40F77836">
      <w:pPr>
        <w:pStyle w:val="BodyText"/>
        <w:rPr>
          <w:rFonts w:ascii="Tahoma" w:hAnsi="Tahoma" w:eastAsia="Tahoma" w:cs="Tahoma"/>
          <w:sz w:val="20"/>
          <w:szCs w:val="20"/>
          <w:lang w:val="en-US"/>
        </w:rPr>
      </w:pPr>
      <w:r w:rsidRPr="001A1F29">
        <w:rPr>
          <w:rFonts w:ascii="Tahoma" w:hAnsi="Tahoma" w:eastAsia="Tahoma" w:cs="Tahoma"/>
        </w:rPr>
        <w:t xml:space="preserve">       </w:t>
      </w:r>
      <w:hyperlink w:history="1" r:id="rId8">
        <w:r w:rsidRPr="001A1F29" w:rsidR="009C2276">
          <w:rPr>
            <w:rStyle w:val="Hyperlink"/>
            <w:rFonts w:ascii="Tahoma" w:hAnsi="Tahoma" w:eastAsia="Tahoma" w:cs="Tahoma"/>
            <w:sz w:val="20"/>
            <w:szCs w:val="20"/>
            <w:lang w:val="en-US"/>
          </w:rPr>
          <w:t>https://www.reqview.com/doc/iso-iec-ieee-29148-srs-example</w:t>
        </w:r>
      </w:hyperlink>
    </w:p>
    <w:p w:rsidRPr="001A1F29" w:rsidR="00F630B3" w:rsidP="004D7C4B" w:rsidRDefault="00F630B3" w14:paraId="54CDFBA5" w14:textId="7D3BDE0D">
      <w:pPr>
        <w:pStyle w:val="BodyText"/>
        <w:rPr>
          <w:rFonts w:ascii="Tahoma" w:hAnsi="Tahoma" w:eastAsia="Tahoma" w:cs="Tahoma"/>
          <w:sz w:val="20"/>
          <w:szCs w:val="20"/>
          <w:lang w:val="en-US"/>
        </w:rPr>
      </w:pPr>
    </w:p>
    <w:p w:rsidRPr="001A1F29" w:rsidR="00F630B3" w:rsidP="004D7C4B" w:rsidRDefault="00F630B3" w14:paraId="7CC29540" w14:textId="77777777">
      <w:pPr>
        <w:pStyle w:val="BodyText"/>
        <w:rPr>
          <w:rFonts w:ascii="Tahoma" w:hAnsi="Tahoma" w:eastAsia="Tahoma" w:cs="Tahoma"/>
          <w:sz w:val="20"/>
          <w:szCs w:val="20"/>
          <w:lang w:val="en-US"/>
        </w:rPr>
      </w:pPr>
    </w:p>
    <w:p w:rsidRPr="001A1F29" w:rsidR="007370AE" w:rsidP="004D7C4B" w:rsidRDefault="007370AE" w14:paraId="0B3A9C43" w14:textId="77777777">
      <w:pPr>
        <w:pStyle w:val="BodyText"/>
        <w:rPr>
          <w:rFonts w:ascii="Tahoma" w:hAnsi="Tahoma" w:eastAsia="Tahoma" w:cs="Tahoma"/>
          <w:sz w:val="20"/>
          <w:szCs w:val="20"/>
          <w:lang w:val="en-US"/>
        </w:rPr>
      </w:pPr>
    </w:p>
    <w:p w:rsidRPr="001A1F29" w:rsidR="0050513B" w:rsidP="004D7C4B" w:rsidRDefault="007370AE" w14:paraId="2DE68916" w14:textId="73ED735C">
      <w:pPr>
        <w:pStyle w:val="Heading2"/>
      </w:pPr>
      <w:bookmarkStart w:name="_Toc521150201" w:id="20"/>
      <w:bookmarkStart w:name="_Toc461102224" w:id="21"/>
      <w:r w:rsidRPr="001A1F29">
        <w:t xml:space="preserve"> </w:t>
      </w:r>
      <w:r w:rsidRPr="001A1F29" w:rsidR="0050513B">
        <w:t>Overview</w:t>
      </w:r>
      <w:bookmarkEnd w:id="20"/>
      <w:bookmarkEnd w:id="21"/>
    </w:p>
    <w:p w:rsidRPr="001A1F29" w:rsidR="00F630B3" w:rsidP="004D7C4B" w:rsidRDefault="00F630B3" w14:paraId="3CE90AB7" w14:textId="6D499D10">
      <w:pPr>
        <w:pStyle w:val="InfoBlue"/>
        <w:rPr>
          <w:rFonts w:eastAsia="Tahoma"/>
        </w:rPr>
      </w:pPr>
      <w:r w:rsidRPr="001A1F29">
        <w:rPr>
          <w:rFonts w:eastAsia="Tahoma"/>
        </w:rPr>
        <w:t xml:space="preserve">The next chapter, the Overall Description section, of this document gives an overview of the </w:t>
      </w:r>
      <w:r w:rsidRPr="001A1F29" w:rsidR="00327203">
        <w:rPr>
          <w:rFonts w:eastAsia="Tahoma"/>
        </w:rPr>
        <w:t xml:space="preserve">   </w:t>
      </w:r>
      <w:r w:rsidRPr="001A1F29">
        <w:rPr>
          <w:rFonts w:eastAsia="Tahoma"/>
        </w:rPr>
        <w:t xml:space="preserve">functionality of the product. It describes the informal requirements and is used to establish a context for the technical requirements specification in the next chapter. </w:t>
      </w:r>
    </w:p>
    <w:p w:rsidRPr="001A1F29" w:rsidR="0050513B" w:rsidP="004D7C4B" w:rsidRDefault="00F630B3" w14:paraId="0025CEE3" w14:textId="29B8505D">
      <w:pPr>
        <w:pStyle w:val="InfoBlue"/>
        <w:rPr>
          <w:rFonts w:eastAsia="Tahoma"/>
        </w:rPr>
      </w:pPr>
      <w:r w:rsidRPr="001A1F29">
        <w:rPr>
          <w:rFonts w:eastAsia="Tahoma"/>
        </w:rPr>
        <w:t>The third chapter, Functional Requirement section, of this document describes in details functional requirements of system.</w:t>
      </w:r>
    </w:p>
    <w:p w:rsidRPr="001A1F29" w:rsidR="008B5122" w:rsidP="004D7C4B" w:rsidRDefault="00F630B3" w14:paraId="57785E88" w14:textId="1336F8AA">
      <w:pPr>
        <w:pStyle w:val="InfoBlue"/>
        <w:rPr>
          <w:rFonts w:eastAsia="Tahoma"/>
        </w:rPr>
      </w:pPr>
      <w:r w:rsidRPr="001A1F29">
        <w:rPr>
          <w:rFonts w:eastAsia="Tahoma"/>
        </w:rPr>
        <w:t>The</w:t>
      </w:r>
      <w:r w:rsidRPr="001A1F29" w:rsidR="00DD1557">
        <w:rPr>
          <w:rFonts w:eastAsia="Tahoma"/>
        </w:rPr>
        <w:t xml:space="preserve"> last</w:t>
      </w:r>
      <w:r w:rsidRPr="001A1F29">
        <w:rPr>
          <w:rFonts w:eastAsia="Tahoma"/>
        </w:rPr>
        <w:t xml:space="preserve"> chapter, Non-functional Requirement section, of this document describes in details non-functional requirements of system.</w:t>
      </w:r>
    </w:p>
    <w:p w:rsidRPr="001A1F29" w:rsidR="008B5122" w:rsidP="004D7C4B" w:rsidRDefault="008B5122" w14:paraId="603A88FF" w14:textId="3FCF68AA">
      <w:pPr>
        <w:pStyle w:val="BodyText"/>
        <w:rPr>
          <w:rFonts w:ascii="Tahoma" w:hAnsi="Tahoma" w:eastAsia="Tahoma" w:cs="Tahoma"/>
          <w:sz w:val="20"/>
          <w:szCs w:val="20"/>
          <w:lang w:val="en-US"/>
        </w:rPr>
      </w:pPr>
    </w:p>
    <w:p w:rsidRPr="001A1F29" w:rsidR="00F630B3" w:rsidP="004D7C4B" w:rsidRDefault="00F630B3" w14:paraId="1EEFC8C5" w14:textId="3591AD35">
      <w:pPr>
        <w:pStyle w:val="BodyText"/>
        <w:rPr>
          <w:rFonts w:ascii="Tahoma" w:hAnsi="Tahoma" w:eastAsia="Tahoma" w:cs="Tahoma"/>
          <w:sz w:val="20"/>
          <w:szCs w:val="20"/>
          <w:lang w:val="en-US"/>
        </w:rPr>
      </w:pPr>
    </w:p>
    <w:p w:rsidRPr="001A1F29" w:rsidR="00E33010" w:rsidP="004D7C4B" w:rsidRDefault="00E33010" w14:paraId="5DFE1803" w14:textId="77777777">
      <w:pPr>
        <w:pStyle w:val="BodyText"/>
        <w:rPr>
          <w:rFonts w:ascii="Tahoma" w:hAnsi="Tahoma" w:eastAsia="Tahoma" w:cs="Tahoma"/>
          <w:lang w:val="en-US"/>
        </w:rPr>
      </w:pPr>
    </w:p>
    <w:p w:rsidRPr="001A1F29" w:rsidR="0050513B" w:rsidP="004D7C4B" w:rsidRDefault="0050513B" w14:paraId="457E8F4A" w14:textId="77777777">
      <w:pPr>
        <w:pStyle w:val="Heading1"/>
        <w:rPr>
          <w:rFonts w:ascii="Tahoma" w:hAnsi="Tahoma" w:eastAsia="Tahoma" w:cs="Tahoma"/>
          <w:color w:val="auto"/>
        </w:rPr>
      </w:pPr>
      <w:bookmarkStart w:name="_Toc521150202" w:id="22"/>
      <w:bookmarkStart w:name="_Toc461102225" w:id="23"/>
      <w:r w:rsidRPr="001A1F29">
        <w:rPr>
          <w:rFonts w:ascii="Tahoma" w:hAnsi="Tahoma" w:eastAsia="Tahoma" w:cs="Tahoma"/>
          <w:color w:val="auto"/>
        </w:rPr>
        <w:t>Overall Description</w:t>
      </w:r>
      <w:bookmarkEnd w:id="22"/>
      <w:bookmarkEnd w:id="23"/>
    </w:p>
    <w:p w:rsidRPr="001A1F29" w:rsidR="00DC0206" w:rsidP="004D7C4B" w:rsidRDefault="49F41F4F" w14:paraId="094357E8" w14:textId="5F6A23EC">
      <w:pPr>
        <w:pStyle w:val="Heading2"/>
      </w:pPr>
      <w:r w:rsidRPr="001A1F29">
        <w:rPr>
          <w:color w:val="auto"/>
        </w:rPr>
        <w:t xml:space="preserve"> Product </w:t>
      </w:r>
      <w:r w:rsidRPr="001A1F29">
        <w:t>Perspective</w:t>
      </w:r>
    </w:p>
    <w:p w:rsidRPr="001A1F29" w:rsidR="49F41F4F" w:rsidP="007B4221" w:rsidRDefault="009D29E8" w14:paraId="221EC3A4" w14:textId="1979A51B">
      <w:pPr>
        <w:spacing w:line="257" w:lineRule="auto"/>
        <w:rPr>
          <w:rFonts w:eastAsia="Tahoma"/>
          <w:b/>
        </w:rPr>
      </w:pPr>
      <w:r w:rsidRPr="001A1F29">
        <w:rPr>
          <w:rFonts w:eastAsia="Tahoma"/>
          <w:b/>
        </w:rPr>
        <w:t>Manage Organization</w:t>
      </w:r>
      <w:r w:rsidRPr="001A1F29" w:rsidR="007B4221">
        <w:rPr>
          <w:rFonts w:eastAsia="Tahoma"/>
          <w:b/>
        </w:rPr>
        <w:t xml:space="preserve">: </w:t>
      </w:r>
      <w:r w:rsidRPr="001A1F29" w:rsidR="1BE1739F">
        <w:rPr>
          <w:rFonts w:eastAsia="Tahoma"/>
        </w:rPr>
        <w:t>Manage by manager who create organization, in organization has campaigns that have accountant, supervisor, leader, and supporter participated.</w:t>
      </w:r>
    </w:p>
    <w:p w:rsidRPr="001A1F29" w:rsidR="49F41F4F" w:rsidP="00066745" w:rsidRDefault="009D29E8" w14:paraId="4A4814B5" w14:textId="47FDD76A">
      <w:pPr>
        <w:spacing w:line="257" w:lineRule="auto"/>
        <w:rPr>
          <w:rFonts w:eastAsia="Tahoma"/>
          <w:b/>
        </w:rPr>
      </w:pPr>
      <w:r w:rsidRPr="001A1F29">
        <w:rPr>
          <w:rFonts w:eastAsia="Tahoma"/>
          <w:b/>
        </w:rPr>
        <w:t>Manage Campaign</w:t>
      </w:r>
      <w:r w:rsidRPr="001A1F29" w:rsidR="00066745">
        <w:rPr>
          <w:rFonts w:eastAsia="Tahoma"/>
          <w:b/>
        </w:rPr>
        <w:t xml:space="preserve">: </w:t>
      </w:r>
      <w:r w:rsidRPr="001A1F29" w:rsidR="1BE1739F">
        <w:rPr>
          <w:rFonts w:eastAsia="Tahoma"/>
        </w:rPr>
        <w:t>Includes</w:t>
      </w:r>
      <w:r w:rsidRPr="001A1F29" w:rsidR="00513756">
        <w:rPr>
          <w:rFonts w:eastAsia="Tahoma"/>
        </w:rPr>
        <w:t xml:space="preserve"> support area</w:t>
      </w:r>
      <w:r w:rsidRPr="001A1F29" w:rsidR="1BE1739F">
        <w:rPr>
          <w:rFonts w:eastAsia="Tahoma"/>
        </w:rPr>
        <w:t>, member, date started, description</w:t>
      </w:r>
      <w:r w:rsidRPr="001A1F29" w:rsidR="00416FB3">
        <w:rPr>
          <w:rFonts w:eastAsia="Tahoma"/>
        </w:rPr>
        <w:t>.</w:t>
      </w:r>
    </w:p>
    <w:p w:rsidRPr="001A1F29" w:rsidR="49F41F4F" w:rsidP="00BD1AF6" w:rsidRDefault="00DE369D" w14:paraId="09B702F1" w14:textId="628990E4">
      <w:pPr>
        <w:spacing w:line="257" w:lineRule="auto"/>
        <w:rPr>
          <w:rFonts w:eastAsia="Tahoma"/>
          <w:b/>
        </w:rPr>
      </w:pPr>
      <w:r w:rsidRPr="001A1F29">
        <w:rPr>
          <w:rFonts w:eastAsia="Tahoma"/>
          <w:b/>
        </w:rPr>
        <w:t>Manage member of Campaign</w:t>
      </w:r>
      <w:r w:rsidRPr="001A1F29" w:rsidR="00BD1AF6">
        <w:rPr>
          <w:rFonts w:eastAsia="Tahoma"/>
          <w:b/>
        </w:rPr>
        <w:t xml:space="preserve">: </w:t>
      </w:r>
      <w:r w:rsidRPr="001A1F29" w:rsidR="00C254DC">
        <w:rPr>
          <w:rFonts w:eastAsia="Tahoma"/>
        </w:rPr>
        <w:t>Actor with more power can add</w:t>
      </w:r>
      <w:r w:rsidRPr="001A1F29" w:rsidR="00DD1FAF">
        <w:rPr>
          <w:rFonts w:eastAsia="Tahoma"/>
        </w:rPr>
        <w:t>,</w:t>
      </w:r>
      <w:r w:rsidRPr="001A1F29" w:rsidR="00C254DC">
        <w:rPr>
          <w:rFonts w:eastAsia="Tahoma"/>
        </w:rPr>
        <w:t xml:space="preserve"> update </w:t>
      </w:r>
      <w:r w:rsidRPr="001A1F29" w:rsidR="00DD1FAF">
        <w:rPr>
          <w:rFonts w:eastAsia="Tahoma"/>
        </w:rPr>
        <w:t xml:space="preserve">and </w:t>
      </w:r>
      <w:r w:rsidRPr="001A1F29" w:rsidR="00C254DC">
        <w:rPr>
          <w:rFonts w:eastAsia="Tahoma"/>
        </w:rPr>
        <w:t>remove member of Campaign</w:t>
      </w:r>
    </w:p>
    <w:p w:rsidRPr="001A1F29" w:rsidR="00380BCB" w:rsidP="00A81982" w:rsidRDefault="00AC3BB0" w14:paraId="31BA9EB9" w14:textId="61885572">
      <w:pPr>
        <w:spacing w:line="257" w:lineRule="auto"/>
        <w:rPr>
          <w:rFonts w:eastAsia="Tahoma"/>
        </w:rPr>
      </w:pPr>
      <w:r w:rsidRPr="001A1F29">
        <w:rPr>
          <w:rFonts w:eastAsia="Tahoma"/>
          <w:b/>
        </w:rPr>
        <w:t xml:space="preserve">Manage </w:t>
      </w:r>
      <w:r w:rsidRPr="001A1F29" w:rsidR="00987D05">
        <w:rPr>
          <w:rFonts w:eastAsia="Tahoma"/>
          <w:b/>
        </w:rPr>
        <w:t>Activities of Campaign</w:t>
      </w:r>
      <w:r w:rsidRPr="001A1F29" w:rsidR="00C254DC">
        <w:rPr>
          <w:rFonts w:eastAsia="Tahoma"/>
          <w:b/>
        </w:rPr>
        <w:t>:</w:t>
      </w:r>
      <w:r w:rsidRPr="001A1F29" w:rsidR="008A70FF">
        <w:rPr>
          <w:rFonts w:eastAsia="Tahoma"/>
          <w:b/>
        </w:rPr>
        <w:t xml:space="preserve"> </w:t>
      </w:r>
      <w:r w:rsidRPr="001A1F29" w:rsidR="00A41829">
        <w:rPr>
          <w:rFonts w:eastAsia="Tahoma"/>
        </w:rPr>
        <w:t xml:space="preserve">Include </w:t>
      </w:r>
      <w:r w:rsidRPr="001A1F29" w:rsidR="00E23607">
        <w:rPr>
          <w:rFonts w:eastAsia="Tahoma"/>
        </w:rPr>
        <w:t xml:space="preserve">location, </w:t>
      </w:r>
      <w:r w:rsidRPr="001A1F29" w:rsidR="0054184B">
        <w:rPr>
          <w:rFonts w:eastAsia="Tahoma"/>
        </w:rPr>
        <w:t>list of receiver</w:t>
      </w:r>
      <w:r w:rsidRPr="001A1F29" w:rsidR="005813F4">
        <w:rPr>
          <w:rFonts w:eastAsia="Tahoma"/>
        </w:rPr>
        <w:t>s</w:t>
      </w:r>
      <w:r w:rsidRPr="001A1F29" w:rsidR="0054184B">
        <w:rPr>
          <w:rFonts w:eastAsia="Tahoma"/>
        </w:rPr>
        <w:t xml:space="preserve"> </w:t>
      </w:r>
      <w:r w:rsidRPr="001A1F29" w:rsidR="00097838">
        <w:rPr>
          <w:rFonts w:eastAsia="Tahoma"/>
        </w:rPr>
        <w:t xml:space="preserve">where </w:t>
      </w:r>
      <w:r w:rsidRPr="001A1F29" w:rsidR="00546FEA">
        <w:rPr>
          <w:rFonts w:eastAsia="Tahoma"/>
        </w:rPr>
        <w:t>activities are</w:t>
      </w:r>
      <w:r w:rsidRPr="001A1F29" w:rsidR="005813F4">
        <w:rPr>
          <w:rFonts w:eastAsia="Tahoma"/>
        </w:rPr>
        <w:t xml:space="preserve">. Leader can </w:t>
      </w:r>
      <w:r w:rsidRPr="001A1F29" w:rsidR="004446C3">
        <w:rPr>
          <w:rFonts w:eastAsia="Tahoma"/>
        </w:rPr>
        <w:t xml:space="preserve">add </w:t>
      </w:r>
      <w:r w:rsidRPr="001A1F29" w:rsidR="00C42964">
        <w:rPr>
          <w:rFonts w:eastAsia="Tahoma"/>
        </w:rPr>
        <w:t xml:space="preserve">and update </w:t>
      </w:r>
      <w:r w:rsidRPr="001A1F29" w:rsidR="007D050D">
        <w:rPr>
          <w:rFonts w:eastAsia="Tahoma"/>
        </w:rPr>
        <w:t>activit</w:t>
      </w:r>
      <w:r w:rsidRPr="001A1F29" w:rsidR="00AE6B01">
        <w:rPr>
          <w:rFonts w:eastAsia="Tahoma"/>
        </w:rPr>
        <w:t>ies</w:t>
      </w:r>
      <w:r w:rsidRPr="001A1F29" w:rsidR="00A81982">
        <w:rPr>
          <w:rFonts w:eastAsia="Tahoma"/>
        </w:rPr>
        <w:t>.</w:t>
      </w:r>
    </w:p>
    <w:p w:rsidRPr="001A1F29" w:rsidR="00BB4463" w:rsidP="00A81982" w:rsidRDefault="00397100" w14:paraId="3B8B8302" w14:textId="0735366C">
      <w:pPr>
        <w:spacing w:line="257" w:lineRule="auto"/>
        <w:rPr>
          <w:rFonts w:eastAsia="Tahoma"/>
        </w:rPr>
      </w:pPr>
      <w:r w:rsidRPr="001A1F29">
        <w:rPr>
          <w:rFonts w:eastAsia="Tahoma"/>
          <w:b/>
        </w:rPr>
        <w:t xml:space="preserve">Manage Finance </w:t>
      </w:r>
      <w:r w:rsidRPr="001A1F29" w:rsidR="002A26A5">
        <w:rPr>
          <w:rFonts w:eastAsia="Tahoma"/>
          <w:b/>
        </w:rPr>
        <w:t>of Campaign:</w:t>
      </w:r>
      <w:r w:rsidRPr="001A1F29" w:rsidR="002A26A5">
        <w:rPr>
          <w:rFonts w:eastAsia="Tahoma"/>
        </w:rPr>
        <w:t xml:space="preserve"> </w:t>
      </w:r>
      <w:r w:rsidRPr="001A1F29" w:rsidR="00ED544A">
        <w:rPr>
          <w:rFonts w:eastAsia="Tahoma"/>
        </w:rPr>
        <w:t>allow</w:t>
      </w:r>
      <w:r w:rsidRPr="001A1F29" w:rsidR="00635A85">
        <w:rPr>
          <w:rFonts w:eastAsia="Tahoma"/>
        </w:rPr>
        <w:t xml:space="preserve"> to view transaction history, </w:t>
      </w:r>
      <w:r w:rsidRPr="001A1F29" w:rsidR="00F0245C">
        <w:rPr>
          <w:rFonts w:eastAsia="Tahoma"/>
        </w:rPr>
        <w:t xml:space="preserve">money in and out </w:t>
      </w:r>
      <w:r w:rsidRPr="001A1F29" w:rsidR="00655150">
        <w:rPr>
          <w:rFonts w:eastAsia="Tahoma"/>
        </w:rPr>
        <w:t xml:space="preserve">of </w:t>
      </w:r>
      <w:r w:rsidRPr="001A1F29" w:rsidR="000464B3">
        <w:rPr>
          <w:rFonts w:eastAsia="Tahoma"/>
        </w:rPr>
        <w:t>bank account of Accountant, Leader and Donator</w:t>
      </w:r>
    </w:p>
    <w:p w:rsidRPr="001A1F29" w:rsidR="00DC0206" w:rsidP="004D7C4B" w:rsidRDefault="6734950C" w14:paraId="5CE4DE7F" w14:textId="28D5B2BD">
      <w:pPr>
        <w:pStyle w:val="Heading2"/>
      </w:pPr>
      <w:r w:rsidRPr="001A1F29">
        <w:t xml:space="preserve">User Characteristics </w:t>
      </w:r>
    </w:p>
    <w:p w:rsidRPr="001A1F29" w:rsidR="00DC0206" w:rsidP="0B94571C" w:rsidRDefault="0B94571C" w14:paraId="76B4156D" w14:textId="53D047E6">
      <w:pPr>
        <w:spacing w:line="257" w:lineRule="auto"/>
        <w:rPr>
          <w:rFonts w:eastAsia="Tahoma"/>
        </w:rPr>
      </w:pPr>
      <w:r w:rsidRPr="001A1F29">
        <w:rPr>
          <w:rFonts w:eastAsia="Tahoma"/>
        </w:rPr>
        <w:t>User of this system should be able to view organization’s information like who manage this, which activities in campaign, location of operation. This system will support 8 roles: guest, admin, donator, supervisor, manager, leader, accountant, supporter.</w:t>
      </w:r>
    </w:p>
    <w:p w:rsidRPr="001A1F29" w:rsidR="00DC0206" w:rsidP="0B94571C" w:rsidRDefault="0B94571C" w14:paraId="0CF468A1" w14:textId="3FD12DAE">
      <w:pPr>
        <w:spacing w:line="257" w:lineRule="auto"/>
        <w:rPr>
          <w:rFonts w:eastAsia="Tahoma"/>
        </w:rPr>
      </w:pPr>
      <w:r w:rsidRPr="001A1F29">
        <w:rPr>
          <w:rFonts w:eastAsia="Tahoma"/>
        </w:rPr>
        <w:t>The guest should be able to do following functions:</w:t>
      </w:r>
    </w:p>
    <w:p w:rsidRPr="001A1F29" w:rsidR="00DC0206" w:rsidP="004D7C4B" w:rsidRDefault="0B94571C" w14:paraId="1B4A2224" w14:textId="1955C3DF">
      <w:pPr>
        <w:pStyle w:val="ListParagraph"/>
        <w:numPr>
          <w:ilvl w:val="0"/>
          <w:numId w:val="21"/>
        </w:numPr>
        <w:rPr>
          <w:rFonts w:eastAsia="Tahoma"/>
        </w:rPr>
      </w:pPr>
      <w:r w:rsidRPr="001A1F29">
        <w:rPr>
          <w:rFonts w:eastAsia="Tahoma"/>
        </w:rPr>
        <w:t>Resign a new account with information like username, password, name, phone number, email</w:t>
      </w:r>
    </w:p>
    <w:p w:rsidRPr="001A1F29" w:rsidR="001179A4" w:rsidP="004D7C4B" w:rsidRDefault="0B94571C" w14:paraId="0B501F4E" w14:textId="51C3E577">
      <w:pPr>
        <w:pStyle w:val="ListParagraph"/>
        <w:numPr>
          <w:ilvl w:val="0"/>
          <w:numId w:val="21"/>
        </w:numPr>
        <w:rPr>
          <w:rFonts w:eastAsia="Tahoma"/>
        </w:rPr>
      </w:pPr>
      <w:r w:rsidRPr="001A1F29">
        <w:rPr>
          <w:rFonts w:eastAsia="Tahoma"/>
        </w:rPr>
        <w:t>Login to the system to get authenticated with specific information</w:t>
      </w:r>
    </w:p>
    <w:p w:rsidRPr="001A1F29" w:rsidR="001179A4" w:rsidP="004D7C4B" w:rsidRDefault="0B94571C" w14:paraId="4C47456E" w14:textId="5E232A00">
      <w:pPr>
        <w:pStyle w:val="ListParagraph"/>
        <w:numPr>
          <w:ilvl w:val="0"/>
          <w:numId w:val="20"/>
        </w:numPr>
        <w:rPr>
          <w:rFonts w:eastAsia="Tahoma"/>
        </w:rPr>
      </w:pPr>
      <w:r w:rsidRPr="001A1F29">
        <w:rPr>
          <w:rFonts w:eastAsia="Tahoma"/>
        </w:rPr>
        <w:t>Search organization by a name</w:t>
      </w:r>
    </w:p>
    <w:p w:rsidRPr="001A1F29" w:rsidR="00DC0206" w:rsidP="004D7C4B" w:rsidRDefault="0B94571C" w14:paraId="13474B94" w14:textId="6AEB9E94">
      <w:pPr>
        <w:pStyle w:val="ListParagraph"/>
        <w:numPr>
          <w:ilvl w:val="0"/>
          <w:numId w:val="20"/>
        </w:numPr>
        <w:rPr>
          <w:rFonts w:eastAsia="Tahoma"/>
        </w:rPr>
      </w:pPr>
      <w:r w:rsidRPr="001A1F29">
        <w:rPr>
          <w:rFonts w:eastAsia="Tahoma"/>
        </w:rPr>
        <w:t>View campaign from organization, then guest can view campaign in more detail and view campaign consuming either.</w:t>
      </w:r>
    </w:p>
    <w:p w:rsidRPr="001A1F29" w:rsidR="00DC0206" w:rsidP="0B94571C" w:rsidRDefault="0B94571C" w14:paraId="401214CE" w14:textId="1009A9B8">
      <w:pPr>
        <w:spacing w:line="257" w:lineRule="auto"/>
        <w:rPr>
          <w:rFonts w:eastAsia="Tahoma"/>
        </w:rPr>
      </w:pPr>
      <w:r w:rsidRPr="001A1F29">
        <w:rPr>
          <w:rFonts w:eastAsia="Tahoma"/>
        </w:rPr>
        <w:t>When guest login, it become authenticated user that have some more functions:</w:t>
      </w:r>
    </w:p>
    <w:p w:rsidRPr="001A1F29" w:rsidR="00C9188C" w:rsidP="004D7C4B" w:rsidRDefault="0B94571C" w14:paraId="3583A3ED" w14:textId="60C7CC4F">
      <w:pPr>
        <w:pStyle w:val="ListParagraph"/>
        <w:numPr>
          <w:ilvl w:val="0"/>
          <w:numId w:val="19"/>
        </w:numPr>
        <w:rPr>
          <w:rFonts w:eastAsia="Tahoma"/>
        </w:rPr>
      </w:pPr>
      <w:r w:rsidRPr="001A1F29">
        <w:rPr>
          <w:rFonts w:eastAsia="Tahoma"/>
        </w:rPr>
        <w:t>View own profiles and able to edit it</w:t>
      </w:r>
    </w:p>
    <w:p w:rsidRPr="001A1F29" w:rsidR="00C9188C" w:rsidP="004D7C4B" w:rsidRDefault="0B94571C" w14:paraId="554A0592" w14:textId="4CB3A78E">
      <w:pPr>
        <w:pStyle w:val="ListParagraph"/>
        <w:numPr>
          <w:ilvl w:val="0"/>
          <w:numId w:val="19"/>
        </w:numPr>
        <w:rPr>
          <w:rFonts w:eastAsia="Tahoma"/>
        </w:rPr>
      </w:pPr>
      <w:r w:rsidRPr="001A1F29">
        <w:rPr>
          <w:rFonts w:eastAsia="Tahoma"/>
        </w:rPr>
        <w:t xml:space="preserve">Resign to be a donator </w:t>
      </w:r>
    </w:p>
    <w:p w:rsidRPr="001A1F29" w:rsidR="00C9188C" w:rsidP="004D7C4B" w:rsidRDefault="0B94571C" w14:paraId="5AF42124" w14:textId="29269352">
      <w:pPr>
        <w:pStyle w:val="ListParagraph"/>
        <w:numPr>
          <w:ilvl w:val="0"/>
          <w:numId w:val="19"/>
        </w:numPr>
        <w:rPr>
          <w:rFonts w:eastAsia="Tahoma"/>
        </w:rPr>
      </w:pPr>
      <w:r w:rsidRPr="001A1F29">
        <w:rPr>
          <w:rFonts w:eastAsia="Tahoma"/>
        </w:rPr>
        <w:t>Ask for permission to create an organization</w:t>
      </w:r>
    </w:p>
    <w:p w:rsidRPr="001A1F29" w:rsidR="00DC0206" w:rsidP="004D7C4B" w:rsidRDefault="0B94571C" w14:paraId="3F7B2185" w14:textId="418B1469">
      <w:pPr>
        <w:pStyle w:val="ListParagraph"/>
        <w:numPr>
          <w:ilvl w:val="0"/>
          <w:numId w:val="19"/>
        </w:numPr>
        <w:rPr>
          <w:rFonts w:eastAsia="Tahoma"/>
        </w:rPr>
      </w:pPr>
      <w:r w:rsidRPr="001A1F29">
        <w:rPr>
          <w:rFonts w:eastAsia="Tahoma"/>
        </w:rPr>
        <w:t>Logout current account become a guest</w:t>
      </w:r>
    </w:p>
    <w:p w:rsidRPr="001A1F29" w:rsidR="00DC0206" w:rsidP="0B94571C" w:rsidRDefault="0B94571C" w14:paraId="31223E92" w14:textId="20C6DF60">
      <w:pPr>
        <w:spacing w:line="257" w:lineRule="auto"/>
        <w:rPr>
          <w:rFonts w:eastAsia="Tahoma"/>
        </w:rPr>
      </w:pPr>
      <w:r w:rsidRPr="001A1F29">
        <w:rPr>
          <w:rFonts w:eastAsia="Tahoma"/>
        </w:rPr>
        <w:t xml:space="preserve">Donator should be able to </w:t>
      </w:r>
      <w:r w:rsidRPr="001A1F29" w:rsidR="00CE527D">
        <w:rPr>
          <w:rFonts w:eastAsia="Tahoma"/>
        </w:rPr>
        <w:t xml:space="preserve">do </w:t>
      </w:r>
      <w:r w:rsidRPr="001A1F29">
        <w:rPr>
          <w:rFonts w:eastAsia="Tahoma"/>
        </w:rPr>
        <w:t>following functions:</w:t>
      </w:r>
    </w:p>
    <w:p w:rsidRPr="001A1F29" w:rsidR="00DC0206" w:rsidP="004D7C4B" w:rsidRDefault="0B94571C" w14:paraId="73CCDE64" w14:textId="4F6C3180">
      <w:pPr>
        <w:pStyle w:val="ListParagraph"/>
        <w:numPr>
          <w:ilvl w:val="0"/>
          <w:numId w:val="5"/>
        </w:numPr>
        <w:rPr>
          <w:rFonts w:eastAsia="Tahoma"/>
        </w:rPr>
      </w:pPr>
      <w:r w:rsidRPr="001A1F29">
        <w:rPr>
          <w:rFonts w:eastAsia="Tahoma"/>
        </w:rPr>
        <w:t xml:space="preserve">Donate to campaign and donator could decide </w:t>
      </w:r>
      <w:r w:rsidRPr="001A1F29" w:rsidR="00116ED2">
        <w:rPr>
          <w:rFonts w:eastAsia="Tahoma"/>
        </w:rPr>
        <w:t xml:space="preserve">to </w:t>
      </w:r>
      <w:r w:rsidRPr="001A1F29" w:rsidR="00016FCE">
        <w:rPr>
          <w:rFonts w:eastAsia="Tahoma"/>
        </w:rPr>
        <w:t>dona</w:t>
      </w:r>
      <w:r w:rsidRPr="001A1F29" w:rsidR="00ED4659">
        <w:rPr>
          <w:rFonts w:eastAsia="Tahoma"/>
        </w:rPr>
        <w:t xml:space="preserve">te </w:t>
      </w:r>
      <w:r w:rsidRPr="001A1F29" w:rsidR="00E0793B">
        <w:rPr>
          <w:rFonts w:eastAsia="Tahoma"/>
        </w:rPr>
        <w:t>anonymous</w:t>
      </w:r>
    </w:p>
    <w:p w:rsidRPr="001A1F29" w:rsidR="00DC0206" w:rsidP="004D7C4B" w:rsidRDefault="0B94571C" w14:paraId="344E6F6D" w14:textId="389CD94B">
      <w:pPr>
        <w:pStyle w:val="ListParagraph"/>
        <w:numPr>
          <w:ilvl w:val="0"/>
          <w:numId w:val="5"/>
        </w:numPr>
        <w:rPr>
          <w:rFonts w:eastAsia="Tahoma"/>
        </w:rPr>
      </w:pPr>
      <w:r w:rsidRPr="001A1F29">
        <w:rPr>
          <w:rFonts w:eastAsia="Tahoma"/>
        </w:rPr>
        <w:t>View own donation for which campaign</w:t>
      </w:r>
    </w:p>
    <w:p w:rsidRPr="001A1F29" w:rsidR="00DC0206" w:rsidP="004D7C4B" w:rsidRDefault="0B94571C" w14:paraId="306D886A" w14:textId="759FDE4D">
      <w:pPr>
        <w:pStyle w:val="ListParagraph"/>
        <w:numPr>
          <w:ilvl w:val="0"/>
          <w:numId w:val="5"/>
        </w:numPr>
        <w:rPr>
          <w:rFonts w:eastAsia="Tahoma"/>
        </w:rPr>
      </w:pPr>
      <w:r w:rsidRPr="001A1F29">
        <w:rPr>
          <w:rFonts w:eastAsia="Tahoma"/>
        </w:rPr>
        <w:t>Link bank account</w:t>
      </w:r>
    </w:p>
    <w:p w:rsidRPr="001A1F29" w:rsidR="00A60A04" w:rsidP="004D7C4B" w:rsidRDefault="00A60A04" w14:paraId="74973201" w14:textId="77777777">
      <w:pPr>
        <w:pStyle w:val="ListParagraph"/>
        <w:rPr>
          <w:rFonts w:eastAsia="Tahoma"/>
        </w:rPr>
      </w:pPr>
    </w:p>
    <w:p w:rsidRPr="001A1F29" w:rsidR="00DC0206" w:rsidP="0B94571C" w:rsidRDefault="0B94571C" w14:paraId="26F9B677" w14:textId="06D43DC1">
      <w:pPr>
        <w:spacing w:line="257" w:lineRule="auto"/>
        <w:rPr>
          <w:rFonts w:eastAsia="Tahoma"/>
        </w:rPr>
      </w:pPr>
      <w:r w:rsidRPr="001A1F29">
        <w:rPr>
          <w:rFonts w:eastAsia="Tahoma"/>
        </w:rPr>
        <w:t>Admin should be able to do following functions:</w:t>
      </w:r>
    </w:p>
    <w:p w:rsidRPr="001A1F29" w:rsidR="00DC0206" w:rsidP="004D7C4B" w:rsidRDefault="0B94571C" w14:paraId="3CE67C53" w14:textId="744DDAF8">
      <w:pPr>
        <w:pStyle w:val="ListParagraph"/>
        <w:numPr>
          <w:ilvl w:val="0"/>
          <w:numId w:val="4"/>
        </w:numPr>
        <w:rPr>
          <w:rFonts w:eastAsia="Tahoma"/>
        </w:rPr>
      </w:pPr>
      <w:r w:rsidRPr="001A1F29">
        <w:rPr>
          <w:rFonts w:eastAsia="Tahoma"/>
        </w:rPr>
        <w:t>Verify “create organization” permission from authenticated user to decide create organization or not</w:t>
      </w:r>
    </w:p>
    <w:p w:rsidRPr="001A1F29" w:rsidR="00DC0206" w:rsidP="004D7C4B" w:rsidRDefault="0B94571C" w14:paraId="72D30FE1" w14:textId="6A2CE245">
      <w:pPr>
        <w:pStyle w:val="ListParagraph"/>
        <w:numPr>
          <w:ilvl w:val="0"/>
          <w:numId w:val="4"/>
        </w:numPr>
        <w:rPr>
          <w:rFonts w:eastAsia="Tahoma"/>
        </w:rPr>
      </w:pPr>
      <w:r w:rsidRPr="001A1F29">
        <w:rPr>
          <w:rFonts w:eastAsia="Tahoma"/>
        </w:rPr>
        <w:t>Warn authenticated user that do some critical activities</w:t>
      </w:r>
    </w:p>
    <w:p w:rsidRPr="001A1F29" w:rsidR="00DC0206" w:rsidP="004D7C4B" w:rsidRDefault="0B94571C" w14:paraId="7574B4C5" w14:textId="04BBE20B">
      <w:pPr>
        <w:pStyle w:val="ListParagraph"/>
        <w:numPr>
          <w:ilvl w:val="0"/>
          <w:numId w:val="4"/>
        </w:numPr>
        <w:rPr>
          <w:rFonts w:eastAsia="Tahoma"/>
        </w:rPr>
      </w:pPr>
      <w:r w:rsidRPr="001A1F29">
        <w:rPr>
          <w:rFonts w:eastAsia="Tahoma"/>
        </w:rPr>
        <w:t>Ban and unban authenticated user that serious offense</w:t>
      </w:r>
    </w:p>
    <w:p w:rsidRPr="001A1F29" w:rsidR="00DC0206" w:rsidP="0B94571C" w:rsidRDefault="0B94571C" w14:paraId="3B5F8CBC" w14:textId="564BEC83">
      <w:pPr>
        <w:spacing w:line="257" w:lineRule="auto"/>
        <w:rPr>
          <w:rFonts w:eastAsia="Tahoma"/>
        </w:rPr>
      </w:pPr>
      <w:r w:rsidRPr="001A1F29">
        <w:rPr>
          <w:rFonts w:eastAsia="Tahoma"/>
        </w:rPr>
        <w:t xml:space="preserve">When admin accept create organization permission, the authenticated user who send permission will become manager then get following function: </w:t>
      </w:r>
    </w:p>
    <w:p w:rsidRPr="001A1F29" w:rsidR="00DC0206" w:rsidP="004D7C4B" w:rsidRDefault="0B94571C" w14:paraId="662D957F" w14:textId="3F5AE6F2">
      <w:pPr>
        <w:pStyle w:val="ListParagraph"/>
        <w:numPr>
          <w:ilvl w:val="0"/>
          <w:numId w:val="12"/>
        </w:numPr>
        <w:rPr>
          <w:rFonts w:eastAsia="Tahoma"/>
        </w:rPr>
      </w:pPr>
      <w:r w:rsidRPr="001A1F29">
        <w:rPr>
          <w:rFonts w:eastAsia="Tahoma"/>
        </w:rPr>
        <w:t>Create campaign and decide who are the team leader, accountant, supervisor. Could edit, update campaign later</w:t>
      </w:r>
    </w:p>
    <w:p w:rsidRPr="001A1F29" w:rsidR="00DC0206" w:rsidP="004D7C4B" w:rsidRDefault="0B94571C" w14:paraId="2EFAD00F" w14:textId="142C9FF6">
      <w:pPr>
        <w:pStyle w:val="ListParagraph"/>
        <w:numPr>
          <w:ilvl w:val="0"/>
          <w:numId w:val="12"/>
        </w:numPr>
        <w:rPr>
          <w:rFonts w:eastAsia="Tahoma"/>
        </w:rPr>
      </w:pPr>
      <w:r w:rsidRPr="001A1F29">
        <w:rPr>
          <w:rFonts w:eastAsia="Tahoma"/>
        </w:rPr>
        <w:t>View donate money receive from donator</w:t>
      </w:r>
    </w:p>
    <w:p w:rsidRPr="001A1F29" w:rsidR="00DC0206" w:rsidP="004D7C4B" w:rsidRDefault="0B94571C" w14:paraId="38E9817D" w14:textId="71D91952">
      <w:pPr>
        <w:pStyle w:val="ListParagraph"/>
        <w:numPr>
          <w:ilvl w:val="0"/>
          <w:numId w:val="12"/>
        </w:numPr>
        <w:rPr>
          <w:rFonts w:eastAsia="Tahoma"/>
        </w:rPr>
      </w:pPr>
      <w:r w:rsidRPr="001A1F29">
        <w:rPr>
          <w:rFonts w:eastAsia="Tahoma"/>
        </w:rPr>
        <w:t>View history of campaigns spend that report by accountant</w:t>
      </w:r>
    </w:p>
    <w:p w:rsidRPr="001A1F29" w:rsidR="00DC0206" w:rsidP="004D7C4B" w:rsidRDefault="0B94571C" w14:paraId="14B3AD04" w14:textId="79418374">
      <w:pPr>
        <w:pStyle w:val="ListParagraph"/>
        <w:numPr>
          <w:ilvl w:val="0"/>
          <w:numId w:val="12"/>
        </w:numPr>
        <w:rPr>
          <w:rFonts w:eastAsia="Tahoma"/>
        </w:rPr>
      </w:pPr>
      <w:r w:rsidRPr="001A1F29">
        <w:rPr>
          <w:rFonts w:eastAsia="Tahoma"/>
        </w:rPr>
        <w:t>View supervisor’s choice for leader’s proposal</w:t>
      </w:r>
    </w:p>
    <w:p w:rsidRPr="001A1F29" w:rsidR="00DC0206" w:rsidP="0B94571C" w:rsidRDefault="0B94571C" w14:paraId="05CEA8AB" w14:textId="037ACAA1">
      <w:pPr>
        <w:spacing w:line="257" w:lineRule="auto"/>
        <w:rPr>
          <w:rFonts w:eastAsia="Tahoma"/>
        </w:rPr>
      </w:pPr>
      <w:r w:rsidRPr="001A1F29">
        <w:rPr>
          <w:rFonts w:eastAsia="Tahoma"/>
        </w:rPr>
        <w:t>Supervisor should be able to do following functions:</w:t>
      </w:r>
    </w:p>
    <w:p w:rsidRPr="001A1F29" w:rsidR="00DC0206" w:rsidP="004D7C4B" w:rsidRDefault="0B94571C" w14:paraId="6497AF82" w14:textId="70ECD515">
      <w:pPr>
        <w:pStyle w:val="ListParagraph"/>
        <w:numPr>
          <w:ilvl w:val="0"/>
          <w:numId w:val="3"/>
        </w:numPr>
        <w:rPr>
          <w:rFonts w:eastAsia="Tahoma"/>
        </w:rPr>
      </w:pPr>
      <w:r w:rsidRPr="001A1F29">
        <w:rPr>
          <w:rFonts w:eastAsia="Tahoma"/>
        </w:rPr>
        <w:t>Replace leader, add leader, delete leader if necessary</w:t>
      </w:r>
    </w:p>
    <w:p w:rsidRPr="001A1F29" w:rsidR="00DC0206" w:rsidP="004D7C4B" w:rsidRDefault="0B94571C" w14:paraId="65F8B1A2" w14:textId="7DA4C48B">
      <w:pPr>
        <w:pStyle w:val="ListParagraph"/>
        <w:numPr>
          <w:ilvl w:val="0"/>
          <w:numId w:val="3"/>
        </w:numPr>
        <w:rPr>
          <w:rFonts w:eastAsia="Tahoma"/>
        </w:rPr>
      </w:pPr>
      <w:r w:rsidRPr="001A1F29">
        <w:rPr>
          <w:rFonts w:eastAsia="Tahoma"/>
        </w:rPr>
        <w:t xml:space="preserve">View leader transaction history </w:t>
      </w:r>
    </w:p>
    <w:p w:rsidRPr="001A1F29" w:rsidR="00DC0206" w:rsidP="004D7C4B" w:rsidRDefault="0B94571C" w14:paraId="081B03E7" w14:textId="273FBBCF">
      <w:pPr>
        <w:pStyle w:val="ListParagraph"/>
        <w:numPr>
          <w:ilvl w:val="0"/>
          <w:numId w:val="3"/>
        </w:numPr>
        <w:rPr>
          <w:rFonts w:eastAsia="Tahoma"/>
        </w:rPr>
      </w:pPr>
      <w:r w:rsidRPr="001A1F29">
        <w:rPr>
          <w:rFonts w:eastAsia="Tahoma"/>
        </w:rPr>
        <w:t xml:space="preserve">View and decide leader’s request/proposal </w:t>
      </w:r>
    </w:p>
    <w:p w:rsidRPr="001A1F29" w:rsidR="00DC0206" w:rsidP="004D7C4B" w:rsidRDefault="0B94571C" w14:paraId="0EA3FAFB" w14:textId="4D11284A">
      <w:pPr>
        <w:pStyle w:val="ListParagraph"/>
        <w:numPr>
          <w:ilvl w:val="0"/>
          <w:numId w:val="3"/>
        </w:numPr>
        <w:rPr>
          <w:rFonts w:eastAsia="Tahoma"/>
        </w:rPr>
      </w:pPr>
      <w:r w:rsidRPr="001A1F29">
        <w:rPr>
          <w:rFonts w:eastAsia="Tahoma"/>
        </w:rPr>
        <w:t xml:space="preserve">Receive leader report from supporter </w:t>
      </w:r>
    </w:p>
    <w:p w:rsidRPr="001A1F29" w:rsidR="00DC0206" w:rsidP="0B94571C" w:rsidRDefault="0B94571C" w14:paraId="21338E78" w14:textId="2C029D96">
      <w:pPr>
        <w:spacing w:line="257" w:lineRule="auto"/>
        <w:rPr>
          <w:rFonts w:eastAsia="Tahoma"/>
        </w:rPr>
      </w:pPr>
      <w:r w:rsidRPr="001A1F29">
        <w:rPr>
          <w:rFonts w:eastAsia="Tahoma"/>
        </w:rPr>
        <w:t>Accountant must be able to do following functions:</w:t>
      </w:r>
    </w:p>
    <w:p w:rsidRPr="001A1F29" w:rsidR="00DC0206" w:rsidP="004D7C4B" w:rsidRDefault="0B94571C" w14:paraId="58685E1B" w14:textId="42A84DAB">
      <w:pPr>
        <w:pStyle w:val="ListParagraph"/>
        <w:numPr>
          <w:ilvl w:val="0"/>
          <w:numId w:val="2"/>
        </w:numPr>
        <w:rPr>
          <w:rFonts w:eastAsia="Tahoma"/>
        </w:rPr>
      </w:pPr>
      <w:r w:rsidRPr="001A1F29">
        <w:rPr>
          <w:rFonts w:eastAsia="Tahoma"/>
        </w:rPr>
        <w:t>Link bank account</w:t>
      </w:r>
    </w:p>
    <w:p w:rsidRPr="001A1F29" w:rsidR="00DC0206" w:rsidP="004D7C4B" w:rsidRDefault="0B94571C" w14:paraId="72D257CC" w14:textId="61A0033A">
      <w:pPr>
        <w:pStyle w:val="ListParagraph"/>
        <w:numPr>
          <w:ilvl w:val="0"/>
          <w:numId w:val="2"/>
        </w:numPr>
        <w:rPr>
          <w:rFonts w:eastAsia="Tahoma"/>
        </w:rPr>
      </w:pPr>
      <w:r w:rsidRPr="001A1F29">
        <w:rPr>
          <w:rFonts w:eastAsia="Tahoma"/>
        </w:rPr>
        <w:t>Receive leader’s proposal which supervisor accepted and operation proposal</w:t>
      </w:r>
    </w:p>
    <w:p w:rsidRPr="001A1F29" w:rsidR="00DC0206" w:rsidP="004D7C4B" w:rsidRDefault="0B94571C" w14:paraId="17F96739" w14:textId="56CCC7E9">
      <w:pPr>
        <w:pStyle w:val="ListParagraph"/>
        <w:numPr>
          <w:ilvl w:val="0"/>
          <w:numId w:val="2"/>
        </w:numPr>
        <w:rPr>
          <w:rFonts w:eastAsia="Tahoma"/>
        </w:rPr>
      </w:pPr>
      <w:r w:rsidRPr="001A1F29">
        <w:rPr>
          <w:rFonts w:eastAsia="Tahoma"/>
        </w:rPr>
        <w:t>Transfer money to leader base on accepted proposal</w:t>
      </w:r>
    </w:p>
    <w:p w:rsidRPr="001A1F29" w:rsidR="00DC0206" w:rsidP="004D7C4B" w:rsidRDefault="0B94571C" w14:paraId="6E53C21A" w14:textId="2FBF7146">
      <w:pPr>
        <w:pStyle w:val="ListParagraph"/>
        <w:numPr>
          <w:ilvl w:val="0"/>
          <w:numId w:val="2"/>
        </w:numPr>
        <w:rPr>
          <w:rFonts w:eastAsia="Tahoma"/>
        </w:rPr>
      </w:pPr>
      <w:r w:rsidRPr="001A1F29">
        <w:rPr>
          <w:rFonts w:eastAsia="Tahoma"/>
        </w:rPr>
        <w:t>View transaction history</w:t>
      </w:r>
    </w:p>
    <w:p w:rsidRPr="001A1F29" w:rsidR="00DC0206" w:rsidP="0B94571C" w:rsidRDefault="0B94571C" w14:paraId="573D64F6" w14:textId="048EB316">
      <w:pPr>
        <w:spacing w:line="257" w:lineRule="auto"/>
        <w:rPr>
          <w:rFonts w:eastAsia="Tahoma"/>
        </w:rPr>
      </w:pPr>
      <w:r w:rsidRPr="001A1F29">
        <w:rPr>
          <w:rFonts w:eastAsia="Tahoma"/>
        </w:rPr>
        <w:t xml:space="preserve">Leader must be able to do following functions: </w:t>
      </w:r>
    </w:p>
    <w:p w:rsidRPr="001A1F29" w:rsidR="00DC0206" w:rsidP="004D7C4B" w:rsidRDefault="0B94571C" w14:paraId="70FD5A9A" w14:textId="72CDCC4E">
      <w:pPr>
        <w:pStyle w:val="ListParagraph"/>
        <w:numPr>
          <w:ilvl w:val="0"/>
          <w:numId w:val="2"/>
        </w:numPr>
        <w:rPr>
          <w:rFonts w:eastAsia="Tahoma"/>
        </w:rPr>
      </w:pPr>
      <w:r w:rsidRPr="001A1F29">
        <w:rPr>
          <w:rFonts w:eastAsia="Tahoma"/>
        </w:rPr>
        <w:t>View transaction history</w:t>
      </w:r>
    </w:p>
    <w:p w:rsidRPr="001A1F29" w:rsidR="00DC0206" w:rsidP="004D7C4B" w:rsidRDefault="0B94571C" w14:paraId="35FA4272" w14:textId="227A2C3F">
      <w:pPr>
        <w:pStyle w:val="ListParagraph"/>
        <w:numPr>
          <w:ilvl w:val="0"/>
          <w:numId w:val="2"/>
        </w:numPr>
        <w:rPr>
          <w:rFonts w:eastAsia="Tahoma"/>
        </w:rPr>
      </w:pPr>
      <w:r w:rsidRPr="001A1F29">
        <w:rPr>
          <w:rFonts w:eastAsia="Tahoma"/>
        </w:rPr>
        <w:t>Link bank account</w:t>
      </w:r>
    </w:p>
    <w:p w:rsidRPr="001A1F29" w:rsidR="00DC0206" w:rsidP="004D7C4B" w:rsidRDefault="0B94571C" w14:paraId="5808231C" w14:textId="75B84579">
      <w:pPr>
        <w:pStyle w:val="ListParagraph"/>
        <w:numPr>
          <w:ilvl w:val="0"/>
          <w:numId w:val="2"/>
        </w:numPr>
        <w:rPr>
          <w:rFonts w:eastAsia="Tahoma"/>
        </w:rPr>
      </w:pPr>
      <w:r w:rsidRPr="001A1F29">
        <w:rPr>
          <w:rFonts w:eastAsia="Tahoma"/>
        </w:rPr>
        <w:t>Create and update activities by send permission to supervisor</w:t>
      </w:r>
    </w:p>
    <w:p w:rsidRPr="001A1F29" w:rsidR="00DC0206" w:rsidP="004D7C4B" w:rsidRDefault="0B94571C" w14:paraId="1D6CFC35" w14:textId="6D15A037">
      <w:pPr>
        <w:pStyle w:val="ListParagraph"/>
        <w:numPr>
          <w:ilvl w:val="0"/>
          <w:numId w:val="2"/>
        </w:numPr>
        <w:rPr>
          <w:rFonts w:eastAsia="Tahoma"/>
        </w:rPr>
      </w:pPr>
      <w:r w:rsidRPr="001A1F29">
        <w:rPr>
          <w:rFonts w:eastAsia="Tahoma"/>
        </w:rPr>
        <w:t>Add or remove supporter in team</w:t>
      </w:r>
    </w:p>
    <w:p w:rsidRPr="001A1F29" w:rsidR="00DC0206" w:rsidP="0B94571C" w:rsidRDefault="0B94571C" w14:paraId="6C2A4A04" w14:textId="78F94525">
      <w:pPr>
        <w:spacing w:line="257" w:lineRule="auto"/>
        <w:rPr>
          <w:rFonts w:eastAsia="Tahoma"/>
        </w:rPr>
      </w:pPr>
      <w:r w:rsidRPr="001A1F29">
        <w:rPr>
          <w:rFonts w:eastAsia="Tahoma"/>
        </w:rPr>
        <w:t>Supporter must be able to do following function:</w:t>
      </w:r>
    </w:p>
    <w:p w:rsidRPr="001A1F29" w:rsidR="00DC0206" w:rsidP="004D7C4B" w:rsidRDefault="0B94571C" w14:paraId="53F76703" w14:textId="1819A084">
      <w:pPr>
        <w:pStyle w:val="ListParagraph"/>
        <w:numPr>
          <w:ilvl w:val="0"/>
          <w:numId w:val="1"/>
        </w:numPr>
        <w:rPr>
          <w:rFonts w:eastAsia="Tahoma"/>
        </w:rPr>
      </w:pPr>
      <w:r w:rsidRPr="001A1F29">
        <w:rPr>
          <w:rFonts w:eastAsia="Tahoma"/>
        </w:rPr>
        <w:t>View activities in campaign</w:t>
      </w:r>
    </w:p>
    <w:p w:rsidRPr="001A1F29" w:rsidR="00DC0206" w:rsidP="004D7C4B" w:rsidRDefault="0B94571C" w14:paraId="6A8FC8A7" w14:textId="24270079">
      <w:pPr>
        <w:pStyle w:val="ListParagraph"/>
        <w:numPr>
          <w:ilvl w:val="0"/>
          <w:numId w:val="1"/>
        </w:numPr>
        <w:rPr>
          <w:rFonts w:eastAsia="Tahoma"/>
        </w:rPr>
      </w:pPr>
      <w:r w:rsidRPr="001A1F29">
        <w:rPr>
          <w:rFonts w:eastAsia="Tahoma"/>
        </w:rPr>
        <w:t>Confirm activities process</w:t>
      </w:r>
    </w:p>
    <w:p w:rsidRPr="001A1F29" w:rsidR="00DC0206" w:rsidP="004D7C4B" w:rsidRDefault="0B94571C" w14:paraId="44289153" w14:textId="113C6ACD">
      <w:pPr>
        <w:pStyle w:val="ListParagraph"/>
        <w:numPr>
          <w:ilvl w:val="0"/>
          <w:numId w:val="1"/>
        </w:numPr>
        <w:rPr>
          <w:rFonts w:eastAsia="Tahoma"/>
        </w:rPr>
      </w:pPr>
      <w:r w:rsidRPr="001A1F29">
        <w:rPr>
          <w:rFonts w:eastAsia="Tahoma"/>
        </w:rPr>
        <w:t>Report leader to supervisor</w:t>
      </w:r>
    </w:p>
    <w:p w:rsidRPr="001A1F29" w:rsidR="00DC0206" w:rsidP="0B94571C" w:rsidRDefault="00DC0206" w14:paraId="4DCEC414" w14:textId="3C6F856A">
      <w:pPr>
        <w:ind w:left="0"/>
        <w:rPr>
          <w:rFonts w:eastAsia="Tahoma"/>
        </w:rPr>
      </w:pPr>
    </w:p>
    <w:p w:rsidRPr="001A1F29" w:rsidR="00DC0206" w:rsidP="004D7C4B" w:rsidRDefault="00DC0206" w14:paraId="26359767" w14:textId="77777777">
      <w:pPr>
        <w:rPr>
          <w:rFonts w:eastAsia="Tahoma"/>
        </w:rPr>
      </w:pPr>
    </w:p>
    <w:p w:rsidRPr="001A1F29" w:rsidR="00DC0206" w:rsidP="004D7C4B" w:rsidRDefault="00DC0206" w14:paraId="10F39F19" w14:textId="77777777">
      <w:pPr>
        <w:rPr>
          <w:rFonts w:eastAsia="Tahoma"/>
        </w:rPr>
      </w:pPr>
    </w:p>
    <w:p w:rsidRPr="001A1F29" w:rsidR="0050513B" w:rsidP="004D7C4B" w:rsidRDefault="0051524F" w14:paraId="7846A701" w14:textId="397FEE35">
      <w:pPr>
        <w:pStyle w:val="Heading1"/>
        <w:rPr>
          <w:rFonts w:ascii="Tahoma" w:hAnsi="Tahoma" w:eastAsia="Tahoma" w:cs="Tahoma"/>
          <w:color w:val="auto"/>
        </w:rPr>
      </w:pPr>
      <w:bookmarkStart w:name="_Toc521150203" w:id="24"/>
      <w:bookmarkStart w:name="_Toc461102226" w:id="25"/>
      <w:r w:rsidRPr="001A1F29">
        <w:rPr>
          <w:rFonts w:ascii="Tahoma" w:hAnsi="Tahoma" w:eastAsia="Tahoma" w:cs="Tahoma"/>
          <w:color w:val="auto"/>
        </w:rPr>
        <w:t>FUNCTIONAL</w:t>
      </w:r>
      <w:r w:rsidRPr="001A1F29" w:rsidR="0050513B">
        <w:rPr>
          <w:rFonts w:ascii="Tahoma" w:hAnsi="Tahoma" w:eastAsia="Tahoma" w:cs="Tahoma"/>
          <w:color w:val="auto"/>
        </w:rPr>
        <w:t xml:space="preserve"> Requirements</w:t>
      </w:r>
      <w:bookmarkEnd w:id="24"/>
      <w:bookmarkEnd w:id="25"/>
      <w:r w:rsidRPr="001A1F29" w:rsidR="0050513B">
        <w:rPr>
          <w:rFonts w:ascii="Tahoma" w:hAnsi="Tahoma" w:eastAsia="Tahoma" w:cs="Tahoma"/>
          <w:color w:val="auto"/>
        </w:rPr>
        <w:t xml:space="preserve"> </w:t>
      </w:r>
    </w:p>
    <w:p w:rsidRPr="001A1F29" w:rsidR="00B62447" w:rsidP="004D7C4B" w:rsidRDefault="00521A68" w14:paraId="4981CD25" w14:textId="65520257">
      <w:pPr>
        <w:pStyle w:val="Heading2"/>
        <w:rPr/>
      </w:pPr>
      <w:bookmarkStart w:name="_Toc182904437" w:id="26"/>
      <w:bookmarkStart w:name="_Toc183849051" w:id="27"/>
      <w:bookmarkStart w:name="_Toc211613194" w:id="28"/>
      <w:bookmarkStart w:name="_Toc461102227" w:id="29"/>
      <w:r>
        <w:rPr>
          <w:noProof/>
        </w:rPr>
        <w:drawing>
          <wp:anchor distT="0" distB="0" distL="114300" distR="114300" simplePos="0" relativeHeight="251658241" behindDoc="0" locked="0" layoutInCell="1" allowOverlap="1" wp14:anchorId="27F883D2" wp14:editId="61759ECE">
            <wp:simplePos x="0" y="0"/>
            <wp:positionH relativeFrom="column">
              <wp:posOffset>-635000</wp:posOffset>
            </wp:positionH>
            <wp:positionV relativeFrom="paragraph">
              <wp:posOffset>466090</wp:posOffset>
            </wp:positionV>
            <wp:extent cx="6864350" cy="5357495"/>
            <wp:effectExtent l="0" t="0" r="0" b="0"/>
            <wp:wrapTopAndBottom/>
            <wp:docPr id="2" name="Picture 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engineering drawing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35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4B3B351E" w:rsidR="0052332E">
        <w:rPr/>
        <w:t>Use Cases Diagram</w:t>
      </w:r>
      <w:bookmarkEnd w:id="26"/>
      <w:bookmarkEnd w:id="27"/>
      <w:bookmarkEnd w:id="28"/>
      <w:bookmarkEnd w:id="29"/>
    </w:p>
    <w:p w:rsidRPr="001A1F29" w:rsidR="00F824F7" w:rsidP="00CD3654" w:rsidRDefault="00F824F7" w14:paraId="13A7E0FB" w14:textId="61231E45">
      <w:pPr>
        <w:pStyle w:val="InfoBlue"/>
        <w:ind w:left="0"/>
        <w:rPr>
          <w:rFonts w:eastAsia="Tahoma"/>
        </w:rPr>
      </w:pPr>
    </w:p>
    <w:p w:rsidRPr="001A1F29" w:rsidR="00D7214F" w:rsidP="004D7C4B" w:rsidRDefault="00D7214F" w14:paraId="562AF0CD" w14:textId="4864CA07">
      <w:pPr>
        <w:pStyle w:val="BodyText"/>
        <w:rPr>
          <w:rFonts w:ascii="Tahoma" w:hAnsi="Tahoma" w:eastAsia="Tahoma" w:cs="Tahoma"/>
          <w:lang w:val="en-US"/>
        </w:rPr>
      </w:pPr>
    </w:p>
    <w:p w:rsidRPr="001A1F29" w:rsidR="00D7214F" w:rsidP="004D7C4B" w:rsidRDefault="00D7214F" w14:paraId="5DA75B6A" w14:textId="617BC917">
      <w:pPr>
        <w:pStyle w:val="BodyText"/>
        <w:rPr>
          <w:rFonts w:ascii="Tahoma" w:hAnsi="Tahoma" w:eastAsia="Tahoma" w:cs="Tahoma"/>
          <w:lang w:val="en-US"/>
        </w:rPr>
      </w:pPr>
    </w:p>
    <w:p w:rsidRPr="001A1F29" w:rsidR="00D7214F" w:rsidP="004D7C4B" w:rsidRDefault="00D7214F" w14:paraId="64DE644D" w14:textId="77777777">
      <w:pPr>
        <w:pStyle w:val="BodyText"/>
        <w:rPr>
          <w:rFonts w:ascii="Tahoma" w:hAnsi="Tahoma" w:eastAsia="Tahoma" w:cs="Tahoma"/>
          <w:lang w:val="en-US"/>
        </w:rPr>
      </w:pPr>
    </w:p>
    <w:p w:rsidRPr="001A1F29" w:rsidR="00D7214F" w:rsidP="004D7C4B" w:rsidRDefault="000E52F4" w14:paraId="7C06664F" w14:textId="57A993D1">
      <w:pPr>
        <w:pStyle w:val="Heading2"/>
      </w:pPr>
      <w:bookmarkStart w:name="_Toc461102230" w:id="30"/>
      <w:r w:rsidRPr="001A1F29">
        <w:t xml:space="preserve">Use Case Send </w:t>
      </w:r>
      <w:r w:rsidRPr="001A1F29" w:rsidR="000F1A51">
        <w:t>Request to Create Organization</w:t>
      </w:r>
    </w:p>
    <w:p w:rsidRPr="001A1F29" w:rsidR="6AB6FBCE" w:rsidP="004D7C4B" w:rsidRDefault="6AB6FBCE" w14:paraId="1BD0430C" w14:textId="2A1FE8E1">
      <w:r>
        <w:drawing>
          <wp:inline wp14:editId="18285D31" wp14:anchorId="55DDF8D3">
            <wp:extent cx="5715000" cy="1695450"/>
            <wp:effectExtent l="0" t="0" r="0" b="0"/>
            <wp:docPr id="1997034111" name="Picture 19970341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97034111"/>
                    <pic:cNvPicPr/>
                  </pic:nvPicPr>
                  <pic:blipFill>
                    <a:blip r:embed="R3db4148b371a43c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A1F29" w:rsidR="008765E4" w:rsidP="004D7C4B" w:rsidRDefault="008765E4" w14:paraId="60D128EB" w14:textId="33B9E456">
      <w:pPr>
        <w:rPr>
          <w:rFonts w:eastAsia="Tahoma"/>
        </w:rPr>
      </w:pP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2490"/>
        <w:gridCol w:w="2445"/>
        <w:gridCol w:w="1155"/>
        <w:gridCol w:w="750"/>
        <w:gridCol w:w="2115"/>
      </w:tblGrid>
      <w:tr w:rsidR="28C794B6" w:rsidTr="32189B6B" w14:paraId="6F0B1763" w14:textId="77777777">
        <w:trPr>
          <w:trHeight w:val="945"/>
        </w:trPr>
        <w:tc>
          <w:tcPr>
            <w:tcW w:w="8955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28C794B6" w:rsidP="004D7C4B" w:rsidRDefault="28C794B6" w14:paraId="31B09253" w14:textId="1CC45712">
            <w:pPr>
              <w:rPr>
                <w:rFonts w:eastAsia="Tahoma" w:cs="Tahoma"/>
                <w:color w:val="000000" w:themeColor="text1"/>
              </w:rPr>
            </w:pPr>
          </w:p>
          <w:p w:rsidR="28C794B6" w:rsidP="004D7C4B" w:rsidRDefault="28C794B6" w14:paraId="41C456C8" w14:textId="674AE187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 CASE-1 SPECIFICATION</w:t>
            </w:r>
          </w:p>
          <w:p w:rsidR="28C794B6" w:rsidP="004D7C4B" w:rsidRDefault="28C794B6" w14:paraId="60CB695B" w14:textId="5BB2E5FB">
            <w:pPr>
              <w:rPr>
                <w:rFonts w:eastAsia="Tahoma" w:cs="Tahoma"/>
                <w:color w:val="000000" w:themeColor="text1"/>
              </w:rPr>
            </w:pPr>
          </w:p>
        </w:tc>
      </w:tr>
      <w:tr w:rsidR="28C794B6" w:rsidTr="32189B6B" w14:paraId="4228B0F9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28C794B6" w:rsidP="004D7C4B" w:rsidRDefault="28C794B6" w14:paraId="4D17849B" w14:textId="6F88616B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No.</w:t>
            </w:r>
          </w:p>
        </w:tc>
        <w:tc>
          <w:tcPr>
            <w:tcW w:w="2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28C794B6" w:rsidP="004D7C4B" w:rsidRDefault="28C794B6" w14:paraId="53408BAC" w14:textId="774835FA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UC001</w:t>
            </w:r>
          </w:p>
        </w:tc>
        <w:tc>
          <w:tcPr>
            <w:tcW w:w="190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28C794B6" w:rsidP="004D7C4B" w:rsidRDefault="28C794B6" w14:paraId="66E20CD4" w14:textId="13F5291F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Version</w:t>
            </w:r>
          </w:p>
        </w:tc>
        <w:tc>
          <w:tcPr>
            <w:tcW w:w="211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28C794B6" w:rsidP="004D7C4B" w:rsidRDefault="28C794B6" w14:paraId="27FD8F96" w14:textId="3554DBDA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1.0</w:t>
            </w:r>
          </w:p>
        </w:tc>
      </w:tr>
      <w:tr w:rsidR="28C794B6" w:rsidTr="32189B6B" w14:paraId="77E378B5" w14:textId="77777777">
        <w:trPr>
          <w:trHeight w:val="540"/>
        </w:trPr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28C794B6" w:rsidP="004D7C4B" w:rsidRDefault="28C794B6" w14:paraId="18715562" w14:textId="58A1F34C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Name</w:t>
            </w:r>
          </w:p>
        </w:tc>
        <w:tc>
          <w:tcPr>
            <w:tcW w:w="6465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28C794B6" w:rsidP="004D7C4B" w:rsidRDefault="28C794B6" w14:paraId="35784570" w14:textId="452E23EC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Send request to create organization</w:t>
            </w:r>
          </w:p>
        </w:tc>
      </w:tr>
      <w:tr w:rsidR="28C794B6" w:rsidTr="32189B6B" w14:paraId="4B3A12FE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28C794B6" w:rsidP="004D7C4B" w:rsidRDefault="28C794B6" w14:paraId="24938184" w14:textId="55991B59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Author </w:t>
            </w:r>
          </w:p>
        </w:tc>
        <w:tc>
          <w:tcPr>
            <w:tcW w:w="6465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28C794B6" w:rsidP="004D7C4B" w:rsidRDefault="28C794B6" w14:paraId="13BFD21A" w14:textId="161FD9C7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Le Minh Tuan</w:t>
            </w:r>
          </w:p>
        </w:tc>
      </w:tr>
      <w:tr w:rsidR="28C794B6" w:rsidTr="32189B6B" w14:paraId="3906320C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28C794B6" w:rsidP="004D7C4B" w:rsidRDefault="28C794B6" w14:paraId="355F6E50" w14:textId="5ABB2985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Date</w:t>
            </w:r>
          </w:p>
        </w:tc>
        <w:tc>
          <w:tcPr>
            <w:tcW w:w="2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28C794B6" w:rsidP="004D7C4B" w:rsidRDefault="28C794B6" w14:paraId="43F9D4CC" w14:textId="006C4115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24/02/2021</w:t>
            </w:r>
          </w:p>
        </w:tc>
        <w:tc>
          <w:tcPr>
            <w:tcW w:w="115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28C794B6" w:rsidP="004D7C4B" w:rsidRDefault="28C794B6" w14:paraId="2765C12B" w14:textId="43299903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Priority</w:t>
            </w:r>
          </w:p>
        </w:tc>
        <w:tc>
          <w:tcPr>
            <w:tcW w:w="286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28C794B6" w:rsidP="004D7C4B" w:rsidRDefault="28C794B6" w14:paraId="2E96C0E3" w14:textId="32CF4DB5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High</w:t>
            </w:r>
          </w:p>
        </w:tc>
      </w:tr>
      <w:tr w:rsidR="28C794B6" w:rsidTr="32189B6B" w14:paraId="57AA5A43" w14:textId="77777777">
        <w:tc>
          <w:tcPr>
            <w:tcW w:w="8955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FFFFF" w:themeFill="background1"/>
          </w:tcPr>
          <w:p w:rsidR="28C794B6" w:rsidP="004D7C4B" w:rsidRDefault="2F972B14" w14:paraId="16879E0C" w14:textId="4FB237D1">
            <w:pPr>
              <w:rPr>
                <w:rFonts w:eastAsia="Tahoma" w:cs="Tahoma"/>
                <w:color w:val="000000" w:themeColor="text1"/>
              </w:rPr>
            </w:pPr>
            <w:r w:rsidRPr="2F972B14">
              <w:rPr>
                <w:rFonts w:eastAsia="Tahoma" w:cs="Tahoma"/>
                <w:b/>
                <w:bCs/>
                <w:color w:val="000000" w:themeColor="text1"/>
              </w:rPr>
              <w:t>Actor:</w:t>
            </w:r>
          </w:p>
          <w:p w:rsidR="0E93C60A" w:rsidP="2CE604E4" w:rsidRDefault="2CE604E4" w14:paraId="0447FC32" w14:textId="2C949E5D">
            <w:pPr>
              <w:rPr>
                <w:rFonts w:eastAsia="Tahoma" w:cs="Tahoma"/>
                <w:color w:val="000000" w:themeColor="text1"/>
              </w:rPr>
            </w:pPr>
            <w:r w:rsidRPr="2CE604E4">
              <w:rPr>
                <w:rFonts w:eastAsia="Tahoma" w:cs="Tahoma"/>
                <w:color w:val="000000" w:themeColor="text1"/>
              </w:rPr>
              <w:t xml:space="preserve">        Authenticated User.</w:t>
            </w:r>
          </w:p>
          <w:p w:rsidR="28C794B6" w:rsidP="004D7C4B" w:rsidRDefault="2F972B14" w14:paraId="479E469A" w14:textId="4FB237D1">
            <w:pPr>
              <w:rPr>
                <w:rFonts w:eastAsia="Tahoma" w:cs="Tahoma"/>
                <w:color w:val="000000" w:themeColor="text1"/>
              </w:rPr>
            </w:pPr>
            <w:r w:rsidRPr="2F972B14">
              <w:rPr>
                <w:rFonts w:eastAsia="Tahoma" w:cs="Tahoma"/>
                <w:b/>
                <w:bCs/>
                <w:color w:val="000000" w:themeColor="text1"/>
              </w:rPr>
              <w:t>Summary:</w:t>
            </w:r>
          </w:p>
          <w:p w:rsidR="0E93C60A" w:rsidP="2CE604E4" w:rsidRDefault="2CE604E4" w14:paraId="42420B18" w14:textId="7A310448">
            <w:pPr>
              <w:rPr>
                <w:rFonts w:eastAsia="Tahoma" w:cs="Tahoma"/>
                <w:color w:val="000000" w:themeColor="text1"/>
              </w:rPr>
            </w:pPr>
            <w:r w:rsidRPr="2CE604E4">
              <w:rPr>
                <w:rFonts w:eastAsia="Tahoma" w:cs="Tahoma"/>
                <w:b/>
                <w:bCs/>
                <w:color w:val="000000" w:themeColor="text1"/>
              </w:rPr>
              <w:t xml:space="preserve">         </w:t>
            </w:r>
            <w:r w:rsidRPr="2CE604E4">
              <w:rPr>
                <w:rFonts w:eastAsia="Tahoma" w:cs="Tahoma"/>
                <w:color w:val="000000" w:themeColor="text1"/>
              </w:rPr>
              <w:t>Authenticated User sends the request to admin for creating the charity organization.</w:t>
            </w:r>
          </w:p>
          <w:p w:rsidR="28C794B6" w:rsidP="004D7C4B" w:rsidRDefault="2F972B14" w14:paraId="52C89B43" w14:textId="4FB237D1">
            <w:pPr>
              <w:rPr>
                <w:rFonts w:eastAsia="Tahoma" w:cs="Tahoma"/>
                <w:color w:val="000000" w:themeColor="text1"/>
              </w:rPr>
            </w:pPr>
            <w:r w:rsidRPr="2F972B14">
              <w:rPr>
                <w:rFonts w:eastAsia="Tahoma" w:cs="Tahoma"/>
                <w:b/>
                <w:bCs/>
                <w:color w:val="000000" w:themeColor="text1"/>
              </w:rPr>
              <w:t>Goal:</w:t>
            </w:r>
          </w:p>
          <w:p w:rsidR="28C794B6" w:rsidP="004D7C4B" w:rsidRDefault="2CE604E4" w14:paraId="0F742E36" w14:textId="59B181E1">
            <w:pPr>
              <w:rPr>
                <w:rFonts w:eastAsia="Tahoma" w:cs="Tahoma"/>
                <w:color w:val="000000" w:themeColor="text1"/>
              </w:rPr>
            </w:pPr>
            <w:r w:rsidRPr="2CE604E4">
              <w:rPr>
                <w:rFonts w:eastAsia="Tahoma" w:cs="Tahoma"/>
                <w:color w:val="000000" w:themeColor="text1"/>
              </w:rPr>
              <w:t xml:space="preserve">        Request will be sent to Admin for verifying organization.    </w:t>
            </w:r>
          </w:p>
          <w:p w:rsidR="28C794B6" w:rsidP="004D7C4B" w:rsidRDefault="2F972B14" w14:paraId="4C1FA21E" w14:textId="4FB237D1">
            <w:pPr>
              <w:rPr>
                <w:rFonts w:eastAsia="Tahoma" w:cs="Tahoma"/>
                <w:color w:val="000000" w:themeColor="text1"/>
              </w:rPr>
            </w:pPr>
            <w:r w:rsidRPr="2F972B14">
              <w:rPr>
                <w:rFonts w:eastAsia="Tahoma" w:cs="Tahoma"/>
                <w:b/>
                <w:bCs/>
                <w:color w:val="000000" w:themeColor="text1"/>
              </w:rPr>
              <w:t>Triggers:</w:t>
            </w:r>
          </w:p>
          <w:p w:rsidR="0E93C60A" w:rsidP="2CE604E4" w:rsidRDefault="2CE604E4" w14:paraId="10717CCC" w14:textId="5FD30F12">
            <w:pPr>
              <w:rPr>
                <w:rFonts w:eastAsia="Tahoma"/>
                <w:color w:val="000000" w:themeColor="text1"/>
              </w:rPr>
            </w:pPr>
            <w:r w:rsidRPr="2CE604E4">
              <w:rPr>
                <w:rFonts w:eastAsia="Tahoma" w:cs="Tahoma"/>
                <w:color w:val="000000" w:themeColor="text1"/>
              </w:rPr>
              <w:t xml:space="preserve">        Authenticated User wants to create charity organization.</w:t>
            </w:r>
          </w:p>
          <w:p w:rsidR="28C794B6" w:rsidP="004D7C4B" w:rsidRDefault="2F972B14" w14:paraId="52F6FA72" w14:textId="4FB237D1">
            <w:pPr>
              <w:rPr>
                <w:rFonts w:eastAsia="Tahoma" w:cs="Tahoma"/>
                <w:color w:val="000000" w:themeColor="text1"/>
              </w:rPr>
            </w:pPr>
            <w:r w:rsidRPr="2F972B14">
              <w:rPr>
                <w:rFonts w:eastAsia="Tahoma" w:cs="Tahoma"/>
                <w:b/>
                <w:bCs/>
                <w:color w:val="000000" w:themeColor="text1"/>
              </w:rPr>
              <w:t>Preconditions:</w:t>
            </w:r>
          </w:p>
          <w:p w:rsidR="0E93C60A" w:rsidP="2CE604E4" w:rsidRDefault="2CE604E4" w14:paraId="5C11C296" w14:textId="39FED899">
            <w:pPr>
              <w:rPr>
                <w:rFonts w:eastAsia="Tahoma"/>
                <w:color w:val="000000" w:themeColor="text1"/>
              </w:rPr>
            </w:pPr>
            <w:r w:rsidRPr="2CE604E4">
              <w:rPr>
                <w:rFonts w:eastAsia="Tahoma" w:cs="Tahoma"/>
                <w:color w:val="000000" w:themeColor="text1"/>
              </w:rPr>
              <w:t xml:space="preserve">        PRE-1. User’s identity has been authenticated.</w:t>
            </w:r>
          </w:p>
          <w:p w:rsidR="28C794B6" w:rsidP="004D7C4B" w:rsidRDefault="2F972B14" w14:paraId="1F8B191D" w14:textId="4FB237D1">
            <w:pPr>
              <w:rPr>
                <w:rFonts w:eastAsia="Tahoma" w:cs="Tahoma"/>
                <w:color w:val="000000" w:themeColor="text1"/>
              </w:rPr>
            </w:pPr>
            <w:r w:rsidRPr="2F972B14">
              <w:rPr>
                <w:rFonts w:eastAsia="Tahoma" w:cs="Tahoma"/>
                <w:b/>
                <w:bCs/>
                <w:color w:val="000000" w:themeColor="text1"/>
              </w:rPr>
              <w:t>Post Conditions:</w:t>
            </w:r>
          </w:p>
          <w:p w:rsidR="0E93C60A" w:rsidP="2CE604E4" w:rsidRDefault="2F972B14" w14:paraId="30C2AB00" w14:textId="4FB237D1">
            <w:pPr>
              <w:rPr>
                <w:rFonts w:eastAsia="Tahoma"/>
                <w:color w:val="000000" w:themeColor="text1"/>
              </w:rPr>
            </w:pPr>
            <w:r w:rsidRPr="2F972B14">
              <w:rPr>
                <w:rFonts w:eastAsia="Tahoma" w:cs="Tahoma"/>
                <w:color w:val="000000" w:themeColor="text1"/>
              </w:rPr>
              <w:t xml:space="preserve">        POST-1. Admin can view request in request list for creating new organization.</w:t>
            </w:r>
          </w:p>
          <w:p w:rsidR="2CE604E4" w:rsidP="2CE604E4" w:rsidRDefault="2CE604E4" w14:paraId="16FB3A07" w14:textId="4FB237D1">
            <w:pPr>
              <w:rPr>
                <w:color w:val="000000" w:themeColor="text1"/>
              </w:rPr>
            </w:pPr>
          </w:p>
          <w:p w:rsidR="28C794B6" w:rsidP="004D7C4B" w:rsidRDefault="2403248D" w14:paraId="5C737FBC" w14:textId="441E314A">
            <w:pPr>
              <w:rPr>
                <w:rFonts w:eastAsia="Tahoma" w:cs="Tahoma"/>
                <w:color w:val="000000" w:themeColor="text1"/>
              </w:rPr>
            </w:pPr>
            <w:r w:rsidRPr="2403248D">
              <w:rPr>
                <w:rFonts w:eastAsia="Tahoma" w:cs="Tahoma"/>
                <w:b/>
                <w:bCs/>
                <w:color w:val="000000" w:themeColor="text1"/>
              </w:rPr>
              <w:t>Main Success Scenario: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320"/>
              <w:gridCol w:w="4320"/>
            </w:tblGrid>
            <w:tr w:rsidR="28C794B6" w:rsidTr="28C794B6" w14:paraId="7174BFC8" w14:textId="77777777">
              <w:trPr>
                <w:trHeight w:val="330"/>
              </w:trPr>
              <w:tc>
                <w:tcPr>
                  <w:tcW w:w="4320" w:type="dxa"/>
                </w:tcPr>
                <w:p w:rsidR="28C794B6" w:rsidP="71D65FC7" w:rsidRDefault="28C794B6" w14:paraId="575B9B09" w14:textId="546B3F24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Authenticated User</w:t>
                  </w:r>
                </w:p>
              </w:tc>
              <w:tc>
                <w:tcPr>
                  <w:tcW w:w="4320" w:type="dxa"/>
                </w:tcPr>
                <w:p w:rsidR="28C794B6" w:rsidP="71D65FC7" w:rsidRDefault="28C794B6" w14:paraId="1C914D07" w14:textId="52F5727E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28C794B6" w:rsidTr="28C794B6" w14:paraId="7ACD78AB" w14:textId="77777777">
              <w:trPr>
                <w:trHeight w:val="330"/>
              </w:trPr>
              <w:tc>
                <w:tcPr>
                  <w:tcW w:w="4320" w:type="dxa"/>
                </w:tcPr>
                <w:p w:rsidR="28C794B6" w:rsidP="004D7C4B" w:rsidRDefault="28C794B6" w14:paraId="10E9F6D5" w14:textId="1E2B2663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1. Authenticated User click “Create new organization”</w:t>
                  </w:r>
                </w:p>
              </w:tc>
              <w:tc>
                <w:tcPr>
                  <w:tcW w:w="4320" w:type="dxa"/>
                </w:tcPr>
                <w:p w:rsidR="28C794B6" w:rsidP="004D7C4B" w:rsidRDefault="28C794B6" w14:paraId="5D41B64A" w14:textId="03EDABC0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 navigates to new organization creating page</w:t>
                  </w:r>
                </w:p>
              </w:tc>
            </w:tr>
            <w:tr w:rsidR="28C794B6" w:rsidTr="28C794B6" w14:paraId="2FE58E49" w14:textId="77777777">
              <w:trPr>
                <w:trHeight w:val="510"/>
              </w:trPr>
              <w:tc>
                <w:tcPr>
                  <w:tcW w:w="4320" w:type="dxa"/>
                </w:tcPr>
                <w:p w:rsidR="28C794B6" w:rsidP="004D7C4B" w:rsidRDefault="28C794B6" w14:paraId="2C1A6860" w14:textId="78910EA6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2. Authenticated User fill all information to form for request:</w:t>
                  </w:r>
                </w:p>
                <w:p w:rsidR="28C794B6" w:rsidP="004D7C4B" w:rsidRDefault="28C794B6" w14:paraId="5ADB5842" w14:textId="7D2070BE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     - Name of charity organization</w:t>
                  </w:r>
                </w:p>
                <w:p w:rsidR="28C794B6" w:rsidP="004D7C4B" w:rsidRDefault="28C794B6" w14:paraId="32D9FEEA" w14:textId="15EE6161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     - Description of organization</w:t>
                  </w:r>
                </w:p>
                <w:p w:rsidR="28C794B6" w:rsidP="004D7C4B" w:rsidRDefault="28C794B6" w14:paraId="61BFC1DC" w14:textId="08D97518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     - Email of organization</w:t>
                  </w:r>
                </w:p>
                <w:p w:rsidR="28C794B6" w:rsidP="004D7C4B" w:rsidRDefault="28C794B6" w14:paraId="1D7FFCF0" w14:textId="379BEB8A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     - Phone of organization</w:t>
                  </w:r>
                </w:p>
              </w:tc>
              <w:tc>
                <w:tcPr>
                  <w:tcW w:w="4320" w:type="dxa"/>
                </w:tcPr>
                <w:p w:rsidR="28C794B6" w:rsidP="004D7C4B" w:rsidRDefault="28C794B6" w14:paraId="5AA2BF78" w14:textId="1334DFED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</w:p>
              </w:tc>
            </w:tr>
            <w:tr w:rsidR="28C794B6" w:rsidTr="28C794B6" w14:paraId="3A3510DE" w14:textId="77777777">
              <w:trPr>
                <w:trHeight w:val="450"/>
              </w:trPr>
              <w:tc>
                <w:tcPr>
                  <w:tcW w:w="4320" w:type="dxa"/>
                </w:tcPr>
                <w:p w:rsidR="28C794B6" w:rsidP="004D7C4B" w:rsidRDefault="28C794B6" w14:paraId="1673DB3A" w14:textId="71E9C79F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3. Authenticated User clicks “Send” to submit form information to the system</w:t>
                  </w:r>
                </w:p>
              </w:tc>
              <w:tc>
                <w:tcPr>
                  <w:tcW w:w="4320" w:type="dxa"/>
                </w:tcPr>
                <w:p w:rsidR="28C794B6" w:rsidP="004D7C4B" w:rsidRDefault="28C794B6" w14:paraId="5D7294DE" w14:textId="00B48B0B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System will send OTP code to email and show input box for verifying OTP code</w:t>
                  </w:r>
                </w:p>
              </w:tc>
            </w:tr>
            <w:tr w:rsidR="28C794B6" w:rsidTr="28C794B6" w14:paraId="0D49CA32" w14:textId="77777777">
              <w:trPr>
                <w:trHeight w:val="450"/>
              </w:trPr>
              <w:tc>
                <w:tcPr>
                  <w:tcW w:w="4320" w:type="dxa"/>
                </w:tcPr>
                <w:p w:rsidR="28C794B6" w:rsidP="004D7C4B" w:rsidRDefault="28C794B6" w14:paraId="220FFF9C" w14:textId="0F88E3A0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4. Authenticated User inputs OTP code</w:t>
                  </w:r>
                </w:p>
              </w:tc>
              <w:tc>
                <w:tcPr>
                  <w:tcW w:w="4320" w:type="dxa"/>
                </w:tcPr>
                <w:p w:rsidR="28C794B6" w:rsidP="004D7C4B" w:rsidRDefault="28C794B6" w14:paraId="6710E5F4" w14:textId="313680EB">
                  <w:pPr>
                    <w:rPr>
                      <w:rFonts w:ascii="Times New Roman" w:hAnsi="Times New Roman" w:eastAsia="Times New Roman" w:cs="Times New Roman"/>
                      <w:sz w:val="20"/>
                      <w:szCs w:val="20"/>
                    </w:rPr>
                  </w:pPr>
                </w:p>
              </w:tc>
            </w:tr>
            <w:tr w:rsidR="28C794B6" w:rsidTr="28C794B6" w14:paraId="0BA05E7A" w14:textId="77777777">
              <w:trPr>
                <w:trHeight w:val="450"/>
              </w:trPr>
              <w:tc>
                <w:tcPr>
                  <w:tcW w:w="4320" w:type="dxa"/>
                </w:tcPr>
                <w:p w:rsidR="28C794B6" w:rsidP="004D7C4B" w:rsidRDefault="28C794B6" w14:paraId="0CACD30E" w14:textId="00A267A1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5. Authenticated User clicks “Verify” button </w:t>
                  </w:r>
                </w:p>
              </w:tc>
              <w:tc>
                <w:tcPr>
                  <w:tcW w:w="4320" w:type="dxa"/>
                </w:tcPr>
                <w:p w:rsidR="28C794B6" w:rsidP="004D7C4B" w:rsidRDefault="28C794B6" w14:paraId="2CB03D32" w14:textId="41E60D16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 shows successful notification on screen</w:t>
                  </w:r>
                </w:p>
              </w:tc>
            </w:tr>
          </w:tbl>
          <w:p w:rsidR="28C794B6" w:rsidP="2CE604E4" w:rsidRDefault="28C794B6" w14:paraId="43F2E4EA" w14:textId="7E648DDD">
            <w:pPr>
              <w:ind w:left="0"/>
              <w:rPr>
                <w:rFonts w:eastAsia="Tahoma" w:cs="Tahoma"/>
                <w:color w:val="000000" w:themeColor="text1"/>
              </w:rPr>
            </w:pPr>
          </w:p>
          <w:p w:rsidR="4B9C3259" w:rsidP="004D7C4B" w:rsidRDefault="0E93C60A" w14:paraId="3A2E7F8E" w14:textId="2EAED2C7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Alternative Scenario: </w:t>
            </w:r>
          </w:p>
          <w:tbl>
            <w:tblPr>
              <w:tblStyle w:val="TableGrid"/>
              <w:tblW w:w="8460" w:type="dxa"/>
              <w:tblInd w:w="180" w:type="dxa"/>
              <w:tblLayout w:type="fixed"/>
              <w:tblLook w:val="06A0" w:firstRow="1" w:lastRow="0" w:firstColumn="1" w:lastColumn="0" w:noHBand="1" w:noVBand="1"/>
            </w:tblPr>
            <w:tblGrid>
              <w:gridCol w:w="4080"/>
              <w:gridCol w:w="4380"/>
            </w:tblGrid>
            <w:tr w:rsidR="4B9C3259" w:rsidTr="1147D1E2" w14:paraId="24BA06A6" w14:textId="77777777">
              <w:tc>
                <w:tcPr>
                  <w:tcW w:w="4080" w:type="dxa"/>
                </w:tcPr>
                <w:p w:rsidR="4B9C3259" w:rsidP="71D65FC7" w:rsidRDefault="4B9C3259" w14:paraId="56A717FC" w14:textId="78599E4A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sz w:val="20"/>
                      <w:szCs w:val="20"/>
                    </w:rPr>
                    <w:t>Actor Action</w:t>
                  </w:r>
                </w:p>
              </w:tc>
              <w:tc>
                <w:tcPr>
                  <w:tcW w:w="4380" w:type="dxa"/>
                </w:tcPr>
                <w:p w:rsidR="4B9C3259" w:rsidP="71D65FC7" w:rsidRDefault="4B9C3259" w14:paraId="0D72A450" w14:textId="76977A71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7D4AA377" w:rsidTr="1147D1E2" w14:paraId="5611E1F7" w14:textId="77777777">
              <w:tc>
                <w:tcPr>
                  <w:tcW w:w="4080" w:type="dxa"/>
                </w:tcPr>
                <w:p w:rsidR="7D4AA377" w:rsidP="71D65FC7" w:rsidRDefault="660AF58F" w14:paraId="3182BE1A" w14:textId="669EC898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660AF58F">
                    <w:rPr>
                      <w:rFonts w:eastAsia="Tahoma" w:cs="Tahoma"/>
                      <w:sz w:val="20"/>
                      <w:szCs w:val="20"/>
                    </w:rPr>
                    <w:t xml:space="preserve"> 1. Authenticated User click “Create new organization”</w:t>
                  </w:r>
                </w:p>
              </w:tc>
              <w:tc>
                <w:tcPr>
                  <w:tcW w:w="4380" w:type="dxa"/>
                </w:tcPr>
                <w:p w:rsidR="7D4AA377" w:rsidP="71D65FC7" w:rsidRDefault="7D4AA377" w14:paraId="1331286E" w14:textId="09047194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 navigates to new organization creating page</w:t>
                  </w:r>
                </w:p>
              </w:tc>
            </w:tr>
            <w:tr w:rsidR="4B9C3259" w:rsidTr="1147D1E2" w14:paraId="13F0883E" w14:textId="77777777">
              <w:tc>
                <w:tcPr>
                  <w:tcW w:w="4080" w:type="dxa"/>
                </w:tcPr>
                <w:p w:rsidR="4B9C3259" w:rsidP="660AF58F" w:rsidRDefault="660AF58F" w14:paraId="7AF81D8C" w14:textId="612B4346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660AF58F">
                    <w:rPr>
                      <w:rFonts w:eastAsia="Times New Roman"/>
                      <w:sz w:val="20"/>
                      <w:szCs w:val="20"/>
                    </w:rPr>
                    <w:t xml:space="preserve"> 2. Manager clicks “Back” button</w:t>
                  </w:r>
                </w:p>
              </w:tc>
              <w:tc>
                <w:tcPr>
                  <w:tcW w:w="4380" w:type="dxa"/>
                </w:tcPr>
                <w:p w:rsidR="4B9C3259" w:rsidP="71D65FC7" w:rsidRDefault="4B9C3259" w14:paraId="29113AD4" w14:textId="52E1B3AD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sz w:val="20"/>
                      <w:szCs w:val="20"/>
                    </w:rPr>
                    <w:t>System goes back to “</w:t>
                  </w:r>
                  <w:r w:rsidRPr="71D65FC7" w:rsidR="31784C8C">
                    <w:rPr>
                      <w:rFonts w:eastAsia="Times New Roman"/>
                      <w:sz w:val="20"/>
                      <w:szCs w:val="20"/>
                    </w:rPr>
                    <w:t>Home” page</w:t>
                  </w:r>
                </w:p>
              </w:tc>
            </w:tr>
          </w:tbl>
          <w:p w:rsidR="28C794B6" w:rsidP="004D7C4B" w:rsidRDefault="28C794B6" w14:paraId="14049275" w14:textId="324C1E65">
            <w:pPr>
              <w:rPr>
                <w:rFonts w:eastAsia="Tahoma"/>
                <w:color w:val="000000" w:themeColor="text1"/>
              </w:rPr>
            </w:pPr>
          </w:p>
          <w:p w:rsidR="00B123BB" w:rsidP="004D7C4B" w:rsidRDefault="28C794B6" w14:paraId="230C6D9C" w14:textId="05D3E8B7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Exceptions:</w:t>
            </w:r>
          </w:p>
          <w:tbl>
            <w:tblPr>
              <w:tblStyle w:val="TableGrid"/>
              <w:tblW w:w="8475" w:type="dxa"/>
              <w:tblInd w:w="180" w:type="dxa"/>
              <w:tblLayout w:type="fixed"/>
              <w:tblLook w:val="06A0" w:firstRow="1" w:lastRow="0" w:firstColumn="1" w:lastColumn="0" w:noHBand="1" w:noVBand="1"/>
            </w:tblPr>
            <w:tblGrid>
              <w:gridCol w:w="4065"/>
              <w:gridCol w:w="4410"/>
            </w:tblGrid>
            <w:tr w:rsidR="0023311E" w:rsidTr="32189B6B" w14:paraId="54FFAAAA" w14:textId="77777777">
              <w:tc>
                <w:tcPr>
                  <w:tcW w:w="4065" w:type="dxa"/>
                </w:tcPr>
                <w:p w:rsidR="26161894" w:rsidP="71D65FC7" w:rsidRDefault="26161894" w14:paraId="61282DA3" w14:textId="1D386D9A">
                  <w:pPr>
                    <w:jc w:val="center"/>
                    <w:rPr>
                      <w:rFonts w:eastAsia="Times New Roman"/>
                      <w:color w:val="000000" w:themeColor="text1"/>
                    </w:rPr>
                  </w:pPr>
                  <w:r w:rsidRPr="71D65FC7">
                    <w:rPr>
                      <w:rFonts w:eastAsia="Times New Roman"/>
                      <w:color w:val="000000" w:themeColor="text1"/>
                    </w:rPr>
                    <w:t>Cause</w:t>
                  </w:r>
                </w:p>
              </w:tc>
              <w:tc>
                <w:tcPr>
                  <w:tcW w:w="4410" w:type="dxa"/>
                </w:tcPr>
                <w:p w:rsidR="26161894" w:rsidP="71D65FC7" w:rsidRDefault="26161894" w14:paraId="0F73AD07" w14:textId="777839BD">
                  <w:pPr>
                    <w:jc w:val="center"/>
                    <w:rPr>
                      <w:rFonts w:eastAsia="Times New Roman"/>
                      <w:color w:val="000000" w:themeColor="text1"/>
                    </w:rPr>
                  </w:pPr>
                  <w:r w:rsidRPr="71D65FC7">
                    <w:rPr>
                      <w:rFonts w:eastAsia="Times New Roman"/>
                      <w:color w:val="000000" w:themeColor="text1"/>
                    </w:rPr>
                    <w:t>System response</w:t>
                  </w:r>
                </w:p>
              </w:tc>
            </w:tr>
            <w:tr w:rsidR="0023311E" w:rsidTr="32189B6B" w14:paraId="05E74BCB" w14:textId="77777777">
              <w:tc>
                <w:tcPr>
                  <w:tcW w:w="4065" w:type="dxa"/>
                </w:tcPr>
                <w:p w:rsidR="26161894" w:rsidP="004D7C4B" w:rsidRDefault="5971CE1D" w14:paraId="1B69F690" w14:textId="4DA3B5B7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5971CE1D">
                    <w:rPr>
                      <w:rFonts w:eastAsia="Tahoma" w:cs="Tahoma"/>
                      <w:color w:val="000000" w:themeColor="text1"/>
                      <w:sz w:val="20"/>
                      <w:szCs w:val="20"/>
                    </w:rPr>
                    <w:t>1. Name of organization is invalid</w:t>
                  </w:r>
                </w:p>
              </w:tc>
              <w:tc>
                <w:tcPr>
                  <w:tcW w:w="4410" w:type="dxa"/>
                </w:tcPr>
                <w:p w:rsidR="26161894" w:rsidP="71D65FC7" w:rsidRDefault="06371921" w14:paraId="14172924" w14:textId="5A625E35">
                  <w:pPr>
                    <w:spacing w:line="259" w:lineRule="auto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 xml:space="preserve">Show </w:t>
                  </w: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error message “Name </w:t>
                  </w:r>
                  <w:r w:rsidRPr="71D65FC7" w:rsidR="7EE5E7F3">
                    <w:rPr>
                      <w:rFonts w:eastAsia="Tahoma" w:cs="Tahoma"/>
                      <w:sz w:val="20"/>
                      <w:szCs w:val="20"/>
                    </w:rPr>
                    <w:t>of organization is invalid</w:t>
                  </w: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”</w:t>
                  </w:r>
                </w:p>
              </w:tc>
            </w:tr>
            <w:tr w:rsidR="0023311E" w:rsidTr="32189B6B" w14:paraId="0CA52B32" w14:textId="77777777">
              <w:tc>
                <w:tcPr>
                  <w:tcW w:w="4065" w:type="dxa"/>
                </w:tcPr>
                <w:p w:rsidR="26161894" w:rsidP="004D7C4B" w:rsidRDefault="5971CE1D" w14:paraId="20C92A05" w14:textId="0A382A1F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5971CE1D">
                    <w:rPr>
                      <w:rFonts w:eastAsia="Tahoma" w:cs="Tahoma"/>
                      <w:color w:val="000000" w:themeColor="text1"/>
                      <w:sz w:val="20"/>
                      <w:szCs w:val="20"/>
                    </w:rPr>
                    <w:t>2. Description of organization is blank</w:t>
                  </w:r>
                </w:p>
              </w:tc>
              <w:tc>
                <w:tcPr>
                  <w:tcW w:w="4410" w:type="dxa"/>
                </w:tcPr>
                <w:p w:rsidR="26161894" w:rsidP="71D65FC7" w:rsidRDefault="421BF4A1" w14:paraId="5895E23E" w14:textId="3D591F6A">
                  <w:pPr>
                    <w:spacing w:line="259" w:lineRule="auto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 xml:space="preserve">Show </w:t>
                  </w: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error message “Description of organization </w:t>
                  </w:r>
                  <w:r w:rsidRPr="71D65FC7" w:rsidR="651BCA59">
                    <w:rPr>
                      <w:rFonts w:eastAsia="Tahoma" w:cs="Tahoma"/>
                      <w:sz w:val="20"/>
                      <w:szCs w:val="20"/>
                    </w:rPr>
                    <w:t>cannot</w:t>
                  </w: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be blank”</w:t>
                  </w:r>
                </w:p>
              </w:tc>
            </w:tr>
            <w:tr w:rsidR="0023311E" w:rsidTr="32189B6B" w14:paraId="700DA675" w14:textId="77777777">
              <w:tc>
                <w:tcPr>
                  <w:tcW w:w="4065" w:type="dxa"/>
                </w:tcPr>
                <w:p w:rsidR="26161894" w:rsidP="004D7C4B" w:rsidRDefault="5971CE1D" w14:paraId="5A8B2954" w14:textId="119C5908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5971CE1D">
                    <w:rPr>
                      <w:rFonts w:eastAsia="Tahoma" w:cs="Tahoma"/>
                      <w:color w:val="000000" w:themeColor="text1"/>
                      <w:sz w:val="20"/>
                      <w:szCs w:val="20"/>
                    </w:rPr>
                    <w:t>3. Email of organization is invalid</w:t>
                  </w:r>
                </w:p>
              </w:tc>
              <w:tc>
                <w:tcPr>
                  <w:tcW w:w="4410" w:type="dxa"/>
                </w:tcPr>
                <w:p w:rsidR="26161894" w:rsidP="71D65FC7" w:rsidRDefault="651BCA59" w14:paraId="63A91D8D" w14:textId="59E6D6FF">
                  <w:pPr>
                    <w:spacing w:line="259" w:lineRule="auto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 xml:space="preserve">Show </w:t>
                  </w: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error message “Email of organization is invalid”</w:t>
                  </w:r>
                </w:p>
              </w:tc>
            </w:tr>
            <w:tr w:rsidR="651BCA59" w:rsidTr="32189B6B" w14:paraId="441D183B" w14:textId="77777777">
              <w:tc>
                <w:tcPr>
                  <w:tcW w:w="4065" w:type="dxa"/>
                </w:tcPr>
                <w:p w:rsidR="651BCA59" w:rsidP="004D7C4B" w:rsidRDefault="32189B6B" w14:paraId="3BE9BB84" w14:textId="0DCA7BE2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32189B6B">
                    <w:rPr>
                      <w:rFonts w:eastAsia="Tahoma" w:cs="Tahoma"/>
                      <w:color w:val="000000" w:themeColor="text1"/>
                      <w:sz w:val="20"/>
                      <w:szCs w:val="20"/>
                    </w:rPr>
                    <w:t>4. Phone of organization is invalid</w:t>
                  </w:r>
                </w:p>
              </w:tc>
              <w:tc>
                <w:tcPr>
                  <w:tcW w:w="4410" w:type="dxa"/>
                </w:tcPr>
                <w:p w:rsidR="651BCA59" w:rsidP="71D65FC7" w:rsidRDefault="3A30FB85" w14:paraId="5F5E803C" w14:textId="148AA26B">
                  <w:pPr>
                    <w:spacing w:line="259" w:lineRule="auto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 xml:space="preserve">Show error message “Phone </w:t>
                  </w: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of organization is invalid</w:t>
                  </w:r>
                  <w:r w:rsidRPr="71D65FC7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”</w:t>
                  </w:r>
                </w:p>
              </w:tc>
            </w:tr>
            <w:tr w:rsidR="3A30FB85" w:rsidTr="32189B6B" w14:paraId="178ECBE2" w14:textId="77777777">
              <w:tc>
                <w:tcPr>
                  <w:tcW w:w="4065" w:type="dxa"/>
                </w:tcPr>
                <w:p w:rsidR="3A30FB85" w:rsidP="403106E9" w:rsidRDefault="403106E9" w14:paraId="3F5DC7B6" w14:textId="47E6B056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03106E9">
                    <w:rPr>
                      <w:rFonts w:eastAsia="Tahoma" w:cs="Tahoma"/>
                      <w:color w:val="000000" w:themeColor="text1"/>
                      <w:sz w:val="20"/>
                      <w:szCs w:val="20"/>
                    </w:rPr>
                    <w:t>5. OTP code is incorrect</w:t>
                  </w:r>
                </w:p>
              </w:tc>
              <w:tc>
                <w:tcPr>
                  <w:tcW w:w="4410" w:type="dxa"/>
                </w:tcPr>
                <w:p w:rsidR="3A30FB85" w:rsidP="71D65FC7" w:rsidRDefault="2A14E36E" w14:paraId="4728FCA1" w14:textId="4CF414B8">
                  <w:pPr>
                    <w:spacing w:line="259" w:lineRule="auto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Show error message “OTP</w:t>
                  </w:r>
                  <w:r w:rsidRPr="71D65FC7" w:rsidR="0089D7B1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 xml:space="preserve"> code is incorrect</w:t>
                  </w: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”</w:t>
                  </w:r>
                </w:p>
              </w:tc>
            </w:tr>
          </w:tbl>
          <w:p w:rsidR="26161894" w:rsidP="004D7C4B" w:rsidRDefault="26161894" w14:paraId="3D5B3BA1" w14:textId="38B658BF">
            <w:pPr>
              <w:rPr>
                <w:b/>
                <w:color w:val="000000" w:themeColor="text1"/>
              </w:rPr>
            </w:pPr>
          </w:p>
          <w:p w:rsidR="28C794B6" w:rsidP="004D7C4B" w:rsidRDefault="2F972B14" w14:paraId="02616826" w14:textId="4FB237D1">
            <w:pPr>
              <w:rPr>
                <w:rFonts w:eastAsia="Tahoma" w:cs="Tahoma"/>
                <w:color w:val="000000" w:themeColor="text1"/>
              </w:rPr>
            </w:pPr>
            <w:r w:rsidRPr="2F972B14">
              <w:rPr>
                <w:rFonts w:eastAsia="Tahoma" w:cs="Tahoma"/>
                <w:b/>
                <w:bCs/>
                <w:color w:val="000000" w:themeColor="text1"/>
              </w:rPr>
              <w:t xml:space="preserve">Relationships: </w:t>
            </w:r>
          </w:p>
          <w:p w:rsidR="2CE604E4" w:rsidP="2CE604E4" w:rsidRDefault="2CE604E4" w14:paraId="771AEB81" w14:textId="43BA654C">
            <w:pPr>
              <w:rPr>
                <w:rFonts w:eastAsia="Tahoma"/>
                <w:color w:val="000000" w:themeColor="text1"/>
              </w:rPr>
            </w:pPr>
            <w:r w:rsidRPr="2CE604E4">
              <w:rPr>
                <w:rFonts w:eastAsia="Tahoma" w:cs="Tahoma"/>
                <w:color w:val="000000" w:themeColor="text1"/>
              </w:rPr>
              <w:t xml:space="preserve">         N/A.</w:t>
            </w:r>
          </w:p>
          <w:p w:rsidR="28C794B6" w:rsidP="004D7C4B" w:rsidRDefault="28C794B6" w14:paraId="6D182236" w14:textId="50AA9166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Business Rules:</w:t>
            </w:r>
          </w:p>
          <w:p w:rsidR="28C794B6" w:rsidP="004D7C4B" w:rsidRDefault="28C794B6" w14:paraId="47C69F46" w14:textId="33E67D53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Email must be verified by OTP code before request is sent to admin.</w:t>
            </w:r>
          </w:p>
        </w:tc>
      </w:tr>
    </w:tbl>
    <w:p w:rsidR="0049337E" w:rsidP="004D7C4B" w:rsidRDefault="0049337E" w14:paraId="23DDDECD" w14:textId="5EE85716">
      <w:pPr>
        <w:rPr>
          <w:rFonts w:eastAsia="Tahoma"/>
        </w:rPr>
      </w:pPr>
    </w:p>
    <w:p w:rsidR="00126805" w:rsidP="004D7C4B" w:rsidRDefault="00126805" w14:paraId="7F01189A" w14:textId="307DBBB1">
      <w:pPr>
        <w:rPr>
          <w:rFonts w:eastAsia="Tahoma"/>
        </w:rPr>
      </w:pPr>
    </w:p>
    <w:p w:rsidR="00126805" w:rsidP="004D7C4B" w:rsidRDefault="00126805" w14:paraId="40384572" w14:textId="24CE6306">
      <w:pPr>
        <w:rPr>
          <w:rFonts w:eastAsia="Tahoma"/>
        </w:rPr>
      </w:pPr>
    </w:p>
    <w:p w:rsidR="00126805" w:rsidP="004D7C4B" w:rsidRDefault="00126805" w14:paraId="59A0A2FF" w14:textId="13477A10">
      <w:pPr>
        <w:rPr>
          <w:rFonts w:eastAsia="Tahoma"/>
        </w:rPr>
      </w:pPr>
    </w:p>
    <w:p w:rsidR="00126805" w:rsidP="004D7C4B" w:rsidRDefault="00126805" w14:paraId="6A45C821" w14:textId="1E873252">
      <w:pPr>
        <w:rPr>
          <w:rFonts w:eastAsia="Tahoma"/>
        </w:rPr>
      </w:pPr>
    </w:p>
    <w:p w:rsidR="00126805" w:rsidP="004D7C4B" w:rsidRDefault="00126805" w14:paraId="4775D84C" w14:textId="02825E1F">
      <w:pPr>
        <w:rPr>
          <w:rFonts w:eastAsia="Tahoma"/>
        </w:rPr>
      </w:pPr>
    </w:p>
    <w:p w:rsidR="00126805" w:rsidP="004D7C4B" w:rsidRDefault="00126805" w14:paraId="4D9769DE" w14:textId="14343A11">
      <w:pPr>
        <w:rPr>
          <w:rFonts w:eastAsia="Tahoma"/>
        </w:rPr>
      </w:pPr>
    </w:p>
    <w:p w:rsidRPr="001A1F29" w:rsidR="00126805" w:rsidP="004D7C4B" w:rsidRDefault="00126805" w14:paraId="5D5C33DC" w14:textId="7956D4DF">
      <w:pPr>
        <w:rPr>
          <w:rFonts w:eastAsia="Tahoma"/>
        </w:rPr>
      </w:pPr>
    </w:p>
    <w:p w:rsidRPr="001A1F29" w:rsidR="000E52F4" w:rsidP="004D7C4B" w:rsidRDefault="5971CE1D" w14:paraId="7C4BBD2F" w14:textId="7C3E31C8">
      <w:pPr>
        <w:pStyle w:val="Heading2"/>
      </w:pPr>
      <w:r>
        <w:t>Use Case Verify Create Organization Requirement</w:t>
      </w:r>
    </w:p>
    <w:p w:rsidR="3C65F36B" w:rsidP="3C65F36B" w:rsidRDefault="3C65F36B" w14:paraId="5D6DDBBD" w14:textId="0A387CAD">
      <w:r>
        <w:drawing>
          <wp:inline wp14:editId="792BC427" wp14:anchorId="28EA233F">
            <wp:extent cx="5196842" cy="1821180"/>
            <wp:effectExtent l="0" t="0" r="3810" b="7620"/>
            <wp:docPr id="155281797" name="Picture 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/>
                  </pic:nvPicPr>
                  <pic:blipFill>
                    <a:blip r:embed="R249c9568bd874e3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96842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2504"/>
        <w:gridCol w:w="2455"/>
        <w:gridCol w:w="1365"/>
        <w:gridCol w:w="541"/>
        <w:gridCol w:w="2135"/>
      </w:tblGrid>
      <w:tr w:rsidRPr="001A1F29" w:rsidR="6A6FC6A2" w:rsidTr="3066A759" w14:paraId="2A0A8555" w14:textId="77777777">
        <w:tc>
          <w:tcPr>
            <w:tcW w:w="9000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272DAC37" w14:textId="0EB25A82">
            <w:pPr>
              <w:rPr>
                <w:rFonts w:eastAsia="Tahoma"/>
              </w:rPr>
            </w:pPr>
          </w:p>
          <w:p w:rsidRPr="001A1F29" w:rsidR="6A6FC6A2" w:rsidP="004D7C4B" w:rsidRDefault="6A6FC6A2" w14:paraId="1169928C" w14:textId="33CF8A32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 CASE-</w:t>
            </w:r>
            <w:r w:rsidRPr="001A1F29" w:rsidR="4F15CA1A">
              <w:rPr>
                <w:rFonts w:eastAsia="Tahoma" w:cs="Tahoma"/>
                <w:b/>
                <w:color w:val="000000" w:themeColor="text1"/>
              </w:rPr>
              <w:t>2</w:t>
            </w:r>
            <w:r w:rsidRPr="001A1F29">
              <w:rPr>
                <w:rFonts w:eastAsia="Tahoma" w:cs="Tahoma"/>
                <w:b/>
                <w:color w:val="000000" w:themeColor="text1"/>
              </w:rPr>
              <w:t xml:space="preserve"> SPECIFICATION</w:t>
            </w:r>
          </w:p>
          <w:p w:rsidRPr="001A1F29" w:rsidR="6A6FC6A2" w:rsidP="004D7C4B" w:rsidRDefault="6A6FC6A2" w14:paraId="5B0F2846" w14:textId="097C3359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</w:t>
            </w:r>
          </w:p>
        </w:tc>
      </w:tr>
      <w:tr w:rsidRPr="001A1F29" w:rsidR="6A6FC6A2" w:rsidTr="3066A759" w14:paraId="56F5EA20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38B344C5" w14:textId="43E600E3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No.</w:t>
            </w:r>
          </w:p>
        </w:tc>
        <w:tc>
          <w:tcPr>
            <w:tcW w:w="245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6A6FC6A2" w:rsidP="004D7C4B" w:rsidRDefault="6A6FC6A2" w14:paraId="388E36FB" w14:textId="51D421D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UC002</w:t>
            </w:r>
          </w:p>
        </w:tc>
        <w:tc>
          <w:tcPr>
            <w:tcW w:w="1906" w:type="dxa"/>
            <w:gridSpan w:val="2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0C0434BF" w14:textId="764C35DB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Version</w:t>
            </w:r>
          </w:p>
        </w:tc>
        <w:tc>
          <w:tcPr>
            <w:tcW w:w="21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Pr="001A1F29" w:rsidR="6A6FC6A2" w:rsidP="004D7C4B" w:rsidRDefault="6A6FC6A2" w14:paraId="1A07C6C3" w14:textId="2252DF75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6A6FC6A2" w:rsidTr="3066A759" w14:paraId="499A5C6B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17D3C280" w14:textId="7A0D079B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Name</w:t>
            </w:r>
          </w:p>
        </w:tc>
        <w:tc>
          <w:tcPr>
            <w:tcW w:w="6496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6A6FC6A2" w:rsidP="004D7C4B" w:rsidRDefault="4F15CA1A" w14:paraId="1C9C772F" w14:textId="5569912A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Verify Create Organization Requirement</w:t>
            </w:r>
          </w:p>
        </w:tc>
      </w:tr>
      <w:tr w:rsidRPr="001A1F29" w:rsidR="6A6FC6A2" w:rsidTr="3066A759" w14:paraId="7B88BEC9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2C5DA05B" w14:textId="1F22BFB5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 xml:space="preserve">Author </w:t>
            </w:r>
          </w:p>
        </w:tc>
        <w:tc>
          <w:tcPr>
            <w:tcW w:w="6496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6A6FC6A2" w:rsidP="004D7C4B" w:rsidRDefault="6A6FC6A2" w14:paraId="04FE7436" w14:textId="238B8C80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Nguyen </w:t>
            </w:r>
            <w:r w:rsidRPr="001A1F29" w:rsidR="4F15CA1A">
              <w:rPr>
                <w:rFonts w:eastAsia="Tahoma"/>
              </w:rPr>
              <w:t>Duy Bao</w:t>
            </w:r>
          </w:p>
        </w:tc>
      </w:tr>
      <w:tr w:rsidRPr="001A1F29" w:rsidR="6A6FC6A2" w:rsidTr="3066A759" w14:paraId="3EA44B19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0C3D7B75" w14:textId="47D3FC51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Date</w:t>
            </w:r>
          </w:p>
        </w:tc>
        <w:tc>
          <w:tcPr>
            <w:tcW w:w="245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6A6FC6A2" w:rsidP="004D7C4B" w:rsidRDefault="1962AC26" w14:paraId="51678577" w14:textId="74784174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05/03</w:t>
            </w:r>
            <w:r w:rsidRPr="001A1F29" w:rsidR="6A6FC6A2">
              <w:rPr>
                <w:rFonts w:eastAsia="Tahoma"/>
              </w:rPr>
              <w:t>/2021</w:t>
            </w:r>
          </w:p>
        </w:tc>
        <w:tc>
          <w:tcPr>
            <w:tcW w:w="136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21B3EFC8" w14:textId="761D3A61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Priority</w:t>
            </w:r>
          </w:p>
        </w:tc>
        <w:tc>
          <w:tcPr>
            <w:tcW w:w="2676" w:type="dxa"/>
            <w:gridSpan w:val="2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6A6FC6A2" w:rsidP="4F15CA1A" w:rsidRDefault="4F15CA1A" w14:paraId="6A432D72" w14:textId="37D65C80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High</w:t>
            </w:r>
          </w:p>
        </w:tc>
      </w:tr>
      <w:tr w:rsidRPr="001A1F29" w:rsidR="6A6FC6A2" w:rsidTr="3066A759" w14:paraId="2663DBC7" w14:textId="77777777">
        <w:tc>
          <w:tcPr>
            <w:tcW w:w="9000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FFFFF" w:themeFill="background1"/>
          </w:tcPr>
          <w:p w:rsidRPr="001A1F29" w:rsidR="6A6FC6A2" w:rsidP="004D7C4B" w:rsidRDefault="6A6FC6A2" w14:paraId="5EC1577C" w14:textId="3AEE684A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Actor:</w:t>
            </w:r>
          </w:p>
          <w:p w:rsidRPr="001A1F29" w:rsidR="6A6FC6A2" w:rsidP="004D7C4B" w:rsidRDefault="3066A759" w14:paraId="2DB551B7" w14:textId="4181CAF8">
            <w:pPr>
              <w:rPr>
                <w:rFonts w:eastAsia="Tahoma" w:cs="Tahoma"/>
                <w:color w:val="000000" w:themeColor="text1"/>
              </w:rPr>
            </w:pPr>
            <w:r w:rsidRPr="3066A759">
              <w:rPr>
                <w:rFonts w:eastAsia="Tahoma" w:cs="Tahoma"/>
                <w:color w:val="000000" w:themeColor="text1"/>
              </w:rPr>
              <w:t xml:space="preserve">        Admin.</w:t>
            </w:r>
          </w:p>
          <w:p w:rsidRPr="001A1F29" w:rsidR="6A6FC6A2" w:rsidP="004D7C4B" w:rsidRDefault="6A6FC6A2" w14:paraId="692A7125" w14:textId="3F7460ED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Summary:</w:t>
            </w:r>
          </w:p>
          <w:p w:rsidRPr="001A1F29" w:rsidR="4F15CA1A" w:rsidP="4F15CA1A" w:rsidRDefault="3066A759" w14:paraId="5DC8B1E9" w14:textId="6E74F022">
            <w:pPr>
              <w:spacing w:line="259" w:lineRule="auto"/>
              <w:rPr>
                <w:rFonts w:eastAsia="Tahoma" w:cs="Tahoma"/>
                <w:color w:val="202124"/>
                <w:sz w:val="42"/>
                <w:szCs w:val="42"/>
                <w:lang w:val="en"/>
              </w:rPr>
            </w:pPr>
            <w:r w:rsidRPr="3066A759">
              <w:rPr>
                <w:rFonts w:eastAsia="Tahoma"/>
                <w:color w:val="000000" w:themeColor="text1"/>
              </w:rPr>
              <w:t xml:space="preserve">        Admin verifies </w:t>
            </w:r>
            <w:r w:rsidRPr="3066A759">
              <w:rPr>
                <w:rFonts w:eastAsia="Tahoma" w:cs="Tahoma"/>
                <w:color w:val="202124"/>
                <w:lang w:val="en"/>
              </w:rPr>
              <w:t>whether the organization to be created is reputable.</w:t>
            </w:r>
          </w:p>
          <w:p w:rsidRPr="001A1F29" w:rsidR="6A6FC6A2" w:rsidP="004D7C4B" w:rsidRDefault="6A6FC6A2" w14:paraId="31A38D01" w14:textId="7D0D361C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Goal:</w:t>
            </w:r>
          </w:p>
          <w:p w:rsidRPr="001A1F29" w:rsidR="6A6FC6A2" w:rsidP="3066A759" w:rsidRDefault="3066A759" w14:paraId="61C3900A" w14:textId="19595641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  <w:sz w:val="24"/>
                <w:szCs w:val="24"/>
              </w:rPr>
              <w:t xml:space="preserve">     </w:t>
            </w:r>
            <w:r w:rsidRPr="3066A759">
              <w:rPr>
                <w:rFonts w:eastAsia="Tahoma" w:cs="Tahoma"/>
                <w:color w:val="000000" w:themeColor="text1"/>
                <w:sz w:val="24"/>
                <w:szCs w:val="24"/>
              </w:rPr>
              <w:t xml:space="preserve">  </w:t>
            </w:r>
            <w:r w:rsidRPr="3066A759">
              <w:rPr>
                <w:rFonts w:eastAsia="Tahoma" w:cs="Tahoma"/>
                <w:color w:val="000000" w:themeColor="text1"/>
              </w:rPr>
              <w:t>To verify create organization requirement.</w:t>
            </w:r>
          </w:p>
          <w:p w:rsidRPr="001A1F29" w:rsidR="6A6FC6A2" w:rsidP="004D7C4B" w:rsidRDefault="1BE1739F" w14:paraId="6051DD7F" w14:textId="238EABE6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Triggers</w:t>
            </w:r>
          </w:p>
          <w:p w:rsidRPr="001A1F29" w:rsidR="6A6FC6A2" w:rsidP="004D7C4B" w:rsidRDefault="3066A759" w14:paraId="789CB3FB" w14:textId="1452561C">
            <w:pPr>
              <w:rPr>
                <w:rFonts w:eastAsia="Tahoma" w:cs="Tahoma"/>
                <w:color w:val="000000" w:themeColor="text1"/>
              </w:rPr>
            </w:pPr>
            <w:r w:rsidRPr="3066A759">
              <w:rPr>
                <w:rFonts w:eastAsia="Tahoma" w:cs="Tahoma"/>
                <w:color w:val="000000" w:themeColor="text1"/>
              </w:rPr>
              <w:t xml:space="preserve">        Admin open permission box.</w:t>
            </w:r>
          </w:p>
          <w:p w:rsidRPr="001A1F29" w:rsidR="6A6FC6A2" w:rsidP="004D7C4B" w:rsidRDefault="6A6FC6A2" w14:paraId="6B3A6272" w14:textId="7CD0C9F8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Preconditions:</w:t>
            </w:r>
          </w:p>
          <w:p w:rsidRPr="001A1F29" w:rsidR="6A6FC6A2" w:rsidP="004D7C4B" w:rsidRDefault="3066A759" w14:paraId="65339C35" w14:textId="131176FE">
            <w:pPr>
              <w:rPr>
                <w:rFonts w:eastAsia="Tahoma"/>
                <w:color w:val="000000" w:themeColor="text1"/>
              </w:rPr>
            </w:pPr>
            <w:r w:rsidRPr="3066A759">
              <w:rPr>
                <w:rFonts w:eastAsia="Tahoma"/>
                <w:color w:val="000000" w:themeColor="text1"/>
              </w:rPr>
              <w:t xml:space="preserve"> </w:t>
            </w:r>
            <w:r w:rsidRPr="3066A759">
              <w:rPr>
                <w:rFonts w:eastAsia="Tahoma"/>
              </w:rPr>
              <w:t xml:space="preserve">       PRE-1. User’s identity has been authenticated.</w:t>
            </w:r>
          </w:p>
          <w:p w:rsidRPr="001A1F29" w:rsidR="6A6FC6A2" w:rsidP="004D7C4B" w:rsidRDefault="3066A759" w14:paraId="759645EF" w14:textId="6E1F9BED">
            <w:pPr>
              <w:rPr>
                <w:rFonts w:eastAsia="Tahoma"/>
              </w:rPr>
            </w:pPr>
            <w:r w:rsidRPr="3066A759">
              <w:rPr>
                <w:rFonts w:eastAsia="Tahoma"/>
              </w:rPr>
              <w:t xml:space="preserve">        PRE-2. User is authorized to Admin role.</w:t>
            </w:r>
          </w:p>
          <w:p w:rsidRPr="001A1F29" w:rsidR="6A6FC6A2" w:rsidP="004D7C4B" w:rsidRDefault="6A6FC6A2" w14:paraId="2A9ECA0E" w14:textId="34F9CF80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Post Conditions:</w:t>
            </w:r>
          </w:p>
          <w:p w:rsidRPr="001A1F29" w:rsidR="6A6FC6A2" w:rsidP="004D7C4B" w:rsidRDefault="3066A759" w14:paraId="6A1FDF99" w14:textId="388DF852">
            <w:pPr>
              <w:rPr>
                <w:rFonts w:eastAsia="Tahoma" w:cs="Tahoma"/>
                <w:color w:val="000000" w:themeColor="text1"/>
              </w:rPr>
            </w:pPr>
            <w:r w:rsidRPr="3066A759">
              <w:rPr>
                <w:rFonts w:eastAsia="Tahoma" w:cs="Tahoma"/>
                <w:color w:val="000000" w:themeColor="text1"/>
              </w:rPr>
              <w:t xml:space="preserve">        POST-1. Accepted request: Organization information inserted into DB and the user who sent request updated to be manager of organization.</w:t>
            </w:r>
          </w:p>
          <w:p w:rsidRPr="001A1F29" w:rsidR="4F15CA1A" w:rsidP="004D7C4B" w:rsidRDefault="1BE1739F" w14:paraId="1359692E" w14:textId="218FA2B0">
            <w:pPr>
              <w:rPr>
                <w:rFonts w:eastAsia="Tahoma" w:cs="Tahoma"/>
                <w:color w:val="000000" w:themeColor="text1"/>
              </w:rPr>
            </w:pPr>
            <w:r w:rsidRPr="001A1F29">
              <w:rPr>
                <w:rFonts w:eastAsia="Tahoma" w:cs="Tahoma"/>
                <w:color w:val="000000" w:themeColor="text1"/>
              </w:rPr>
              <w:t xml:space="preserve">        POST-2. Deny request: The user who sent request receives notification that request is rejected.</w:t>
            </w:r>
          </w:p>
          <w:p w:rsidRPr="001A1F29" w:rsidR="6A6FC6A2" w:rsidP="004D7C4B" w:rsidRDefault="6A6FC6A2" w14:paraId="2FD7AB00" w14:textId="4FF51514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Main Success Scenario:</w:t>
            </w:r>
          </w:p>
          <w:tbl>
            <w:tblPr>
              <w:tblStyle w:val="TableGrid"/>
              <w:tblW w:w="8775" w:type="dxa"/>
              <w:jc w:val="center"/>
              <w:tblLayout w:type="fixed"/>
              <w:tblLook w:val="06A0" w:firstRow="1" w:lastRow="0" w:firstColumn="1" w:lastColumn="0" w:noHBand="1" w:noVBand="1"/>
            </w:tblPr>
            <w:tblGrid>
              <w:gridCol w:w="885"/>
              <w:gridCol w:w="3540"/>
              <w:gridCol w:w="4350"/>
            </w:tblGrid>
            <w:tr w:rsidRPr="001A1F29" w:rsidR="4F15CA1A" w:rsidTr="47C35B2F" w14:paraId="44E09D59" w14:textId="77777777">
              <w:trPr>
                <w:jc w:val="center"/>
              </w:trPr>
              <w:tc>
                <w:tcPr>
                  <w:tcW w:w="885" w:type="dxa"/>
                </w:tcPr>
                <w:p w:rsidR="47C35B2F" w:rsidP="47C35B2F" w:rsidRDefault="47C35B2F" w14:paraId="2B79386D" w14:textId="0CAA301D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7C35B2F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No</w:t>
                  </w:r>
                </w:p>
              </w:tc>
              <w:tc>
                <w:tcPr>
                  <w:tcW w:w="3540" w:type="dxa"/>
                </w:tcPr>
                <w:p w:rsidRPr="001A1F29" w:rsidR="4F15CA1A" w:rsidP="4F15CA1A" w:rsidRDefault="1BE1739F" w14:paraId="05240E00" w14:textId="7596A9D7">
                  <w:pPr>
                    <w:jc w:val="center"/>
                    <w:rPr>
                      <w:rFonts w:eastAsia="Tahoma" w:cs="Tahoma"/>
                      <w:color w:val="000000" w:themeColor="text1"/>
                      <w:sz w:val="20"/>
                      <w:szCs w:val="20"/>
                    </w:rPr>
                  </w:pPr>
                  <w:r w:rsidRPr="001A1F29">
                    <w:rPr>
                      <w:rFonts w:eastAsia="Tahoma" w:cs="Tahoma"/>
                      <w:color w:val="000000" w:themeColor="text1"/>
                      <w:sz w:val="20"/>
                      <w:szCs w:val="20"/>
                    </w:rPr>
                    <w:t>Admin</w:t>
                  </w:r>
                </w:p>
              </w:tc>
              <w:tc>
                <w:tcPr>
                  <w:tcW w:w="4350" w:type="dxa"/>
                </w:tcPr>
                <w:p w:rsidRPr="001A1F29" w:rsidR="4F15CA1A" w:rsidP="4F15CA1A" w:rsidRDefault="1BE1739F" w14:paraId="54535F90" w14:textId="1D30DF36">
                  <w:pPr>
                    <w:jc w:val="center"/>
                    <w:rPr>
                      <w:rFonts w:eastAsia="Tahoma" w:cs="Tahoma"/>
                      <w:color w:val="000000" w:themeColor="text1"/>
                      <w:sz w:val="20"/>
                      <w:szCs w:val="20"/>
                    </w:rPr>
                  </w:pPr>
                  <w:r w:rsidRPr="001A1F29">
                    <w:rPr>
                      <w:rFonts w:eastAsia="Tahoma" w:cs="Tahoma"/>
                      <w:color w:val="000000" w:themeColor="text1"/>
                      <w:sz w:val="20"/>
                      <w:szCs w:val="20"/>
                    </w:rPr>
                    <w:t>System</w:t>
                  </w:r>
                </w:p>
              </w:tc>
            </w:tr>
            <w:tr w:rsidR="47C35B2F" w:rsidTr="47C35B2F" w14:paraId="59989BDB" w14:textId="77777777">
              <w:trPr>
                <w:jc w:val="center"/>
              </w:trPr>
              <w:tc>
                <w:tcPr>
                  <w:tcW w:w="885" w:type="dxa"/>
                </w:tcPr>
                <w:p w:rsidR="47C35B2F" w:rsidP="47C35B2F" w:rsidRDefault="47C35B2F" w14:paraId="54209BF4" w14:textId="5465B94D">
                  <w:pPr>
                    <w:ind w:left="0"/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7C35B2F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540" w:type="dxa"/>
                </w:tcPr>
                <w:p w:rsidR="47C35B2F" w:rsidP="004D7C4B" w:rsidRDefault="47C35B2F" w14:paraId="61C53CE1" w14:textId="555285DA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 w:rsidR="47C35B2F" w:rsidP="47C35B2F" w:rsidRDefault="47C35B2F" w14:paraId="5427DBE7" w14:textId="608FFEF7">
                  <w:pPr>
                    <w:ind w:left="0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7C35B2F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 xml:space="preserve">Display list of </w:t>
                  </w:r>
                  <w:r w:rsidRPr="47C35B2F">
                    <w:rPr>
                      <w:rFonts w:eastAsia="Tahoma" w:cs="Tahoma"/>
                      <w:color w:val="000000" w:themeColor="text1"/>
                      <w:sz w:val="20"/>
                      <w:szCs w:val="20"/>
                    </w:rPr>
                    <w:t>“create organization” request</w:t>
                  </w:r>
                  <w:r w:rsidRPr="47C35B2F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 xml:space="preserve"> which have no status</w:t>
                  </w:r>
                </w:p>
              </w:tc>
            </w:tr>
            <w:tr w:rsidRPr="001A1F29" w:rsidR="4F15CA1A" w:rsidTr="47C35B2F" w14:paraId="593B32C0" w14:textId="77777777">
              <w:trPr>
                <w:jc w:val="center"/>
              </w:trPr>
              <w:tc>
                <w:tcPr>
                  <w:tcW w:w="885" w:type="dxa"/>
                </w:tcPr>
                <w:p w:rsidR="47C35B2F" w:rsidP="47C35B2F" w:rsidRDefault="47C35B2F" w14:paraId="0A39F663" w14:textId="420BDFF5">
                  <w:pPr>
                    <w:pStyle w:val="ListParagraph"/>
                    <w:ind w:left="0"/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7C35B2F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540" w:type="dxa"/>
                </w:tcPr>
                <w:p w:rsidRPr="001A1F29" w:rsidR="4F15CA1A" w:rsidP="47C35B2F" w:rsidRDefault="47C35B2F" w14:paraId="5074E4EE" w14:textId="029C3670">
                  <w:pPr>
                    <w:ind w:left="0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7C35B2F">
                    <w:rPr>
                      <w:rFonts w:eastAsia="Tahoma" w:cs="Tahoma"/>
                      <w:color w:val="000000" w:themeColor="text1"/>
                      <w:sz w:val="20"/>
                      <w:szCs w:val="20"/>
                    </w:rPr>
                    <w:t>Admin select a “create organization” request in list of requests</w:t>
                  </w:r>
                </w:p>
              </w:tc>
              <w:tc>
                <w:tcPr>
                  <w:tcW w:w="4350" w:type="dxa"/>
                </w:tcPr>
                <w:p w:rsidRPr="001A1F29" w:rsidR="4F15CA1A" w:rsidP="47C35B2F" w:rsidRDefault="47C35B2F" w14:paraId="6E69E23A" w14:textId="5465787D">
                  <w:pPr>
                    <w:ind w:left="0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7C35B2F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Display information of selected request</w:t>
                  </w:r>
                </w:p>
                <w:p w:rsidRPr="001A1F29" w:rsidR="4F15CA1A" w:rsidP="004D7C4B" w:rsidRDefault="4F15CA1A" w14:paraId="7FE1353A" w14:textId="4F06640C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  <w:tr w:rsidRPr="001A1F29" w:rsidR="4F15CA1A" w:rsidTr="47C35B2F" w14:paraId="69630998" w14:textId="77777777">
              <w:trPr>
                <w:trHeight w:val="1170"/>
                <w:jc w:val="center"/>
              </w:trPr>
              <w:tc>
                <w:tcPr>
                  <w:tcW w:w="885" w:type="dxa"/>
                </w:tcPr>
                <w:p w:rsidR="47C35B2F" w:rsidP="47C35B2F" w:rsidRDefault="47C35B2F" w14:paraId="78BC4DAB" w14:textId="29379983">
                  <w:pPr>
                    <w:pStyle w:val="ListParagraph"/>
                    <w:ind w:left="0"/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7C35B2F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540" w:type="dxa"/>
                </w:tcPr>
                <w:p w:rsidRPr="001A1F29" w:rsidR="4F15CA1A" w:rsidP="47C35B2F" w:rsidRDefault="47C35B2F" w14:paraId="7BD08505" w14:textId="601B8991">
                  <w:pPr>
                    <w:ind w:left="0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7C35B2F">
                    <w:rPr>
                      <w:rFonts w:eastAsia="Tahoma" w:cs="Tahoma"/>
                      <w:color w:val="000000" w:themeColor="text1"/>
                      <w:sz w:val="20"/>
                      <w:szCs w:val="20"/>
                    </w:rPr>
                    <w:t xml:space="preserve">Admin chooses to accept “create organization” request </w:t>
                  </w:r>
                </w:p>
              </w:tc>
              <w:tc>
                <w:tcPr>
                  <w:tcW w:w="4350" w:type="dxa"/>
                </w:tcPr>
                <w:p w:rsidRPr="001A1F29" w:rsidR="4F15CA1A" w:rsidP="47C35B2F" w:rsidRDefault="47C35B2F" w14:paraId="74E76807" w14:textId="6CE73F55">
                  <w:pPr>
                    <w:ind w:left="0"/>
                    <w:rPr>
                      <w:rFonts w:eastAsia="Tahoma" w:cs="Tahoma"/>
                      <w:color w:val="000000" w:themeColor="text1"/>
                      <w:sz w:val="20"/>
                      <w:szCs w:val="20"/>
                    </w:rPr>
                  </w:pPr>
                  <w:r w:rsidRPr="47C35B2F">
                    <w:rPr>
                      <w:rFonts w:eastAsia="Tahoma" w:cs="Tahoma"/>
                      <w:color w:val="000000" w:themeColor="text1"/>
                      <w:sz w:val="20"/>
                      <w:szCs w:val="20"/>
                    </w:rPr>
                    <w:t>System inserts organization information (name, description) and the user who sent request updated to be manager of organization and Set request status as Accepted</w:t>
                  </w:r>
                </w:p>
              </w:tc>
            </w:tr>
          </w:tbl>
          <w:p w:rsidRPr="001A1F29" w:rsidR="6A6FC6A2" w:rsidP="004D7C4B" w:rsidRDefault="47C35B2F" w14:paraId="757A0795" w14:textId="452CA4FA">
            <w:pPr>
              <w:rPr>
                <w:rFonts w:eastAsia="Tahoma" w:cs="Tahoma"/>
                <w:b/>
                <w:color w:val="000000" w:themeColor="text1"/>
              </w:rPr>
            </w:pPr>
            <w:r w:rsidRPr="47C35B2F">
              <w:rPr>
                <w:rFonts w:eastAsia="Tahoma" w:cs="Tahoma"/>
                <w:b/>
                <w:color w:val="000000" w:themeColor="text1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jc w:val="center"/>
              <w:tblLayout w:type="fixed"/>
              <w:tblLook w:val="06A0" w:firstRow="1" w:lastRow="0" w:firstColumn="1" w:lastColumn="0" w:noHBand="1" w:noVBand="1"/>
            </w:tblPr>
            <w:tblGrid>
              <w:gridCol w:w="885"/>
              <w:gridCol w:w="3540"/>
              <w:gridCol w:w="4350"/>
            </w:tblGrid>
            <w:tr w:rsidR="47C35B2F" w:rsidTr="47C35B2F" w14:paraId="264CEE67" w14:textId="77777777">
              <w:trPr>
                <w:jc w:val="center"/>
              </w:trPr>
              <w:tc>
                <w:tcPr>
                  <w:tcW w:w="885" w:type="dxa"/>
                </w:tcPr>
                <w:p w:rsidR="47C35B2F" w:rsidP="47C35B2F" w:rsidRDefault="47C35B2F" w14:paraId="28451FF0" w14:textId="0CAA301D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7C35B2F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No</w:t>
                  </w:r>
                </w:p>
              </w:tc>
              <w:tc>
                <w:tcPr>
                  <w:tcW w:w="3540" w:type="dxa"/>
                </w:tcPr>
                <w:p w:rsidR="47C35B2F" w:rsidP="47C35B2F" w:rsidRDefault="47C35B2F" w14:paraId="2C803903" w14:textId="7596A9D7">
                  <w:pPr>
                    <w:jc w:val="center"/>
                    <w:rPr>
                      <w:rFonts w:eastAsia="Tahoma" w:cs="Tahoma"/>
                      <w:color w:val="000000" w:themeColor="text1"/>
                      <w:sz w:val="20"/>
                      <w:szCs w:val="20"/>
                    </w:rPr>
                  </w:pPr>
                  <w:r w:rsidRPr="47C35B2F">
                    <w:rPr>
                      <w:rFonts w:eastAsia="Tahoma" w:cs="Tahoma"/>
                      <w:color w:val="000000" w:themeColor="text1"/>
                      <w:sz w:val="20"/>
                      <w:szCs w:val="20"/>
                    </w:rPr>
                    <w:t>Admin</w:t>
                  </w:r>
                </w:p>
              </w:tc>
              <w:tc>
                <w:tcPr>
                  <w:tcW w:w="4350" w:type="dxa"/>
                </w:tcPr>
                <w:p w:rsidR="47C35B2F" w:rsidP="47C35B2F" w:rsidRDefault="47C35B2F" w14:paraId="544AE387" w14:textId="1D30DF36">
                  <w:pPr>
                    <w:jc w:val="center"/>
                    <w:rPr>
                      <w:rFonts w:eastAsia="Tahoma" w:cs="Tahoma"/>
                      <w:color w:val="000000" w:themeColor="text1"/>
                      <w:sz w:val="20"/>
                      <w:szCs w:val="20"/>
                    </w:rPr>
                  </w:pPr>
                  <w:r w:rsidRPr="47C35B2F">
                    <w:rPr>
                      <w:rFonts w:eastAsia="Tahoma" w:cs="Tahoma"/>
                      <w:color w:val="000000" w:themeColor="text1"/>
                      <w:sz w:val="20"/>
                      <w:szCs w:val="20"/>
                    </w:rPr>
                    <w:t>System</w:t>
                  </w:r>
                </w:p>
              </w:tc>
            </w:tr>
            <w:tr w:rsidR="47C35B2F" w:rsidTr="47C35B2F" w14:paraId="60967D2D" w14:textId="77777777">
              <w:trPr>
                <w:jc w:val="center"/>
              </w:trPr>
              <w:tc>
                <w:tcPr>
                  <w:tcW w:w="885" w:type="dxa"/>
                </w:tcPr>
                <w:p w:rsidR="47C35B2F" w:rsidP="47C35B2F" w:rsidRDefault="47C35B2F" w14:paraId="1FE5F61F" w14:textId="5465B94D">
                  <w:pPr>
                    <w:ind w:left="0"/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7C35B2F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540" w:type="dxa"/>
                </w:tcPr>
                <w:p w:rsidR="47C35B2F" w:rsidP="004D7C4B" w:rsidRDefault="47C35B2F" w14:paraId="27F47723" w14:textId="555285DA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 w:rsidR="47C35B2F" w:rsidP="47C35B2F" w:rsidRDefault="47C35B2F" w14:paraId="2B4768E0" w14:textId="608FFEF7">
                  <w:pPr>
                    <w:ind w:left="0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7C35B2F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 xml:space="preserve">Display list of </w:t>
                  </w:r>
                  <w:r w:rsidRPr="47C35B2F">
                    <w:rPr>
                      <w:rFonts w:eastAsia="Tahoma" w:cs="Tahoma"/>
                      <w:color w:val="000000" w:themeColor="text1"/>
                      <w:sz w:val="20"/>
                      <w:szCs w:val="20"/>
                    </w:rPr>
                    <w:t>“create organization” request</w:t>
                  </w:r>
                  <w:r w:rsidRPr="47C35B2F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 xml:space="preserve"> which have no status</w:t>
                  </w:r>
                </w:p>
              </w:tc>
            </w:tr>
            <w:tr w:rsidR="47C35B2F" w:rsidTr="47C35B2F" w14:paraId="50D4639E" w14:textId="77777777">
              <w:trPr>
                <w:jc w:val="center"/>
              </w:trPr>
              <w:tc>
                <w:tcPr>
                  <w:tcW w:w="885" w:type="dxa"/>
                </w:tcPr>
                <w:p w:rsidR="47C35B2F" w:rsidP="47C35B2F" w:rsidRDefault="47C35B2F" w14:paraId="239E0EDB" w14:textId="420BDFF5">
                  <w:pPr>
                    <w:pStyle w:val="ListParagraph"/>
                    <w:ind w:left="0"/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7C35B2F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540" w:type="dxa"/>
                </w:tcPr>
                <w:p w:rsidR="47C35B2F" w:rsidP="47C35B2F" w:rsidRDefault="47C35B2F" w14:paraId="5AAC454C" w14:textId="029C3670">
                  <w:pPr>
                    <w:ind w:left="0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7C35B2F">
                    <w:rPr>
                      <w:rFonts w:eastAsia="Tahoma" w:cs="Tahoma"/>
                      <w:color w:val="000000" w:themeColor="text1"/>
                      <w:sz w:val="20"/>
                      <w:szCs w:val="20"/>
                    </w:rPr>
                    <w:t>Admin select a “create organization” request in list of requests</w:t>
                  </w:r>
                </w:p>
              </w:tc>
              <w:tc>
                <w:tcPr>
                  <w:tcW w:w="4350" w:type="dxa"/>
                </w:tcPr>
                <w:p w:rsidR="47C35B2F" w:rsidP="47C35B2F" w:rsidRDefault="47C35B2F" w14:paraId="6BB03D63" w14:textId="5465787D">
                  <w:pPr>
                    <w:ind w:left="0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7C35B2F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Display information of selected request</w:t>
                  </w:r>
                </w:p>
                <w:p w:rsidR="47C35B2F" w:rsidP="004D7C4B" w:rsidRDefault="47C35B2F" w14:paraId="0DD6935A" w14:textId="4F06640C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  <w:tr w:rsidR="47C35B2F" w:rsidTr="47C35B2F" w14:paraId="094FB54B" w14:textId="77777777">
              <w:trPr>
                <w:trHeight w:val="765"/>
                <w:jc w:val="center"/>
              </w:trPr>
              <w:tc>
                <w:tcPr>
                  <w:tcW w:w="885" w:type="dxa"/>
                </w:tcPr>
                <w:p w:rsidR="47C35B2F" w:rsidP="47C35B2F" w:rsidRDefault="47C35B2F" w14:paraId="5F6C713E" w14:textId="29379983">
                  <w:pPr>
                    <w:pStyle w:val="ListParagraph"/>
                    <w:ind w:left="0"/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7C35B2F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540" w:type="dxa"/>
                </w:tcPr>
                <w:p w:rsidR="47C35B2F" w:rsidP="47C35B2F" w:rsidRDefault="47C35B2F" w14:paraId="4F8D9268" w14:textId="6EB0B99A">
                  <w:pPr>
                    <w:ind w:left="0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7C35B2F">
                    <w:rPr>
                      <w:rFonts w:eastAsia="Tahoma" w:cs="Tahoma"/>
                      <w:color w:val="000000" w:themeColor="text1"/>
                      <w:sz w:val="20"/>
                      <w:szCs w:val="20"/>
                    </w:rPr>
                    <w:t xml:space="preserve">Admin chooses to deny “create organization” request </w:t>
                  </w:r>
                </w:p>
              </w:tc>
              <w:tc>
                <w:tcPr>
                  <w:tcW w:w="4350" w:type="dxa"/>
                </w:tcPr>
                <w:p w:rsidR="47C35B2F" w:rsidP="47C35B2F" w:rsidRDefault="47C35B2F" w14:paraId="4B859162" w14:textId="5C3BBA70">
                  <w:pPr>
                    <w:ind w:left="0"/>
                    <w:rPr>
                      <w:rFonts w:eastAsia="Tahoma" w:cs="Tahoma"/>
                      <w:color w:val="000000" w:themeColor="text1"/>
                      <w:sz w:val="20"/>
                      <w:szCs w:val="20"/>
                    </w:rPr>
                  </w:pPr>
                  <w:r w:rsidRPr="47C35B2F">
                    <w:rPr>
                      <w:rFonts w:eastAsia="Tahoma" w:cs="Tahoma"/>
                      <w:color w:val="000000" w:themeColor="text1"/>
                      <w:sz w:val="20"/>
                      <w:szCs w:val="20"/>
                    </w:rPr>
                    <w:t>Set request status as denied</w:t>
                  </w:r>
                </w:p>
              </w:tc>
            </w:tr>
          </w:tbl>
          <w:p w:rsidR="47C35B2F" w:rsidP="004D7C4B" w:rsidRDefault="47C35B2F" w14:paraId="45B20BCC" w14:textId="1884A045">
            <w:pPr>
              <w:rPr>
                <w:b/>
                <w:color w:val="000000" w:themeColor="text1"/>
              </w:rPr>
            </w:pPr>
          </w:p>
          <w:p w:rsidRPr="001A1F29" w:rsidR="6A6FC6A2" w:rsidP="004D7C4B" w:rsidRDefault="3C65F36B" w14:paraId="1D55D48B" w14:textId="751CC4E0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Exceptions: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6A0" w:firstRow="1" w:lastRow="0" w:firstColumn="1" w:lastColumn="0" w:noHBand="1" w:noVBand="1"/>
            </w:tblPr>
            <w:tblGrid>
              <w:gridCol w:w="750"/>
              <w:gridCol w:w="3675"/>
              <w:gridCol w:w="4170"/>
            </w:tblGrid>
            <w:tr w:rsidR="47C35B2F" w:rsidTr="47C35B2F" w14:paraId="7C9883B0" w14:textId="77777777">
              <w:tc>
                <w:tcPr>
                  <w:tcW w:w="750" w:type="dxa"/>
                </w:tcPr>
                <w:p w:rsidR="47C35B2F" w:rsidP="2EAC145D" w:rsidRDefault="47C35B2F" w14:paraId="40BCBD4D" w14:textId="2A54CDF7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EAC145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No</w:t>
                  </w:r>
                </w:p>
              </w:tc>
              <w:tc>
                <w:tcPr>
                  <w:tcW w:w="3675" w:type="dxa"/>
                </w:tcPr>
                <w:p w:rsidR="47C35B2F" w:rsidP="2EAC145D" w:rsidRDefault="47C35B2F" w14:paraId="7B6E58EF" w14:textId="1D386D9A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EAC145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Cause</w:t>
                  </w:r>
                </w:p>
              </w:tc>
              <w:tc>
                <w:tcPr>
                  <w:tcW w:w="4170" w:type="dxa"/>
                </w:tcPr>
                <w:p w:rsidR="47C35B2F" w:rsidP="2EAC145D" w:rsidRDefault="47C35B2F" w14:paraId="5B5F2381" w14:textId="777839BD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EAC145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47C35B2F" w:rsidTr="47C35B2F" w14:paraId="11ABC6FF" w14:textId="77777777">
              <w:tc>
                <w:tcPr>
                  <w:tcW w:w="750" w:type="dxa"/>
                </w:tcPr>
                <w:p w:rsidR="47C35B2F" w:rsidP="004D7C4B" w:rsidRDefault="47C35B2F" w14:paraId="35480B57" w14:textId="25A6356B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EAC145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675" w:type="dxa"/>
                </w:tcPr>
                <w:p w:rsidR="47C35B2F" w:rsidP="004D7C4B" w:rsidRDefault="47C35B2F" w14:paraId="7C7A7824" w14:textId="4CFBE5D7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EAC145D">
                    <w:rPr>
                      <w:rFonts w:eastAsia="Tahoma" w:cs="Tahoma"/>
                      <w:color w:val="000000" w:themeColor="text1"/>
                      <w:sz w:val="20"/>
                      <w:szCs w:val="20"/>
                    </w:rPr>
                    <w:t>Admin does not choose a “create organization” request in list of requests</w:t>
                  </w:r>
                </w:p>
              </w:tc>
              <w:tc>
                <w:tcPr>
                  <w:tcW w:w="4170" w:type="dxa"/>
                </w:tcPr>
                <w:p w:rsidR="47C35B2F" w:rsidP="004D7C4B" w:rsidRDefault="47C35B2F" w14:paraId="44954D1B" w14:textId="7E6BE266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EAC145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Won't display any request information</w:t>
                  </w:r>
                </w:p>
              </w:tc>
            </w:tr>
            <w:tr w:rsidR="47C35B2F" w:rsidTr="47C35B2F" w14:paraId="3B37F7AC" w14:textId="77777777">
              <w:tc>
                <w:tcPr>
                  <w:tcW w:w="750" w:type="dxa"/>
                </w:tcPr>
                <w:p w:rsidR="47C35B2F" w:rsidP="004D7C4B" w:rsidRDefault="47C35B2F" w14:paraId="6C140BAA" w14:textId="33CCCD1E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EAC145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675" w:type="dxa"/>
                </w:tcPr>
                <w:p w:rsidR="47C35B2F" w:rsidP="004D7C4B" w:rsidRDefault="47C35B2F" w14:paraId="4B30F1C7" w14:textId="51F5139B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EAC145D">
                    <w:rPr>
                      <w:rFonts w:eastAsia="Tahoma" w:cs="Tahoma"/>
                      <w:color w:val="000000" w:themeColor="text1"/>
                      <w:sz w:val="20"/>
                      <w:szCs w:val="20"/>
                    </w:rPr>
                    <w:t>Admin does not choose accept request</w:t>
                  </w:r>
                </w:p>
              </w:tc>
              <w:tc>
                <w:tcPr>
                  <w:tcW w:w="4170" w:type="dxa"/>
                </w:tcPr>
                <w:p w:rsidR="47C35B2F" w:rsidP="004D7C4B" w:rsidRDefault="47C35B2F" w14:paraId="66AF2D83" w14:textId="45C371BB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EAC145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Request status won’t change to accepted</w:t>
                  </w:r>
                </w:p>
              </w:tc>
            </w:tr>
            <w:tr w:rsidR="47C35B2F" w:rsidTr="47C35B2F" w14:paraId="5DE1B2EF" w14:textId="77777777">
              <w:tc>
                <w:tcPr>
                  <w:tcW w:w="750" w:type="dxa"/>
                </w:tcPr>
                <w:p w:rsidR="47C35B2F" w:rsidP="004D7C4B" w:rsidRDefault="47C35B2F" w14:paraId="5A5C8CEF" w14:textId="70CAEFF3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EAC145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675" w:type="dxa"/>
                </w:tcPr>
                <w:p w:rsidR="47C35B2F" w:rsidP="004D7C4B" w:rsidRDefault="47C35B2F" w14:paraId="00908C79" w14:textId="430AACA5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EAC145D">
                    <w:rPr>
                      <w:rFonts w:eastAsia="Tahoma" w:cs="Tahoma"/>
                      <w:color w:val="000000" w:themeColor="text1"/>
                      <w:sz w:val="20"/>
                      <w:szCs w:val="20"/>
                    </w:rPr>
                    <w:t>Admin does not choose deny request</w:t>
                  </w:r>
                </w:p>
              </w:tc>
              <w:tc>
                <w:tcPr>
                  <w:tcW w:w="4170" w:type="dxa"/>
                </w:tcPr>
                <w:p w:rsidR="47C35B2F" w:rsidP="004D7C4B" w:rsidRDefault="47C35B2F" w14:paraId="48EEF524" w14:textId="0F59120A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EAC145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Request status won’t change to denied</w:t>
                  </w:r>
                </w:p>
              </w:tc>
            </w:tr>
          </w:tbl>
          <w:p w:rsidRPr="001A1F29" w:rsidR="6A6FC6A2" w:rsidP="004D7C4B" w:rsidRDefault="6A6FC6A2" w14:paraId="714645D4" w14:textId="647545C6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 xml:space="preserve">Relationships: </w:t>
            </w:r>
          </w:p>
          <w:p w:rsidRPr="001A1F29" w:rsidR="4F15CA1A" w:rsidP="6940D406" w:rsidRDefault="4F15CA1A" w14:paraId="0BD5DCB6" w14:textId="0E348D86">
            <w:pPr>
              <w:spacing w:line="259" w:lineRule="auto"/>
              <w:rPr>
                <w:rFonts w:eastAsia="Tahoma" w:cs="Tahoma"/>
                <w:i/>
                <w:color w:val="000000" w:themeColor="text1"/>
              </w:rPr>
            </w:pPr>
            <w:r w:rsidRPr="001A1F29">
              <w:rPr>
                <w:rFonts w:eastAsia="Tahoma" w:cs="Tahoma"/>
                <w:i/>
                <w:color w:val="000000" w:themeColor="text1"/>
              </w:rPr>
              <w:t xml:space="preserve">        </w:t>
            </w:r>
            <w:r w:rsidRPr="6940D406">
              <w:rPr>
                <w:rFonts w:eastAsia="Tahoma" w:cs="Tahoma"/>
                <w:color w:val="000000" w:themeColor="text1"/>
              </w:rPr>
              <w:t>N/A</w:t>
            </w:r>
          </w:p>
          <w:p w:rsidRPr="001A1F29" w:rsidR="6A6FC6A2" w:rsidP="004D7C4B" w:rsidRDefault="6A6FC6A2" w14:paraId="7AC9246C" w14:textId="26334B24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Business Rules:</w:t>
            </w:r>
          </w:p>
          <w:p w:rsidRPr="001A1F29" w:rsidR="6A6FC6A2" w:rsidP="3066A759" w:rsidRDefault="3066A759" w14:paraId="49B93CB8" w14:textId="10221C94">
            <w:pPr>
              <w:spacing w:line="259" w:lineRule="auto"/>
              <w:rPr>
                <w:rFonts w:eastAsia="Tahoma" w:cs="Tahoma"/>
                <w:i/>
                <w:color w:val="000000" w:themeColor="text1"/>
              </w:rPr>
            </w:pPr>
            <w:r w:rsidRPr="47C35B2F">
              <w:rPr>
                <w:rFonts w:eastAsia="Tahoma" w:cs="Tahoma"/>
                <w:i/>
                <w:color w:val="000000" w:themeColor="text1"/>
              </w:rPr>
              <w:t xml:space="preserve">        </w:t>
            </w:r>
            <w:r w:rsidRPr="3066A759">
              <w:rPr>
                <w:rFonts w:eastAsia="Tahoma" w:cs="Tahoma"/>
                <w:color w:val="000000" w:themeColor="text1"/>
              </w:rPr>
              <w:t>Admin must carefully in checking information and have no bias.</w:t>
            </w:r>
          </w:p>
        </w:tc>
      </w:tr>
    </w:tbl>
    <w:p w:rsidRPr="001A1F29" w:rsidR="00527240" w:rsidP="00984171" w:rsidRDefault="00527240" w14:paraId="25141C51" w14:textId="79957E9A">
      <w:pPr>
        <w:ind w:left="0"/>
        <w:rPr>
          <w:rFonts w:eastAsia="Tahoma"/>
        </w:rPr>
      </w:pPr>
    </w:p>
    <w:p w:rsidRPr="001A1F29" w:rsidR="000E52F4" w:rsidP="004D7C4B" w:rsidRDefault="5971CE1D" w14:paraId="1ABF05E7" w14:textId="7908CAE0">
      <w:pPr>
        <w:pStyle w:val="Heading2"/>
      </w:pPr>
      <w:r>
        <w:t xml:space="preserve">Use Case Create Campaign </w:t>
      </w:r>
    </w:p>
    <w:p w:rsidRPr="001A1F29" w:rsidR="000E52F4" w:rsidP="003D44C6" w:rsidRDefault="003D44C6" w14:paraId="2D5224F1" w14:textId="7F095ED4">
      <w:pPr>
        <w:ind w:left="0"/>
        <w:rPr>
          <w:rFonts w:eastAsia="Tahoma"/>
        </w:rPr>
      </w:pPr>
      <w:r>
        <w:drawing>
          <wp:inline wp14:editId="47B59C4E" wp14:anchorId="2587D51E">
            <wp:extent cx="5715000" cy="3323590"/>
            <wp:effectExtent l="0" t="0" r="0" b="0"/>
            <wp:docPr id="4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1f785e7c6c35458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3"/>
        <w:gridCol w:w="2448"/>
        <w:gridCol w:w="1345"/>
        <w:gridCol w:w="567"/>
        <w:gridCol w:w="2127"/>
      </w:tblGrid>
      <w:tr w:rsidRPr="001A1F29" w:rsidR="00527C7E" w:rsidTr="3476808A" w14:paraId="04B5A0B4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</w:tcPr>
          <w:p w:rsidRPr="001A1F29" w:rsidR="000E52F4" w:rsidP="004D7C4B" w:rsidRDefault="000E52F4" w14:paraId="436009F7" w14:textId="77777777">
            <w:pPr>
              <w:rPr>
                <w:rFonts w:eastAsia="Tahoma"/>
              </w:rPr>
            </w:pPr>
          </w:p>
          <w:p w:rsidRPr="001A1F29" w:rsidR="000E52F4" w:rsidP="004D7C4B" w:rsidRDefault="000E52F4" w14:paraId="566B2F75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 CASE-3 SPECIFICATION</w:t>
            </w:r>
          </w:p>
          <w:p w:rsidRPr="001A1F29" w:rsidR="000E52F4" w:rsidP="004D7C4B" w:rsidRDefault="000E52F4" w14:paraId="69087677" w14:textId="77777777">
            <w:pPr>
              <w:rPr>
                <w:rFonts w:eastAsia="Tahoma"/>
              </w:rPr>
            </w:pPr>
          </w:p>
        </w:tc>
      </w:tr>
      <w:tr w:rsidRPr="001A1F29" w:rsidR="00527C7E" w:rsidTr="00284484" w14:paraId="19ED4029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46E2DB54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No.</w:t>
            </w:r>
          </w:p>
        </w:tc>
        <w:tc>
          <w:tcPr>
            <w:tcW w:w="136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0804F95D" w14:textId="12567222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UC003</w:t>
            </w:r>
          </w:p>
        </w:tc>
        <w:tc>
          <w:tcPr>
            <w:tcW w:w="1063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41DF2214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Version</w:t>
            </w:r>
          </w:p>
        </w:tc>
        <w:tc>
          <w:tcPr>
            <w:tcW w:w="118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282B2312" w14:textId="5936B58D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527C7E" w:rsidTr="3476808A" w14:paraId="3B94DBC7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3DC31779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D17B3B" w14:paraId="006847BD" w14:textId="2589B5B8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Create Campaign</w:t>
            </w:r>
          </w:p>
        </w:tc>
      </w:tr>
      <w:tr w:rsidRPr="001A1F29" w:rsidR="00527C7E" w:rsidTr="3476808A" w14:paraId="1DCE0D40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58C02B06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D17B3B" w14:paraId="5F3F6337" w14:textId="31A4D46E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Hoang Gia Thien Phuc</w:t>
            </w:r>
          </w:p>
        </w:tc>
      </w:tr>
      <w:tr w:rsidRPr="001A1F29" w:rsidR="00527C7E" w:rsidTr="00284484" w14:paraId="3C5D4841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04DF02AE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Date</w:t>
            </w:r>
          </w:p>
        </w:tc>
        <w:tc>
          <w:tcPr>
            <w:tcW w:w="136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7A768A0D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29/01/2021</w:t>
            </w:r>
          </w:p>
        </w:tc>
        <w:tc>
          <w:tcPr>
            <w:tcW w:w="74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309B0172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Priority</w:t>
            </w:r>
          </w:p>
        </w:tc>
        <w:tc>
          <w:tcPr>
            <w:tcW w:w="1499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45933B78" w14:textId="0619AC1E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High</w:t>
            </w:r>
          </w:p>
        </w:tc>
      </w:tr>
      <w:tr w:rsidRPr="001A1F29" w:rsidR="00527C7E" w:rsidTr="3476808A" w14:paraId="745695A1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hideMark/>
          </w:tcPr>
          <w:p w:rsidRPr="001A1F29" w:rsidR="00F5465E" w:rsidP="004D7C4B" w:rsidRDefault="00F5465E" w14:paraId="6CC7D1D9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Actor:</w:t>
            </w:r>
          </w:p>
          <w:p w:rsidRPr="001A1F29" w:rsidR="00F5465E" w:rsidP="004D7C4B" w:rsidRDefault="00F5465E" w14:paraId="48CA533D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Manager</w:t>
            </w:r>
          </w:p>
          <w:p w:rsidRPr="001A1F29" w:rsidR="00F5465E" w:rsidP="004D7C4B" w:rsidRDefault="00F5465E" w14:paraId="14E82A19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Summary:</w:t>
            </w:r>
          </w:p>
          <w:p w:rsidRPr="001A1F29" w:rsidR="00F5465E" w:rsidP="004D7C4B" w:rsidRDefault="00C466AE" w14:paraId="29A3B9E1" w14:textId="5A6522FD">
            <w:pPr>
              <w:rPr>
                <w:rFonts w:eastAsia="Tahoma"/>
                <w:b/>
              </w:rPr>
            </w:pPr>
            <w:r w:rsidRPr="001A1F29">
              <w:rPr>
                <w:rFonts w:eastAsia="Tahoma"/>
              </w:rPr>
              <w:t xml:space="preserve">          This use case allows m</w:t>
            </w:r>
            <w:r w:rsidRPr="001A1F29" w:rsidR="00F5465E">
              <w:rPr>
                <w:rFonts w:eastAsia="Tahoma"/>
              </w:rPr>
              <w:t>anager to create campaign about charity activity.</w:t>
            </w:r>
          </w:p>
          <w:p w:rsidRPr="001A1F29" w:rsidR="00F5465E" w:rsidP="004D7C4B" w:rsidRDefault="00F5465E" w14:paraId="091EBA71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Goal:</w:t>
            </w:r>
          </w:p>
          <w:p w:rsidRPr="001A1F29" w:rsidR="00F5465E" w:rsidP="004D7C4B" w:rsidRDefault="00F5465E" w14:paraId="7AE34263" w14:textId="74FC3247">
            <w:pPr>
              <w:rPr>
                <w:rFonts w:eastAsia="Tahoma"/>
                <w:b/>
              </w:rPr>
            </w:pPr>
            <w:r w:rsidRPr="001A1F29">
              <w:rPr>
                <w:rFonts w:eastAsia="Tahoma"/>
              </w:rPr>
              <w:t xml:space="preserve">         </w:t>
            </w:r>
            <w:r w:rsidRPr="001A1F29" w:rsidR="00C466AE">
              <w:rPr>
                <w:rFonts w:eastAsia="Tahoma"/>
              </w:rPr>
              <w:t xml:space="preserve"> </w:t>
            </w:r>
            <w:r w:rsidRPr="001A1F29">
              <w:rPr>
                <w:rFonts w:eastAsia="Tahoma"/>
              </w:rPr>
              <w:t xml:space="preserve">To create campaign </w:t>
            </w:r>
          </w:p>
          <w:p w:rsidRPr="001A1F29" w:rsidR="00F5465E" w:rsidP="004D7C4B" w:rsidRDefault="00F5465E" w14:paraId="7B76B8C9" w14:textId="77777777">
            <w:pPr>
              <w:rPr>
                <w:rFonts w:eastAsia="Tahoma" w:cs="Tahoma"/>
                <w:b/>
                <w:u w:val="single"/>
              </w:rPr>
            </w:pPr>
            <w:r w:rsidRPr="001A1F29">
              <w:rPr>
                <w:rFonts w:eastAsia="Tahoma" w:cs="Tahoma"/>
                <w:b/>
                <w:u w:val="single"/>
              </w:rPr>
              <w:t>Triggers</w:t>
            </w:r>
          </w:p>
          <w:p w:rsidRPr="001A1F29" w:rsidR="00F5465E" w:rsidP="004D7C4B" w:rsidRDefault="47C35B2F" w14:paraId="149BFBB8" w14:textId="2EB19C29">
            <w:pPr>
              <w:rPr>
                <w:rFonts w:eastAsia="Tahoma"/>
              </w:rPr>
            </w:pPr>
            <w:r w:rsidRPr="47C35B2F">
              <w:rPr>
                <w:rFonts w:eastAsia="Tahoma"/>
              </w:rPr>
              <w:t xml:space="preserve">          Manager chooses to create campaign.</w:t>
            </w:r>
          </w:p>
          <w:p w:rsidRPr="001A1F29" w:rsidR="00F5465E" w:rsidP="004D7C4B" w:rsidRDefault="00F5465E" w14:paraId="3F148FB2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Preconditions:</w:t>
            </w:r>
          </w:p>
          <w:p w:rsidRPr="001A1F29" w:rsidR="00F5465E" w:rsidP="004D7C4B" w:rsidRDefault="00F5465E" w14:paraId="12D96EF1" w14:textId="2345A7E9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</w:t>
            </w:r>
            <w:r w:rsidRPr="001A1F29" w:rsidR="00C466AE">
              <w:rPr>
                <w:rFonts w:eastAsia="Tahoma"/>
              </w:rPr>
              <w:t xml:space="preserve">  </w:t>
            </w:r>
            <w:r w:rsidRPr="001A1F29">
              <w:rPr>
                <w:rFonts w:eastAsia="Tahoma"/>
              </w:rPr>
              <w:t>PRE-1. User’s identity has been authenticated</w:t>
            </w:r>
          </w:p>
          <w:p w:rsidRPr="001A1F29" w:rsidR="00F5465E" w:rsidP="004D7C4B" w:rsidRDefault="00F5465E" w14:paraId="3A81CDC5" w14:textId="46901C1F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</w:t>
            </w:r>
            <w:r w:rsidRPr="001A1F29" w:rsidR="00C466AE">
              <w:rPr>
                <w:rFonts w:eastAsia="Tahoma"/>
              </w:rPr>
              <w:t xml:space="preserve">  </w:t>
            </w:r>
            <w:r w:rsidRPr="001A1F29">
              <w:rPr>
                <w:rFonts w:eastAsia="Tahoma"/>
              </w:rPr>
              <w:t>PRE-2. User is authorized to Manager role</w:t>
            </w:r>
          </w:p>
          <w:p w:rsidRPr="001A1F29" w:rsidR="00F5465E" w:rsidP="004D7C4B" w:rsidRDefault="00F5465E" w14:paraId="20BFDD94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Post Conditions:</w:t>
            </w:r>
          </w:p>
          <w:p w:rsidRPr="001A1F29" w:rsidR="00F5465E" w:rsidP="004D7C4B" w:rsidRDefault="00F5465E" w14:paraId="7BA43687" w14:textId="14FE765A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</w:t>
            </w:r>
            <w:r w:rsidRPr="001A1F29" w:rsidR="00C466AE">
              <w:rPr>
                <w:rFonts w:eastAsia="Tahoma"/>
              </w:rPr>
              <w:t xml:space="preserve"> </w:t>
            </w:r>
            <w:r w:rsidRPr="001A1F29">
              <w:rPr>
                <w:rFonts w:eastAsia="Tahoma"/>
              </w:rPr>
              <w:t xml:space="preserve">POST-1. </w:t>
            </w:r>
            <w:r w:rsidRPr="149893E7" w:rsidR="149893E7">
              <w:rPr>
                <w:rFonts w:eastAsia="Tahoma"/>
              </w:rPr>
              <w:t>New campaign is created</w:t>
            </w:r>
          </w:p>
          <w:p w:rsidRPr="001A1F29" w:rsidR="00F5465E" w:rsidP="004D7C4B" w:rsidRDefault="47C35B2F" w14:paraId="7C4753C5" w14:textId="0DC8951F">
            <w:pPr>
              <w:rPr>
                <w:rFonts w:eastAsia="Tahoma" w:cs="Tahoma"/>
                <w:b/>
              </w:rPr>
            </w:pPr>
            <w:r w:rsidRPr="47C35B2F">
              <w:rPr>
                <w:rFonts w:eastAsia="Tahoma" w:cs="Tahoma"/>
                <w:b/>
              </w:rPr>
              <w:t>Main Success Scenario:</w:t>
            </w:r>
          </w:p>
          <w:tbl>
            <w:tblPr>
              <w:tblStyle w:val="TableGrid"/>
              <w:tblW w:w="8595" w:type="dxa"/>
              <w:tblInd w:w="180" w:type="dxa"/>
              <w:tblLook w:val="04A0" w:firstRow="1" w:lastRow="0" w:firstColumn="1" w:lastColumn="0" w:noHBand="0" w:noVBand="1"/>
            </w:tblPr>
            <w:tblGrid>
              <w:gridCol w:w="825"/>
              <w:gridCol w:w="3735"/>
              <w:gridCol w:w="4035"/>
            </w:tblGrid>
            <w:tr w:rsidRPr="001A1F29" w:rsidR="00F5465E" w:rsidTr="3476808A" w14:paraId="3FA1D535" w14:textId="77777777">
              <w:tc>
                <w:tcPr>
                  <w:tcW w:w="825" w:type="dxa"/>
                </w:tcPr>
                <w:p w:rsidR="47C35B2F" w:rsidP="47C35B2F" w:rsidRDefault="47C35B2F" w14:paraId="0255F856" w14:textId="058C4043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47C35B2F">
                    <w:rPr>
                      <w:rFonts w:eastAsia="Times New Roman"/>
                      <w:sz w:val="20"/>
                      <w:szCs w:val="20"/>
                    </w:rPr>
                    <w:t>No.</w:t>
                  </w:r>
                </w:p>
              </w:tc>
              <w:tc>
                <w:tcPr>
                  <w:tcW w:w="3735" w:type="dxa"/>
                </w:tcPr>
                <w:p w:rsidRPr="001A1F29" w:rsidR="00F5465E" w:rsidP="47C35B2F" w:rsidRDefault="47C35B2F" w14:paraId="57659FCE" w14:textId="54A30FD7">
                  <w:pPr>
                    <w:spacing w:line="259" w:lineRule="auto"/>
                    <w:ind w:left="0"/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47C35B2F">
                    <w:rPr>
                      <w:rFonts w:eastAsia="Tahoma" w:cs="Tahoma"/>
                      <w:sz w:val="20"/>
                      <w:szCs w:val="20"/>
                    </w:rPr>
                    <w:t>Actor Action</w:t>
                  </w:r>
                </w:p>
              </w:tc>
              <w:tc>
                <w:tcPr>
                  <w:tcW w:w="4035" w:type="dxa"/>
                </w:tcPr>
                <w:p w:rsidRPr="001A1F29" w:rsidR="00F5465E" w:rsidP="00F5465E" w:rsidRDefault="47C35B2F" w14:paraId="70B089C2" w14:textId="7EEB4C1D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47C35B2F">
                    <w:rPr>
                      <w:rFonts w:eastAsia="Tahoma" w:cs="Tahoma"/>
                      <w:sz w:val="20"/>
                      <w:szCs w:val="20"/>
                    </w:rPr>
                    <w:t>System Response</w:t>
                  </w:r>
                </w:p>
              </w:tc>
            </w:tr>
            <w:tr w:rsidRPr="001A1F29" w:rsidR="00F5465E" w:rsidTr="3476808A" w14:paraId="60F6DF16" w14:textId="77777777">
              <w:tc>
                <w:tcPr>
                  <w:tcW w:w="825" w:type="dxa"/>
                </w:tcPr>
                <w:p w:rsidR="47C35B2F" w:rsidP="47C35B2F" w:rsidRDefault="47C35B2F" w14:paraId="33874DCC" w14:textId="3346E4A3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47C35B2F">
                    <w:rPr>
                      <w:rFonts w:eastAsia="Times New Roman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735" w:type="dxa"/>
                </w:tcPr>
                <w:p w:rsidRPr="001A1F29" w:rsidR="00F5465E" w:rsidP="00F5465E" w:rsidRDefault="47C35B2F" w14:paraId="3E7D244D" w14:textId="1EC095D8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47C35B2F">
                    <w:rPr>
                      <w:rFonts w:eastAsia="Tahoma" w:cs="Tahoma"/>
                      <w:sz w:val="20"/>
                      <w:szCs w:val="20"/>
                    </w:rPr>
                    <w:t>Manager chooses to create campaign</w:t>
                  </w:r>
                </w:p>
              </w:tc>
              <w:tc>
                <w:tcPr>
                  <w:tcW w:w="4035" w:type="dxa"/>
                </w:tcPr>
                <w:p w:rsidRPr="001A1F29" w:rsidR="00F5465E" w:rsidP="149893E7" w:rsidRDefault="47C35B2F" w14:paraId="00CB76F8" w14:textId="665DF184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47C35B2F">
                    <w:rPr>
                      <w:rFonts w:eastAsia="Tahoma" w:cs="Tahoma"/>
                      <w:sz w:val="20"/>
                      <w:szCs w:val="20"/>
                    </w:rPr>
                    <w:t xml:space="preserve">System </w:t>
                  </w:r>
                  <w:r w:rsidRPr="149893E7" w:rsidR="149893E7">
                    <w:rPr>
                      <w:rFonts w:eastAsia="Tahoma" w:cs="Tahoma"/>
                      <w:sz w:val="20"/>
                      <w:szCs w:val="20"/>
                    </w:rPr>
                    <w:t xml:space="preserve">shows a page: </w:t>
                  </w:r>
                </w:p>
                <w:p w:rsidRPr="001A1F29" w:rsidR="00F5465E" w:rsidP="149893E7" w:rsidRDefault="149893E7" w14:paraId="38F5B9FC" w14:textId="4FA7EF52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 xml:space="preserve"> -</w:t>
                  </w:r>
                  <w:r w:rsidRPr="47C35B2F" w:rsidR="47C35B2F">
                    <w:rPr>
                      <w:rFonts w:eastAsia="Tahoma" w:cs="Tahoma"/>
                      <w:sz w:val="20"/>
                      <w:szCs w:val="20"/>
                    </w:rPr>
                    <w:t xml:space="preserve"> Name of Campaign</w:t>
                  </w: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: required</w:t>
                  </w:r>
                </w:p>
                <w:p w:rsidRPr="001A1F29" w:rsidR="00F5465E" w:rsidP="149893E7" w:rsidRDefault="149893E7" w14:paraId="79C5C7C8" w14:textId="3F624D41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 xml:space="preserve"> -</w:t>
                  </w:r>
                  <w:r w:rsidRPr="47C35B2F" w:rsidR="47C35B2F">
                    <w:rPr>
                      <w:rFonts w:eastAsia="Tahoma" w:cs="Tahoma"/>
                      <w:sz w:val="20"/>
                      <w:szCs w:val="20"/>
                    </w:rPr>
                    <w:t xml:space="preserve"> Area in need of assistance </w:t>
                  </w:r>
                </w:p>
                <w:p w:rsidRPr="001A1F29" w:rsidR="00F5465E" w:rsidP="149893E7" w:rsidRDefault="149893E7" w14:paraId="1625395F" w14:textId="6F9F2E8F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 xml:space="preserve">   +Hamlet: drop down list</w:t>
                  </w:r>
                </w:p>
                <w:p w:rsidRPr="001A1F29" w:rsidR="00F5465E" w:rsidP="149893E7" w:rsidRDefault="149893E7" w14:paraId="76AEC4E0" w14:textId="128F0481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 xml:space="preserve">   +Commune: drop down list</w:t>
                  </w:r>
                </w:p>
                <w:p w:rsidRPr="001A1F29" w:rsidR="00F5465E" w:rsidP="149893E7" w:rsidRDefault="149893E7" w14:paraId="6965EC2D" w14:textId="3A33CA97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 xml:space="preserve">   +District: drop down list, required</w:t>
                  </w:r>
                </w:p>
                <w:p w:rsidRPr="001A1F29" w:rsidR="00F5465E" w:rsidP="149893E7" w:rsidRDefault="149893E7" w14:paraId="3A5B7B40" w14:textId="3BFAB616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 xml:space="preserve">   +Province/City: drop down list, required</w:t>
                  </w:r>
                </w:p>
                <w:p w:rsidRPr="001A1F29" w:rsidR="00F5465E" w:rsidP="149893E7" w:rsidRDefault="149893E7" w14:paraId="0F78B8C3" w14:textId="6316E25E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 xml:space="preserve"> -</w:t>
                  </w:r>
                  <w:r w:rsidRPr="47C35B2F" w:rsidR="47C35B2F">
                    <w:rPr>
                      <w:rFonts w:eastAsia="Tahoma" w:cs="Tahoma"/>
                      <w:sz w:val="20"/>
                      <w:szCs w:val="20"/>
                    </w:rPr>
                    <w:t xml:space="preserve"> Start Time</w:t>
                  </w: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: required, date</w:t>
                  </w:r>
                </w:p>
                <w:p w:rsidRPr="001A1F29" w:rsidR="00F5465E" w:rsidP="149893E7" w:rsidRDefault="149893E7" w14:paraId="4EE8177C" w14:textId="7400F9BD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 xml:space="preserve"> -</w:t>
                  </w:r>
                  <w:r w:rsidRPr="47C35B2F" w:rsidR="47C35B2F">
                    <w:rPr>
                      <w:rFonts w:eastAsia="Tahoma" w:cs="Tahoma"/>
                      <w:sz w:val="20"/>
                      <w:szCs w:val="20"/>
                    </w:rPr>
                    <w:t xml:space="preserve"> Duration</w:t>
                  </w: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: required, months/years</w:t>
                  </w:r>
                </w:p>
                <w:p w:rsidRPr="001A1F29" w:rsidR="00F5465E" w:rsidP="149893E7" w:rsidRDefault="149893E7" w14:paraId="6E701C38" w14:textId="464AC3C2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 xml:space="preserve"> -</w:t>
                  </w:r>
                  <w:r w:rsidRPr="47C35B2F" w:rsidR="47C35B2F">
                    <w:rPr>
                      <w:rFonts w:eastAsia="Tahoma" w:cs="Tahoma"/>
                      <w:sz w:val="20"/>
                      <w:szCs w:val="20"/>
                    </w:rPr>
                    <w:t xml:space="preserve"> Budget Guess of Campaign</w:t>
                  </w:r>
                </w:p>
                <w:p w:rsidRPr="001A1F29" w:rsidR="00F5465E" w:rsidP="149893E7" w:rsidRDefault="149893E7" w14:paraId="1C196A9C" w14:textId="26D7F6C5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 xml:space="preserve"> - “Create Team”: button</w:t>
                  </w:r>
                </w:p>
                <w:p w:rsidRPr="001A1F29" w:rsidR="00F5465E" w:rsidP="149893E7" w:rsidRDefault="149893E7" w14:paraId="484ECC4F" w14:textId="3D1910D1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 xml:space="preserve"> - “Add Accountant”: button</w:t>
                  </w:r>
                </w:p>
                <w:p w:rsidRPr="001A1F29" w:rsidR="00F5465E" w:rsidP="149893E7" w:rsidRDefault="149893E7" w14:paraId="78B49D11" w14:textId="43E44A13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 xml:space="preserve"> - “Add Supervisor”: button</w:t>
                  </w:r>
                </w:p>
                <w:p w:rsidRPr="001A1F29" w:rsidR="00F5465E" w:rsidP="30E16387" w:rsidRDefault="30E16387" w14:paraId="0290274E" w14:textId="34E9A496">
                  <w:pPr>
                    <w:spacing w:line="259" w:lineRule="auto"/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30E16387">
                    <w:rPr>
                      <w:rFonts w:eastAsia="Tahoma" w:cs="Tahoma"/>
                      <w:sz w:val="20"/>
                      <w:szCs w:val="20"/>
                    </w:rPr>
                    <w:t xml:space="preserve"> - “Create Campaign”: button</w:t>
                  </w:r>
                </w:p>
                <w:p w:rsidRPr="001A1F29" w:rsidR="00F5465E" w:rsidP="47C35B2F" w:rsidRDefault="30E16387" w14:paraId="61E673D7" w14:textId="702499C5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0E16387">
                    <w:rPr>
                      <w:rFonts w:eastAsia="Tahoma" w:cs="Tahoma"/>
                      <w:sz w:val="20"/>
                      <w:szCs w:val="20"/>
                    </w:rPr>
                    <w:t xml:space="preserve"> - “Exit”: button</w:t>
                  </w:r>
                </w:p>
              </w:tc>
            </w:tr>
            <w:tr w:rsidR="47C35B2F" w:rsidTr="3476808A" w14:paraId="4169D9E7" w14:textId="77777777">
              <w:tc>
                <w:tcPr>
                  <w:tcW w:w="825" w:type="dxa"/>
                </w:tcPr>
                <w:p w:rsidR="47C35B2F" w:rsidP="47C35B2F" w:rsidRDefault="47C35B2F" w14:paraId="51FA39BF" w14:textId="697B8FF4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47C35B2F">
                    <w:rPr>
                      <w:rFonts w:eastAsia="Times New Roman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735" w:type="dxa"/>
                </w:tcPr>
                <w:p w:rsidR="47C35B2F" w:rsidP="47C35B2F" w:rsidRDefault="47C35B2F" w14:paraId="1330BA30" w14:textId="5E8CAAE1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47C35B2F">
                    <w:rPr>
                      <w:rFonts w:eastAsia="Times New Roman"/>
                      <w:sz w:val="20"/>
                      <w:szCs w:val="20"/>
                    </w:rPr>
                    <w:t>Manager inputs information of campaign</w:t>
                  </w:r>
                </w:p>
              </w:tc>
              <w:tc>
                <w:tcPr>
                  <w:tcW w:w="4035" w:type="dxa"/>
                </w:tcPr>
                <w:p w:rsidR="47C35B2F" w:rsidP="004D7C4B" w:rsidRDefault="47C35B2F" w14:paraId="6FFEA606" w14:textId="6AF2FE78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Pr="001A1F29" w:rsidR="00F5465E" w:rsidTr="3476808A" w14:paraId="4A643907" w14:textId="77777777">
              <w:tc>
                <w:tcPr>
                  <w:tcW w:w="825" w:type="dxa"/>
                </w:tcPr>
                <w:p w:rsidR="47C35B2F" w:rsidP="47C35B2F" w:rsidRDefault="30E16387" w14:paraId="0337118A" w14:textId="7AAC15F7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30E16387">
                    <w:rPr>
                      <w:rFonts w:eastAsia="Times New Roman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735" w:type="dxa"/>
                </w:tcPr>
                <w:p w:rsidRPr="001A1F29" w:rsidR="00F5465E" w:rsidP="30E16387" w:rsidRDefault="30E16387" w14:paraId="30EE030D" w14:textId="03950C0C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30E16387">
                    <w:rPr>
                      <w:rFonts w:eastAsia="Tahoma" w:cs="Tahoma"/>
                      <w:sz w:val="20"/>
                      <w:szCs w:val="20"/>
                    </w:rPr>
                    <w:t>Manager click “Create Campaign” button</w:t>
                  </w:r>
                </w:p>
                <w:p w:rsidRPr="001A1F29" w:rsidR="00F5465E" w:rsidP="00F5465E" w:rsidRDefault="3476808A" w14:paraId="79D942FA" w14:textId="5C24AE11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3476808A">
                    <w:rPr>
                      <w:rFonts w:eastAsia="Tahoma" w:cs="Tahoma"/>
                      <w:sz w:val="20"/>
                      <w:szCs w:val="20"/>
                    </w:rPr>
                    <w:t>[Alternative 1]</w:t>
                  </w:r>
                </w:p>
              </w:tc>
              <w:tc>
                <w:tcPr>
                  <w:tcW w:w="4035" w:type="dxa"/>
                </w:tcPr>
                <w:p w:rsidRPr="001A1F29" w:rsidR="00F5465E" w:rsidP="149893E7" w:rsidRDefault="47C35B2F" w14:paraId="1F87A8AD" w14:textId="02D386FC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47C35B2F">
                    <w:rPr>
                      <w:rFonts w:eastAsia="Tahoma" w:cs="Tahoma"/>
                      <w:sz w:val="20"/>
                      <w:szCs w:val="20"/>
                    </w:rPr>
                    <w:t xml:space="preserve">System validates information and </w:t>
                  </w:r>
                  <w:r w:rsidRPr="149893E7" w:rsidR="149893E7">
                    <w:rPr>
                      <w:rFonts w:eastAsia="Tahoma" w:cs="Tahoma"/>
                      <w:sz w:val="20"/>
                      <w:szCs w:val="20"/>
                    </w:rPr>
                    <w:t>save campaign</w:t>
                  </w:r>
                  <w:r w:rsidRPr="47C35B2F">
                    <w:rPr>
                      <w:rFonts w:eastAsia="Tahoma" w:cs="Tahoma"/>
                      <w:sz w:val="20"/>
                      <w:szCs w:val="20"/>
                    </w:rPr>
                    <w:t xml:space="preserve"> information</w:t>
                  </w:r>
                </w:p>
                <w:p w:rsidRPr="001A1F29" w:rsidR="00F5465E" w:rsidP="00F5465E" w:rsidRDefault="149893E7" w14:paraId="1EEB77EB" w14:textId="64FAB12E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imes New Roman"/>
                      <w:sz w:val="20"/>
                      <w:szCs w:val="20"/>
                    </w:rPr>
                    <w:t>[Exception 1]</w:t>
                  </w:r>
                </w:p>
              </w:tc>
            </w:tr>
          </w:tbl>
          <w:p w:rsidRPr="001A1F29" w:rsidR="00F5465E" w:rsidP="47C35B2F" w:rsidRDefault="00F5465E" w14:paraId="47C8F966" w14:textId="5FD8F88F">
            <w:pPr>
              <w:ind w:left="0"/>
            </w:pPr>
          </w:p>
          <w:p w:rsidRPr="001A1F29" w:rsidR="00F5465E" w:rsidP="004D7C4B" w:rsidRDefault="00F5465E" w14:paraId="258F984E" w14:textId="26FFD539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180" w:type="dxa"/>
              <w:tblLook w:val="06A0" w:firstRow="1" w:lastRow="0" w:firstColumn="1" w:lastColumn="0" w:noHBand="1" w:noVBand="1"/>
            </w:tblPr>
            <w:tblGrid>
              <w:gridCol w:w="809"/>
              <w:gridCol w:w="3753"/>
              <w:gridCol w:w="4008"/>
            </w:tblGrid>
            <w:tr w:rsidR="30E16387" w:rsidTr="3476808A" w14:paraId="2DDE268B" w14:textId="77777777">
              <w:tc>
                <w:tcPr>
                  <w:tcW w:w="810" w:type="dxa"/>
                </w:tcPr>
                <w:p w:rsidR="30E16387" w:rsidP="004D7C4B" w:rsidRDefault="3476808A" w14:paraId="43EF86B5" w14:textId="50601242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imes New Roman"/>
                      <w:sz w:val="20"/>
                      <w:szCs w:val="20"/>
                    </w:rPr>
                    <w:t>No.</w:t>
                  </w:r>
                </w:p>
              </w:tc>
              <w:tc>
                <w:tcPr>
                  <w:tcW w:w="3765" w:type="dxa"/>
                </w:tcPr>
                <w:p w:rsidR="30E16387" w:rsidP="30E16387" w:rsidRDefault="3476808A" w14:paraId="2E8D1781" w14:textId="156007C0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imes New Roman"/>
                      <w:sz w:val="20"/>
                      <w:szCs w:val="20"/>
                    </w:rPr>
                    <w:t>Actor Action</w:t>
                  </w:r>
                </w:p>
              </w:tc>
              <w:tc>
                <w:tcPr>
                  <w:tcW w:w="4020" w:type="dxa"/>
                </w:tcPr>
                <w:p w:rsidR="30E16387" w:rsidP="30E16387" w:rsidRDefault="3476808A" w14:paraId="02B857E4" w14:textId="1D17FAC8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imes New Roman"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30E16387" w:rsidTr="3476808A" w14:paraId="349D31D1" w14:textId="77777777">
              <w:tc>
                <w:tcPr>
                  <w:tcW w:w="810" w:type="dxa"/>
                </w:tcPr>
                <w:p w:rsidR="30E16387" w:rsidP="004D7C4B" w:rsidRDefault="3476808A" w14:paraId="61631208" w14:textId="1911DF5A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imes New Roman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765" w:type="dxa"/>
                </w:tcPr>
                <w:p w:rsidR="30E16387" w:rsidP="30E16387" w:rsidRDefault="3476808A" w14:paraId="79C1EE34" w14:textId="78196BE7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imes New Roman"/>
                      <w:sz w:val="20"/>
                      <w:szCs w:val="20"/>
                    </w:rPr>
                    <w:t>Manager click “Exit” button</w:t>
                  </w:r>
                </w:p>
              </w:tc>
              <w:tc>
                <w:tcPr>
                  <w:tcW w:w="4020" w:type="dxa"/>
                </w:tcPr>
                <w:p w:rsidR="30E16387" w:rsidP="30E16387" w:rsidRDefault="3476808A" w14:paraId="27B2AEC9" w14:textId="07ADE792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imes New Roman"/>
                      <w:sz w:val="20"/>
                      <w:szCs w:val="20"/>
                    </w:rPr>
                    <w:t>If manager haven’t created any campaigns</w:t>
                  </w:r>
                </w:p>
                <w:p w:rsidR="30E16387" w:rsidP="30E16387" w:rsidRDefault="3476808A" w14:paraId="5D4F3546" w14:textId="59C9B1B6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imes New Roman"/>
                      <w:sz w:val="20"/>
                      <w:szCs w:val="20"/>
                    </w:rPr>
                    <w:t xml:space="preserve">  - Display “No campaign yet”</w:t>
                  </w:r>
                </w:p>
                <w:p w:rsidR="30E16387" w:rsidP="30E16387" w:rsidRDefault="3476808A" w14:paraId="14CABF44" w14:textId="2F680476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imes New Roman"/>
                      <w:sz w:val="20"/>
                      <w:szCs w:val="20"/>
                    </w:rPr>
                    <w:t xml:space="preserve">If already have a list of campaigns </w:t>
                  </w:r>
                </w:p>
                <w:p w:rsidR="30E16387" w:rsidP="30E16387" w:rsidRDefault="3476808A" w14:paraId="401A37B1" w14:textId="2F53BF3D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imes New Roman"/>
                      <w:sz w:val="20"/>
                      <w:szCs w:val="20"/>
                    </w:rPr>
                    <w:t xml:space="preserve">  - Show list of campaigns</w:t>
                  </w:r>
                </w:p>
              </w:tc>
            </w:tr>
          </w:tbl>
          <w:p w:rsidRPr="001A1F29" w:rsidR="00F5465E" w:rsidP="004D7C4B" w:rsidRDefault="47C35B2F" w14:paraId="10D2A9FA" w14:textId="77777777">
            <w:pPr>
              <w:rPr>
                <w:rFonts w:eastAsia="Tahoma" w:cs="Tahoma"/>
                <w:b/>
              </w:rPr>
            </w:pPr>
            <w:r w:rsidRPr="47C35B2F">
              <w:rPr>
                <w:rFonts w:eastAsia="Tahoma" w:cs="Tahoma"/>
                <w:b/>
              </w:rPr>
              <w:t>Exceptions:</w:t>
            </w:r>
          </w:p>
          <w:tbl>
            <w:tblPr>
              <w:tblStyle w:val="TableGrid"/>
              <w:tblW w:w="0" w:type="auto"/>
              <w:tblInd w:w="180" w:type="dxa"/>
              <w:tblLook w:val="06A0" w:firstRow="1" w:lastRow="0" w:firstColumn="1" w:lastColumn="0" w:noHBand="1" w:noVBand="1"/>
            </w:tblPr>
            <w:tblGrid>
              <w:gridCol w:w="854"/>
              <w:gridCol w:w="3723"/>
              <w:gridCol w:w="3993"/>
            </w:tblGrid>
            <w:tr w:rsidR="47C35B2F" w:rsidTr="47C35B2F" w14:paraId="4BC08B2D" w14:textId="77777777">
              <w:tc>
                <w:tcPr>
                  <w:tcW w:w="855" w:type="dxa"/>
                </w:tcPr>
                <w:p w:rsidR="47C35B2F" w:rsidP="47C35B2F" w:rsidRDefault="47C35B2F" w14:paraId="7D2DDC32" w14:textId="6649BA79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imes New Roman"/>
                      <w:sz w:val="20"/>
                      <w:szCs w:val="20"/>
                    </w:rPr>
                    <w:t>No.</w:t>
                  </w:r>
                </w:p>
              </w:tc>
              <w:tc>
                <w:tcPr>
                  <w:tcW w:w="3735" w:type="dxa"/>
                </w:tcPr>
                <w:p w:rsidR="47C35B2F" w:rsidP="149893E7" w:rsidRDefault="149893E7" w14:paraId="5B415A4B" w14:textId="3A2E7F16">
                  <w:pPr>
                    <w:spacing w:line="259" w:lineRule="auto"/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imes New Roman"/>
                      <w:sz w:val="20"/>
                      <w:szCs w:val="20"/>
                    </w:rPr>
                    <w:t>Actor Action</w:t>
                  </w:r>
                </w:p>
              </w:tc>
              <w:tc>
                <w:tcPr>
                  <w:tcW w:w="4005" w:type="dxa"/>
                </w:tcPr>
                <w:p w:rsidR="47C35B2F" w:rsidP="47C35B2F" w:rsidRDefault="47C35B2F" w14:paraId="4475023A" w14:textId="04939BF2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imes New Roman"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47C35B2F" w:rsidTr="47C35B2F" w14:paraId="2E4A48B8" w14:textId="77777777">
              <w:tc>
                <w:tcPr>
                  <w:tcW w:w="855" w:type="dxa"/>
                </w:tcPr>
                <w:p w:rsidR="47C35B2F" w:rsidP="47C35B2F" w:rsidRDefault="47C35B2F" w14:paraId="7866F4BD" w14:textId="3737765C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imes New Roman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735" w:type="dxa"/>
                </w:tcPr>
                <w:p w:rsidR="47C35B2F" w:rsidP="149893E7" w:rsidRDefault="149893E7" w14:paraId="6346A736" w14:textId="5D17FD9C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Required field is empty</w:t>
                  </w:r>
                </w:p>
              </w:tc>
              <w:tc>
                <w:tcPr>
                  <w:tcW w:w="4005" w:type="dxa"/>
                </w:tcPr>
                <w:p w:rsidR="47C35B2F" w:rsidP="149893E7" w:rsidRDefault="149893E7" w14:paraId="30F15FD5" w14:textId="2C97A735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System shows error message</w:t>
                  </w:r>
                </w:p>
              </w:tc>
            </w:tr>
          </w:tbl>
          <w:p w:rsidRPr="001A1F29" w:rsidR="00877582" w:rsidP="004D7C4B" w:rsidRDefault="00F5465E" w14:paraId="1F22C8CE" w14:textId="3A949D2A">
            <w:pPr>
              <w:rPr>
                <w:rFonts w:eastAsia="Tahoma"/>
              </w:rPr>
            </w:pPr>
            <w:r w:rsidRPr="001A1F29">
              <w:rPr>
                <w:rFonts w:eastAsia="Tahoma"/>
                <w:b/>
              </w:rPr>
              <w:t xml:space="preserve">Relationships: </w:t>
            </w:r>
            <w:r w:rsidRPr="149893E7" w:rsidR="149893E7">
              <w:rPr>
                <w:rFonts w:eastAsia="Tahoma"/>
              </w:rPr>
              <w:t xml:space="preserve"> includes </w:t>
            </w:r>
            <w:r w:rsidRPr="001A1F29" w:rsidR="004C02A4">
              <w:rPr>
                <w:rFonts w:eastAsia="Tahoma"/>
              </w:rPr>
              <w:t>Create Team</w:t>
            </w:r>
            <w:r w:rsidRPr="149893E7" w:rsidR="149893E7">
              <w:rPr>
                <w:rFonts w:eastAsia="Tahoma"/>
              </w:rPr>
              <w:t>, includes</w:t>
            </w:r>
            <w:r w:rsidRPr="001A1F29" w:rsidR="00877582">
              <w:rPr>
                <w:rFonts w:eastAsia="Tahoma"/>
              </w:rPr>
              <w:t xml:space="preserve"> Add Accountant to Campaign</w:t>
            </w:r>
            <w:r w:rsidRPr="149893E7" w:rsidR="149893E7">
              <w:rPr>
                <w:rFonts w:eastAsia="Tahoma"/>
              </w:rPr>
              <w:t>, include</w:t>
            </w:r>
            <w:r w:rsidRPr="001A1F29" w:rsidR="00877582">
              <w:rPr>
                <w:rFonts w:eastAsia="Tahoma"/>
              </w:rPr>
              <w:t xml:space="preserve"> use case Add Supervisor to Campaign</w:t>
            </w:r>
          </w:p>
          <w:p w:rsidRPr="001A1F29" w:rsidR="00F5465E" w:rsidP="004D7C4B" w:rsidRDefault="00F5465E" w14:paraId="5FBAF3FE" w14:textId="1F33A5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Business Rules:</w:t>
            </w:r>
          </w:p>
          <w:p w:rsidRPr="001A1F29" w:rsidR="000E52F4" w:rsidP="004D7C4B" w:rsidRDefault="3476808A" w14:paraId="2054E80A" w14:textId="59664BAB">
            <w:pPr>
              <w:rPr>
                <w:rFonts w:eastAsia="Tahoma" w:cs="Tahoma"/>
                <w:i/>
              </w:rPr>
            </w:pPr>
            <w:r w:rsidRPr="3476808A">
              <w:rPr>
                <w:rFonts w:eastAsia="Tahoma"/>
              </w:rPr>
              <w:t xml:space="preserve">          Campaign created must have start time after current date at least 5 days.</w:t>
            </w:r>
          </w:p>
        </w:tc>
      </w:tr>
    </w:tbl>
    <w:p w:rsidR="00D224F7" w:rsidP="004D7C4B" w:rsidRDefault="5971CE1D" w14:paraId="417862E8" w14:textId="35D9E631">
      <w:pPr>
        <w:pStyle w:val="Heading2"/>
      </w:pPr>
      <w:r>
        <w:t>Use Case Update campaign</w:t>
      </w:r>
    </w:p>
    <w:p w:rsidRPr="00D53BDA" w:rsidR="00D53BDA" w:rsidP="00D53BDA" w:rsidRDefault="00D53BDA" w14:paraId="304EB7A4" w14:textId="16053B2F">
      <w:pPr>
        <w:ind w:left="0"/>
        <w:rPr>
          <w:rFonts w:eastAsia="Tahoma"/>
        </w:rPr>
      </w:pPr>
      <w:r>
        <w:drawing>
          <wp:inline wp14:editId="2781A6C0" wp14:anchorId="61BC315F">
            <wp:extent cx="5715000" cy="2803072"/>
            <wp:effectExtent l="0" t="0" r="0" b="0"/>
            <wp:docPr id="9" name="Picture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ce7e9c5982d24f6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80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A1F29" w:rsidR="00C466AE" w:rsidP="004D7C4B" w:rsidRDefault="00C466AE" w14:paraId="185E2E04" w14:textId="77777777">
      <w:pPr>
        <w:rPr>
          <w:rFonts w:eastAsia="Tahoma"/>
        </w:rPr>
      </w:pP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1"/>
        <w:gridCol w:w="2449"/>
        <w:gridCol w:w="1154"/>
        <w:gridCol w:w="757"/>
        <w:gridCol w:w="2129"/>
      </w:tblGrid>
      <w:tr w:rsidRPr="001A1F29" w:rsidR="00527C7E" w:rsidTr="3476808A" w14:paraId="448984A8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</w:tcPr>
          <w:p w:rsidRPr="001A1F29" w:rsidR="000E52F4" w:rsidP="004D7C4B" w:rsidRDefault="000E52F4" w14:paraId="03A66AEE" w14:textId="77777777">
            <w:pPr>
              <w:rPr>
                <w:rFonts w:eastAsia="Tahoma"/>
              </w:rPr>
            </w:pPr>
          </w:p>
          <w:p w:rsidRPr="001A1F29" w:rsidR="000E52F4" w:rsidP="004D7C4B" w:rsidRDefault="000E52F4" w14:paraId="2260E52F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 CASE-4 SPECIFICATION</w:t>
            </w:r>
          </w:p>
          <w:p w:rsidRPr="001A1F29" w:rsidR="000E52F4" w:rsidP="004D7C4B" w:rsidRDefault="000E52F4" w14:paraId="7A4502CE" w14:textId="77777777">
            <w:pPr>
              <w:rPr>
                <w:rFonts w:eastAsia="Tahoma"/>
              </w:rPr>
            </w:pPr>
          </w:p>
        </w:tc>
      </w:tr>
      <w:tr w:rsidRPr="001A1F29" w:rsidR="00527C7E" w:rsidTr="3476808A" w14:paraId="05EA9BF4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6AB3098E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71827555" w14:textId="1BF2F246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UC004</w:t>
            </w:r>
          </w:p>
        </w:tc>
        <w:tc>
          <w:tcPr>
            <w:tcW w:w="1059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34DC3B89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7FE4C1C5" w14:textId="43452400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527C7E" w:rsidTr="3476808A" w14:paraId="7B2ACEFE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146D9D03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49337E" w14:paraId="4C2D2680" w14:textId="397B4DB9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Update campaign</w:t>
            </w:r>
          </w:p>
        </w:tc>
      </w:tr>
      <w:tr w:rsidRPr="001A1F29" w:rsidR="00527C7E" w:rsidTr="3476808A" w14:paraId="2FF5AF6E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3453E5F4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49337E" w14:paraId="11A988E7" w14:textId="305ADAFB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Hoang Gia Thien Phuc</w:t>
            </w:r>
          </w:p>
        </w:tc>
      </w:tr>
      <w:tr w:rsidRPr="001A1F29" w:rsidR="00527C7E" w:rsidTr="3476808A" w14:paraId="428400F4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7F57DA8F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Date</w:t>
            </w:r>
          </w:p>
        </w:tc>
        <w:tc>
          <w:tcPr>
            <w:tcW w:w="13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6868AAB7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29/01/2021</w:t>
            </w:r>
          </w:p>
        </w:tc>
        <w:tc>
          <w:tcPr>
            <w:tcW w:w="6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126A179C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0B186915" w14:textId="10A31A81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High</w:t>
            </w:r>
          </w:p>
        </w:tc>
      </w:tr>
      <w:tr w:rsidRPr="001A1F29" w:rsidR="00527C7E" w:rsidTr="3476808A" w14:paraId="570216CA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hideMark/>
          </w:tcPr>
          <w:p w:rsidRPr="001A1F29" w:rsidR="00C466AE" w:rsidP="004D7C4B" w:rsidRDefault="00C466AE" w14:paraId="468832BD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Actor:</w:t>
            </w:r>
          </w:p>
          <w:p w:rsidRPr="001A1F29" w:rsidR="00C466AE" w:rsidP="004D7C4B" w:rsidRDefault="00C466AE" w14:paraId="720F63C2" w14:textId="68A3B5CB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Manager</w:t>
            </w:r>
          </w:p>
          <w:p w:rsidRPr="001A1F29" w:rsidR="00C466AE" w:rsidP="004D7C4B" w:rsidRDefault="00C466AE" w14:paraId="53730748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Summary:</w:t>
            </w:r>
          </w:p>
          <w:p w:rsidRPr="001A1F29" w:rsidR="00C466AE" w:rsidP="004D7C4B" w:rsidRDefault="00C466AE" w14:paraId="7EEB2E18" w14:textId="51011D88">
            <w:pPr>
              <w:rPr>
                <w:rFonts w:eastAsia="Tahoma"/>
                <w:b/>
              </w:rPr>
            </w:pPr>
            <w:r w:rsidRPr="001A1F29">
              <w:rPr>
                <w:rFonts w:eastAsia="Tahoma"/>
              </w:rPr>
              <w:t xml:space="preserve">         This use case allows manager to update campaign information.</w:t>
            </w:r>
          </w:p>
          <w:p w:rsidRPr="001A1F29" w:rsidR="00C466AE" w:rsidP="004D7C4B" w:rsidRDefault="00C466AE" w14:paraId="1F543FDD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Goal:</w:t>
            </w:r>
          </w:p>
          <w:p w:rsidRPr="001A1F29" w:rsidR="00C466AE" w:rsidP="004D7C4B" w:rsidRDefault="00C466AE" w14:paraId="7E22BF8C" w14:textId="36F45A9E">
            <w:pPr>
              <w:rPr>
                <w:rFonts w:eastAsia="Tahoma"/>
                <w:b/>
              </w:rPr>
            </w:pPr>
            <w:r w:rsidRPr="001A1F29">
              <w:rPr>
                <w:rFonts w:eastAsia="Tahoma"/>
              </w:rPr>
              <w:t xml:space="preserve">          To update campaign </w:t>
            </w:r>
          </w:p>
          <w:p w:rsidRPr="001A1F29" w:rsidR="00C466AE" w:rsidP="004D7C4B" w:rsidRDefault="00C466AE" w14:paraId="161B5BE4" w14:textId="77777777">
            <w:pPr>
              <w:rPr>
                <w:rFonts w:eastAsia="Tahoma" w:cs="Tahoma"/>
                <w:b/>
                <w:u w:val="single"/>
              </w:rPr>
            </w:pPr>
            <w:r w:rsidRPr="001A1F29">
              <w:rPr>
                <w:rFonts w:eastAsia="Tahoma" w:cs="Tahoma"/>
                <w:b/>
                <w:u w:val="single"/>
              </w:rPr>
              <w:t>Triggers</w:t>
            </w:r>
          </w:p>
          <w:p w:rsidRPr="001A1F29" w:rsidR="00C466AE" w:rsidP="004D7C4B" w:rsidRDefault="00C466AE" w14:paraId="32A10163" w14:textId="45925DAB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</w:t>
            </w:r>
            <w:r w:rsidRPr="30E16387" w:rsidR="30E16387">
              <w:rPr>
                <w:rFonts w:eastAsia="Tahoma"/>
              </w:rPr>
              <w:t>-</w:t>
            </w:r>
            <w:r w:rsidRPr="001A1F29">
              <w:rPr>
                <w:rFonts w:eastAsia="Tahoma"/>
              </w:rPr>
              <w:t xml:space="preserve"> Manager </w:t>
            </w:r>
            <w:r w:rsidRPr="30E16387" w:rsidR="30E16387">
              <w:rPr>
                <w:rFonts w:eastAsia="Tahoma"/>
              </w:rPr>
              <w:t>chooses a</w:t>
            </w:r>
            <w:r w:rsidRPr="001A1F29">
              <w:rPr>
                <w:rFonts w:eastAsia="Tahoma"/>
              </w:rPr>
              <w:t xml:space="preserve"> campaign </w:t>
            </w:r>
            <w:r w:rsidRPr="30E16387" w:rsidR="30E16387">
              <w:rPr>
                <w:rFonts w:eastAsia="Tahoma"/>
              </w:rPr>
              <w:t>in list of</w:t>
            </w:r>
            <w:r w:rsidRPr="001A1F29">
              <w:rPr>
                <w:rFonts w:eastAsia="Tahoma"/>
              </w:rPr>
              <w:t xml:space="preserve"> campaign</w:t>
            </w:r>
          </w:p>
          <w:p w:rsidR="30E16387" w:rsidP="004D7C4B" w:rsidRDefault="3476808A" w14:paraId="0BC806D8" w14:textId="7AB8848A">
            <w:r w:rsidRPr="3476808A">
              <w:rPr>
                <w:rFonts w:eastAsia="Tahoma"/>
              </w:rPr>
              <w:t xml:space="preserve">        - Manager clicks “Update” button</w:t>
            </w:r>
          </w:p>
          <w:p w:rsidRPr="001A1F29" w:rsidR="00C466AE" w:rsidP="004D7C4B" w:rsidRDefault="00C466AE" w14:paraId="65BEF859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Preconditions:</w:t>
            </w:r>
          </w:p>
          <w:p w:rsidRPr="001A1F29" w:rsidR="00C466AE" w:rsidP="004D7C4B" w:rsidRDefault="00C466AE" w14:paraId="6A4A4FD0" w14:textId="0FF7D9C8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</w:t>
            </w:r>
            <w:r w:rsidRPr="30E16387" w:rsidR="30E16387">
              <w:rPr>
                <w:rFonts w:eastAsia="Tahoma"/>
              </w:rPr>
              <w:t xml:space="preserve"> </w:t>
            </w:r>
            <w:r w:rsidRPr="001A1F29">
              <w:rPr>
                <w:rFonts w:eastAsia="Tahoma"/>
              </w:rPr>
              <w:t>PRE-1. User’s identity has been authenticated</w:t>
            </w:r>
          </w:p>
          <w:p w:rsidRPr="001A1F29" w:rsidR="00C466AE" w:rsidP="004D7C4B" w:rsidRDefault="00C466AE" w14:paraId="3FE4C477" w14:textId="2FCB57C1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</w:t>
            </w:r>
            <w:r w:rsidRPr="30E16387" w:rsidR="30E16387">
              <w:rPr>
                <w:rFonts w:eastAsia="Tahoma"/>
              </w:rPr>
              <w:t xml:space="preserve"> </w:t>
            </w:r>
            <w:r w:rsidRPr="001A1F29">
              <w:rPr>
                <w:rFonts w:eastAsia="Tahoma"/>
              </w:rPr>
              <w:t>PRE-2. User is authorized to Manager role</w:t>
            </w:r>
          </w:p>
          <w:p w:rsidR="30E16387" w:rsidP="004D7C4B" w:rsidRDefault="3476808A" w14:paraId="56F57783" w14:textId="2B1AE500">
            <w:r w:rsidRPr="3476808A">
              <w:rPr>
                <w:rFonts w:eastAsia="Tahoma"/>
              </w:rPr>
              <w:t xml:space="preserve">          PRE-3. Organization has at least one campaign</w:t>
            </w:r>
          </w:p>
          <w:p w:rsidRPr="001A1F29" w:rsidR="00C466AE" w:rsidP="004D7C4B" w:rsidRDefault="00C466AE" w14:paraId="4651E445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Post Conditions:</w:t>
            </w:r>
          </w:p>
          <w:p w:rsidRPr="001A1F29" w:rsidR="00C466AE" w:rsidP="004D7C4B" w:rsidRDefault="00C466AE" w14:paraId="56D64CF9" w14:textId="057FD61A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</w:t>
            </w:r>
            <w:r w:rsidRPr="30E16387" w:rsidR="30E16387">
              <w:rPr>
                <w:rFonts w:eastAsia="Tahoma"/>
              </w:rPr>
              <w:t xml:space="preserve"> </w:t>
            </w:r>
            <w:r w:rsidRPr="001A1F29">
              <w:rPr>
                <w:rFonts w:eastAsia="Tahoma"/>
              </w:rPr>
              <w:t xml:space="preserve">POST-1. </w:t>
            </w:r>
            <w:r w:rsidRPr="001A1F29" w:rsidR="001E3BE4">
              <w:rPr>
                <w:rFonts w:eastAsia="Tahoma"/>
              </w:rPr>
              <w:t>Updated</w:t>
            </w:r>
            <w:r w:rsidRPr="001A1F29">
              <w:rPr>
                <w:rFonts w:eastAsia="Tahoma"/>
              </w:rPr>
              <w:t xml:space="preserve"> campaign information is </w:t>
            </w:r>
            <w:r w:rsidRPr="30E16387" w:rsidR="30E16387">
              <w:rPr>
                <w:rFonts w:eastAsia="Tahoma"/>
              </w:rPr>
              <w:t>saved.</w:t>
            </w:r>
          </w:p>
          <w:p w:rsidRPr="001A1F29" w:rsidR="00C466AE" w:rsidP="004D7C4B" w:rsidRDefault="3476808A" w14:paraId="4EAEF924" w14:textId="6CFE4CEB">
            <w:pPr>
              <w:rPr>
                <w:rFonts w:eastAsia="Tahoma"/>
              </w:rPr>
            </w:pPr>
            <w:r w:rsidRPr="3476808A">
              <w:rPr>
                <w:rFonts w:eastAsia="Tahoma"/>
              </w:rPr>
              <w:t xml:space="preserve">          POST-2. Show success message </w:t>
            </w:r>
          </w:p>
          <w:p w:rsidRPr="001A1F29" w:rsidR="00C466AE" w:rsidP="004D7C4B" w:rsidRDefault="00C466AE" w14:paraId="2998BE42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Main Success Scenario:</w:t>
            </w:r>
          </w:p>
          <w:p w:rsidRPr="001A1F29" w:rsidR="00C466AE" w:rsidP="004D7C4B" w:rsidRDefault="00C466AE" w14:paraId="63C7BE32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</w:t>
            </w:r>
          </w:p>
          <w:tbl>
            <w:tblPr>
              <w:tblStyle w:val="TableGrid"/>
              <w:tblW w:w="8595" w:type="dxa"/>
              <w:tblInd w:w="180" w:type="dxa"/>
              <w:tblLook w:val="04A0" w:firstRow="1" w:lastRow="0" w:firstColumn="1" w:lastColumn="0" w:noHBand="0" w:noVBand="1"/>
            </w:tblPr>
            <w:tblGrid>
              <w:gridCol w:w="825"/>
              <w:gridCol w:w="4020"/>
              <w:gridCol w:w="3750"/>
            </w:tblGrid>
            <w:tr w:rsidRPr="001A1F29" w:rsidR="00C466AE" w:rsidTr="3476808A" w14:paraId="13F6D77B" w14:textId="77777777">
              <w:tc>
                <w:tcPr>
                  <w:tcW w:w="825" w:type="dxa"/>
                </w:tcPr>
                <w:p w:rsidRPr="30E16387" w:rsidR="30E16387" w:rsidP="30E16387" w:rsidRDefault="3476808A" w14:paraId="175CA21C" w14:textId="7E60E3BC">
                  <w:pPr>
                    <w:jc w:val="center"/>
                  </w:pPr>
                  <w:r w:rsidRPr="3476808A">
                    <w:rPr>
                      <w:rFonts w:eastAsia="Times New Roman"/>
                      <w:sz w:val="20"/>
                      <w:szCs w:val="20"/>
                    </w:rPr>
                    <w:t>No.</w:t>
                  </w:r>
                </w:p>
              </w:tc>
              <w:tc>
                <w:tcPr>
                  <w:tcW w:w="4020" w:type="dxa"/>
                </w:tcPr>
                <w:p w:rsidRPr="001A1F29" w:rsidR="00C466AE" w:rsidP="00C466AE" w:rsidRDefault="30E16387" w14:paraId="00D8644D" w14:textId="4562AF53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30E16387">
                    <w:rPr>
                      <w:rFonts w:eastAsia="Tahoma" w:cs="Tahoma"/>
                      <w:sz w:val="20"/>
                      <w:szCs w:val="20"/>
                    </w:rPr>
                    <w:t>Actor Action</w:t>
                  </w:r>
                </w:p>
              </w:tc>
              <w:tc>
                <w:tcPr>
                  <w:tcW w:w="3750" w:type="dxa"/>
                </w:tcPr>
                <w:p w:rsidRPr="001A1F29" w:rsidR="00C466AE" w:rsidP="00C466AE" w:rsidRDefault="00C466AE" w14:paraId="088C932D" w14:textId="77777777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Pr="001A1F29" w:rsidR="005A747E" w:rsidTr="3476808A" w14:paraId="6E317FB3" w14:textId="77777777">
              <w:tc>
                <w:tcPr>
                  <w:tcW w:w="825" w:type="dxa"/>
                </w:tcPr>
                <w:p w:rsidRPr="30E16387" w:rsidR="30E16387" w:rsidP="004D7C4B" w:rsidRDefault="3476808A" w14:paraId="68A1FCE0" w14:textId="2B57857C">
                  <w:r w:rsidRPr="3476808A">
                    <w:rPr>
                      <w:rFonts w:eastAsia="Times New Roman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020" w:type="dxa"/>
                </w:tcPr>
                <w:p w:rsidRPr="001A1F29" w:rsidR="005A747E" w:rsidP="00C466AE" w:rsidRDefault="30E16387" w14:paraId="6EEEF2B3" w14:textId="26B429AE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30E16387">
                    <w:rPr>
                      <w:rFonts w:eastAsia="Tahoma" w:cs="Tahoma"/>
                      <w:sz w:val="20"/>
                      <w:szCs w:val="20"/>
                    </w:rPr>
                    <w:t>Manager clicks “Update” button</w:t>
                  </w:r>
                </w:p>
              </w:tc>
              <w:tc>
                <w:tcPr>
                  <w:tcW w:w="3750" w:type="dxa"/>
                </w:tcPr>
                <w:p w:rsidRPr="001A1F29" w:rsidR="005A747E" w:rsidP="30E16387" w:rsidRDefault="30E16387" w14:paraId="79E5F1B8" w14:textId="24398DDF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30E16387">
                    <w:rPr>
                      <w:rFonts w:eastAsia="Tahoma" w:cs="Tahoma"/>
                      <w:sz w:val="20"/>
                      <w:szCs w:val="20"/>
                    </w:rPr>
                    <w:t>System shows a page include campaign information:</w:t>
                  </w:r>
                </w:p>
                <w:p w:rsidRPr="001A1F29" w:rsidR="005A747E" w:rsidP="30E16387" w:rsidRDefault="30E16387" w14:paraId="4B4E565E" w14:textId="353292AD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0E16387">
                    <w:rPr>
                      <w:rFonts w:eastAsia="Tahoma" w:cs="Tahoma"/>
                      <w:sz w:val="20"/>
                      <w:szCs w:val="20"/>
                    </w:rPr>
                    <w:t xml:space="preserve"> - Name of Campaign: required</w:t>
                  </w:r>
                </w:p>
                <w:p w:rsidRPr="001A1F29" w:rsidR="005A747E" w:rsidP="30E16387" w:rsidRDefault="30E16387" w14:paraId="7F7B2671" w14:textId="3F624D41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0E16387">
                    <w:rPr>
                      <w:rFonts w:eastAsia="Tahoma" w:cs="Tahoma"/>
                      <w:sz w:val="20"/>
                      <w:szCs w:val="20"/>
                    </w:rPr>
                    <w:t xml:space="preserve"> - Area in need of assistance </w:t>
                  </w:r>
                </w:p>
                <w:p w:rsidRPr="001A1F29" w:rsidR="005A747E" w:rsidP="30E16387" w:rsidRDefault="30E16387" w14:paraId="3CEB5DFA" w14:textId="6F9F2E8F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0E16387">
                    <w:rPr>
                      <w:rFonts w:eastAsia="Tahoma" w:cs="Tahoma"/>
                      <w:sz w:val="20"/>
                      <w:szCs w:val="20"/>
                    </w:rPr>
                    <w:t xml:space="preserve">   +Hamlet: drop down list</w:t>
                  </w:r>
                </w:p>
                <w:p w:rsidRPr="001A1F29" w:rsidR="005A747E" w:rsidP="30E16387" w:rsidRDefault="30E16387" w14:paraId="10AEE852" w14:textId="128F0481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0E16387">
                    <w:rPr>
                      <w:rFonts w:eastAsia="Tahoma" w:cs="Tahoma"/>
                      <w:sz w:val="20"/>
                      <w:szCs w:val="20"/>
                    </w:rPr>
                    <w:t xml:space="preserve">   +Commune: drop down list</w:t>
                  </w:r>
                </w:p>
                <w:p w:rsidRPr="001A1F29" w:rsidR="005A747E" w:rsidP="30E16387" w:rsidRDefault="30E16387" w14:paraId="23E02F59" w14:textId="3A33CA97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0E16387">
                    <w:rPr>
                      <w:rFonts w:eastAsia="Tahoma" w:cs="Tahoma"/>
                      <w:sz w:val="20"/>
                      <w:szCs w:val="20"/>
                    </w:rPr>
                    <w:t xml:space="preserve">   +District: drop down list, required</w:t>
                  </w:r>
                </w:p>
                <w:p w:rsidRPr="001A1F29" w:rsidR="005A747E" w:rsidP="30E16387" w:rsidRDefault="30E16387" w14:paraId="2F2D24B8" w14:textId="3BFAB616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0E16387">
                    <w:rPr>
                      <w:rFonts w:eastAsia="Tahoma" w:cs="Tahoma"/>
                      <w:sz w:val="20"/>
                      <w:szCs w:val="20"/>
                    </w:rPr>
                    <w:t xml:space="preserve">   +Province/City: drop down list, required</w:t>
                  </w:r>
                </w:p>
                <w:p w:rsidRPr="001A1F29" w:rsidR="005A747E" w:rsidP="30E16387" w:rsidRDefault="30E16387" w14:paraId="00DDA33D" w14:textId="6316E25E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0E16387">
                    <w:rPr>
                      <w:rFonts w:eastAsia="Tahoma" w:cs="Tahoma"/>
                      <w:sz w:val="20"/>
                      <w:szCs w:val="20"/>
                    </w:rPr>
                    <w:t xml:space="preserve"> - Start Time: required, date</w:t>
                  </w:r>
                </w:p>
                <w:p w:rsidRPr="001A1F29" w:rsidR="005A747E" w:rsidP="30E16387" w:rsidRDefault="30E16387" w14:paraId="0D223F2D" w14:textId="064C7A9D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0E16387">
                    <w:rPr>
                      <w:rFonts w:eastAsia="Tahoma" w:cs="Tahoma"/>
                      <w:sz w:val="20"/>
                      <w:szCs w:val="20"/>
                    </w:rPr>
                    <w:t xml:space="preserve"> - Duration: required, months/years</w:t>
                  </w:r>
                </w:p>
                <w:p w:rsidRPr="001A1F29" w:rsidR="005A747E" w:rsidP="30E16387" w:rsidRDefault="30E16387" w14:paraId="36D9EE80" w14:textId="464AC3C2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0E16387">
                    <w:rPr>
                      <w:rFonts w:eastAsia="Tahoma" w:cs="Tahoma"/>
                      <w:sz w:val="20"/>
                      <w:szCs w:val="20"/>
                    </w:rPr>
                    <w:t xml:space="preserve"> - Budget Guess of Campaign</w:t>
                  </w:r>
                </w:p>
                <w:p w:rsidRPr="001A1F29" w:rsidR="005A747E" w:rsidP="30E16387" w:rsidRDefault="30E16387" w14:paraId="2AD58049" w14:textId="3E3514CD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0E16387">
                    <w:rPr>
                      <w:rFonts w:eastAsia="Tahoma" w:cs="Tahoma"/>
                      <w:sz w:val="20"/>
                      <w:szCs w:val="20"/>
                    </w:rPr>
                    <w:t xml:space="preserve"> - “Update Team”: button</w:t>
                  </w:r>
                </w:p>
                <w:p w:rsidRPr="001A1F29" w:rsidR="005A747E" w:rsidP="30E16387" w:rsidRDefault="30E16387" w14:paraId="2ECE33C8" w14:textId="18B3D735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0E16387">
                    <w:rPr>
                      <w:rFonts w:eastAsia="Tahoma" w:cs="Tahoma"/>
                      <w:sz w:val="20"/>
                      <w:szCs w:val="20"/>
                    </w:rPr>
                    <w:t xml:space="preserve"> - “Change Accountant”: button</w:t>
                  </w:r>
                </w:p>
                <w:p w:rsidRPr="001A1F29" w:rsidR="005A747E" w:rsidP="30E16387" w:rsidRDefault="30E16387" w14:paraId="7D905F2B" w14:textId="67AFBBD2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0E16387">
                    <w:rPr>
                      <w:rFonts w:eastAsia="Tahoma" w:cs="Tahoma"/>
                      <w:sz w:val="20"/>
                      <w:szCs w:val="20"/>
                    </w:rPr>
                    <w:t xml:space="preserve"> - “Change Supervisor”: button</w:t>
                  </w:r>
                </w:p>
                <w:p w:rsidRPr="001A1F29" w:rsidR="005A747E" w:rsidP="30E16387" w:rsidRDefault="30E16387" w14:paraId="6FBA9C9D" w14:textId="2F6B4A39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0E16387">
                    <w:rPr>
                      <w:rFonts w:eastAsia="Tahoma" w:cs="Tahoma"/>
                      <w:sz w:val="20"/>
                      <w:szCs w:val="20"/>
                    </w:rPr>
                    <w:t xml:space="preserve"> - “Save”: button</w:t>
                  </w:r>
                </w:p>
                <w:p w:rsidRPr="001A1F29" w:rsidR="005A747E" w:rsidP="00C466AE" w:rsidRDefault="30E16387" w14:paraId="5FE1A2DA" w14:textId="48C72B26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0E16387">
                    <w:rPr>
                      <w:rFonts w:eastAsia="Tahoma" w:cs="Tahoma"/>
                      <w:sz w:val="20"/>
                      <w:szCs w:val="20"/>
                    </w:rPr>
                    <w:t xml:space="preserve"> - “Exit”: button</w:t>
                  </w:r>
                </w:p>
              </w:tc>
            </w:tr>
            <w:tr w:rsidRPr="001A1F29" w:rsidR="00C466AE" w:rsidTr="3476808A" w14:paraId="11282A67" w14:textId="77777777">
              <w:tc>
                <w:tcPr>
                  <w:tcW w:w="825" w:type="dxa"/>
                </w:tcPr>
                <w:p w:rsidRPr="30E16387" w:rsidR="30E16387" w:rsidP="004D7C4B" w:rsidRDefault="3476808A" w14:paraId="743F9BE2" w14:textId="4C308226">
                  <w:r w:rsidRPr="3476808A">
                    <w:rPr>
                      <w:rFonts w:eastAsia="Times New Roman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020" w:type="dxa"/>
                </w:tcPr>
                <w:p w:rsidRPr="001A1F29" w:rsidR="00C466AE" w:rsidP="00C466AE" w:rsidRDefault="30E16387" w14:paraId="7FB53626" w14:textId="27DC6EC9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30E16387">
                    <w:rPr>
                      <w:rFonts w:eastAsia="Tahoma" w:cs="Tahoma"/>
                      <w:sz w:val="20"/>
                      <w:szCs w:val="20"/>
                    </w:rPr>
                    <w:t xml:space="preserve">Manager inputs new information of campaign </w:t>
                  </w:r>
                </w:p>
              </w:tc>
              <w:tc>
                <w:tcPr>
                  <w:tcW w:w="3750" w:type="dxa"/>
                </w:tcPr>
                <w:p w:rsidRPr="001A1F29" w:rsidR="00C466AE" w:rsidP="00C466AE" w:rsidRDefault="00C466AE" w14:paraId="65EB5BA8" w14:textId="77777777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</w:p>
              </w:tc>
            </w:tr>
            <w:tr w:rsidRPr="001A1F29" w:rsidR="00C466AE" w:rsidTr="3476808A" w14:paraId="7F86B883" w14:textId="77777777">
              <w:tc>
                <w:tcPr>
                  <w:tcW w:w="825" w:type="dxa"/>
                </w:tcPr>
                <w:p w:rsidRPr="30E16387" w:rsidR="30E16387" w:rsidP="004D7C4B" w:rsidRDefault="3476808A" w14:paraId="716E24E8" w14:textId="7E30730D">
                  <w:r w:rsidRPr="3476808A">
                    <w:rPr>
                      <w:rFonts w:eastAsia="Times New Roman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020" w:type="dxa"/>
                </w:tcPr>
                <w:p w:rsidRPr="001A1F29" w:rsidR="00C466AE" w:rsidP="30E16387" w:rsidRDefault="30E16387" w14:paraId="41D1A499" w14:textId="62001DB9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30E16387">
                    <w:rPr>
                      <w:rFonts w:eastAsia="Tahoma" w:cs="Tahoma"/>
                      <w:sz w:val="20"/>
                      <w:szCs w:val="20"/>
                    </w:rPr>
                    <w:t>Manager clicks “Save” button</w:t>
                  </w:r>
                </w:p>
                <w:p w:rsidRPr="001A1F29" w:rsidR="00C466AE" w:rsidP="00C466AE" w:rsidRDefault="3476808A" w14:paraId="4CEF7A3F" w14:textId="4C419F62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imes New Roman"/>
                      <w:sz w:val="20"/>
                      <w:szCs w:val="20"/>
                    </w:rPr>
                    <w:t>[Alternative 1]</w:t>
                  </w:r>
                </w:p>
              </w:tc>
              <w:tc>
                <w:tcPr>
                  <w:tcW w:w="3750" w:type="dxa"/>
                </w:tcPr>
                <w:p w:rsidRPr="001A1F29" w:rsidR="00C466AE" w:rsidP="30E16387" w:rsidRDefault="30E16387" w14:paraId="47ABAE14" w14:textId="049D9827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30E16387">
                    <w:rPr>
                      <w:rFonts w:eastAsia="Tahoma" w:cs="Tahoma"/>
                      <w:sz w:val="20"/>
                      <w:szCs w:val="20"/>
                    </w:rPr>
                    <w:t>System validates information and save information</w:t>
                  </w:r>
                </w:p>
                <w:p w:rsidRPr="001A1F29" w:rsidR="00C466AE" w:rsidP="00C466AE" w:rsidRDefault="3476808A" w14:paraId="1A31B202" w14:textId="0A8B0C07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3476808A">
                    <w:rPr>
                      <w:rFonts w:eastAsia="Tahoma" w:cs="Tahoma"/>
                      <w:sz w:val="20"/>
                      <w:szCs w:val="20"/>
                    </w:rPr>
                    <w:t>[Exception 1, 2]</w:t>
                  </w:r>
                </w:p>
              </w:tc>
            </w:tr>
          </w:tbl>
          <w:p w:rsidRPr="001A1F29" w:rsidR="00C466AE" w:rsidP="00C466AE" w:rsidRDefault="00C466AE" w14:paraId="14408E1B" w14:textId="77777777">
            <w:pPr>
              <w:ind w:left="0"/>
              <w:rPr>
                <w:rFonts w:eastAsia="Tahoma"/>
              </w:rPr>
            </w:pPr>
          </w:p>
          <w:p w:rsidRPr="001A1F29" w:rsidR="00C466AE" w:rsidP="004D7C4B" w:rsidRDefault="00C466AE" w14:paraId="6CC4F1EF" w14:textId="36D11A3B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180" w:type="dxa"/>
              <w:tblLook w:val="06A0" w:firstRow="1" w:lastRow="0" w:firstColumn="1" w:lastColumn="0" w:noHBand="1" w:noVBand="1"/>
            </w:tblPr>
            <w:tblGrid>
              <w:gridCol w:w="824"/>
              <w:gridCol w:w="4007"/>
              <w:gridCol w:w="3739"/>
            </w:tblGrid>
            <w:tr w:rsidR="30E16387" w:rsidTr="3476808A" w14:paraId="09DCB568" w14:textId="77777777">
              <w:tc>
                <w:tcPr>
                  <w:tcW w:w="825" w:type="dxa"/>
                </w:tcPr>
                <w:p w:rsidR="30E16387" w:rsidP="004D7C4B" w:rsidRDefault="3476808A" w14:paraId="1A5F4546" w14:textId="7423BFBD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imes New Roman"/>
                      <w:sz w:val="20"/>
                      <w:szCs w:val="20"/>
                    </w:rPr>
                    <w:t>No.</w:t>
                  </w:r>
                </w:p>
              </w:tc>
              <w:tc>
                <w:tcPr>
                  <w:tcW w:w="4020" w:type="dxa"/>
                </w:tcPr>
                <w:p w:rsidR="30E16387" w:rsidP="30E16387" w:rsidRDefault="3476808A" w14:paraId="062BC0B6" w14:textId="13F1BA5A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imes New Roman"/>
                      <w:sz w:val="20"/>
                      <w:szCs w:val="20"/>
                    </w:rPr>
                    <w:t>Actor Action</w:t>
                  </w:r>
                </w:p>
              </w:tc>
              <w:tc>
                <w:tcPr>
                  <w:tcW w:w="3750" w:type="dxa"/>
                </w:tcPr>
                <w:p w:rsidR="30E16387" w:rsidP="30E16387" w:rsidRDefault="3476808A" w14:paraId="277C1B4A" w14:textId="30378FAA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imes New Roman"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30E16387" w:rsidTr="3476808A" w14:paraId="31546F29" w14:textId="77777777">
              <w:tc>
                <w:tcPr>
                  <w:tcW w:w="825" w:type="dxa"/>
                </w:tcPr>
                <w:p w:rsidR="30E16387" w:rsidP="004D7C4B" w:rsidRDefault="3476808A" w14:paraId="4E05EF77" w14:textId="1BF7FF4E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imes New Roman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020" w:type="dxa"/>
                </w:tcPr>
                <w:p w:rsidR="30E16387" w:rsidP="30E16387" w:rsidRDefault="3476808A" w14:paraId="009413D4" w14:textId="3A469CBD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imes New Roman"/>
                      <w:sz w:val="20"/>
                      <w:szCs w:val="20"/>
                    </w:rPr>
                    <w:t>Manager click “Exit” button</w:t>
                  </w:r>
                </w:p>
              </w:tc>
              <w:tc>
                <w:tcPr>
                  <w:tcW w:w="3750" w:type="dxa"/>
                </w:tcPr>
                <w:p w:rsidR="30E16387" w:rsidP="30E16387" w:rsidRDefault="3476808A" w14:paraId="59A3C82E" w14:textId="5DA93D4C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imes New Roman"/>
                      <w:sz w:val="20"/>
                      <w:szCs w:val="20"/>
                    </w:rPr>
                    <w:t>System goes back to list of campaigns screen.</w:t>
                  </w:r>
                </w:p>
              </w:tc>
            </w:tr>
          </w:tbl>
          <w:p w:rsidRPr="001A1F29" w:rsidR="00C466AE" w:rsidP="004D7C4B" w:rsidRDefault="00C466AE" w14:paraId="20FB52A2" w14:textId="66DF656C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Exceptions:</w:t>
            </w:r>
          </w:p>
          <w:tbl>
            <w:tblPr>
              <w:tblStyle w:val="TableGrid"/>
              <w:tblW w:w="0" w:type="auto"/>
              <w:tblInd w:w="180" w:type="dxa"/>
              <w:tblLook w:val="04A0" w:firstRow="1" w:lastRow="0" w:firstColumn="1" w:lastColumn="0" w:noHBand="0" w:noVBand="1"/>
            </w:tblPr>
            <w:tblGrid>
              <w:gridCol w:w="824"/>
              <w:gridCol w:w="4008"/>
              <w:gridCol w:w="3738"/>
            </w:tblGrid>
            <w:tr w:rsidR="30E16387" w:rsidTr="3476808A" w14:paraId="30498698" w14:textId="77777777">
              <w:tc>
                <w:tcPr>
                  <w:tcW w:w="825" w:type="dxa"/>
                </w:tcPr>
                <w:p w:rsidR="30E16387" w:rsidP="30E16387" w:rsidRDefault="3476808A" w14:paraId="7D101941" w14:textId="7E60E3BC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imes New Roman"/>
                      <w:sz w:val="20"/>
                      <w:szCs w:val="20"/>
                    </w:rPr>
                    <w:t>No.</w:t>
                  </w:r>
                </w:p>
              </w:tc>
              <w:tc>
                <w:tcPr>
                  <w:tcW w:w="4020" w:type="dxa"/>
                </w:tcPr>
                <w:p w:rsidR="30E16387" w:rsidP="30E16387" w:rsidRDefault="30E16387" w14:paraId="4682C27B" w14:textId="389BD3A2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30E16387">
                    <w:rPr>
                      <w:rFonts w:eastAsia="Tahoma" w:cs="Tahoma"/>
                      <w:sz w:val="20"/>
                      <w:szCs w:val="20"/>
                    </w:rPr>
                    <w:t>Actor Action</w:t>
                  </w:r>
                </w:p>
              </w:tc>
              <w:tc>
                <w:tcPr>
                  <w:tcW w:w="3750" w:type="dxa"/>
                </w:tcPr>
                <w:p w:rsidR="30E16387" w:rsidP="30E16387" w:rsidRDefault="30E16387" w14:paraId="130D13C9" w14:textId="065BC67E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30E16387">
                    <w:rPr>
                      <w:rFonts w:eastAsia="Tahoma" w:cs="Tahoma"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30E16387" w:rsidTr="3476808A" w14:paraId="138C1B1B" w14:textId="77777777">
              <w:tc>
                <w:tcPr>
                  <w:tcW w:w="825" w:type="dxa"/>
                </w:tcPr>
                <w:p w:rsidR="30E16387" w:rsidP="004D7C4B" w:rsidRDefault="3476808A" w14:paraId="23BC1829" w14:textId="2B57857C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imes New Roman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020" w:type="dxa"/>
                </w:tcPr>
                <w:p w:rsidR="30E16387" w:rsidP="30E16387" w:rsidRDefault="30E16387" w14:paraId="027BB4F9" w14:textId="509C8F5C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30E16387">
                    <w:rPr>
                      <w:rFonts w:eastAsia="Tahoma" w:cs="Tahoma"/>
                      <w:sz w:val="20"/>
                      <w:szCs w:val="20"/>
                    </w:rPr>
                    <w:t>Manager inputs the same information for campaign</w:t>
                  </w:r>
                </w:p>
              </w:tc>
              <w:tc>
                <w:tcPr>
                  <w:tcW w:w="3750" w:type="dxa"/>
                </w:tcPr>
                <w:p w:rsidR="30E16387" w:rsidP="30E16387" w:rsidRDefault="30E16387" w14:paraId="1A44B5F0" w14:textId="24536BA8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30E16387">
                    <w:rPr>
                      <w:rFonts w:eastAsia="Tahoma" w:cs="Tahoma"/>
                      <w:sz w:val="20"/>
                      <w:szCs w:val="20"/>
                    </w:rPr>
                    <w:t>Show message “Nothing is change”</w:t>
                  </w:r>
                </w:p>
              </w:tc>
            </w:tr>
            <w:tr w:rsidR="30E16387" w:rsidTr="3476808A" w14:paraId="025CB25A" w14:textId="77777777">
              <w:tc>
                <w:tcPr>
                  <w:tcW w:w="825" w:type="dxa"/>
                </w:tcPr>
                <w:p w:rsidR="30E16387" w:rsidP="004D7C4B" w:rsidRDefault="3476808A" w14:paraId="15FE8844" w14:textId="4C308226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imes New Roman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020" w:type="dxa"/>
                </w:tcPr>
                <w:p w:rsidR="30E16387" w:rsidP="30E16387" w:rsidRDefault="30E16387" w14:paraId="514A5F44" w14:textId="53C54EDD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30E16387">
                    <w:rPr>
                      <w:rFonts w:eastAsia="Tahoma" w:cs="Tahoma"/>
                      <w:sz w:val="20"/>
                      <w:szCs w:val="20"/>
                    </w:rPr>
                    <w:t xml:space="preserve">Required information is empty  </w:t>
                  </w:r>
                </w:p>
              </w:tc>
              <w:tc>
                <w:tcPr>
                  <w:tcW w:w="3750" w:type="dxa"/>
                </w:tcPr>
                <w:p w:rsidR="30E16387" w:rsidP="30E16387" w:rsidRDefault="30E16387" w14:paraId="187D35F2" w14:textId="4A099765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30E16387">
                    <w:rPr>
                      <w:rFonts w:eastAsia="Tahoma" w:cs="Tahoma"/>
                      <w:sz w:val="20"/>
                      <w:szCs w:val="20"/>
                    </w:rPr>
                    <w:t>System shows error message</w:t>
                  </w:r>
                </w:p>
              </w:tc>
            </w:tr>
          </w:tbl>
          <w:p w:rsidRPr="001A1F29" w:rsidR="00C466AE" w:rsidP="00C466AE" w:rsidRDefault="00C466AE" w14:paraId="3EE68988" w14:textId="02D1D253">
            <w:pPr>
              <w:ind w:left="0"/>
              <w:rPr>
                <w:rFonts w:eastAsia="Tahoma"/>
              </w:rPr>
            </w:pPr>
          </w:p>
          <w:p w:rsidRPr="001A1F29" w:rsidR="00C466AE" w:rsidP="004D7C4B" w:rsidRDefault="00C466AE" w14:paraId="15F33189" w14:textId="55ED04C7">
            <w:pPr>
              <w:rPr>
                <w:rFonts w:eastAsia="Tahoma"/>
              </w:rPr>
            </w:pPr>
            <w:r w:rsidRPr="001A1F29">
              <w:rPr>
                <w:rFonts w:eastAsia="Tahoma"/>
                <w:b/>
              </w:rPr>
              <w:t xml:space="preserve">Relationships: </w:t>
            </w:r>
            <w:r w:rsidRPr="30E16387" w:rsidR="30E16387">
              <w:rPr>
                <w:rFonts w:eastAsia="Tahoma"/>
              </w:rPr>
              <w:t>extend for View</w:t>
            </w:r>
            <w:r w:rsidRPr="001A1F29" w:rsidR="00A70604">
              <w:rPr>
                <w:rFonts w:eastAsia="Tahoma"/>
              </w:rPr>
              <w:t xml:space="preserve"> Campaign</w:t>
            </w:r>
            <w:r w:rsidRPr="30E16387" w:rsidR="30E16387">
              <w:rPr>
                <w:rFonts w:eastAsia="Tahoma"/>
              </w:rPr>
              <w:t xml:space="preserve"> Information,</w:t>
            </w:r>
            <w:r w:rsidRPr="001A1F29" w:rsidR="00A70604">
              <w:rPr>
                <w:rFonts w:eastAsia="Tahoma"/>
              </w:rPr>
              <w:t xml:space="preserve"> extended </w:t>
            </w:r>
            <w:r w:rsidRPr="30E16387" w:rsidR="30E16387">
              <w:rPr>
                <w:rFonts w:eastAsia="Tahoma"/>
              </w:rPr>
              <w:t>by Update</w:t>
            </w:r>
            <w:r w:rsidRPr="001A1F29" w:rsidR="00A70604">
              <w:rPr>
                <w:rFonts w:eastAsia="Tahoma"/>
              </w:rPr>
              <w:t xml:space="preserve"> Team</w:t>
            </w:r>
            <w:r w:rsidRPr="30E16387" w:rsidR="30E16387">
              <w:rPr>
                <w:rFonts w:eastAsia="Tahoma"/>
              </w:rPr>
              <w:t>,</w:t>
            </w:r>
            <w:r w:rsidRPr="001A1F29" w:rsidR="00A13DB8">
              <w:rPr>
                <w:rFonts w:eastAsia="Tahoma"/>
              </w:rPr>
              <w:t xml:space="preserve"> extended </w:t>
            </w:r>
            <w:r w:rsidRPr="30E16387" w:rsidR="30E16387">
              <w:rPr>
                <w:rFonts w:eastAsia="Tahoma"/>
              </w:rPr>
              <w:t>by Change</w:t>
            </w:r>
            <w:r w:rsidRPr="001A1F29">
              <w:rPr>
                <w:rFonts w:eastAsia="Tahoma"/>
              </w:rPr>
              <w:t xml:space="preserve"> Accountant </w:t>
            </w:r>
            <w:r w:rsidRPr="30E16387" w:rsidR="30E16387">
              <w:rPr>
                <w:rFonts w:eastAsia="Tahoma"/>
              </w:rPr>
              <w:t>of</w:t>
            </w:r>
            <w:r w:rsidRPr="001A1F29">
              <w:rPr>
                <w:rFonts w:eastAsia="Tahoma"/>
              </w:rPr>
              <w:t xml:space="preserve"> Campaign</w:t>
            </w:r>
            <w:r w:rsidRPr="30E16387" w:rsidR="30E16387">
              <w:rPr>
                <w:rFonts w:eastAsia="Tahoma"/>
              </w:rPr>
              <w:t>,</w:t>
            </w:r>
            <w:r w:rsidRPr="001A1F29" w:rsidR="00A13DB8">
              <w:rPr>
                <w:rFonts w:eastAsia="Tahoma"/>
              </w:rPr>
              <w:t xml:space="preserve"> extended </w:t>
            </w:r>
            <w:r w:rsidRPr="30E16387" w:rsidR="30E16387">
              <w:rPr>
                <w:rFonts w:eastAsia="Tahoma"/>
              </w:rPr>
              <w:t>by Change</w:t>
            </w:r>
            <w:r w:rsidRPr="001A1F29">
              <w:rPr>
                <w:rFonts w:eastAsia="Tahoma"/>
              </w:rPr>
              <w:t xml:space="preserve"> Supervisor </w:t>
            </w:r>
            <w:r w:rsidRPr="30E16387" w:rsidR="30E16387">
              <w:rPr>
                <w:rFonts w:eastAsia="Tahoma"/>
              </w:rPr>
              <w:t>of</w:t>
            </w:r>
            <w:r w:rsidRPr="001A1F29">
              <w:rPr>
                <w:rFonts w:eastAsia="Tahoma"/>
              </w:rPr>
              <w:t xml:space="preserve"> Campaign</w:t>
            </w:r>
          </w:p>
          <w:p w:rsidRPr="001A1F29" w:rsidR="00C466AE" w:rsidP="004D7C4B" w:rsidRDefault="00C466AE" w14:paraId="2DC002C7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Business Rules:</w:t>
            </w:r>
          </w:p>
          <w:p w:rsidRPr="001A1F29" w:rsidR="000E52F4" w:rsidP="004D7C4B" w:rsidRDefault="00C466AE" w14:paraId="14DF5665" w14:textId="11BFD378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Can not </w:t>
            </w:r>
            <w:r w:rsidRPr="001A1F29" w:rsidR="00B82C4E">
              <w:rPr>
                <w:rFonts w:eastAsia="Tahoma"/>
              </w:rPr>
              <w:t xml:space="preserve">update </w:t>
            </w:r>
            <w:r w:rsidRPr="30E16387" w:rsidR="30E16387">
              <w:rPr>
                <w:rFonts w:eastAsia="Tahoma"/>
              </w:rPr>
              <w:t>when</w:t>
            </w:r>
            <w:r w:rsidRPr="001A1F29" w:rsidR="00B82C4E">
              <w:rPr>
                <w:rFonts w:eastAsia="Tahoma"/>
              </w:rPr>
              <w:t xml:space="preserve"> campaign has donation</w:t>
            </w:r>
          </w:p>
        </w:tc>
      </w:tr>
    </w:tbl>
    <w:p w:rsidRPr="001A1F29" w:rsidR="000E52F4" w:rsidP="004D7C4B" w:rsidRDefault="5971CE1D" w14:paraId="3FD92F8A" w14:textId="293E00B0">
      <w:pPr>
        <w:pStyle w:val="Heading2"/>
      </w:pPr>
      <w:r>
        <w:t xml:space="preserve">Use Case Create Team </w:t>
      </w:r>
    </w:p>
    <w:p w:rsidRPr="001A1F29" w:rsidR="0049337E" w:rsidP="004D7C4B" w:rsidRDefault="0049337E" w14:paraId="3A03EFB3" w14:textId="259AD3C9">
      <w:pPr>
        <w:rPr>
          <w:rFonts w:eastAsia="Tahoma"/>
        </w:rPr>
      </w:pPr>
      <w:r>
        <w:drawing>
          <wp:inline wp14:editId="1C71A5DE" wp14:anchorId="5CC92E53">
            <wp:extent cx="5715000" cy="2202180"/>
            <wp:effectExtent l="0" t="0" r="0" b="7620"/>
            <wp:docPr id="614069826" name="Picture 5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4"/>
                    <pic:cNvPicPr/>
                  </pic:nvPicPr>
                  <pic:blipFill>
                    <a:blip r:embed="Rb96b20411b3144e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4"/>
        <w:gridCol w:w="2448"/>
        <w:gridCol w:w="1255"/>
        <w:gridCol w:w="656"/>
        <w:gridCol w:w="2127"/>
      </w:tblGrid>
      <w:tr w:rsidRPr="001A1F29" w:rsidR="00527C7E" w:rsidTr="3476808A" w14:paraId="5CF9BE3E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</w:tcPr>
          <w:p w:rsidRPr="001A1F29" w:rsidR="000E52F4" w:rsidP="004D7C4B" w:rsidRDefault="000E52F4" w14:paraId="0A0184B9" w14:textId="77777777">
            <w:pPr>
              <w:rPr>
                <w:rFonts w:eastAsia="Tahoma"/>
              </w:rPr>
            </w:pPr>
          </w:p>
          <w:p w:rsidRPr="001A1F29" w:rsidR="000E52F4" w:rsidP="004D7C4B" w:rsidRDefault="000E52F4" w14:paraId="774D5A89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 CASE-5 SPECIFICATION</w:t>
            </w:r>
          </w:p>
          <w:p w:rsidRPr="001A1F29" w:rsidR="000E52F4" w:rsidP="004D7C4B" w:rsidRDefault="000E52F4" w14:paraId="6D9735D9" w14:textId="77777777">
            <w:pPr>
              <w:rPr>
                <w:rFonts w:eastAsia="Tahoma"/>
              </w:rPr>
            </w:pPr>
          </w:p>
        </w:tc>
      </w:tr>
      <w:tr w:rsidRPr="001A1F29" w:rsidR="00527C7E" w:rsidTr="002D07EE" w14:paraId="3AC76438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74042677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No.</w:t>
            </w:r>
          </w:p>
        </w:tc>
        <w:tc>
          <w:tcPr>
            <w:tcW w:w="136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5E448A2E" w14:textId="18BFCEB4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UC005</w:t>
            </w:r>
          </w:p>
        </w:tc>
        <w:tc>
          <w:tcPr>
            <w:tcW w:w="1063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0675F6BC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Version</w:t>
            </w:r>
          </w:p>
        </w:tc>
        <w:tc>
          <w:tcPr>
            <w:tcW w:w="118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76872C9C" w14:textId="19D978C9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527C7E" w:rsidTr="3476808A" w14:paraId="7ABE29BC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0E5C8274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E047B1" w14:paraId="0E0541E8" w14:textId="515BD960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Create Team</w:t>
            </w:r>
          </w:p>
        </w:tc>
      </w:tr>
      <w:tr w:rsidRPr="001A1F29" w:rsidR="00527C7E" w:rsidTr="3476808A" w14:paraId="0B7EABFC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6C5403EF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E047B1" w14:paraId="6E27E4BA" w14:textId="743255D0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Hoang Gia Thien Phuc</w:t>
            </w:r>
          </w:p>
        </w:tc>
      </w:tr>
      <w:tr w:rsidRPr="001A1F29" w:rsidR="00527C7E" w:rsidTr="002D07EE" w14:paraId="21577469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15989221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Date</w:t>
            </w:r>
          </w:p>
        </w:tc>
        <w:tc>
          <w:tcPr>
            <w:tcW w:w="136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192ABC94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29/01/2021</w:t>
            </w:r>
          </w:p>
        </w:tc>
        <w:tc>
          <w:tcPr>
            <w:tcW w:w="69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17914346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Priority</w:t>
            </w:r>
          </w:p>
        </w:tc>
        <w:tc>
          <w:tcPr>
            <w:tcW w:w="1549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3ACE8F2D" w14:textId="38B53ED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High</w:t>
            </w:r>
          </w:p>
        </w:tc>
      </w:tr>
      <w:tr w:rsidRPr="001A1F29" w:rsidR="00527C7E" w:rsidTr="3476808A" w14:paraId="790850F2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hideMark/>
          </w:tcPr>
          <w:p w:rsidRPr="001A1F29" w:rsidR="00E047B1" w:rsidP="004D7C4B" w:rsidRDefault="00E047B1" w14:paraId="44272F61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Actor:</w:t>
            </w:r>
          </w:p>
          <w:p w:rsidRPr="001A1F29" w:rsidR="00E047B1" w:rsidP="004D7C4B" w:rsidRDefault="00E047B1" w14:paraId="2E516AB1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Manager</w:t>
            </w:r>
          </w:p>
          <w:p w:rsidRPr="001A1F29" w:rsidR="00E047B1" w:rsidP="004D7C4B" w:rsidRDefault="00E047B1" w14:paraId="0476C299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Summary:</w:t>
            </w:r>
          </w:p>
          <w:p w:rsidRPr="001A1F29" w:rsidR="00E047B1" w:rsidP="004D7C4B" w:rsidRDefault="00E047B1" w14:paraId="5B142732" w14:textId="350FA091">
            <w:pPr>
              <w:rPr>
                <w:rFonts w:eastAsia="Tahoma"/>
                <w:b/>
              </w:rPr>
            </w:pPr>
            <w:r w:rsidRPr="001A1F29">
              <w:rPr>
                <w:rFonts w:eastAsia="Tahoma"/>
              </w:rPr>
              <w:t xml:space="preserve">          This use case allows manager to create team of campaign</w:t>
            </w:r>
          </w:p>
          <w:p w:rsidRPr="001A1F29" w:rsidR="00E047B1" w:rsidP="004D7C4B" w:rsidRDefault="00E047B1" w14:paraId="2F308B2C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Goal:</w:t>
            </w:r>
          </w:p>
          <w:p w:rsidRPr="001A1F29" w:rsidR="00E047B1" w:rsidP="004D7C4B" w:rsidRDefault="00E047B1" w14:paraId="7457E0F0" w14:textId="6CCF7743">
            <w:pPr>
              <w:rPr>
                <w:rFonts w:eastAsia="Tahoma"/>
                <w:b/>
              </w:rPr>
            </w:pPr>
            <w:r w:rsidRPr="001A1F29">
              <w:tab/>
            </w:r>
            <w:r w:rsidRPr="001A1F29">
              <w:rPr>
                <w:rFonts w:eastAsia="Tahoma"/>
              </w:rPr>
              <w:t xml:space="preserve"> To create team of campaign</w:t>
            </w:r>
          </w:p>
          <w:p w:rsidRPr="001A1F29" w:rsidR="00E047B1" w:rsidP="004D7C4B" w:rsidRDefault="00E047B1" w14:paraId="6A5D3BBD" w14:textId="77777777">
            <w:pPr>
              <w:rPr>
                <w:rFonts w:eastAsia="Tahoma" w:cs="Tahoma"/>
                <w:b/>
                <w:u w:val="single"/>
              </w:rPr>
            </w:pPr>
            <w:r w:rsidRPr="001A1F29">
              <w:rPr>
                <w:rFonts w:eastAsia="Tahoma" w:cs="Tahoma"/>
                <w:b/>
                <w:u w:val="single"/>
              </w:rPr>
              <w:t>Triggers</w:t>
            </w:r>
          </w:p>
          <w:p w:rsidRPr="001A1F29" w:rsidR="00E047B1" w:rsidP="004D7C4B" w:rsidRDefault="3476808A" w14:paraId="15C9B8E0" w14:textId="55448469">
            <w:pPr>
              <w:rPr>
                <w:rFonts w:eastAsia="Tahoma"/>
              </w:rPr>
            </w:pPr>
            <w:r w:rsidRPr="3476808A">
              <w:rPr>
                <w:rFonts w:eastAsia="Tahoma"/>
              </w:rPr>
              <w:t xml:space="preserve">          Manager clicks “Create Team button” when creating campaign</w:t>
            </w:r>
          </w:p>
          <w:p w:rsidRPr="001A1F29" w:rsidR="00E047B1" w:rsidP="004D7C4B" w:rsidRDefault="00E047B1" w14:paraId="76C61C79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Preconditions:</w:t>
            </w:r>
          </w:p>
          <w:p w:rsidRPr="001A1F29" w:rsidR="00E047B1" w:rsidP="004D7C4B" w:rsidRDefault="00E047B1" w14:paraId="293F4984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PRE-1. User’s identity has been authenticated</w:t>
            </w:r>
          </w:p>
          <w:p w:rsidRPr="001A1F29" w:rsidR="00E047B1" w:rsidP="004D7C4B" w:rsidRDefault="00E047B1" w14:paraId="7BF414A8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PRE-2. User is authorized to Manager role</w:t>
            </w:r>
          </w:p>
          <w:p w:rsidRPr="001A1F29" w:rsidR="00E047B1" w:rsidP="004D7C4B" w:rsidRDefault="00E047B1" w14:paraId="5DC96AB7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Post Conditions:</w:t>
            </w:r>
          </w:p>
          <w:p w:rsidRPr="001A1F29" w:rsidR="00E047B1" w:rsidP="004D7C4B" w:rsidRDefault="3476808A" w14:paraId="130FC7B9" w14:textId="2D1D307F">
            <w:pPr>
              <w:rPr>
                <w:rFonts w:eastAsia="Tahoma"/>
              </w:rPr>
            </w:pPr>
            <w:r w:rsidRPr="3476808A">
              <w:rPr>
                <w:rFonts w:eastAsia="Tahoma"/>
              </w:rPr>
              <w:t xml:space="preserve">          POST-1. Entered team information is saved with campaign information. </w:t>
            </w:r>
          </w:p>
          <w:p w:rsidRPr="001A1F29" w:rsidR="00E047B1" w:rsidP="004D7C4B" w:rsidRDefault="00E047B1" w14:paraId="5F6DC47E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Main Success Scenario:</w:t>
            </w:r>
          </w:p>
          <w:p w:rsidRPr="001A1F29" w:rsidR="00E047B1" w:rsidP="004D7C4B" w:rsidRDefault="00E047B1" w14:paraId="11181022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</w:t>
            </w:r>
          </w:p>
          <w:tbl>
            <w:tblPr>
              <w:tblStyle w:val="TableGrid"/>
              <w:tblW w:w="8595" w:type="dxa"/>
              <w:tblInd w:w="180" w:type="dxa"/>
              <w:tblLook w:val="04A0" w:firstRow="1" w:lastRow="0" w:firstColumn="1" w:lastColumn="0" w:noHBand="0" w:noVBand="1"/>
            </w:tblPr>
            <w:tblGrid>
              <w:gridCol w:w="930"/>
              <w:gridCol w:w="3495"/>
              <w:gridCol w:w="4170"/>
            </w:tblGrid>
            <w:tr w:rsidRPr="001A1F29" w:rsidR="00E047B1" w:rsidTr="3476808A" w14:paraId="509E89AB" w14:textId="77777777">
              <w:tc>
                <w:tcPr>
                  <w:tcW w:w="930" w:type="dxa"/>
                </w:tcPr>
                <w:p w:rsidR="3476808A" w:rsidP="3476808A" w:rsidRDefault="3476808A" w14:paraId="6B4C5D45" w14:textId="73AFA7C9">
                  <w:pPr>
                    <w:ind w:left="0"/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imes New Roman"/>
                      <w:sz w:val="20"/>
                      <w:szCs w:val="20"/>
                    </w:rPr>
                    <w:t>No.</w:t>
                  </w:r>
                </w:p>
              </w:tc>
              <w:tc>
                <w:tcPr>
                  <w:tcW w:w="3495" w:type="dxa"/>
                </w:tcPr>
                <w:p w:rsidRPr="001A1F29" w:rsidR="00E047B1" w:rsidP="00E047B1" w:rsidRDefault="232967B1" w14:paraId="632FB394" w14:textId="34C62202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232967B1">
                    <w:rPr>
                      <w:rFonts w:eastAsia="Tahoma" w:cs="Tahoma"/>
                      <w:sz w:val="20"/>
                      <w:szCs w:val="20"/>
                    </w:rPr>
                    <w:t>Actor Action</w:t>
                  </w:r>
                </w:p>
              </w:tc>
              <w:tc>
                <w:tcPr>
                  <w:tcW w:w="4170" w:type="dxa"/>
                </w:tcPr>
                <w:p w:rsidRPr="001A1F29" w:rsidR="00E047B1" w:rsidP="00E047B1" w:rsidRDefault="00E047B1" w14:paraId="38091CB1" w14:textId="135F0885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  <w:r w:rsidRPr="232967B1" w:rsidR="232967B1">
                    <w:rPr>
                      <w:rFonts w:eastAsia="Tahoma" w:cs="Tahoma"/>
                      <w:sz w:val="20"/>
                      <w:szCs w:val="20"/>
                    </w:rPr>
                    <w:t xml:space="preserve"> Response</w:t>
                  </w:r>
                </w:p>
              </w:tc>
            </w:tr>
            <w:tr w:rsidRPr="001A1F29" w:rsidR="00E047B1" w:rsidTr="3476808A" w14:paraId="0B97C19E" w14:textId="77777777">
              <w:tc>
                <w:tcPr>
                  <w:tcW w:w="930" w:type="dxa"/>
                </w:tcPr>
                <w:p w:rsidR="3476808A" w:rsidP="004D7C4B" w:rsidRDefault="3476808A" w14:paraId="6941DB3B" w14:textId="5D78A1E6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imes New Roman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495" w:type="dxa"/>
                </w:tcPr>
                <w:p w:rsidRPr="001A1F29" w:rsidR="00E047B1" w:rsidP="00E047B1" w:rsidRDefault="3476808A" w14:paraId="6D143704" w14:textId="46E189A4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3476808A">
                    <w:rPr>
                      <w:rFonts w:eastAsia="Tahoma" w:cs="Tahoma"/>
                      <w:sz w:val="20"/>
                      <w:szCs w:val="20"/>
                    </w:rPr>
                    <w:t xml:space="preserve"> Manager clicks “Create Team” button</w:t>
                  </w:r>
                </w:p>
              </w:tc>
              <w:tc>
                <w:tcPr>
                  <w:tcW w:w="4170" w:type="dxa"/>
                </w:tcPr>
                <w:p w:rsidRPr="001A1F29" w:rsidR="00E047B1" w:rsidP="3476808A" w:rsidRDefault="3476808A" w14:paraId="0EA53426" w14:textId="444CE7AE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3476808A">
                    <w:rPr>
                      <w:rFonts w:eastAsia="Tahoma" w:cs="Tahoma"/>
                      <w:sz w:val="20"/>
                      <w:szCs w:val="20"/>
                    </w:rPr>
                    <w:t xml:space="preserve">System shows a page: </w:t>
                  </w:r>
                </w:p>
                <w:p w:rsidRPr="001A1F29" w:rsidR="00E047B1" w:rsidP="3476808A" w:rsidRDefault="3476808A" w14:paraId="19C1C6BB" w14:textId="1CFD97B8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ahoma" w:cs="Tahoma"/>
                      <w:sz w:val="20"/>
                      <w:szCs w:val="20"/>
                    </w:rPr>
                    <w:t xml:space="preserve"> - Name of Team: textbox, required</w:t>
                  </w:r>
                </w:p>
                <w:p w:rsidRPr="001A1F29" w:rsidR="00E047B1" w:rsidP="3476808A" w:rsidRDefault="3476808A" w14:paraId="2930001B" w14:textId="5390E468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ahoma" w:cs="Tahoma"/>
                      <w:sz w:val="20"/>
                      <w:szCs w:val="20"/>
                    </w:rPr>
                    <w:t xml:space="preserve"> - Mission: textbox, required</w:t>
                  </w:r>
                </w:p>
                <w:p w:rsidRPr="001A1F29" w:rsidR="00E047B1" w:rsidP="3476808A" w:rsidRDefault="3476808A" w14:paraId="7224B6DF" w14:textId="70ED2804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ahoma" w:cs="Tahoma"/>
                      <w:sz w:val="20"/>
                      <w:szCs w:val="20"/>
                    </w:rPr>
                    <w:t xml:space="preserve"> - Support scope:</w:t>
                  </w:r>
                </w:p>
                <w:p w:rsidRPr="001A1F29" w:rsidR="00E047B1" w:rsidP="3476808A" w:rsidRDefault="3476808A" w14:paraId="52E29626" w14:textId="517CCB94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ahoma" w:cs="Tahoma"/>
                      <w:sz w:val="20"/>
                      <w:szCs w:val="20"/>
                    </w:rPr>
                    <w:t xml:space="preserve">    +Hamlet: drop down list</w:t>
                  </w:r>
                </w:p>
                <w:p w:rsidRPr="001A1F29" w:rsidR="00E047B1" w:rsidP="3476808A" w:rsidRDefault="3476808A" w14:paraId="7149E7BE" w14:textId="67D6D66A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3476808A">
                    <w:rPr>
                      <w:rFonts w:eastAsia="Tahoma" w:cs="Tahoma"/>
                      <w:sz w:val="20"/>
                      <w:szCs w:val="20"/>
                    </w:rPr>
                    <w:t xml:space="preserve">    +Commune: drop down list</w:t>
                  </w:r>
                </w:p>
                <w:p w:rsidRPr="001A1F29" w:rsidR="00E047B1" w:rsidP="3476808A" w:rsidRDefault="3476808A" w14:paraId="51AFB921" w14:textId="0150F73C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ahoma" w:cs="Tahoma"/>
                      <w:sz w:val="20"/>
                      <w:szCs w:val="20"/>
                    </w:rPr>
                    <w:t xml:space="preserve"> - “Add Leader”: button</w:t>
                  </w:r>
                </w:p>
                <w:p w:rsidRPr="001A1F29" w:rsidR="00E047B1" w:rsidP="3476808A" w:rsidRDefault="3476808A" w14:paraId="2745041A" w14:textId="5637B864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ahoma" w:cs="Tahoma"/>
                      <w:sz w:val="20"/>
                      <w:szCs w:val="20"/>
                    </w:rPr>
                    <w:t xml:space="preserve"> - “Save”: button</w:t>
                  </w:r>
                </w:p>
                <w:p w:rsidRPr="001A1F29" w:rsidR="00E047B1" w:rsidP="3476808A" w:rsidRDefault="3476808A" w14:paraId="3B8F82C0" w14:textId="6D3150F0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3476808A">
                    <w:rPr>
                      <w:rFonts w:eastAsia="Tahoma" w:cs="Tahoma"/>
                      <w:sz w:val="20"/>
                      <w:szCs w:val="20"/>
                    </w:rPr>
                    <w:t xml:space="preserve"> - “Exit”: button</w:t>
                  </w:r>
                </w:p>
              </w:tc>
            </w:tr>
            <w:tr w:rsidRPr="001A1F29" w:rsidR="00E047B1" w:rsidTr="3476808A" w14:paraId="7E3332A9" w14:textId="77777777">
              <w:tc>
                <w:tcPr>
                  <w:tcW w:w="930" w:type="dxa"/>
                </w:tcPr>
                <w:p w:rsidR="3476808A" w:rsidP="004D7C4B" w:rsidRDefault="3476808A" w14:paraId="2963DF9C" w14:textId="16553DFE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imes New Roman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495" w:type="dxa"/>
                </w:tcPr>
                <w:p w:rsidRPr="001A1F29" w:rsidR="00E047B1" w:rsidP="3476808A" w:rsidRDefault="3476808A" w14:paraId="57EB70E9" w14:textId="3D88DAC8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ahoma" w:cs="Tahoma"/>
                      <w:sz w:val="20"/>
                      <w:szCs w:val="20"/>
                    </w:rPr>
                    <w:t>Manager inputs information of team</w:t>
                  </w:r>
                </w:p>
              </w:tc>
              <w:tc>
                <w:tcPr>
                  <w:tcW w:w="4170" w:type="dxa"/>
                </w:tcPr>
                <w:p w:rsidRPr="001A1F29" w:rsidR="00E047B1" w:rsidP="00E047B1" w:rsidRDefault="00E047B1" w14:paraId="7E57826B" w14:textId="77777777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</w:p>
              </w:tc>
            </w:tr>
            <w:tr w:rsidRPr="001A1F29" w:rsidR="00E047B1" w:rsidTr="3476808A" w14:paraId="33F7A670" w14:textId="77777777">
              <w:tc>
                <w:tcPr>
                  <w:tcW w:w="930" w:type="dxa"/>
                </w:tcPr>
                <w:p w:rsidR="3476808A" w:rsidP="004D7C4B" w:rsidRDefault="3476808A" w14:paraId="7AAAEA1D" w14:textId="5088ECBC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imes New Roman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495" w:type="dxa"/>
                </w:tcPr>
                <w:p w:rsidRPr="001A1F29" w:rsidR="00E047B1" w:rsidP="3476808A" w:rsidRDefault="3476808A" w14:paraId="2E3129A1" w14:textId="7FD51CC1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3476808A">
                    <w:rPr>
                      <w:rFonts w:eastAsia="Tahoma" w:cs="Tahoma"/>
                      <w:sz w:val="20"/>
                      <w:szCs w:val="20"/>
                    </w:rPr>
                    <w:t>Manager clicks “Save” button</w:t>
                  </w:r>
                </w:p>
                <w:p w:rsidRPr="001A1F29" w:rsidR="00E047B1" w:rsidP="3476808A" w:rsidRDefault="3476808A" w14:paraId="0D2B7DE6" w14:textId="6C386175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3476808A">
                    <w:rPr>
                      <w:rFonts w:eastAsia="Tahoma" w:cs="Tahoma"/>
                      <w:sz w:val="20"/>
                      <w:szCs w:val="20"/>
                    </w:rPr>
                    <w:t>[Alternative 1]</w:t>
                  </w:r>
                </w:p>
              </w:tc>
              <w:tc>
                <w:tcPr>
                  <w:tcW w:w="4170" w:type="dxa"/>
                </w:tcPr>
                <w:p w:rsidRPr="001A1F29" w:rsidR="00E047B1" w:rsidP="3476808A" w:rsidRDefault="3476808A" w14:paraId="4CE801FB" w14:textId="16B9CC12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3476808A">
                    <w:rPr>
                      <w:rFonts w:eastAsia="Tahoma" w:cs="Tahoma"/>
                      <w:sz w:val="20"/>
                      <w:szCs w:val="20"/>
                    </w:rPr>
                    <w:t>System validates information, save information and add team to the campaign</w:t>
                  </w:r>
                </w:p>
                <w:p w:rsidRPr="001A1F29" w:rsidR="00E047B1" w:rsidP="3476808A" w:rsidRDefault="3476808A" w14:paraId="5889A7CF" w14:textId="2FA001DC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3476808A">
                    <w:rPr>
                      <w:rFonts w:eastAsia="Tahoma" w:cs="Tahoma"/>
                      <w:sz w:val="20"/>
                      <w:szCs w:val="20"/>
                    </w:rPr>
                    <w:t>[Exception 1]</w:t>
                  </w:r>
                </w:p>
              </w:tc>
            </w:tr>
          </w:tbl>
          <w:p w:rsidRPr="001A1F29" w:rsidR="00E047B1" w:rsidP="004D7C4B" w:rsidRDefault="00E047B1" w14:paraId="4A272C44" w14:textId="72287115"/>
          <w:p w:rsidRPr="001A1F29" w:rsidR="00E047B1" w:rsidP="004D7C4B" w:rsidRDefault="3476808A" w14:paraId="4E311B90" w14:textId="574E87FC">
            <w:pPr>
              <w:rPr>
                <w:rFonts w:eastAsia="Tahoma" w:cs="Tahoma"/>
                <w:b/>
              </w:rPr>
            </w:pPr>
            <w:r w:rsidRPr="3476808A">
              <w:rPr>
                <w:rFonts w:eastAsia="Tahoma" w:cs="Tahoma"/>
                <w:b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180" w:type="dxa"/>
              <w:tblLook w:val="06A0" w:firstRow="1" w:lastRow="0" w:firstColumn="1" w:lastColumn="0" w:noHBand="1" w:noVBand="1"/>
            </w:tblPr>
            <w:tblGrid>
              <w:gridCol w:w="824"/>
              <w:gridCol w:w="4007"/>
              <w:gridCol w:w="3739"/>
            </w:tblGrid>
            <w:tr w:rsidR="3476808A" w:rsidTr="3476808A" w14:paraId="72C84AC7" w14:textId="77777777">
              <w:tc>
                <w:tcPr>
                  <w:tcW w:w="824" w:type="dxa"/>
                </w:tcPr>
                <w:p w:rsidR="3476808A" w:rsidP="004D7C4B" w:rsidRDefault="3476808A" w14:paraId="7ABCEAD1" w14:textId="7423BFBD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imes New Roman"/>
                      <w:sz w:val="20"/>
                      <w:szCs w:val="20"/>
                    </w:rPr>
                    <w:t>No.</w:t>
                  </w:r>
                </w:p>
              </w:tc>
              <w:tc>
                <w:tcPr>
                  <w:tcW w:w="4007" w:type="dxa"/>
                </w:tcPr>
                <w:p w:rsidR="3476808A" w:rsidP="3476808A" w:rsidRDefault="3476808A" w14:paraId="78B45C76" w14:textId="13F1BA5A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imes New Roman"/>
                      <w:sz w:val="20"/>
                      <w:szCs w:val="20"/>
                    </w:rPr>
                    <w:t>Actor Action</w:t>
                  </w:r>
                </w:p>
              </w:tc>
              <w:tc>
                <w:tcPr>
                  <w:tcW w:w="3739" w:type="dxa"/>
                </w:tcPr>
                <w:p w:rsidR="3476808A" w:rsidP="3476808A" w:rsidRDefault="3476808A" w14:paraId="47B39284" w14:textId="30378FAA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imes New Roman"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3476808A" w:rsidTr="3476808A" w14:paraId="0AE09782" w14:textId="77777777">
              <w:tc>
                <w:tcPr>
                  <w:tcW w:w="824" w:type="dxa"/>
                </w:tcPr>
                <w:p w:rsidR="3476808A" w:rsidP="004D7C4B" w:rsidRDefault="3476808A" w14:paraId="75B62474" w14:textId="1BF7FF4E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imes New Roman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007" w:type="dxa"/>
                </w:tcPr>
                <w:p w:rsidR="3476808A" w:rsidP="3476808A" w:rsidRDefault="3476808A" w14:paraId="3DD0ABB5" w14:textId="3A469CBD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imes New Roman"/>
                      <w:sz w:val="20"/>
                      <w:szCs w:val="20"/>
                    </w:rPr>
                    <w:t>Manager click “Exit” button</w:t>
                  </w:r>
                </w:p>
              </w:tc>
              <w:tc>
                <w:tcPr>
                  <w:tcW w:w="3739" w:type="dxa"/>
                </w:tcPr>
                <w:p w:rsidR="3476808A" w:rsidP="3476808A" w:rsidRDefault="3476808A" w14:paraId="52EC230F" w14:textId="027C9D28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imes New Roman"/>
                      <w:sz w:val="20"/>
                      <w:szCs w:val="20"/>
                    </w:rPr>
                    <w:t>System goes back to “Create campaign screen”.</w:t>
                  </w:r>
                </w:p>
              </w:tc>
            </w:tr>
          </w:tbl>
          <w:p w:rsidRPr="001A1F29" w:rsidR="00E047B1" w:rsidP="3476808A" w:rsidRDefault="00E047B1" w14:paraId="56735195" w14:textId="3651AAFC">
            <w:pPr>
              <w:ind w:left="0"/>
            </w:pPr>
          </w:p>
          <w:p w:rsidRPr="001A1F29" w:rsidR="00E047B1" w:rsidP="004D7C4B" w:rsidRDefault="3476808A" w14:paraId="4E98DD93" w14:textId="478D5BF3">
            <w:pPr>
              <w:rPr>
                <w:rFonts w:eastAsia="Tahoma" w:cs="Tahoma"/>
                <w:b/>
              </w:rPr>
            </w:pPr>
            <w:r w:rsidRPr="3476808A">
              <w:rPr>
                <w:rFonts w:eastAsia="Tahoma" w:cs="Tahoma"/>
                <w:b/>
              </w:rPr>
              <w:t>Exceptions:</w:t>
            </w:r>
          </w:p>
          <w:tbl>
            <w:tblPr>
              <w:tblStyle w:val="TableGrid"/>
              <w:tblW w:w="0" w:type="auto"/>
              <w:tblInd w:w="180" w:type="dxa"/>
              <w:tblLook w:val="04A0" w:firstRow="1" w:lastRow="0" w:firstColumn="1" w:lastColumn="0" w:noHBand="0" w:noVBand="1"/>
            </w:tblPr>
            <w:tblGrid>
              <w:gridCol w:w="824"/>
              <w:gridCol w:w="4008"/>
              <w:gridCol w:w="3738"/>
            </w:tblGrid>
            <w:tr w:rsidR="3476808A" w:rsidTr="3476808A" w14:paraId="57264F73" w14:textId="77777777">
              <w:tc>
                <w:tcPr>
                  <w:tcW w:w="824" w:type="dxa"/>
                </w:tcPr>
                <w:p w:rsidR="3476808A" w:rsidP="3476808A" w:rsidRDefault="3476808A" w14:paraId="0F80DAAB" w14:textId="7E60E3BC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imes New Roman"/>
                      <w:sz w:val="20"/>
                      <w:szCs w:val="20"/>
                    </w:rPr>
                    <w:t>No.</w:t>
                  </w:r>
                </w:p>
              </w:tc>
              <w:tc>
                <w:tcPr>
                  <w:tcW w:w="4008" w:type="dxa"/>
                </w:tcPr>
                <w:p w:rsidR="3476808A" w:rsidP="3476808A" w:rsidRDefault="3476808A" w14:paraId="301FF222" w14:textId="389BD3A2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3476808A">
                    <w:rPr>
                      <w:rFonts w:eastAsia="Tahoma" w:cs="Tahoma"/>
                      <w:sz w:val="20"/>
                      <w:szCs w:val="20"/>
                    </w:rPr>
                    <w:t>Actor Action</w:t>
                  </w:r>
                </w:p>
              </w:tc>
              <w:tc>
                <w:tcPr>
                  <w:tcW w:w="3738" w:type="dxa"/>
                </w:tcPr>
                <w:p w:rsidR="3476808A" w:rsidP="3476808A" w:rsidRDefault="3476808A" w14:paraId="0D1F9E77" w14:textId="065BC67E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3476808A">
                    <w:rPr>
                      <w:rFonts w:eastAsia="Tahoma" w:cs="Tahoma"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3476808A" w:rsidTr="3476808A" w14:paraId="1E170605" w14:textId="77777777">
              <w:tc>
                <w:tcPr>
                  <w:tcW w:w="824" w:type="dxa"/>
                </w:tcPr>
                <w:p w:rsidR="3476808A" w:rsidP="3476808A" w:rsidRDefault="3476808A" w14:paraId="36F2281A" w14:textId="320BFE96">
                  <w:pPr>
                    <w:spacing w:line="259" w:lineRule="auto"/>
                    <w:rPr>
                      <w:rFonts w:eastAsia="Times New Roman"/>
                      <w:sz w:val="20"/>
                      <w:szCs w:val="20"/>
                    </w:rPr>
                  </w:pPr>
                  <w:r w:rsidRPr="3476808A">
                    <w:rPr>
                      <w:rFonts w:eastAsia="Times New Roman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008" w:type="dxa"/>
                </w:tcPr>
                <w:p w:rsidR="3476808A" w:rsidP="3476808A" w:rsidRDefault="3476808A" w14:paraId="524970E2" w14:textId="53C54EDD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3476808A">
                    <w:rPr>
                      <w:rFonts w:eastAsia="Tahoma" w:cs="Tahoma"/>
                      <w:sz w:val="20"/>
                      <w:szCs w:val="20"/>
                    </w:rPr>
                    <w:t xml:space="preserve">Required information is empty  </w:t>
                  </w:r>
                </w:p>
              </w:tc>
              <w:tc>
                <w:tcPr>
                  <w:tcW w:w="3738" w:type="dxa"/>
                </w:tcPr>
                <w:p w:rsidR="3476808A" w:rsidP="3476808A" w:rsidRDefault="3476808A" w14:paraId="11EA31DB" w14:textId="4A099765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3476808A">
                    <w:rPr>
                      <w:rFonts w:eastAsia="Tahoma" w:cs="Tahoma"/>
                      <w:sz w:val="20"/>
                      <w:szCs w:val="20"/>
                    </w:rPr>
                    <w:t>System shows error message</w:t>
                  </w:r>
                </w:p>
              </w:tc>
            </w:tr>
          </w:tbl>
          <w:p w:rsidRPr="001A1F29" w:rsidR="00E047B1" w:rsidP="3476808A" w:rsidRDefault="3476808A" w14:paraId="7273A875" w14:textId="2523C582">
            <w:pPr>
              <w:ind w:left="0"/>
              <w:rPr>
                <w:rFonts w:eastAsia="Tahoma"/>
              </w:rPr>
            </w:pPr>
            <w:r w:rsidRPr="3476808A">
              <w:rPr>
                <w:rFonts w:eastAsia="Tahoma"/>
                <w:b/>
              </w:rPr>
              <w:t xml:space="preserve">   Relationships: </w:t>
            </w:r>
            <w:r w:rsidRPr="3476808A">
              <w:rPr>
                <w:rFonts w:eastAsia="Tahoma"/>
              </w:rPr>
              <w:t xml:space="preserve">included by Create Campaign, includes Add Leader to Team </w:t>
            </w:r>
          </w:p>
          <w:p w:rsidRPr="001A1F29" w:rsidR="00E047B1" w:rsidP="004D7C4B" w:rsidRDefault="00E047B1" w14:paraId="5A128DB5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Business Rules:</w:t>
            </w:r>
          </w:p>
          <w:p w:rsidRPr="001A1F29" w:rsidR="000E52F4" w:rsidP="004D7C4B" w:rsidRDefault="3476808A" w14:paraId="0607EC7E" w14:textId="5FF5DA50">
            <w:pPr>
              <w:rPr>
                <w:rFonts w:eastAsia="Tahoma"/>
              </w:rPr>
            </w:pPr>
            <w:r w:rsidRPr="3476808A">
              <w:rPr>
                <w:rFonts w:eastAsia="Tahoma"/>
              </w:rPr>
              <w:t xml:space="preserve">         </w:t>
            </w:r>
            <w:r w:rsidRPr="3476808A">
              <w:rPr>
                <w:rFonts w:eastAsia="Tahoma" w:cs="Tahoma"/>
                <w:i/>
              </w:rPr>
              <w:t>N/A</w:t>
            </w:r>
          </w:p>
        </w:tc>
      </w:tr>
    </w:tbl>
    <w:p w:rsidRPr="001A1F29" w:rsidR="000E52F4" w:rsidP="004D7C4B" w:rsidRDefault="5971CE1D" w14:paraId="4F165670" w14:textId="11ABA72A">
      <w:pPr>
        <w:pStyle w:val="Heading2"/>
      </w:pPr>
      <w:r>
        <w:t>Use Case Add accountant to Campaign</w:t>
      </w:r>
    </w:p>
    <w:p w:rsidRPr="001A1F29" w:rsidR="000E52F4" w:rsidP="004D7C4B" w:rsidRDefault="00F30D82" w14:paraId="26FEF0B6" w14:textId="71355F56">
      <w:pPr>
        <w:rPr>
          <w:rFonts w:eastAsia="Tahoma"/>
        </w:rPr>
      </w:pPr>
      <w:r>
        <w:drawing>
          <wp:inline wp14:editId="4A2BAA4D" wp14:anchorId="27975523">
            <wp:extent cx="5715000" cy="2159000"/>
            <wp:effectExtent l="0" t="0" r="0" b="0"/>
            <wp:docPr id="53" name="Picture 5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3"/>
                    <pic:cNvPicPr/>
                  </pic:nvPicPr>
                  <pic:blipFill>
                    <a:blip r:embed="Rc1e0783a35c345c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1"/>
        <w:gridCol w:w="2449"/>
        <w:gridCol w:w="1154"/>
        <w:gridCol w:w="757"/>
        <w:gridCol w:w="2129"/>
      </w:tblGrid>
      <w:tr w:rsidRPr="001A1F29" w:rsidR="00527C7E" w:rsidTr="3476808A" w14:paraId="16D5A59E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</w:tcPr>
          <w:p w:rsidRPr="001A1F29" w:rsidR="000E52F4" w:rsidP="004D7C4B" w:rsidRDefault="000E52F4" w14:paraId="1D6550C8" w14:textId="77777777">
            <w:pPr>
              <w:rPr>
                <w:rFonts w:eastAsia="Tahoma"/>
              </w:rPr>
            </w:pPr>
          </w:p>
          <w:p w:rsidRPr="001A1F29" w:rsidR="000E52F4" w:rsidP="004D7C4B" w:rsidRDefault="000E52F4" w14:paraId="52D8DA41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 CASE-6 SPECIFICATION</w:t>
            </w:r>
          </w:p>
          <w:p w:rsidRPr="001A1F29" w:rsidR="000E52F4" w:rsidP="004D7C4B" w:rsidRDefault="000E52F4" w14:paraId="6439C208" w14:textId="77777777">
            <w:pPr>
              <w:rPr>
                <w:rFonts w:eastAsia="Tahoma"/>
              </w:rPr>
            </w:pPr>
          </w:p>
        </w:tc>
      </w:tr>
      <w:tr w:rsidRPr="001A1F29" w:rsidR="00527C7E" w:rsidTr="3476808A" w14:paraId="6963A55B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1D3F69C7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24C9C6CB" w14:textId="2B686380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UC006</w:t>
            </w:r>
          </w:p>
        </w:tc>
        <w:tc>
          <w:tcPr>
            <w:tcW w:w="1059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6BDC28DE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7818C5A8" w14:textId="3578D223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527C7E" w:rsidTr="3476808A" w14:paraId="14813959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2ECB807B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49337E" w14:paraId="500CC227" w14:textId="56BB4F02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Add accountant to Campaign</w:t>
            </w:r>
          </w:p>
        </w:tc>
      </w:tr>
      <w:tr w:rsidRPr="001A1F29" w:rsidR="00527C7E" w:rsidTr="3476808A" w14:paraId="4FCA6BBB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3C81C361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593134FB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Hoang Gia Thien Phuc</w:t>
            </w:r>
          </w:p>
        </w:tc>
      </w:tr>
      <w:tr w:rsidRPr="001A1F29" w:rsidR="00527C7E" w:rsidTr="3476808A" w14:paraId="4BB5C991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2393CA04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Date</w:t>
            </w:r>
          </w:p>
        </w:tc>
        <w:tc>
          <w:tcPr>
            <w:tcW w:w="13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77B9B033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29/01/2021</w:t>
            </w:r>
          </w:p>
        </w:tc>
        <w:tc>
          <w:tcPr>
            <w:tcW w:w="6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29A98FF0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6903A3F4" w14:textId="3435343C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High</w:t>
            </w:r>
          </w:p>
        </w:tc>
      </w:tr>
      <w:tr w:rsidRPr="001A1F29" w:rsidR="00527C7E" w:rsidTr="3476808A" w14:paraId="273C4097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hideMark/>
          </w:tcPr>
          <w:p w:rsidRPr="001A1F29" w:rsidR="00D26E5B" w:rsidP="004D7C4B" w:rsidRDefault="00D26E5B" w14:paraId="0AE9C46C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Actor:</w:t>
            </w:r>
          </w:p>
          <w:p w:rsidRPr="001A1F29" w:rsidR="00D26E5B" w:rsidP="004D7C4B" w:rsidRDefault="00D26E5B" w14:paraId="452122A0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Manager</w:t>
            </w:r>
          </w:p>
          <w:p w:rsidRPr="001A1F29" w:rsidR="00D26E5B" w:rsidP="004D7C4B" w:rsidRDefault="00D26E5B" w14:paraId="233A213A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Summary:</w:t>
            </w:r>
          </w:p>
          <w:p w:rsidRPr="001A1F29" w:rsidR="00D26E5B" w:rsidP="004D7C4B" w:rsidRDefault="00D26E5B" w14:paraId="08198464" w14:textId="733677E0">
            <w:pPr>
              <w:rPr>
                <w:rFonts w:eastAsia="Tahoma"/>
                <w:b/>
              </w:rPr>
            </w:pPr>
            <w:r w:rsidRPr="001A1F29">
              <w:rPr>
                <w:rFonts w:eastAsia="Tahoma"/>
              </w:rPr>
              <w:t xml:space="preserve">          This use case allows manager to add accountant to campaign</w:t>
            </w:r>
          </w:p>
          <w:p w:rsidRPr="001A1F29" w:rsidR="00D26E5B" w:rsidP="004D7C4B" w:rsidRDefault="00D26E5B" w14:paraId="55F8AD65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Goal:</w:t>
            </w:r>
          </w:p>
          <w:p w:rsidRPr="001A1F29" w:rsidR="00D26E5B" w:rsidP="004D7C4B" w:rsidRDefault="00D26E5B" w14:paraId="4020D6F4" w14:textId="20F8BAF8">
            <w:pPr>
              <w:rPr>
                <w:rFonts w:eastAsia="Tahoma"/>
                <w:b/>
              </w:rPr>
            </w:pPr>
            <w:r w:rsidRPr="001A1F29">
              <w:tab/>
            </w:r>
            <w:r w:rsidRPr="001A1F29" w:rsidR="002515AF">
              <w:rPr>
                <w:rFonts w:eastAsia="Tahoma"/>
              </w:rPr>
              <w:t xml:space="preserve"> </w:t>
            </w:r>
            <w:r w:rsidRPr="001A1F29">
              <w:rPr>
                <w:rFonts w:eastAsia="Tahoma"/>
              </w:rPr>
              <w:t>To add accountant to campaign</w:t>
            </w:r>
          </w:p>
          <w:p w:rsidRPr="001A1F29" w:rsidR="00D26E5B" w:rsidP="004D7C4B" w:rsidRDefault="00D26E5B" w14:paraId="46E3319F" w14:textId="77777777">
            <w:pPr>
              <w:rPr>
                <w:rFonts w:eastAsia="Tahoma" w:cs="Tahoma"/>
                <w:b/>
                <w:u w:val="single"/>
              </w:rPr>
            </w:pPr>
            <w:r w:rsidRPr="001A1F29">
              <w:rPr>
                <w:rFonts w:eastAsia="Tahoma" w:cs="Tahoma"/>
                <w:b/>
                <w:u w:val="single"/>
              </w:rPr>
              <w:t>Triggers</w:t>
            </w:r>
          </w:p>
          <w:p w:rsidRPr="001A1F29" w:rsidR="00D26E5B" w:rsidP="004D7C4B" w:rsidRDefault="00D26E5B" w14:paraId="14F37895" w14:textId="1DA292E8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Manager </w:t>
            </w:r>
            <w:r w:rsidRPr="232967B1" w:rsidR="232967B1">
              <w:rPr>
                <w:rFonts w:eastAsia="Tahoma"/>
              </w:rPr>
              <w:t>clicks “Add</w:t>
            </w:r>
            <w:r w:rsidRPr="001A1F29">
              <w:rPr>
                <w:rFonts w:eastAsia="Tahoma"/>
              </w:rPr>
              <w:t xml:space="preserve"> Accountant</w:t>
            </w:r>
            <w:r w:rsidRPr="232967B1" w:rsidR="232967B1">
              <w:rPr>
                <w:rFonts w:eastAsia="Tahoma"/>
              </w:rPr>
              <w:t>” button</w:t>
            </w:r>
            <w:r w:rsidRPr="001A1F29">
              <w:rPr>
                <w:rFonts w:eastAsia="Tahoma"/>
              </w:rPr>
              <w:t xml:space="preserve"> when creating campaign</w:t>
            </w:r>
            <w:r w:rsidRPr="001A1F29" w:rsidR="007E4811">
              <w:rPr>
                <w:rFonts w:eastAsia="Tahoma"/>
              </w:rPr>
              <w:t>.</w:t>
            </w:r>
          </w:p>
          <w:p w:rsidRPr="001A1F29" w:rsidR="00D26E5B" w:rsidP="004D7C4B" w:rsidRDefault="00D26E5B" w14:paraId="5B659B1C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Preconditions:</w:t>
            </w:r>
          </w:p>
          <w:p w:rsidRPr="001A1F29" w:rsidR="00D26E5B" w:rsidP="004D7C4B" w:rsidRDefault="00D26E5B" w14:paraId="63FC56BD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PRE-1. User’s identity has been authenticated</w:t>
            </w:r>
          </w:p>
          <w:p w:rsidRPr="001A1F29" w:rsidR="00D26E5B" w:rsidP="004D7C4B" w:rsidRDefault="00D26E5B" w14:paraId="62987B22" w14:textId="2E875BC1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</w:t>
            </w:r>
            <w:r w:rsidRPr="001A1F29" w:rsidR="002515AF">
              <w:rPr>
                <w:rFonts w:eastAsia="Tahoma"/>
              </w:rPr>
              <w:t xml:space="preserve"> </w:t>
            </w:r>
            <w:r w:rsidRPr="001A1F29">
              <w:rPr>
                <w:rFonts w:eastAsia="Tahoma"/>
              </w:rPr>
              <w:t>PRE-2. User is authorized to Manager role</w:t>
            </w:r>
          </w:p>
          <w:p w:rsidRPr="001A1F29" w:rsidR="00D26E5B" w:rsidP="004D7C4B" w:rsidRDefault="00D26E5B" w14:paraId="0EB8A577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Post Conditions:</w:t>
            </w:r>
          </w:p>
          <w:p w:rsidRPr="001A1F29" w:rsidR="00D26E5B" w:rsidP="004D7C4B" w:rsidRDefault="00D26E5B" w14:paraId="5CB07F1A" w14:textId="2DB033D1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POST-1. Selected user is added to </w:t>
            </w:r>
            <w:r w:rsidRPr="001A1F29" w:rsidR="004171AC">
              <w:rPr>
                <w:rFonts w:eastAsia="Tahoma"/>
              </w:rPr>
              <w:t>campaign</w:t>
            </w:r>
            <w:r w:rsidRPr="001A1F29">
              <w:rPr>
                <w:rFonts w:eastAsia="Tahoma"/>
              </w:rPr>
              <w:t xml:space="preserve"> with Accountant role </w:t>
            </w:r>
          </w:p>
          <w:p w:rsidRPr="001A1F29" w:rsidR="00D26E5B" w:rsidP="004D7C4B" w:rsidRDefault="00D26E5B" w14:paraId="4117851D" w14:textId="23EB0FD4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Main Success Scenario:</w:t>
            </w:r>
          </w:p>
          <w:tbl>
            <w:tblPr>
              <w:tblStyle w:val="TableGrid"/>
              <w:tblW w:w="8595" w:type="dxa"/>
              <w:tblInd w:w="180" w:type="dxa"/>
              <w:tblLook w:val="04A0" w:firstRow="1" w:lastRow="0" w:firstColumn="1" w:lastColumn="0" w:noHBand="0" w:noVBand="1"/>
            </w:tblPr>
            <w:tblGrid>
              <w:gridCol w:w="900"/>
              <w:gridCol w:w="3465"/>
              <w:gridCol w:w="4230"/>
            </w:tblGrid>
            <w:tr w:rsidRPr="001A1F29" w:rsidR="00D26E5B" w:rsidTr="2EF18637" w14:paraId="3F2CC8BA" w14:textId="77777777">
              <w:tc>
                <w:tcPr>
                  <w:tcW w:w="900" w:type="dxa"/>
                </w:tcPr>
                <w:p w:rsidRPr="232967B1" w:rsidR="232967B1" w:rsidP="232967B1" w:rsidRDefault="232967B1" w14:paraId="3737C958" w14:textId="1BEDB53E">
                  <w:pPr>
                    <w:jc w:val="center"/>
                  </w:pPr>
                  <w:r w:rsidRPr="232967B1">
                    <w:rPr>
                      <w:rFonts w:eastAsia="Times New Roman"/>
                      <w:sz w:val="20"/>
                      <w:szCs w:val="20"/>
                    </w:rPr>
                    <w:t>No.</w:t>
                  </w:r>
                </w:p>
              </w:tc>
              <w:tc>
                <w:tcPr>
                  <w:tcW w:w="3465" w:type="dxa"/>
                </w:tcPr>
                <w:p w:rsidRPr="001A1F29" w:rsidR="00D26E5B" w:rsidP="00D26E5B" w:rsidRDefault="232967B1" w14:paraId="3E5A92CF" w14:textId="7DC6283F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232967B1">
                    <w:rPr>
                      <w:rFonts w:eastAsia="Tahoma" w:cs="Tahoma"/>
                      <w:sz w:val="20"/>
                      <w:szCs w:val="20"/>
                    </w:rPr>
                    <w:t>Actor Action</w:t>
                  </w:r>
                </w:p>
              </w:tc>
              <w:tc>
                <w:tcPr>
                  <w:tcW w:w="4230" w:type="dxa"/>
                </w:tcPr>
                <w:p w:rsidRPr="001A1F29" w:rsidR="00D26E5B" w:rsidP="00D26E5B" w:rsidRDefault="00D26E5B" w14:paraId="33BEF0E8" w14:textId="77777777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Pr="001A1F29" w:rsidR="00D26E5B" w:rsidTr="2EF18637" w14:paraId="7D2BEB9A" w14:textId="77777777">
              <w:tc>
                <w:tcPr>
                  <w:tcW w:w="900" w:type="dxa"/>
                </w:tcPr>
                <w:p w:rsidRPr="232967B1" w:rsidR="232967B1" w:rsidP="004D7C4B" w:rsidRDefault="232967B1" w14:paraId="7D0EC9AC" w14:textId="5D48FFCF">
                  <w:r w:rsidRPr="232967B1">
                    <w:rPr>
                      <w:rFonts w:eastAsia="Times New Roman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465" w:type="dxa"/>
                </w:tcPr>
                <w:p w:rsidRPr="001A1F29" w:rsidR="00D26E5B" w:rsidP="00D26E5B" w:rsidRDefault="232967B1" w14:paraId="341D563F" w14:textId="28D185E3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232967B1">
                    <w:rPr>
                      <w:rFonts w:eastAsia="Tahoma" w:cs="Tahoma"/>
                      <w:sz w:val="20"/>
                      <w:szCs w:val="20"/>
                    </w:rPr>
                    <w:t>Manager clicks “Add Accountant” button</w:t>
                  </w:r>
                </w:p>
              </w:tc>
              <w:tc>
                <w:tcPr>
                  <w:tcW w:w="4230" w:type="dxa"/>
                </w:tcPr>
                <w:p w:rsidRPr="001A1F29" w:rsidR="00D26E5B" w:rsidP="232967B1" w:rsidRDefault="232967B1" w14:paraId="4BFF7CB3" w14:textId="1C425EC2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232967B1">
                    <w:rPr>
                      <w:rFonts w:eastAsia="Tahoma" w:cs="Tahoma"/>
                      <w:sz w:val="20"/>
                      <w:szCs w:val="20"/>
                    </w:rPr>
                    <w:t>System shows a page:</w:t>
                  </w:r>
                </w:p>
                <w:p w:rsidRPr="001A1F29" w:rsidR="00D26E5B" w:rsidP="232967B1" w:rsidRDefault="232967B1" w14:paraId="77DEE0B6" w14:textId="209BB6D1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232967B1">
                    <w:rPr>
                      <w:rFonts w:eastAsia="Tahoma" w:cs="Tahoma"/>
                      <w:sz w:val="20"/>
                      <w:szCs w:val="20"/>
                    </w:rPr>
                    <w:t xml:space="preserve">   - Search: textbox, required</w:t>
                  </w:r>
                </w:p>
                <w:p w:rsidRPr="001A1F29" w:rsidR="00D26E5B" w:rsidP="2EF18637" w:rsidRDefault="2EF18637" w14:paraId="536E5C55" w14:textId="0A621078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ahoma" w:cs="Tahoma"/>
                      <w:sz w:val="20"/>
                      <w:szCs w:val="20"/>
                    </w:rPr>
                    <w:t xml:space="preserve">   - “Search”: button </w:t>
                  </w:r>
                </w:p>
                <w:p w:rsidRPr="001A1F29" w:rsidR="00D26E5B" w:rsidP="00D26E5B" w:rsidRDefault="2EF18637" w14:paraId="64827E16" w14:textId="683B87BD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  - “Exit”: button</w:t>
                  </w:r>
                </w:p>
              </w:tc>
            </w:tr>
            <w:tr w:rsidRPr="001A1F29" w:rsidR="00D26E5B" w:rsidTr="2EF18637" w14:paraId="6AF42E05" w14:textId="77777777">
              <w:tc>
                <w:tcPr>
                  <w:tcW w:w="900" w:type="dxa"/>
                </w:tcPr>
                <w:p w:rsidRPr="232967B1" w:rsidR="232967B1" w:rsidP="004D7C4B" w:rsidRDefault="232967B1" w14:paraId="4473DBDC" w14:textId="5BCED7AD">
                  <w:r w:rsidRPr="232967B1">
                    <w:rPr>
                      <w:rFonts w:eastAsia="Times New Roman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465" w:type="dxa"/>
                </w:tcPr>
                <w:p w:rsidRPr="001A1F29" w:rsidR="00D26E5B" w:rsidP="2EF18637" w:rsidRDefault="2EF18637" w14:paraId="0D0E1AB4" w14:textId="0871D437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2EF18637">
                    <w:rPr>
                      <w:rFonts w:eastAsia="Tahoma" w:cs="Tahoma"/>
                      <w:sz w:val="20"/>
                      <w:szCs w:val="20"/>
                    </w:rPr>
                    <w:t>Manager inputs phone or email to search user and clicks “Search” button</w:t>
                  </w:r>
                </w:p>
                <w:p w:rsidRPr="001A1F29" w:rsidR="00D26E5B" w:rsidP="00D26E5B" w:rsidRDefault="2EF18637" w14:paraId="18FA7C71" w14:textId="1FBDDA57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[Alternative 1]</w:t>
                  </w:r>
                </w:p>
              </w:tc>
              <w:tc>
                <w:tcPr>
                  <w:tcW w:w="4230" w:type="dxa"/>
                </w:tcPr>
                <w:p w:rsidRPr="001A1F29" w:rsidR="00D26E5B" w:rsidP="2EF18637" w:rsidRDefault="2EF18637" w14:paraId="14FA1B42" w14:textId="2A8E2D33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2EF18637">
                    <w:rPr>
                      <w:rFonts w:eastAsia="Tahoma" w:cs="Tahoma"/>
                      <w:sz w:val="20"/>
                      <w:szCs w:val="20"/>
                    </w:rPr>
                    <w:t>If system found user, system shows a frame</w:t>
                  </w:r>
                </w:p>
                <w:p w:rsidRPr="001A1F29" w:rsidR="00D26E5B" w:rsidP="2EF18637" w:rsidRDefault="2EF18637" w14:paraId="2150567B" w14:textId="3D5108A1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ahoma" w:cs="Tahoma"/>
                      <w:sz w:val="20"/>
                      <w:szCs w:val="20"/>
                    </w:rPr>
                    <w:t xml:space="preserve">  - Name: label</w:t>
                  </w:r>
                </w:p>
                <w:p w:rsidRPr="001A1F29" w:rsidR="00D26E5B" w:rsidP="2EF18637" w:rsidRDefault="2EF18637" w14:paraId="037316C0" w14:textId="0A4EBD73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 - “Add”: button</w:t>
                  </w:r>
                </w:p>
                <w:p w:rsidRPr="001A1F29" w:rsidR="00D26E5B" w:rsidP="2EF18637" w:rsidRDefault="2EF18637" w14:paraId="11B4A1B6" w14:textId="0919CA14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If system not found user</w:t>
                  </w:r>
                </w:p>
                <w:p w:rsidRPr="001A1F29" w:rsidR="00D26E5B" w:rsidP="2EF18637" w:rsidRDefault="2EF18637" w14:paraId="58BE7BF9" w14:textId="666B6B6A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 - Display message “Not found any user”</w:t>
                  </w:r>
                </w:p>
                <w:p w:rsidRPr="001A1F29" w:rsidR="00D26E5B" w:rsidP="00D26E5B" w:rsidRDefault="2EF18637" w14:paraId="5C84BA83" w14:textId="286A2E51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[Exception 1]</w:t>
                  </w:r>
                </w:p>
              </w:tc>
            </w:tr>
            <w:tr w:rsidRPr="001A1F29" w:rsidR="00D26E5B" w:rsidTr="2EF18637" w14:paraId="6BC896D2" w14:textId="77777777">
              <w:tc>
                <w:tcPr>
                  <w:tcW w:w="900" w:type="dxa"/>
                </w:tcPr>
                <w:p w:rsidRPr="232967B1" w:rsidR="232967B1" w:rsidP="004D7C4B" w:rsidRDefault="232967B1" w14:paraId="7CF2A629" w14:textId="25856443">
                  <w:r w:rsidRPr="232967B1">
                    <w:rPr>
                      <w:rFonts w:eastAsia="Times New Roman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465" w:type="dxa"/>
                </w:tcPr>
                <w:p w:rsidRPr="001A1F29" w:rsidR="00D26E5B" w:rsidP="00D26E5B" w:rsidRDefault="2EF18637" w14:paraId="34966E61" w14:textId="4838F999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2EF18637">
                    <w:rPr>
                      <w:rFonts w:eastAsia="Tahoma" w:cs="Tahoma"/>
                      <w:sz w:val="20"/>
                      <w:szCs w:val="20"/>
                    </w:rPr>
                    <w:t>Manager clicks “Add” button</w:t>
                  </w:r>
                </w:p>
              </w:tc>
              <w:tc>
                <w:tcPr>
                  <w:tcW w:w="4230" w:type="dxa"/>
                </w:tcPr>
                <w:p w:rsidRPr="001A1F29" w:rsidR="00D26E5B" w:rsidP="2EF18637" w:rsidRDefault="2EF18637" w14:paraId="293F80D6" w14:textId="5485E4E4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2EF18637">
                    <w:rPr>
                      <w:rFonts w:eastAsia="Tahoma" w:cs="Tahoma"/>
                      <w:sz w:val="20"/>
                      <w:szCs w:val="20"/>
                    </w:rPr>
                    <w:t>System validates information and add selected user to campaign with Accountant role.</w:t>
                  </w:r>
                </w:p>
                <w:p w:rsidRPr="001A1F29" w:rsidR="00D26E5B" w:rsidP="00D26E5B" w:rsidRDefault="2EF18637" w14:paraId="0A153CC2" w14:textId="2E9AE920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[Exception 2]</w:t>
                  </w:r>
                </w:p>
              </w:tc>
            </w:tr>
          </w:tbl>
          <w:p w:rsidR="2EF18637" w:rsidP="004D7C4B" w:rsidRDefault="2EF18637" w14:paraId="3A268E03" w14:textId="270A7DD7"/>
          <w:p w:rsidRPr="001A1F29" w:rsidR="00D26E5B" w:rsidP="2EF18637" w:rsidRDefault="00D26E5B" w14:paraId="33A92A7C" w14:textId="410EAF4C">
            <w:pPr>
              <w:ind w:left="0"/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   Alternative Scenario: </w:t>
            </w:r>
          </w:p>
          <w:tbl>
            <w:tblPr>
              <w:tblStyle w:val="TableGrid"/>
              <w:tblW w:w="0" w:type="auto"/>
              <w:tblInd w:w="180" w:type="dxa"/>
              <w:tblLook w:val="06A0" w:firstRow="1" w:lastRow="0" w:firstColumn="1" w:lastColumn="0" w:noHBand="1" w:noVBand="1"/>
            </w:tblPr>
            <w:tblGrid>
              <w:gridCol w:w="989"/>
              <w:gridCol w:w="3364"/>
              <w:gridCol w:w="4217"/>
            </w:tblGrid>
            <w:tr w:rsidR="2EF18637" w:rsidTr="2EF18637" w14:paraId="1C671A0C" w14:textId="77777777">
              <w:tc>
                <w:tcPr>
                  <w:tcW w:w="990" w:type="dxa"/>
                </w:tcPr>
                <w:p w:rsidR="2EF18637" w:rsidP="004D7C4B" w:rsidRDefault="2EF18637" w14:paraId="09099615" w14:textId="6848AA94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sz w:val="20"/>
                      <w:szCs w:val="20"/>
                    </w:rPr>
                    <w:t>No.</w:t>
                  </w:r>
                </w:p>
              </w:tc>
              <w:tc>
                <w:tcPr>
                  <w:tcW w:w="3375" w:type="dxa"/>
                </w:tcPr>
                <w:p w:rsidR="2EF18637" w:rsidP="2EF18637" w:rsidRDefault="2EF18637" w14:paraId="18F1016A" w14:textId="78599E4A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sz w:val="20"/>
                      <w:szCs w:val="20"/>
                    </w:rPr>
                    <w:t>Actor Action</w:t>
                  </w:r>
                </w:p>
              </w:tc>
              <w:tc>
                <w:tcPr>
                  <w:tcW w:w="4230" w:type="dxa"/>
                </w:tcPr>
                <w:p w:rsidR="2EF18637" w:rsidP="2EF18637" w:rsidRDefault="2EF18637" w14:paraId="643D697F" w14:textId="76977A71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2EF18637" w:rsidTr="2EF18637" w14:paraId="1F2605A6" w14:textId="77777777">
              <w:tc>
                <w:tcPr>
                  <w:tcW w:w="990" w:type="dxa"/>
                </w:tcPr>
                <w:p w:rsidR="2EF18637" w:rsidP="004D7C4B" w:rsidRDefault="2EF18637" w14:paraId="39706BF7" w14:textId="7304442C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375" w:type="dxa"/>
                </w:tcPr>
                <w:p w:rsidR="2EF18637" w:rsidP="2EF18637" w:rsidRDefault="2EF18637" w14:paraId="7DD8FA41" w14:textId="65982CFC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sz w:val="20"/>
                      <w:szCs w:val="20"/>
                    </w:rPr>
                    <w:t>Manager clicks “Exit” button</w:t>
                  </w:r>
                </w:p>
              </w:tc>
              <w:tc>
                <w:tcPr>
                  <w:tcW w:w="4230" w:type="dxa"/>
                </w:tcPr>
                <w:p w:rsidR="2EF18637" w:rsidP="2EF18637" w:rsidRDefault="2EF18637" w14:paraId="397E3BFC" w14:textId="6F0594F9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sz w:val="20"/>
                      <w:szCs w:val="20"/>
                    </w:rPr>
                    <w:t>System goes back to “Create Campaign Screen”</w:t>
                  </w:r>
                </w:p>
              </w:tc>
            </w:tr>
          </w:tbl>
          <w:p w:rsidRPr="001A1F29" w:rsidR="00D26E5B" w:rsidP="004D7C4B" w:rsidRDefault="00D26E5B" w14:paraId="66D667C2" w14:textId="5FDC7F0A">
            <w:pPr>
              <w:rPr>
                <w:rFonts w:eastAsia="Tahoma"/>
              </w:rPr>
            </w:pPr>
            <w:r w:rsidRPr="001A1F29">
              <w:rPr>
                <w:rFonts w:eastAsia="Tahoma" w:cs="Tahoma"/>
                <w:b/>
              </w:rPr>
              <w:t>Exceptions:</w:t>
            </w:r>
            <w:r w:rsidRPr="2EF18637" w:rsidR="2EF18637">
              <w:rPr>
                <w:rFonts w:eastAsia="Tahoma"/>
              </w:rPr>
              <w:t xml:space="preserve">        </w:t>
            </w:r>
          </w:p>
          <w:tbl>
            <w:tblPr>
              <w:tblStyle w:val="TableGrid"/>
              <w:tblW w:w="0" w:type="auto"/>
              <w:tblInd w:w="180" w:type="dxa"/>
              <w:tblLook w:val="06A0" w:firstRow="1" w:lastRow="0" w:firstColumn="1" w:lastColumn="0" w:noHBand="1" w:noVBand="1"/>
            </w:tblPr>
            <w:tblGrid>
              <w:gridCol w:w="959"/>
              <w:gridCol w:w="3380"/>
              <w:gridCol w:w="4231"/>
            </w:tblGrid>
            <w:tr w:rsidR="2EF18637" w:rsidTr="2EF18637" w14:paraId="66EDEC87" w14:textId="77777777">
              <w:tc>
                <w:tcPr>
                  <w:tcW w:w="960" w:type="dxa"/>
                </w:tcPr>
                <w:p w:rsidR="2EF18637" w:rsidP="004D7C4B" w:rsidRDefault="2EF18637" w14:paraId="6FCE0277" w14:textId="6F3B7A5B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sz w:val="20"/>
                      <w:szCs w:val="20"/>
                    </w:rPr>
                    <w:t>No.</w:t>
                  </w:r>
                </w:p>
              </w:tc>
              <w:tc>
                <w:tcPr>
                  <w:tcW w:w="3390" w:type="dxa"/>
                </w:tcPr>
                <w:p w:rsidR="2EF18637" w:rsidP="2EF18637" w:rsidRDefault="2EF18637" w14:paraId="58AA2C15" w14:textId="2376F0BA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sz w:val="20"/>
                      <w:szCs w:val="20"/>
                    </w:rPr>
                    <w:t>Actor Action</w:t>
                  </w:r>
                </w:p>
              </w:tc>
              <w:tc>
                <w:tcPr>
                  <w:tcW w:w="4245" w:type="dxa"/>
                </w:tcPr>
                <w:p w:rsidR="2EF18637" w:rsidP="2EF18637" w:rsidRDefault="2EF18637" w14:paraId="43AFD268" w14:textId="1607CB22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2EF18637" w:rsidTr="2EF18637" w14:paraId="4D0BCB22" w14:textId="77777777">
              <w:tc>
                <w:tcPr>
                  <w:tcW w:w="960" w:type="dxa"/>
                </w:tcPr>
                <w:p w:rsidR="2EF18637" w:rsidP="004D7C4B" w:rsidRDefault="2EF18637" w14:paraId="1EAE1445" w14:textId="0565EC4B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390" w:type="dxa"/>
                </w:tcPr>
                <w:p w:rsidR="2EF18637" w:rsidP="2EF18637" w:rsidRDefault="2EF18637" w14:paraId="3411CBDA" w14:textId="317C3139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sz w:val="20"/>
                      <w:szCs w:val="20"/>
                    </w:rPr>
                    <w:t>Required information is empty</w:t>
                  </w:r>
                </w:p>
              </w:tc>
              <w:tc>
                <w:tcPr>
                  <w:tcW w:w="4245" w:type="dxa"/>
                </w:tcPr>
                <w:p w:rsidR="2EF18637" w:rsidP="2EF18637" w:rsidRDefault="2EF18637" w14:paraId="455E6E78" w14:textId="450A3BD8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sz w:val="20"/>
                      <w:szCs w:val="20"/>
                    </w:rPr>
                    <w:t>System shows message “Please input phone or email to search user”</w:t>
                  </w:r>
                </w:p>
              </w:tc>
            </w:tr>
            <w:tr w:rsidR="2EF18637" w:rsidTr="2EF18637" w14:paraId="0AB067C5" w14:textId="77777777">
              <w:tc>
                <w:tcPr>
                  <w:tcW w:w="960" w:type="dxa"/>
                </w:tcPr>
                <w:p w:rsidR="2EF18637" w:rsidP="004D7C4B" w:rsidRDefault="2EF18637" w14:paraId="6B63C95A" w14:textId="3FC33BDA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390" w:type="dxa"/>
                </w:tcPr>
                <w:p w:rsidR="2EF18637" w:rsidP="2EF18637" w:rsidRDefault="2EF18637" w14:paraId="744DB9EF" w14:textId="1D18C858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sz w:val="20"/>
                      <w:szCs w:val="20"/>
                    </w:rPr>
                    <w:t xml:space="preserve">Manager selects user is already in another organization </w:t>
                  </w:r>
                  <w:r w:rsidRPr="71D65FC7" w:rsidR="004F4185">
                    <w:rPr>
                      <w:rFonts w:eastAsia="Times New Roman"/>
                      <w:sz w:val="20"/>
                      <w:szCs w:val="20"/>
                    </w:rPr>
                    <w:t xml:space="preserve">and </w:t>
                  </w:r>
                  <w:r w:rsidRPr="71D65FC7" w:rsidR="0040279B">
                    <w:rPr>
                      <w:rFonts w:eastAsia="Times New Roman"/>
                      <w:sz w:val="20"/>
                      <w:szCs w:val="20"/>
                    </w:rPr>
                    <w:t>in an active campaign</w:t>
                  </w:r>
                </w:p>
              </w:tc>
              <w:tc>
                <w:tcPr>
                  <w:tcW w:w="4245" w:type="dxa"/>
                </w:tcPr>
                <w:p w:rsidR="2EF18637" w:rsidP="2EF18637" w:rsidRDefault="2EF18637" w14:paraId="7D6A9742" w14:textId="6442C663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sz w:val="20"/>
                      <w:szCs w:val="20"/>
                    </w:rPr>
                    <w:t>System shows message “Can’t add because user is in another organization</w:t>
                  </w:r>
                  <w:r w:rsidRPr="71D65FC7" w:rsidR="00C6580A">
                    <w:rPr>
                      <w:rFonts w:eastAsia="Times New Roman"/>
                      <w:sz w:val="20"/>
                      <w:szCs w:val="20"/>
                    </w:rPr>
                    <w:t xml:space="preserve"> and in an active campaign</w:t>
                  </w:r>
                  <w:r w:rsidRPr="71D65FC7">
                    <w:rPr>
                      <w:rFonts w:eastAsia="Times New Roman"/>
                      <w:sz w:val="20"/>
                      <w:szCs w:val="20"/>
                    </w:rPr>
                    <w:t>”</w:t>
                  </w:r>
                </w:p>
              </w:tc>
            </w:tr>
          </w:tbl>
          <w:p w:rsidRPr="001A1F29" w:rsidR="000E52F4" w:rsidP="004D7C4B" w:rsidRDefault="3476808A" w14:paraId="24200E5E" w14:textId="25B0808E">
            <w:pPr>
              <w:rPr>
                <w:rFonts w:eastAsia="Tahoma"/>
                <w:b/>
              </w:rPr>
            </w:pPr>
            <w:r w:rsidRPr="3476808A">
              <w:rPr>
                <w:rFonts w:eastAsia="Tahoma"/>
                <w:b/>
              </w:rPr>
              <w:t xml:space="preserve">Relationships: </w:t>
            </w:r>
            <w:r w:rsidRPr="3476808A">
              <w:rPr>
                <w:rFonts w:eastAsia="Tahoma"/>
              </w:rPr>
              <w:t>included by Create Campaign</w:t>
            </w:r>
          </w:p>
          <w:p w:rsidRPr="001A1F29" w:rsidR="000E52F4" w:rsidP="004D7C4B" w:rsidRDefault="3476808A" w14:paraId="2ED24F59" w14:textId="079091E5">
            <w:pPr>
              <w:rPr>
                <w:rFonts w:eastAsia="Tahoma" w:cs="Tahoma"/>
                <w:b/>
              </w:rPr>
            </w:pPr>
            <w:r w:rsidRPr="3476808A">
              <w:rPr>
                <w:rFonts w:eastAsia="Tahoma" w:cs="Tahoma"/>
                <w:b/>
              </w:rPr>
              <w:t>Business Rules:</w:t>
            </w:r>
          </w:p>
          <w:p w:rsidRPr="001A1F29" w:rsidR="00EA4BD8" w:rsidP="004D7C4B" w:rsidRDefault="00EA4BD8" w14:paraId="5DC34509" w14:textId="682A19EF">
            <w:pPr>
              <w:rPr>
                <w:rFonts w:eastAsia="Tahoma"/>
              </w:rPr>
            </w:pPr>
            <w:r w:rsidRPr="71D65FC7">
              <w:rPr>
                <w:rFonts w:eastAsia="Tahoma"/>
                <w:b/>
              </w:rPr>
              <w:t xml:space="preserve">         </w:t>
            </w:r>
            <w:r w:rsidRPr="71D65FC7" w:rsidR="00E477D9">
              <w:rPr>
                <w:rFonts w:eastAsia="Tahoma"/>
              </w:rPr>
              <w:t xml:space="preserve">Selected </w:t>
            </w:r>
            <w:r w:rsidRPr="71D65FC7" w:rsidR="00860163">
              <w:rPr>
                <w:rFonts w:eastAsia="Tahoma"/>
              </w:rPr>
              <w:t xml:space="preserve">user </w:t>
            </w:r>
            <w:r w:rsidRPr="71D65FC7" w:rsidR="2EF18637">
              <w:rPr>
                <w:rFonts w:eastAsia="Tahoma"/>
              </w:rPr>
              <w:t>can't</w:t>
            </w:r>
            <w:r w:rsidRPr="71D65FC7" w:rsidR="00860163">
              <w:rPr>
                <w:rFonts w:eastAsia="Tahoma"/>
              </w:rPr>
              <w:t xml:space="preserve"> be in another </w:t>
            </w:r>
            <w:r w:rsidRPr="71D65FC7" w:rsidR="2EF18637">
              <w:rPr>
                <w:rFonts w:eastAsia="Tahoma"/>
              </w:rPr>
              <w:t>organization</w:t>
            </w:r>
            <w:r w:rsidRPr="71D65FC7" w:rsidR="004A0622">
              <w:rPr>
                <w:rFonts w:eastAsia="Tahoma"/>
              </w:rPr>
              <w:t xml:space="preserve"> </w:t>
            </w:r>
            <w:r w:rsidR="004A0622">
              <w:t>and in an active campaign</w:t>
            </w:r>
            <w:r w:rsidRPr="71D65FC7" w:rsidR="2EF18637">
              <w:rPr>
                <w:rFonts w:eastAsia="Tahoma"/>
              </w:rPr>
              <w:t>.</w:t>
            </w:r>
          </w:p>
        </w:tc>
      </w:tr>
    </w:tbl>
    <w:p w:rsidRPr="001A1F29" w:rsidR="000E52F4" w:rsidP="004D7C4B" w:rsidRDefault="5971CE1D" w14:paraId="4D869DEC" w14:textId="0138A864">
      <w:pPr>
        <w:pStyle w:val="Heading2"/>
      </w:pPr>
      <w:r>
        <w:t xml:space="preserve">Use Case Add Supervisor to Campaign </w:t>
      </w:r>
    </w:p>
    <w:p w:rsidRPr="001A1F29" w:rsidR="000E52F4" w:rsidP="004D7C4B" w:rsidRDefault="00F30D82" w14:paraId="406541FF" w14:textId="132DB2B1">
      <w:pPr>
        <w:rPr>
          <w:rFonts w:eastAsia="Tahoma"/>
        </w:rPr>
      </w:pPr>
      <w:r>
        <w:drawing>
          <wp:inline wp14:editId="21ABE5BF" wp14:anchorId="5B2CF801">
            <wp:extent cx="5715000" cy="2216785"/>
            <wp:effectExtent l="0" t="0" r="0" b="0"/>
            <wp:docPr id="52" name="Picture 5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2"/>
                    <pic:cNvPicPr/>
                  </pic:nvPicPr>
                  <pic:blipFill>
                    <a:blip r:embed="R5fd3fcc8ca0d46f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4"/>
        <w:gridCol w:w="2448"/>
        <w:gridCol w:w="1255"/>
        <w:gridCol w:w="656"/>
        <w:gridCol w:w="2127"/>
      </w:tblGrid>
      <w:tr w:rsidRPr="001A1F29" w:rsidR="00527C7E" w:rsidTr="00527C7E" w14:paraId="11C927B9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</w:tcPr>
          <w:p w:rsidRPr="001A1F29" w:rsidR="000E52F4" w:rsidP="004D7C4B" w:rsidRDefault="000E52F4" w14:paraId="07A1B69F" w14:textId="77777777">
            <w:pPr>
              <w:rPr>
                <w:rFonts w:eastAsia="Tahoma"/>
              </w:rPr>
            </w:pPr>
          </w:p>
          <w:p w:rsidRPr="001A1F29" w:rsidR="000E52F4" w:rsidP="004D7C4B" w:rsidRDefault="000E52F4" w14:paraId="61E7A336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 CASE-7 SPECIFICATION</w:t>
            </w:r>
          </w:p>
          <w:p w:rsidRPr="001A1F29" w:rsidR="000E52F4" w:rsidP="004D7C4B" w:rsidRDefault="000E52F4" w14:paraId="0E6D4A54" w14:textId="77777777">
            <w:pPr>
              <w:rPr>
                <w:rFonts w:eastAsia="Tahoma"/>
              </w:rPr>
            </w:pPr>
          </w:p>
        </w:tc>
      </w:tr>
      <w:tr w:rsidRPr="001A1F29" w:rsidR="00527C7E" w:rsidTr="00275D24" w14:paraId="56C7517C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6D05A850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No.</w:t>
            </w:r>
          </w:p>
        </w:tc>
        <w:tc>
          <w:tcPr>
            <w:tcW w:w="136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0D17098A" w14:textId="030A7E92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UC007</w:t>
            </w:r>
          </w:p>
        </w:tc>
        <w:tc>
          <w:tcPr>
            <w:tcW w:w="1063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47D5AC01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Version</w:t>
            </w:r>
          </w:p>
        </w:tc>
        <w:tc>
          <w:tcPr>
            <w:tcW w:w="118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6B347708" w14:textId="39E8EE4A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527C7E" w:rsidTr="00527C7E" w14:paraId="6992FE94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378DEB52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F30D82" w14:paraId="5A898A7F" w14:textId="4904D4AE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Add Supervisor to Campaign</w:t>
            </w:r>
          </w:p>
        </w:tc>
      </w:tr>
      <w:tr w:rsidRPr="001A1F29" w:rsidR="00527C7E" w:rsidTr="00527C7E" w14:paraId="52BF10E2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473D68CE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19EA760A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Hoang Gia Thien Phuc</w:t>
            </w:r>
          </w:p>
        </w:tc>
      </w:tr>
      <w:tr w:rsidRPr="001A1F29" w:rsidR="00527C7E" w:rsidTr="00275D24" w14:paraId="2CA49335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06F7913C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Date</w:t>
            </w:r>
          </w:p>
        </w:tc>
        <w:tc>
          <w:tcPr>
            <w:tcW w:w="136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628B6A2F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29/01/2021</w:t>
            </w:r>
          </w:p>
        </w:tc>
        <w:tc>
          <w:tcPr>
            <w:tcW w:w="69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1975808B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Priority</w:t>
            </w:r>
          </w:p>
        </w:tc>
        <w:tc>
          <w:tcPr>
            <w:tcW w:w="1549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4BD10473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&lt;High&gt;</w:t>
            </w:r>
          </w:p>
        </w:tc>
      </w:tr>
      <w:tr w:rsidRPr="001A1F29" w:rsidR="00527C7E" w:rsidTr="2BB670EB" w14:paraId="7BF7A64B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hideMark/>
          </w:tcPr>
          <w:p w:rsidRPr="001A1F29" w:rsidR="007C4140" w:rsidP="004D7C4B" w:rsidRDefault="007C4140" w14:paraId="1282F4A8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Actor:</w:t>
            </w:r>
          </w:p>
          <w:p w:rsidRPr="001A1F29" w:rsidR="007C4140" w:rsidP="004D7C4B" w:rsidRDefault="007C4140" w14:paraId="44F09A3C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Manager</w:t>
            </w:r>
          </w:p>
          <w:p w:rsidRPr="001A1F29" w:rsidR="007C4140" w:rsidP="004D7C4B" w:rsidRDefault="007C4140" w14:paraId="5D59DB64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Summary:</w:t>
            </w:r>
          </w:p>
          <w:p w:rsidRPr="001A1F29" w:rsidR="007C4140" w:rsidP="004D7C4B" w:rsidRDefault="007C4140" w14:paraId="5B42853C" w14:textId="180D607D">
            <w:pPr>
              <w:rPr>
                <w:rFonts w:eastAsia="Tahoma"/>
                <w:b/>
              </w:rPr>
            </w:pPr>
            <w:r w:rsidRPr="001A1F29">
              <w:rPr>
                <w:rFonts w:eastAsia="Tahoma"/>
              </w:rPr>
              <w:t xml:space="preserve">          This use case allows manager to add </w:t>
            </w:r>
            <w:r w:rsidR="00275D24">
              <w:rPr>
                <w:rFonts w:eastAsia="Tahoma"/>
              </w:rPr>
              <w:t>supervisor</w:t>
            </w:r>
            <w:r w:rsidRPr="001A1F29">
              <w:rPr>
                <w:rFonts w:eastAsia="Tahoma"/>
              </w:rPr>
              <w:t xml:space="preserve"> to campaign</w:t>
            </w:r>
          </w:p>
          <w:p w:rsidRPr="001A1F29" w:rsidR="007C4140" w:rsidP="004D7C4B" w:rsidRDefault="007C4140" w14:paraId="21FE3CF2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Goal:</w:t>
            </w:r>
          </w:p>
          <w:p w:rsidRPr="001A1F29" w:rsidR="007C4140" w:rsidP="004D7C4B" w:rsidRDefault="007C4140" w14:paraId="3174C3D7" w14:textId="202869DF">
            <w:pPr>
              <w:rPr>
                <w:rFonts w:eastAsia="Tahoma"/>
                <w:b/>
              </w:rPr>
            </w:pPr>
            <w:r w:rsidRPr="001A1F29">
              <w:tab/>
            </w:r>
            <w:r w:rsidRPr="001A1F29">
              <w:rPr>
                <w:rFonts w:eastAsia="Tahoma"/>
              </w:rPr>
              <w:t xml:space="preserve"> To add </w:t>
            </w:r>
            <w:r w:rsidR="00275D24">
              <w:rPr>
                <w:rFonts w:eastAsia="Tahoma"/>
              </w:rPr>
              <w:t>supervisor</w:t>
            </w:r>
            <w:r w:rsidRPr="001A1F29">
              <w:rPr>
                <w:rFonts w:eastAsia="Tahoma"/>
              </w:rPr>
              <w:t xml:space="preserve"> to campaign</w:t>
            </w:r>
          </w:p>
          <w:p w:rsidRPr="001A1F29" w:rsidR="007C4140" w:rsidP="004D7C4B" w:rsidRDefault="007C4140" w14:paraId="6789E439" w14:textId="77777777">
            <w:pPr>
              <w:rPr>
                <w:rFonts w:eastAsia="Tahoma" w:cs="Tahoma"/>
                <w:b/>
                <w:u w:val="single"/>
              </w:rPr>
            </w:pPr>
            <w:r w:rsidRPr="001A1F29">
              <w:rPr>
                <w:rFonts w:eastAsia="Tahoma" w:cs="Tahoma"/>
                <w:b/>
                <w:u w:val="single"/>
              </w:rPr>
              <w:t>Triggers</w:t>
            </w:r>
          </w:p>
          <w:p w:rsidRPr="001A1F29" w:rsidR="007C4140" w:rsidP="004D7C4B" w:rsidRDefault="007C4140" w14:paraId="300545BC" w14:textId="3608D99E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Manager </w:t>
            </w:r>
            <w:r w:rsidRPr="232967B1">
              <w:rPr>
                <w:rFonts w:eastAsia="Tahoma"/>
              </w:rPr>
              <w:t>clicks “Add</w:t>
            </w:r>
            <w:r w:rsidRPr="001A1F29">
              <w:rPr>
                <w:rFonts w:eastAsia="Tahoma"/>
              </w:rPr>
              <w:t xml:space="preserve"> </w:t>
            </w:r>
            <w:r w:rsidR="00820230">
              <w:rPr>
                <w:rFonts w:eastAsia="Tahoma"/>
              </w:rPr>
              <w:t>Supervisor</w:t>
            </w:r>
            <w:r w:rsidRPr="232967B1">
              <w:rPr>
                <w:rFonts w:eastAsia="Tahoma"/>
              </w:rPr>
              <w:t>” button</w:t>
            </w:r>
            <w:r w:rsidRPr="001A1F29">
              <w:rPr>
                <w:rFonts w:eastAsia="Tahoma"/>
              </w:rPr>
              <w:t xml:space="preserve"> when creating campaign.</w:t>
            </w:r>
          </w:p>
          <w:p w:rsidRPr="001A1F29" w:rsidR="007C4140" w:rsidP="004D7C4B" w:rsidRDefault="007C4140" w14:paraId="55510DC5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Preconditions:</w:t>
            </w:r>
          </w:p>
          <w:p w:rsidRPr="001A1F29" w:rsidR="007C4140" w:rsidP="004D7C4B" w:rsidRDefault="007C4140" w14:paraId="218A1B8E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PRE-1. User’s identity has been authenticated</w:t>
            </w:r>
          </w:p>
          <w:p w:rsidRPr="001A1F29" w:rsidR="007C4140" w:rsidP="004D7C4B" w:rsidRDefault="007C4140" w14:paraId="4A4FDA05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PRE-2. User is authorized to Manager role</w:t>
            </w:r>
          </w:p>
          <w:p w:rsidRPr="001A1F29" w:rsidR="007C4140" w:rsidP="004D7C4B" w:rsidRDefault="007C4140" w14:paraId="746BDDEF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Post Conditions:</w:t>
            </w:r>
          </w:p>
          <w:p w:rsidRPr="001A1F29" w:rsidR="007C4140" w:rsidP="004D7C4B" w:rsidRDefault="007C4140" w14:paraId="692E1E25" w14:textId="7ADD08C3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POST-1. Selected user is added to campaign with </w:t>
            </w:r>
            <w:r w:rsidR="00DA67D5">
              <w:rPr>
                <w:rFonts w:eastAsia="Tahoma"/>
              </w:rPr>
              <w:t>Supervisor</w:t>
            </w:r>
            <w:r w:rsidRPr="001A1F29">
              <w:rPr>
                <w:rFonts w:eastAsia="Tahoma"/>
              </w:rPr>
              <w:t xml:space="preserve"> role </w:t>
            </w:r>
            <w:r w:rsidR="002906D6">
              <w:rPr>
                <w:rFonts w:eastAsia="Tahoma"/>
              </w:rPr>
              <w:t xml:space="preserve">with teams </w:t>
            </w:r>
            <w:r w:rsidR="0090422C">
              <w:rPr>
                <w:rFonts w:eastAsia="Tahoma"/>
              </w:rPr>
              <w:t>that</w:t>
            </w:r>
            <w:r w:rsidR="005148AA">
              <w:rPr>
                <w:rFonts w:eastAsia="Tahoma"/>
              </w:rPr>
              <w:t xml:space="preserve"> supervise by </w:t>
            </w:r>
            <w:r w:rsidR="004F1A43">
              <w:rPr>
                <w:rFonts w:eastAsia="Tahoma"/>
              </w:rPr>
              <w:t>added Supervisor</w:t>
            </w:r>
          </w:p>
          <w:p w:rsidRPr="001A1F29" w:rsidR="007C4140" w:rsidP="004D7C4B" w:rsidRDefault="007C4140" w14:paraId="29476941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Main Success Scenario:</w:t>
            </w:r>
          </w:p>
          <w:tbl>
            <w:tblPr>
              <w:tblStyle w:val="TableGrid"/>
              <w:tblW w:w="8595" w:type="dxa"/>
              <w:tblInd w:w="180" w:type="dxa"/>
              <w:tblLook w:val="04A0" w:firstRow="1" w:lastRow="0" w:firstColumn="1" w:lastColumn="0" w:noHBand="0" w:noVBand="1"/>
            </w:tblPr>
            <w:tblGrid>
              <w:gridCol w:w="900"/>
              <w:gridCol w:w="3465"/>
              <w:gridCol w:w="4230"/>
            </w:tblGrid>
            <w:tr w:rsidRPr="001A1F29" w:rsidR="007C4140" w:rsidTr="00382CF2" w14:paraId="2B234014" w14:textId="77777777">
              <w:tc>
                <w:tcPr>
                  <w:tcW w:w="900" w:type="dxa"/>
                </w:tcPr>
                <w:p w:rsidRPr="232967B1" w:rsidR="007C4140" w:rsidP="007C4140" w:rsidRDefault="007C4140" w14:paraId="339DA719" w14:textId="77777777">
                  <w:pPr>
                    <w:jc w:val="center"/>
                  </w:pPr>
                  <w:r w:rsidRPr="232967B1">
                    <w:rPr>
                      <w:rFonts w:eastAsia="Times New Roman"/>
                      <w:sz w:val="20"/>
                      <w:szCs w:val="20"/>
                    </w:rPr>
                    <w:t>No.</w:t>
                  </w:r>
                </w:p>
              </w:tc>
              <w:tc>
                <w:tcPr>
                  <w:tcW w:w="3465" w:type="dxa"/>
                </w:tcPr>
                <w:p w:rsidRPr="001A1F29" w:rsidR="007C4140" w:rsidP="007C4140" w:rsidRDefault="007C4140" w14:paraId="422044AC" w14:textId="77777777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232967B1">
                    <w:rPr>
                      <w:rFonts w:eastAsia="Tahoma" w:cs="Tahoma"/>
                      <w:sz w:val="20"/>
                      <w:szCs w:val="20"/>
                    </w:rPr>
                    <w:t>Actor Action</w:t>
                  </w:r>
                </w:p>
              </w:tc>
              <w:tc>
                <w:tcPr>
                  <w:tcW w:w="4230" w:type="dxa"/>
                </w:tcPr>
                <w:p w:rsidRPr="001A1F29" w:rsidR="007C4140" w:rsidP="007C4140" w:rsidRDefault="007C4140" w14:paraId="6AF7451C" w14:textId="77777777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Pr="001A1F29" w:rsidR="007C4140" w:rsidTr="00382CF2" w14:paraId="5E868A24" w14:textId="77777777">
              <w:tc>
                <w:tcPr>
                  <w:tcW w:w="900" w:type="dxa"/>
                </w:tcPr>
                <w:p w:rsidRPr="232967B1" w:rsidR="007C4140" w:rsidP="004D7C4B" w:rsidRDefault="007C4140" w14:paraId="025E1151" w14:textId="77777777">
                  <w:r w:rsidRPr="232967B1">
                    <w:rPr>
                      <w:rFonts w:eastAsia="Times New Roman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465" w:type="dxa"/>
                </w:tcPr>
                <w:p w:rsidRPr="001A1F29" w:rsidR="007C4140" w:rsidP="007C4140" w:rsidRDefault="007C4140" w14:paraId="6DCAFFEE" w14:textId="5FF95211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232967B1">
                    <w:rPr>
                      <w:rFonts w:eastAsia="Tahoma" w:cs="Tahoma"/>
                      <w:sz w:val="20"/>
                      <w:szCs w:val="20"/>
                    </w:rPr>
                    <w:t xml:space="preserve">Manager clicks “Add </w:t>
                  </w:r>
                  <w:r w:rsidR="00B72D6A">
                    <w:rPr>
                      <w:rFonts w:eastAsia="Tahoma" w:cs="Tahoma"/>
                      <w:sz w:val="20"/>
                      <w:szCs w:val="20"/>
                    </w:rPr>
                    <w:t>Supervisor</w:t>
                  </w:r>
                  <w:r w:rsidRPr="232967B1">
                    <w:rPr>
                      <w:rFonts w:eastAsia="Tahoma" w:cs="Tahoma"/>
                      <w:sz w:val="20"/>
                      <w:szCs w:val="20"/>
                    </w:rPr>
                    <w:t>” button</w:t>
                  </w:r>
                </w:p>
              </w:tc>
              <w:tc>
                <w:tcPr>
                  <w:tcW w:w="4230" w:type="dxa"/>
                </w:tcPr>
                <w:p w:rsidRPr="001A1F29" w:rsidR="007C4140" w:rsidP="007C4140" w:rsidRDefault="007C4140" w14:paraId="1FC92D73" w14:textId="77777777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232967B1">
                    <w:rPr>
                      <w:rFonts w:eastAsia="Tahoma" w:cs="Tahoma"/>
                      <w:sz w:val="20"/>
                      <w:szCs w:val="20"/>
                    </w:rPr>
                    <w:t>System shows a page:</w:t>
                  </w:r>
                </w:p>
                <w:p w:rsidRPr="001A1F29" w:rsidR="007C4140" w:rsidP="007C4140" w:rsidRDefault="007C4140" w14:paraId="03E1530C" w14:textId="77777777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232967B1">
                    <w:rPr>
                      <w:rFonts w:eastAsia="Tahoma" w:cs="Tahoma"/>
                      <w:sz w:val="20"/>
                      <w:szCs w:val="20"/>
                    </w:rPr>
                    <w:t xml:space="preserve">   - Search: textbox, required</w:t>
                  </w:r>
                </w:p>
                <w:p w:rsidRPr="001A1F29" w:rsidR="007C4140" w:rsidP="007C4140" w:rsidRDefault="007C4140" w14:paraId="763BA4A9" w14:textId="77777777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ahoma" w:cs="Tahoma"/>
                      <w:sz w:val="20"/>
                      <w:szCs w:val="20"/>
                    </w:rPr>
                    <w:t xml:space="preserve">   - “Search”: button </w:t>
                  </w:r>
                </w:p>
                <w:p w:rsidRPr="001A1F29" w:rsidR="007C4140" w:rsidP="007C4140" w:rsidRDefault="007C4140" w14:paraId="6928D52A" w14:textId="77777777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ahoma" w:cs="Tahoma"/>
                      <w:sz w:val="20"/>
                      <w:szCs w:val="20"/>
                    </w:rPr>
                    <w:t xml:space="preserve">   - “Exit”: button</w:t>
                  </w:r>
                </w:p>
              </w:tc>
            </w:tr>
            <w:tr w:rsidRPr="001A1F29" w:rsidR="007C4140" w:rsidTr="00382CF2" w14:paraId="19132821" w14:textId="77777777">
              <w:tc>
                <w:tcPr>
                  <w:tcW w:w="900" w:type="dxa"/>
                </w:tcPr>
                <w:p w:rsidRPr="232967B1" w:rsidR="007C4140" w:rsidP="004D7C4B" w:rsidRDefault="007C4140" w14:paraId="6A6E77C5" w14:textId="77777777">
                  <w:r w:rsidRPr="232967B1">
                    <w:rPr>
                      <w:rFonts w:eastAsia="Times New Roman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465" w:type="dxa"/>
                </w:tcPr>
                <w:p w:rsidRPr="001A1F29" w:rsidR="007C4140" w:rsidP="007C4140" w:rsidRDefault="007C4140" w14:paraId="2AF5A19A" w14:textId="77777777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2EF18637">
                    <w:rPr>
                      <w:rFonts w:eastAsia="Tahoma" w:cs="Tahoma"/>
                      <w:sz w:val="20"/>
                      <w:szCs w:val="20"/>
                    </w:rPr>
                    <w:t>Manager inputs phone or email to search user and clicks “Search” button</w:t>
                  </w:r>
                </w:p>
                <w:p w:rsidRPr="001A1F29" w:rsidR="007C4140" w:rsidP="007C4140" w:rsidRDefault="007C4140" w14:paraId="2C454D0A" w14:textId="77777777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ahoma" w:cs="Tahoma"/>
                      <w:sz w:val="20"/>
                      <w:szCs w:val="20"/>
                    </w:rPr>
                    <w:t>[Alternative 1]</w:t>
                  </w:r>
                </w:p>
              </w:tc>
              <w:tc>
                <w:tcPr>
                  <w:tcW w:w="4230" w:type="dxa"/>
                </w:tcPr>
                <w:p w:rsidRPr="001A1F29" w:rsidR="007C4140" w:rsidP="007C4140" w:rsidRDefault="007C4140" w14:paraId="79A94608" w14:textId="77777777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2EF18637">
                    <w:rPr>
                      <w:rFonts w:eastAsia="Tahoma" w:cs="Tahoma"/>
                      <w:sz w:val="20"/>
                      <w:szCs w:val="20"/>
                    </w:rPr>
                    <w:t>If system found user, system shows a frame</w:t>
                  </w:r>
                </w:p>
                <w:p w:rsidRPr="001A1F29" w:rsidR="007C4140" w:rsidP="007C4140" w:rsidRDefault="007C4140" w14:paraId="6DF09318" w14:textId="77777777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ahoma" w:cs="Tahoma"/>
                      <w:sz w:val="20"/>
                      <w:szCs w:val="20"/>
                    </w:rPr>
                    <w:t xml:space="preserve">  - Name: label</w:t>
                  </w:r>
                </w:p>
                <w:p w:rsidRPr="004E34BC" w:rsidR="00E82A3A" w:rsidP="007C4140" w:rsidRDefault="007C4140" w14:paraId="46676ADF" w14:textId="0DB5448E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2EF18637">
                    <w:rPr>
                      <w:rFonts w:eastAsia="Tahoma" w:cs="Tahoma"/>
                      <w:sz w:val="20"/>
                      <w:szCs w:val="20"/>
                    </w:rPr>
                    <w:t xml:space="preserve">  - “Add”: button</w:t>
                  </w:r>
                </w:p>
                <w:p w:rsidRPr="001A1F29" w:rsidR="007C4140" w:rsidP="007C4140" w:rsidRDefault="007C4140" w14:paraId="01295E62" w14:textId="77777777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ahoma" w:cs="Tahoma"/>
                      <w:sz w:val="20"/>
                      <w:szCs w:val="20"/>
                    </w:rPr>
                    <w:t>If system not found user</w:t>
                  </w:r>
                </w:p>
                <w:p w:rsidRPr="001A1F29" w:rsidR="007C4140" w:rsidP="007C4140" w:rsidRDefault="007C4140" w14:paraId="2B168B1A" w14:textId="77777777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ahoma" w:cs="Tahoma"/>
                      <w:sz w:val="20"/>
                      <w:szCs w:val="20"/>
                    </w:rPr>
                    <w:t xml:space="preserve">  - Display message “Not found any user”</w:t>
                  </w:r>
                </w:p>
                <w:p w:rsidRPr="001A1F29" w:rsidR="007C4140" w:rsidP="007C4140" w:rsidRDefault="007C4140" w14:paraId="1AE33273" w14:textId="77777777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ahoma" w:cs="Tahoma"/>
                      <w:sz w:val="20"/>
                      <w:szCs w:val="20"/>
                    </w:rPr>
                    <w:t>[Exception 1]</w:t>
                  </w:r>
                </w:p>
              </w:tc>
            </w:tr>
            <w:tr w:rsidRPr="001A1F29" w:rsidR="007C4140" w:rsidTr="00382CF2" w14:paraId="6910630B" w14:textId="77777777">
              <w:tc>
                <w:tcPr>
                  <w:tcW w:w="900" w:type="dxa"/>
                </w:tcPr>
                <w:p w:rsidRPr="000D72EA" w:rsidR="007C4140" w:rsidP="004D7C4B" w:rsidRDefault="007C4140" w14:paraId="0EF73A9E" w14:textId="77777777">
                  <w:pPr>
                    <w:rPr>
                      <w:sz w:val="20"/>
                      <w:szCs w:val="20"/>
                    </w:rPr>
                  </w:pPr>
                  <w:r w:rsidRPr="000D72EA">
                    <w:rPr>
                      <w:rFonts w:eastAsia="Times New Roman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465" w:type="dxa"/>
                </w:tcPr>
                <w:p w:rsidRPr="000D72EA" w:rsidR="007C4140" w:rsidP="007C4140" w:rsidRDefault="007C4140" w14:paraId="3D907935" w14:textId="77777777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000D72EA">
                    <w:rPr>
                      <w:rFonts w:eastAsia="Tahoma" w:cs="Tahoma"/>
                      <w:sz w:val="20"/>
                      <w:szCs w:val="20"/>
                    </w:rPr>
                    <w:t>Manager clicks “Add” button</w:t>
                  </w:r>
                </w:p>
              </w:tc>
              <w:tc>
                <w:tcPr>
                  <w:tcW w:w="4230" w:type="dxa"/>
                </w:tcPr>
                <w:p w:rsidRPr="000D72EA" w:rsidR="007C4140" w:rsidP="007C4140" w:rsidRDefault="007C4140" w14:paraId="6A86B21E" w14:textId="742449B2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000D72EA">
                    <w:rPr>
                      <w:rFonts w:eastAsia="Tahoma" w:cs="Tahoma"/>
                      <w:sz w:val="20"/>
                      <w:szCs w:val="20"/>
                    </w:rPr>
                    <w:t xml:space="preserve">System validates information and add selected user to campaign with </w:t>
                  </w:r>
                  <w:r w:rsidRPr="000D72EA" w:rsidR="000C2BFC">
                    <w:rPr>
                      <w:rFonts w:eastAsia="Tahoma" w:cs="Tahoma"/>
                      <w:sz w:val="20"/>
                      <w:szCs w:val="20"/>
                    </w:rPr>
                    <w:t>Supervisor</w:t>
                  </w:r>
                  <w:r w:rsidRPr="000D72EA">
                    <w:rPr>
                      <w:rFonts w:eastAsia="Tahoma" w:cs="Tahoma"/>
                      <w:sz w:val="20"/>
                      <w:szCs w:val="20"/>
                    </w:rPr>
                    <w:t xml:space="preserve"> role.</w:t>
                  </w:r>
                </w:p>
                <w:p w:rsidRPr="000D72EA" w:rsidR="007C4140" w:rsidP="007C4140" w:rsidRDefault="007C4140" w14:paraId="4C6C128C" w14:textId="77777777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000D72EA">
                    <w:rPr>
                      <w:rFonts w:eastAsia="Tahoma" w:cs="Tahoma"/>
                      <w:sz w:val="20"/>
                      <w:szCs w:val="20"/>
                    </w:rPr>
                    <w:t>[Exception 2]</w:t>
                  </w:r>
                </w:p>
              </w:tc>
            </w:tr>
            <w:tr w:rsidRPr="001A1F29" w:rsidR="009404C1" w:rsidTr="00382CF2" w14:paraId="4D91B15C" w14:textId="77777777">
              <w:tc>
                <w:tcPr>
                  <w:tcW w:w="900" w:type="dxa"/>
                </w:tcPr>
                <w:p w:rsidRPr="000D72EA" w:rsidR="009404C1" w:rsidP="004D7C4B" w:rsidRDefault="009404C1" w14:paraId="1D18CCC6" w14:textId="0CC696FF">
                  <w:pPr>
                    <w:rPr>
                      <w:sz w:val="20"/>
                      <w:szCs w:val="20"/>
                    </w:rPr>
                  </w:pPr>
                  <w:r w:rsidRPr="000D72EA"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3465" w:type="dxa"/>
                </w:tcPr>
                <w:p w:rsidRPr="000D72EA" w:rsidR="009404C1" w:rsidP="007C4140" w:rsidRDefault="009404C1" w14:paraId="5B74825F" w14:textId="5B7C94FD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</w:p>
              </w:tc>
              <w:tc>
                <w:tcPr>
                  <w:tcW w:w="4230" w:type="dxa"/>
                </w:tcPr>
                <w:p w:rsidRPr="000D72EA" w:rsidR="009404C1" w:rsidP="007C4140" w:rsidRDefault="001E74D8" w14:paraId="4AB9CEA5" w14:textId="77777777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000D72EA">
                    <w:rPr>
                      <w:rFonts w:eastAsia="Tahoma" w:cs="Tahoma"/>
                      <w:sz w:val="20"/>
                      <w:szCs w:val="20"/>
                    </w:rPr>
                    <w:t>System shows a page:</w:t>
                  </w:r>
                </w:p>
                <w:p w:rsidRPr="000D72EA" w:rsidR="006D024B" w:rsidP="007C4140" w:rsidRDefault="001E74D8" w14:paraId="44EA9DAC" w14:textId="77777777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000D72EA">
                    <w:rPr>
                      <w:rFonts w:eastAsia="Tahoma" w:cs="Tahoma"/>
                      <w:sz w:val="20"/>
                      <w:szCs w:val="20"/>
                    </w:rPr>
                    <w:t xml:space="preserve">  - </w:t>
                  </w:r>
                  <w:r w:rsidRPr="000D72EA" w:rsidR="00E0123A">
                    <w:rPr>
                      <w:rFonts w:eastAsia="Tahoma" w:cs="Tahoma"/>
                      <w:sz w:val="20"/>
                      <w:szCs w:val="20"/>
                    </w:rPr>
                    <w:t xml:space="preserve">List of Team: list, </w:t>
                  </w:r>
                  <w:r w:rsidRPr="000D72EA" w:rsidR="006D024B">
                    <w:rPr>
                      <w:rFonts w:eastAsia="Tahoma" w:cs="Tahoma"/>
                      <w:sz w:val="20"/>
                      <w:szCs w:val="20"/>
                    </w:rPr>
                    <w:t>data from created teams</w:t>
                  </w:r>
                  <w:r w:rsidRPr="000D72EA" w:rsidR="00322BBF">
                    <w:rPr>
                      <w:rFonts w:eastAsia="Tahoma" w:cs="Tahoma"/>
                      <w:sz w:val="20"/>
                      <w:szCs w:val="20"/>
                    </w:rPr>
                    <w:t xml:space="preserve"> of campaign</w:t>
                  </w:r>
                </w:p>
                <w:p w:rsidRPr="000D72EA" w:rsidR="00C96667" w:rsidP="007C4140" w:rsidRDefault="00C96667" w14:paraId="1FBA6A6E" w14:textId="3DEB1937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000D72EA">
                    <w:rPr>
                      <w:rFonts w:eastAsia="Tahoma" w:cs="Tahoma"/>
                      <w:sz w:val="20"/>
                      <w:szCs w:val="20"/>
                    </w:rPr>
                    <w:t xml:space="preserve">  - “</w:t>
                  </w:r>
                  <w:r w:rsidRPr="000D72EA" w:rsidR="006B337A">
                    <w:rPr>
                      <w:rFonts w:eastAsia="Tahoma" w:cs="Tahoma"/>
                      <w:sz w:val="20"/>
                      <w:szCs w:val="20"/>
                    </w:rPr>
                    <w:t>Save</w:t>
                  </w:r>
                  <w:r w:rsidRPr="000D72EA">
                    <w:rPr>
                      <w:rFonts w:eastAsia="Tahoma" w:cs="Tahoma"/>
                      <w:sz w:val="20"/>
                      <w:szCs w:val="20"/>
                    </w:rPr>
                    <w:t>”</w:t>
                  </w:r>
                  <w:r w:rsidRPr="000D72EA" w:rsidR="006B337A">
                    <w:rPr>
                      <w:rFonts w:eastAsia="Tahoma" w:cs="Tahoma"/>
                      <w:sz w:val="20"/>
                      <w:szCs w:val="20"/>
                    </w:rPr>
                    <w:t>: button</w:t>
                  </w:r>
                </w:p>
              </w:tc>
            </w:tr>
            <w:tr w:rsidRPr="001A1F29" w:rsidR="00D911D4" w:rsidTr="00382CF2" w14:paraId="3734C95B" w14:textId="77777777">
              <w:tc>
                <w:tcPr>
                  <w:tcW w:w="900" w:type="dxa"/>
                </w:tcPr>
                <w:p w:rsidRPr="000D72EA" w:rsidR="00D911D4" w:rsidP="004D7C4B" w:rsidRDefault="005D2570" w14:paraId="6C0BB4AF" w14:textId="71BBBA7D">
                  <w:pPr>
                    <w:rPr>
                      <w:sz w:val="20"/>
                      <w:szCs w:val="20"/>
                    </w:rPr>
                  </w:pPr>
                  <w:r w:rsidRPr="000D72EA"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3465" w:type="dxa"/>
                </w:tcPr>
                <w:p w:rsidRPr="000D72EA" w:rsidR="00D911D4" w:rsidP="007C4140" w:rsidRDefault="005D2570" w14:paraId="181F879A" w14:textId="41B1FDAE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000D72EA">
                    <w:rPr>
                      <w:rFonts w:eastAsia="Tahoma" w:cs="Tahoma"/>
                      <w:sz w:val="20"/>
                      <w:szCs w:val="20"/>
                    </w:rPr>
                    <w:t xml:space="preserve">Manager chooses teams </w:t>
                  </w:r>
                  <w:r w:rsidRPr="000D72EA" w:rsidR="00E40199">
                    <w:rPr>
                      <w:rFonts w:eastAsia="Tahoma" w:cs="Tahoma"/>
                      <w:sz w:val="20"/>
                      <w:szCs w:val="20"/>
                    </w:rPr>
                    <w:t xml:space="preserve">that </w:t>
                  </w:r>
                  <w:r w:rsidRPr="000D72EA" w:rsidR="00CD79D0">
                    <w:rPr>
                      <w:rFonts w:eastAsia="Tahoma" w:cs="Tahoma"/>
                      <w:sz w:val="20"/>
                      <w:szCs w:val="20"/>
                    </w:rPr>
                    <w:t>supervise</w:t>
                  </w:r>
                  <w:r w:rsidRPr="000D72EA" w:rsidR="006D6421">
                    <w:rPr>
                      <w:rFonts w:eastAsia="Tahoma" w:cs="Tahoma"/>
                      <w:sz w:val="20"/>
                      <w:szCs w:val="20"/>
                    </w:rPr>
                    <w:t xml:space="preserve"> by </w:t>
                  </w:r>
                  <w:r w:rsidRPr="000D72EA" w:rsidR="00A57F8E">
                    <w:rPr>
                      <w:rFonts w:eastAsia="Tahoma" w:cs="Tahoma"/>
                      <w:sz w:val="20"/>
                      <w:szCs w:val="20"/>
                    </w:rPr>
                    <w:t>added Supervisor</w:t>
                  </w:r>
                  <w:r w:rsidRPr="000D72EA" w:rsidR="006B337A">
                    <w:rPr>
                      <w:rFonts w:eastAsia="Tahoma" w:cs="Tahoma"/>
                      <w:sz w:val="20"/>
                      <w:szCs w:val="20"/>
                    </w:rPr>
                    <w:t xml:space="preserve"> and clicks </w:t>
                  </w:r>
                  <w:r w:rsidRPr="000D72EA" w:rsidR="00153556">
                    <w:rPr>
                      <w:rFonts w:eastAsia="Tahoma" w:cs="Tahoma"/>
                      <w:sz w:val="20"/>
                      <w:szCs w:val="20"/>
                    </w:rPr>
                    <w:t>“Save” button</w:t>
                  </w:r>
                </w:p>
              </w:tc>
              <w:tc>
                <w:tcPr>
                  <w:tcW w:w="4230" w:type="dxa"/>
                </w:tcPr>
                <w:p w:rsidRPr="000D72EA" w:rsidR="00D911D4" w:rsidP="007C4140" w:rsidRDefault="00D41166" w14:paraId="24BF4ED2" w14:textId="18FED8A7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000D72EA">
                    <w:rPr>
                      <w:rFonts w:eastAsia="Tahoma" w:cs="Tahoma"/>
                      <w:sz w:val="20"/>
                      <w:szCs w:val="20"/>
                    </w:rPr>
                    <w:t xml:space="preserve">System validates information and </w:t>
                  </w:r>
                  <w:r w:rsidRPr="000D72EA" w:rsidR="000C3790">
                    <w:rPr>
                      <w:rFonts w:eastAsia="Tahoma" w:cs="Tahoma"/>
                      <w:sz w:val="20"/>
                      <w:szCs w:val="20"/>
                    </w:rPr>
                    <w:t xml:space="preserve">save teams that </w:t>
                  </w:r>
                  <w:r w:rsidRPr="000D72EA" w:rsidR="00EF31B8">
                    <w:rPr>
                      <w:rFonts w:eastAsia="Tahoma" w:cs="Tahoma"/>
                      <w:sz w:val="20"/>
                      <w:szCs w:val="20"/>
                    </w:rPr>
                    <w:t>supervise</w:t>
                  </w:r>
                  <w:r w:rsidRPr="000D72EA" w:rsidR="000C3790">
                    <w:rPr>
                      <w:rFonts w:eastAsia="Tahoma" w:cs="Tahoma"/>
                      <w:sz w:val="20"/>
                      <w:szCs w:val="20"/>
                    </w:rPr>
                    <w:t xml:space="preserve"> by added Supervisor</w:t>
                  </w:r>
                </w:p>
                <w:p w:rsidRPr="000D72EA" w:rsidR="000C3790" w:rsidP="007C4140" w:rsidRDefault="000C3790" w14:paraId="0CA1D353" w14:textId="4AA9AF57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000D72EA">
                    <w:rPr>
                      <w:rFonts w:eastAsia="Tahoma" w:cs="Tahoma"/>
                      <w:sz w:val="20"/>
                      <w:szCs w:val="20"/>
                    </w:rPr>
                    <w:t>[Exception 3, 4]</w:t>
                  </w:r>
                </w:p>
              </w:tc>
            </w:tr>
          </w:tbl>
          <w:p w:rsidR="007C4140" w:rsidP="004D7C4B" w:rsidRDefault="007C4140" w14:paraId="34B48333" w14:textId="77777777"/>
          <w:p w:rsidRPr="001A1F29" w:rsidR="007C4140" w:rsidP="007C4140" w:rsidRDefault="007C4140" w14:paraId="0C1A0C14" w14:textId="77777777">
            <w:pPr>
              <w:ind w:left="0"/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   Alternative Scenario: </w:t>
            </w:r>
          </w:p>
          <w:tbl>
            <w:tblPr>
              <w:tblStyle w:val="TableGrid"/>
              <w:tblW w:w="0" w:type="auto"/>
              <w:tblInd w:w="180" w:type="dxa"/>
              <w:tblLook w:val="06A0" w:firstRow="1" w:lastRow="0" w:firstColumn="1" w:lastColumn="0" w:noHBand="1" w:noVBand="1"/>
            </w:tblPr>
            <w:tblGrid>
              <w:gridCol w:w="989"/>
              <w:gridCol w:w="3364"/>
              <w:gridCol w:w="4217"/>
            </w:tblGrid>
            <w:tr w:rsidR="007C4140" w:rsidTr="00382CF2" w14:paraId="751040AE" w14:textId="77777777">
              <w:tc>
                <w:tcPr>
                  <w:tcW w:w="990" w:type="dxa"/>
                </w:tcPr>
                <w:p w:rsidR="007C4140" w:rsidP="004D7C4B" w:rsidRDefault="007C4140" w14:paraId="5E4E18DB" w14:textId="77777777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imes New Roman"/>
                      <w:sz w:val="20"/>
                      <w:szCs w:val="20"/>
                    </w:rPr>
                    <w:t>No.</w:t>
                  </w:r>
                </w:p>
              </w:tc>
              <w:tc>
                <w:tcPr>
                  <w:tcW w:w="3375" w:type="dxa"/>
                </w:tcPr>
                <w:p w:rsidR="007C4140" w:rsidP="007C4140" w:rsidRDefault="007C4140" w14:paraId="751C6F3C" w14:textId="77777777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imes New Roman"/>
                      <w:sz w:val="20"/>
                      <w:szCs w:val="20"/>
                    </w:rPr>
                    <w:t>Actor Action</w:t>
                  </w:r>
                </w:p>
              </w:tc>
              <w:tc>
                <w:tcPr>
                  <w:tcW w:w="4230" w:type="dxa"/>
                </w:tcPr>
                <w:p w:rsidR="007C4140" w:rsidP="007C4140" w:rsidRDefault="007C4140" w14:paraId="5EE43D4B" w14:textId="77777777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imes New Roman"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007C4140" w:rsidTr="00382CF2" w14:paraId="6BB5098A" w14:textId="77777777">
              <w:tc>
                <w:tcPr>
                  <w:tcW w:w="990" w:type="dxa"/>
                </w:tcPr>
                <w:p w:rsidR="007C4140" w:rsidP="004D7C4B" w:rsidRDefault="007C4140" w14:paraId="0B8E5CA2" w14:textId="77777777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imes New Roman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375" w:type="dxa"/>
                </w:tcPr>
                <w:p w:rsidR="007C4140" w:rsidP="007C4140" w:rsidRDefault="007C4140" w14:paraId="6F846B6B" w14:textId="77777777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imes New Roman"/>
                      <w:sz w:val="20"/>
                      <w:szCs w:val="20"/>
                    </w:rPr>
                    <w:t>Manager clicks “Exit” button</w:t>
                  </w:r>
                </w:p>
              </w:tc>
              <w:tc>
                <w:tcPr>
                  <w:tcW w:w="4230" w:type="dxa"/>
                </w:tcPr>
                <w:p w:rsidR="007C4140" w:rsidP="007C4140" w:rsidRDefault="007C4140" w14:paraId="4619ED65" w14:textId="77777777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imes New Roman"/>
                      <w:sz w:val="20"/>
                      <w:szCs w:val="20"/>
                    </w:rPr>
                    <w:t>System goes back to “Create Campaign Screen”</w:t>
                  </w:r>
                </w:p>
              </w:tc>
            </w:tr>
          </w:tbl>
          <w:p w:rsidRPr="001A1F29" w:rsidR="007C4140" w:rsidP="004D7C4B" w:rsidRDefault="007C4140" w14:paraId="1B3BE8C6" w14:textId="77777777">
            <w:pPr>
              <w:rPr>
                <w:rFonts w:eastAsia="Tahoma"/>
              </w:rPr>
            </w:pPr>
            <w:r w:rsidRPr="001A1F29">
              <w:rPr>
                <w:rFonts w:eastAsia="Tahoma" w:cs="Tahoma"/>
                <w:b/>
              </w:rPr>
              <w:t>Exceptions:</w:t>
            </w:r>
            <w:r w:rsidRPr="2EF18637">
              <w:rPr>
                <w:rFonts w:eastAsia="Tahoma"/>
              </w:rPr>
              <w:t xml:space="preserve">        </w:t>
            </w:r>
          </w:p>
          <w:tbl>
            <w:tblPr>
              <w:tblStyle w:val="TableGrid"/>
              <w:tblW w:w="0" w:type="auto"/>
              <w:tblInd w:w="180" w:type="dxa"/>
              <w:tblLook w:val="06A0" w:firstRow="1" w:lastRow="0" w:firstColumn="1" w:lastColumn="0" w:noHBand="1" w:noVBand="1"/>
            </w:tblPr>
            <w:tblGrid>
              <w:gridCol w:w="959"/>
              <w:gridCol w:w="3380"/>
              <w:gridCol w:w="4231"/>
            </w:tblGrid>
            <w:tr w:rsidR="007C4140" w:rsidTr="00382CF2" w14:paraId="00EF935D" w14:textId="77777777">
              <w:tc>
                <w:tcPr>
                  <w:tcW w:w="960" w:type="dxa"/>
                </w:tcPr>
                <w:p w:rsidR="007C4140" w:rsidP="004D7C4B" w:rsidRDefault="007C4140" w14:paraId="645DAE4C" w14:textId="77777777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imes New Roman"/>
                      <w:sz w:val="20"/>
                      <w:szCs w:val="20"/>
                    </w:rPr>
                    <w:t>No.</w:t>
                  </w:r>
                </w:p>
              </w:tc>
              <w:tc>
                <w:tcPr>
                  <w:tcW w:w="3390" w:type="dxa"/>
                </w:tcPr>
                <w:p w:rsidR="007C4140" w:rsidP="007C4140" w:rsidRDefault="007C4140" w14:paraId="78F4868D" w14:textId="77777777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imes New Roman"/>
                      <w:sz w:val="20"/>
                      <w:szCs w:val="20"/>
                    </w:rPr>
                    <w:t>Actor Action</w:t>
                  </w:r>
                </w:p>
              </w:tc>
              <w:tc>
                <w:tcPr>
                  <w:tcW w:w="4245" w:type="dxa"/>
                </w:tcPr>
                <w:p w:rsidR="007C4140" w:rsidP="007C4140" w:rsidRDefault="007C4140" w14:paraId="57DAD378" w14:textId="77777777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imes New Roman"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007C4140" w:rsidTr="00382CF2" w14:paraId="5A442260" w14:textId="77777777">
              <w:tc>
                <w:tcPr>
                  <w:tcW w:w="960" w:type="dxa"/>
                </w:tcPr>
                <w:p w:rsidR="007C4140" w:rsidP="004D7C4B" w:rsidRDefault="007C4140" w14:paraId="01F5186D" w14:textId="77777777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imes New Roman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390" w:type="dxa"/>
                </w:tcPr>
                <w:p w:rsidR="007C4140" w:rsidP="007C4140" w:rsidRDefault="007C4140" w14:paraId="32B6C592" w14:textId="77777777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imes New Roman"/>
                      <w:sz w:val="20"/>
                      <w:szCs w:val="20"/>
                    </w:rPr>
                    <w:t>Required information is empty</w:t>
                  </w:r>
                </w:p>
              </w:tc>
              <w:tc>
                <w:tcPr>
                  <w:tcW w:w="4245" w:type="dxa"/>
                </w:tcPr>
                <w:p w:rsidR="007C4140" w:rsidP="007C4140" w:rsidRDefault="007C4140" w14:paraId="28C64B51" w14:textId="77777777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imes New Roman"/>
                      <w:sz w:val="20"/>
                      <w:szCs w:val="20"/>
                    </w:rPr>
                    <w:t>System shows message “Please input phone or email to search user”</w:t>
                  </w:r>
                </w:p>
              </w:tc>
            </w:tr>
            <w:tr w:rsidR="007C4140" w:rsidTr="00382CF2" w14:paraId="15D9802B" w14:textId="77777777">
              <w:tc>
                <w:tcPr>
                  <w:tcW w:w="960" w:type="dxa"/>
                </w:tcPr>
                <w:p w:rsidR="007C4140" w:rsidP="004D7C4B" w:rsidRDefault="007C4140" w14:paraId="02E7AB10" w14:textId="77777777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imes New Roman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390" w:type="dxa"/>
                </w:tcPr>
                <w:p w:rsidR="007C4140" w:rsidP="007C4140" w:rsidRDefault="007C4140" w14:paraId="0C9A2915" w14:textId="77777777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imes New Roman"/>
                      <w:sz w:val="20"/>
                      <w:szCs w:val="20"/>
                    </w:rPr>
                    <w:t xml:space="preserve">Manager selects user is already in another organization </w:t>
                  </w:r>
                  <w:r>
                    <w:rPr>
                      <w:rFonts w:eastAsia="Times New Roman"/>
                      <w:sz w:val="20"/>
                      <w:szCs w:val="20"/>
                    </w:rPr>
                    <w:t>and in an active campaign</w:t>
                  </w:r>
                </w:p>
              </w:tc>
              <w:tc>
                <w:tcPr>
                  <w:tcW w:w="4245" w:type="dxa"/>
                </w:tcPr>
                <w:p w:rsidR="007C4140" w:rsidP="007C4140" w:rsidRDefault="007C4140" w14:paraId="1126BAD0" w14:textId="77777777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imes New Roman"/>
                      <w:sz w:val="20"/>
                      <w:szCs w:val="20"/>
                    </w:rPr>
                    <w:t>System shows message “Can’t add because user is in another organization</w:t>
                  </w:r>
                  <w:r>
                    <w:rPr>
                      <w:rFonts w:eastAsia="Times New Roman"/>
                      <w:sz w:val="20"/>
                      <w:szCs w:val="20"/>
                    </w:rPr>
                    <w:t xml:space="preserve"> and in an active campaign</w:t>
                  </w:r>
                  <w:r w:rsidRPr="2EF18637">
                    <w:rPr>
                      <w:rFonts w:eastAsia="Times New Roman"/>
                      <w:sz w:val="20"/>
                      <w:szCs w:val="20"/>
                    </w:rPr>
                    <w:t>”</w:t>
                  </w:r>
                </w:p>
              </w:tc>
            </w:tr>
            <w:tr w:rsidR="00F36830" w:rsidTr="00382CF2" w14:paraId="5C57CB3A" w14:textId="77777777">
              <w:tc>
                <w:tcPr>
                  <w:tcW w:w="960" w:type="dxa"/>
                </w:tcPr>
                <w:p w:rsidRPr="000D72EA" w:rsidR="00F36830" w:rsidP="004D7C4B" w:rsidRDefault="00F36830" w14:paraId="4D820D3B" w14:textId="6D8C8D3A">
                  <w:pPr>
                    <w:rPr>
                      <w:sz w:val="20"/>
                      <w:szCs w:val="20"/>
                    </w:rPr>
                  </w:pPr>
                  <w:r w:rsidRPr="000D72EA"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390" w:type="dxa"/>
                </w:tcPr>
                <w:p w:rsidRPr="000D72EA" w:rsidR="00F36830" w:rsidP="007C4140" w:rsidRDefault="00681917" w14:paraId="1142718B" w14:textId="220E2424">
                  <w:pPr>
                    <w:ind w:left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Manager does not choose team</w:t>
                  </w:r>
                </w:p>
              </w:tc>
              <w:tc>
                <w:tcPr>
                  <w:tcW w:w="4245" w:type="dxa"/>
                </w:tcPr>
                <w:p w:rsidRPr="000D72EA" w:rsidR="00F36830" w:rsidP="007C4140" w:rsidRDefault="0088112B" w14:paraId="3D0AA48F" w14:textId="322C2488">
                  <w:pPr>
                    <w:ind w:left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System shows message “Please choose at least one team”</w:t>
                  </w:r>
                </w:p>
              </w:tc>
            </w:tr>
            <w:tr w:rsidR="00F36830" w:rsidTr="00382CF2" w14:paraId="2A53D7DA" w14:textId="77777777">
              <w:tc>
                <w:tcPr>
                  <w:tcW w:w="960" w:type="dxa"/>
                </w:tcPr>
                <w:p w:rsidRPr="000D72EA" w:rsidR="00F36830" w:rsidP="004D7C4B" w:rsidRDefault="00D8575D" w14:paraId="21320789" w14:textId="4CB1B03C">
                  <w:pPr>
                    <w:rPr>
                      <w:sz w:val="20"/>
                      <w:szCs w:val="20"/>
                    </w:rPr>
                  </w:pPr>
                  <w:r w:rsidRPr="000D72EA"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3390" w:type="dxa"/>
                </w:tcPr>
                <w:p w:rsidRPr="000D72EA" w:rsidR="00681917" w:rsidP="007C4140" w:rsidRDefault="00681917" w14:paraId="1757DBD4" w14:textId="751509F7">
                  <w:pPr>
                    <w:ind w:left="0"/>
                    <w:rPr>
                      <w:sz w:val="20"/>
                      <w:szCs w:val="20"/>
                    </w:rPr>
                  </w:pPr>
                  <w:r w:rsidRPr="000D72EA">
                    <w:rPr>
                      <w:sz w:val="20"/>
                      <w:szCs w:val="20"/>
                    </w:rPr>
                    <w:t>Manager chooses team that another Supervisor monitored</w:t>
                  </w:r>
                </w:p>
              </w:tc>
              <w:tc>
                <w:tcPr>
                  <w:tcW w:w="4245" w:type="dxa"/>
                </w:tcPr>
                <w:p w:rsidRPr="000D72EA" w:rsidR="00F36830" w:rsidP="007C4140" w:rsidRDefault="00681917" w14:paraId="20990B51" w14:textId="78644860">
                  <w:pPr>
                    <w:ind w:left="0"/>
                    <w:rPr>
                      <w:sz w:val="20"/>
                      <w:szCs w:val="20"/>
                    </w:rPr>
                  </w:pPr>
                  <w:r w:rsidRPr="000D72EA">
                    <w:rPr>
                      <w:sz w:val="20"/>
                      <w:szCs w:val="20"/>
                    </w:rPr>
                    <w:t>System shows message “Selected team is monitored by another Supervisor”</w:t>
                  </w:r>
                </w:p>
              </w:tc>
            </w:tr>
          </w:tbl>
          <w:p w:rsidRPr="001A1F29" w:rsidR="007C4140" w:rsidP="004D7C4B" w:rsidRDefault="007C4140" w14:paraId="5416A835" w14:textId="77777777">
            <w:pPr>
              <w:rPr>
                <w:rFonts w:eastAsia="Tahoma"/>
                <w:b/>
              </w:rPr>
            </w:pPr>
            <w:r w:rsidRPr="3476808A">
              <w:rPr>
                <w:rFonts w:eastAsia="Tahoma"/>
                <w:b/>
              </w:rPr>
              <w:t xml:space="preserve">Relationships: </w:t>
            </w:r>
            <w:r w:rsidRPr="3476808A">
              <w:rPr>
                <w:rFonts w:eastAsia="Tahoma"/>
              </w:rPr>
              <w:t>included by Create Campaign</w:t>
            </w:r>
          </w:p>
          <w:p w:rsidRPr="001A1F29" w:rsidR="007C4140" w:rsidP="004D7C4B" w:rsidRDefault="007C4140" w14:paraId="043FCC64" w14:textId="77777777">
            <w:pPr>
              <w:rPr>
                <w:rFonts w:eastAsia="Tahoma" w:cs="Tahoma"/>
                <w:b/>
              </w:rPr>
            </w:pPr>
            <w:r w:rsidRPr="3476808A">
              <w:rPr>
                <w:rFonts w:eastAsia="Tahoma" w:cs="Tahoma"/>
                <w:b/>
              </w:rPr>
              <w:t>Business Rules:</w:t>
            </w:r>
          </w:p>
          <w:p w:rsidRPr="001A1F29" w:rsidR="000E52F4" w:rsidP="004D7C4B" w:rsidRDefault="007C4140" w14:paraId="477C05CF" w14:textId="4D84BD45">
            <w:pPr>
              <w:rPr>
                <w:rFonts w:eastAsia="Tahoma"/>
                <w:b/>
              </w:rPr>
            </w:pPr>
            <w:r w:rsidRPr="001A1F29">
              <w:rPr>
                <w:rFonts w:eastAsia="Tahoma"/>
                <w:b/>
              </w:rPr>
              <w:t xml:space="preserve">         </w:t>
            </w:r>
            <w:r w:rsidRPr="001A1F29">
              <w:rPr>
                <w:rFonts w:eastAsia="Tahoma"/>
              </w:rPr>
              <w:t xml:space="preserve">Selected user </w:t>
            </w:r>
            <w:r w:rsidRPr="2EF18637">
              <w:rPr>
                <w:rFonts w:eastAsia="Tahoma"/>
              </w:rPr>
              <w:t>can't</w:t>
            </w:r>
            <w:r w:rsidRPr="001A1F29">
              <w:rPr>
                <w:rFonts w:eastAsia="Tahoma"/>
              </w:rPr>
              <w:t xml:space="preserve"> be in another </w:t>
            </w:r>
            <w:r w:rsidRPr="2EF18637">
              <w:rPr>
                <w:rFonts w:eastAsia="Tahoma"/>
              </w:rPr>
              <w:t>organization</w:t>
            </w:r>
            <w:r>
              <w:rPr>
                <w:rFonts w:eastAsia="Tahoma"/>
              </w:rPr>
              <w:t xml:space="preserve"> </w:t>
            </w:r>
            <w:r>
              <w:t>and in an active campaign</w:t>
            </w:r>
            <w:r w:rsidRPr="2EF18637">
              <w:rPr>
                <w:rFonts w:eastAsia="Tahoma"/>
              </w:rPr>
              <w:t>.</w:t>
            </w:r>
          </w:p>
        </w:tc>
      </w:tr>
    </w:tbl>
    <w:p w:rsidRPr="001A1F29" w:rsidR="000E52F4" w:rsidP="000E52F4" w:rsidRDefault="000E52F4" w14:paraId="66B3921D" w14:textId="0A9FA323">
      <w:pPr>
        <w:ind w:left="0"/>
        <w:rPr>
          <w:rFonts w:eastAsia="Tahoma"/>
        </w:rPr>
      </w:pPr>
    </w:p>
    <w:p w:rsidRPr="001A1F29" w:rsidR="00F30D82" w:rsidP="000E52F4" w:rsidRDefault="00F30D82" w14:paraId="294233E8" w14:textId="6BCE1BFA">
      <w:pPr>
        <w:ind w:left="0"/>
        <w:rPr>
          <w:rFonts w:eastAsia="Tahoma"/>
        </w:rPr>
      </w:pPr>
    </w:p>
    <w:p w:rsidRPr="001A1F29" w:rsidR="00F30D82" w:rsidP="000E52F4" w:rsidRDefault="00F30D82" w14:paraId="57618299" w14:textId="77777777">
      <w:pPr>
        <w:ind w:left="0"/>
        <w:rPr>
          <w:rFonts w:eastAsia="Tahoma"/>
        </w:rPr>
      </w:pPr>
    </w:p>
    <w:p w:rsidRPr="001A1F29" w:rsidR="00202B15" w:rsidP="004D7C4B" w:rsidRDefault="5971CE1D" w14:paraId="147FCC52" w14:textId="36A2335A">
      <w:pPr>
        <w:pStyle w:val="Heading2"/>
      </w:pPr>
      <w:r>
        <w:t>Use Case Add Leader to Team</w:t>
      </w:r>
    </w:p>
    <w:p w:rsidRPr="001A1F29" w:rsidR="00202B15" w:rsidP="004D7C4B" w:rsidRDefault="00F30D82" w14:paraId="05CE1A18" w14:textId="47797081">
      <w:pPr>
        <w:rPr>
          <w:rFonts w:eastAsia="Tahoma"/>
        </w:rPr>
      </w:pPr>
      <w:r>
        <w:drawing>
          <wp:inline wp14:editId="62C9FEBB" wp14:anchorId="18DDDB68">
            <wp:extent cx="5715000" cy="2202180"/>
            <wp:effectExtent l="0" t="0" r="0" b="7620"/>
            <wp:docPr id="54" name="Picture 5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4"/>
                    <pic:cNvPicPr/>
                  </pic:nvPicPr>
                  <pic:blipFill>
                    <a:blip r:embed="Rbea2aeb21e61414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0"/>
        <w:gridCol w:w="2448"/>
        <w:gridCol w:w="1158"/>
        <w:gridCol w:w="757"/>
        <w:gridCol w:w="2127"/>
      </w:tblGrid>
      <w:tr w:rsidRPr="001A1F29" w:rsidR="00202B15" w:rsidTr="007B1893" w14:paraId="3D2A8C59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</w:tcPr>
          <w:p w:rsidRPr="001A1F29" w:rsidR="00202B15" w:rsidP="004D7C4B" w:rsidRDefault="00202B15" w14:paraId="4ECBB5F4" w14:textId="77777777">
            <w:pPr>
              <w:rPr>
                <w:rFonts w:eastAsia="Tahoma"/>
              </w:rPr>
            </w:pPr>
          </w:p>
          <w:p w:rsidRPr="001A1F29" w:rsidR="00202B15" w:rsidP="004D7C4B" w:rsidRDefault="00202B15" w14:paraId="7810240F" w14:textId="501C9020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 CASE-</w:t>
            </w:r>
            <w:r w:rsidRPr="001A1F29" w:rsidR="00AC4063">
              <w:rPr>
                <w:rFonts w:eastAsia="Tahoma" w:cs="Tahoma"/>
                <w:b/>
              </w:rPr>
              <w:t>8</w:t>
            </w:r>
            <w:r w:rsidRPr="001A1F29">
              <w:rPr>
                <w:rFonts w:eastAsia="Tahoma" w:cs="Tahoma"/>
                <w:b/>
              </w:rPr>
              <w:t xml:space="preserve"> SPECIFICATION</w:t>
            </w:r>
          </w:p>
          <w:p w:rsidRPr="001A1F29" w:rsidR="00202B15" w:rsidP="004D7C4B" w:rsidRDefault="00202B15" w14:paraId="1E444C29" w14:textId="77777777">
            <w:pPr>
              <w:rPr>
                <w:rFonts w:eastAsia="Tahoma"/>
              </w:rPr>
            </w:pPr>
          </w:p>
        </w:tc>
      </w:tr>
      <w:tr w:rsidRPr="001A1F29" w:rsidR="00202B15" w:rsidTr="00F5430B" w14:paraId="62851703" w14:textId="77777777">
        <w:tc>
          <w:tcPr>
            <w:tcW w:w="138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245708CD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No.</w:t>
            </w:r>
          </w:p>
        </w:tc>
        <w:tc>
          <w:tcPr>
            <w:tcW w:w="136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004D7C4B" w:rsidRDefault="00202B15" w14:paraId="39F96B7A" w14:textId="039598D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UC00</w:t>
            </w:r>
            <w:r w:rsidRPr="001A1F29" w:rsidR="00AC4063">
              <w:rPr>
                <w:rFonts w:eastAsia="Tahoma"/>
              </w:rPr>
              <w:t>8</w:t>
            </w:r>
          </w:p>
        </w:tc>
        <w:tc>
          <w:tcPr>
            <w:tcW w:w="106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309CFA58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Version</w:t>
            </w:r>
          </w:p>
        </w:tc>
        <w:tc>
          <w:tcPr>
            <w:tcW w:w="118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004D7C4B" w:rsidRDefault="00202B15" w14:paraId="113CBF57" w14:textId="3CBBA6D1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202B15" w:rsidTr="00F5430B" w14:paraId="22145B7A" w14:textId="77777777">
        <w:tc>
          <w:tcPr>
            <w:tcW w:w="138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26D0C6F3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Name</w:t>
            </w:r>
          </w:p>
        </w:tc>
        <w:tc>
          <w:tcPr>
            <w:tcW w:w="3611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004D7C4B" w:rsidRDefault="00F30D82" w14:paraId="326D3198" w14:textId="4BB6D68B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Add Leader to Team</w:t>
            </w:r>
          </w:p>
        </w:tc>
      </w:tr>
      <w:tr w:rsidRPr="001A1F29" w:rsidR="00202B15" w:rsidTr="00F5430B" w14:paraId="2EFE679C" w14:textId="77777777">
        <w:tc>
          <w:tcPr>
            <w:tcW w:w="138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02062733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Author </w:t>
            </w:r>
          </w:p>
        </w:tc>
        <w:tc>
          <w:tcPr>
            <w:tcW w:w="3611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004D7C4B" w:rsidRDefault="00202B15" w14:paraId="411A74C4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Hoang Gia Thien Phuc</w:t>
            </w:r>
          </w:p>
        </w:tc>
      </w:tr>
      <w:tr w:rsidRPr="001A1F29" w:rsidR="00202B15" w:rsidTr="00F5430B" w14:paraId="7521B62A" w14:textId="77777777">
        <w:tc>
          <w:tcPr>
            <w:tcW w:w="138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70D9A56F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Date</w:t>
            </w:r>
          </w:p>
        </w:tc>
        <w:tc>
          <w:tcPr>
            <w:tcW w:w="136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004D7C4B" w:rsidRDefault="00202B15" w14:paraId="68AC8464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29/01/2021</w:t>
            </w:r>
          </w:p>
        </w:tc>
        <w:tc>
          <w:tcPr>
            <w:tcW w:w="64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3D5FCDEA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Priority</w:t>
            </w:r>
          </w:p>
        </w:tc>
        <w:tc>
          <w:tcPr>
            <w:tcW w:w="1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004D7C4B" w:rsidRDefault="00202B15" w14:paraId="1F6B5ED4" w14:textId="3174215D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High</w:t>
            </w:r>
          </w:p>
        </w:tc>
      </w:tr>
      <w:tr w:rsidRPr="001A1F29" w:rsidR="00202B15" w:rsidTr="2BB670EB" w14:paraId="25B72548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hideMark/>
          </w:tcPr>
          <w:p w:rsidRPr="001A1F29" w:rsidR="0005725B" w:rsidP="004D7C4B" w:rsidRDefault="0005725B" w14:paraId="279A87CD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Actor:</w:t>
            </w:r>
          </w:p>
          <w:p w:rsidRPr="001A1F29" w:rsidR="0005725B" w:rsidP="004D7C4B" w:rsidRDefault="0005725B" w14:paraId="6E58990A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Manager</w:t>
            </w:r>
          </w:p>
          <w:p w:rsidRPr="001A1F29" w:rsidR="0005725B" w:rsidP="004D7C4B" w:rsidRDefault="0005725B" w14:paraId="57F3FF1B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Summary:</w:t>
            </w:r>
          </w:p>
          <w:p w:rsidRPr="001A1F29" w:rsidR="0005725B" w:rsidP="004D7C4B" w:rsidRDefault="0005725B" w14:paraId="468E8CFE" w14:textId="06B1694C">
            <w:pPr>
              <w:rPr>
                <w:rFonts w:eastAsia="Tahoma"/>
                <w:b/>
              </w:rPr>
            </w:pPr>
            <w:r w:rsidRPr="001A1F29">
              <w:tab/>
            </w:r>
            <w:r w:rsidRPr="001A1F29">
              <w:rPr>
                <w:rFonts w:eastAsia="Tahoma"/>
              </w:rPr>
              <w:t xml:space="preserve"> Manager adds </w:t>
            </w:r>
            <w:r w:rsidRPr="001A1F29" w:rsidR="005A747E">
              <w:rPr>
                <w:rFonts w:eastAsia="Tahoma"/>
              </w:rPr>
              <w:t>leader</w:t>
            </w:r>
            <w:r w:rsidRPr="001A1F29">
              <w:rPr>
                <w:rFonts w:eastAsia="Tahoma"/>
              </w:rPr>
              <w:t xml:space="preserve"> to </w:t>
            </w:r>
            <w:r w:rsidRPr="001A1F29" w:rsidR="005A747E">
              <w:rPr>
                <w:rFonts w:eastAsia="Tahoma"/>
              </w:rPr>
              <w:t>team</w:t>
            </w:r>
          </w:p>
          <w:p w:rsidRPr="001A1F29" w:rsidR="0005725B" w:rsidP="004D7C4B" w:rsidRDefault="0005725B" w14:paraId="65C3D279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Goal:</w:t>
            </w:r>
          </w:p>
          <w:p w:rsidRPr="001A1F29" w:rsidR="0005725B" w:rsidP="004D7C4B" w:rsidRDefault="0005725B" w14:paraId="246E62DF" w14:textId="322B9E8D">
            <w:pPr>
              <w:rPr>
                <w:rFonts w:eastAsia="Tahoma"/>
                <w:b/>
              </w:rPr>
            </w:pPr>
            <w:r w:rsidRPr="001A1F29">
              <w:tab/>
            </w:r>
            <w:r w:rsidRPr="001A1F29">
              <w:rPr>
                <w:rFonts w:eastAsia="Tahoma"/>
              </w:rPr>
              <w:t xml:space="preserve"> To add </w:t>
            </w:r>
            <w:r w:rsidRPr="001A1F29" w:rsidR="005A747E">
              <w:rPr>
                <w:rFonts w:eastAsia="Tahoma"/>
              </w:rPr>
              <w:t>leader to team</w:t>
            </w:r>
          </w:p>
          <w:p w:rsidRPr="001A1F29" w:rsidR="0005725B" w:rsidP="004D7C4B" w:rsidRDefault="0005725B" w14:paraId="39D3C29A" w14:textId="77777777">
            <w:pPr>
              <w:rPr>
                <w:rFonts w:eastAsia="Tahoma" w:cs="Tahoma"/>
                <w:b/>
                <w:u w:val="single"/>
              </w:rPr>
            </w:pPr>
            <w:r w:rsidRPr="001A1F29">
              <w:rPr>
                <w:rFonts w:eastAsia="Tahoma" w:cs="Tahoma"/>
                <w:b/>
                <w:u w:val="single"/>
              </w:rPr>
              <w:t>Triggers</w:t>
            </w:r>
          </w:p>
          <w:p w:rsidRPr="001A1F29" w:rsidR="0005725B" w:rsidP="004D7C4B" w:rsidRDefault="0005725B" w14:paraId="0BDD73A0" w14:textId="6BD0CE35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Manager chooses add </w:t>
            </w:r>
            <w:r w:rsidRPr="001A1F29" w:rsidR="007051C2">
              <w:rPr>
                <w:rFonts w:eastAsia="Tahoma"/>
              </w:rPr>
              <w:t>Leader</w:t>
            </w:r>
            <w:r w:rsidRPr="001A1F29">
              <w:rPr>
                <w:rFonts w:eastAsia="Tahoma"/>
              </w:rPr>
              <w:t xml:space="preserve"> to </w:t>
            </w:r>
            <w:r w:rsidRPr="001A1F29" w:rsidR="007051C2">
              <w:rPr>
                <w:rFonts w:eastAsia="Tahoma"/>
              </w:rPr>
              <w:t>Team</w:t>
            </w:r>
            <w:r w:rsidRPr="001A1F29">
              <w:rPr>
                <w:rFonts w:eastAsia="Tahoma"/>
              </w:rPr>
              <w:t xml:space="preserve"> when creating </w:t>
            </w:r>
            <w:r w:rsidRPr="001A1F29" w:rsidR="007051C2">
              <w:rPr>
                <w:rFonts w:eastAsia="Tahoma"/>
              </w:rPr>
              <w:t>team</w:t>
            </w:r>
            <w:r w:rsidRPr="001A1F29">
              <w:rPr>
                <w:rFonts w:eastAsia="Tahoma"/>
              </w:rPr>
              <w:t>.</w:t>
            </w:r>
          </w:p>
          <w:p w:rsidRPr="001A1F29" w:rsidR="0005725B" w:rsidP="004D7C4B" w:rsidRDefault="0005725B" w14:paraId="49A98742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Preconditions:</w:t>
            </w:r>
          </w:p>
          <w:p w:rsidRPr="001A1F29" w:rsidR="0005725B" w:rsidP="004D7C4B" w:rsidRDefault="0005725B" w14:paraId="07B6C96B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PRE-1. User’s identity has been authenticated</w:t>
            </w:r>
          </w:p>
          <w:p w:rsidRPr="001A1F29" w:rsidR="0005725B" w:rsidP="004D7C4B" w:rsidRDefault="0005725B" w14:paraId="0A59CA91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PRE-2. User is authorized to Manager role</w:t>
            </w:r>
          </w:p>
          <w:p w:rsidRPr="001A1F29" w:rsidR="0005725B" w:rsidP="004D7C4B" w:rsidRDefault="0005725B" w14:paraId="31BCD519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Post Conditions:</w:t>
            </w:r>
          </w:p>
          <w:p w:rsidRPr="001A1F29" w:rsidR="0005725B" w:rsidP="004D7C4B" w:rsidRDefault="0005725B" w14:paraId="3447F14E" w14:textId="58C6DF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POST-1. Selected user is added to </w:t>
            </w:r>
            <w:r w:rsidRPr="001A1F29" w:rsidR="00AA5DDD">
              <w:rPr>
                <w:rFonts w:eastAsia="Tahoma"/>
              </w:rPr>
              <w:t>team</w:t>
            </w:r>
            <w:r w:rsidRPr="001A1F29">
              <w:rPr>
                <w:rFonts w:eastAsia="Tahoma"/>
              </w:rPr>
              <w:t xml:space="preserve"> with </w:t>
            </w:r>
            <w:r w:rsidRPr="001A1F29" w:rsidR="00AA5DDD">
              <w:rPr>
                <w:rFonts w:eastAsia="Tahoma"/>
              </w:rPr>
              <w:t>Leader</w:t>
            </w:r>
            <w:r w:rsidRPr="001A1F29">
              <w:rPr>
                <w:rFonts w:eastAsia="Tahoma"/>
              </w:rPr>
              <w:t xml:space="preserve"> role and </w:t>
            </w:r>
            <w:r w:rsidR="008C4A6A">
              <w:rPr>
                <w:rFonts w:eastAsia="Tahoma"/>
              </w:rPr>
              <w:t>saved</w:t>
            </w:r>
            <w:r w:rsidRPr="001A1F29">
              <w:rPr>
                <w:rFonts w:eastAsia="Tahoma"/>
              </w:rPr>
              <w:t xml:space="preserve"> with </w:t>
            </w:r>
            <w:r w:rsidRPr="001A1F29" w:rsidR="00AA5DDD">
              <w:rPr>
                <w:rFonts w:eastAsia="Tahoma"/>
              </w:rPr>
              <w:t>team</w:t>
            </w:r>
            <w:r w:rsidRPr="001A1F29">
              <w:rPr>
                <w:rFonts w:eastAsia="Tahoma"/>
              </w:rPr>
              <w:t xml:space="preserve"> information</w:t>
            </w:r>
          </w:p>
          <w:p w:rsidRPr="001A1F29" w:rsidR="008C4A6A" w:rsidP="004D7C4B" w:rsidRDefault="008C4A6A" w14:paraId="3667BE3E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Main Success Scenario:</w:t>
            </w:r>
          </w:p>
          <w:tbl>
            <w:tblPr>
              <w:tblStyle w:val="TableGrid"/>
              <w:tblW w:w="8595" w:type="dxa"/>
              <w:tblInd w:w="180" w:type="dxa"/>
              <w:tblLook w:val="04A0" w:firstRow="1" w:lastRow="0" w:firstColumn="1" w:lastColumn="0" w:noHBand="0" w:noVBand="1"/>
            </w:tblPr>
            <w:tblGrid>
              <w:gridCol w:w="900"/>
              <w:gridCol w:w="3465"/>
              <w:gridCol w:w="4230"/>
            </w:tblGrid>
            <w:tr w:rsidRPr="001A1F29" w:rsidR="008C4A6A" w:rsidTr="00382CF2" w14:paraId="79F960B9" w14:textId="77777777">
              <w:tc>
                <w:tcPr>
                  <w:tcW w:w="900" w:type="dxa"/>
                </w:tcPr>
                <w:p w:rsidRPr="232967B1" w:rsidR="008C4A6A" w:rsidP="008C4A6A" w:rsidRDefault="008C4A6A" w14:paraId="44FA27E4" w14:textId="77777777">
                  <w:pPr>
                    <w:jc w:val="center"/>
                  </w:pPr>
                  <w:r w:rsidRPr="232967B1">
                    <w:rPr>
                      <w:rFonts w:eastAsia="Times New Roman"/>
                      <w:sz w:val="20"/>
                      <w:szCs w:val="20"/>
                    </w:rPr>
                    <w:t>No.</w:t>
                  </w:r>
                </w:p>
              </w:tc>
              <w:tc>
                <w:tcPr>
                  <w:tcW w:w="3465" w:type="dxa"/>
                </w:tcPr>
                <w:p w:rsidRPr="001A1F29" w:rsidR="008C4A6A" w:rsidP="008C4A6A" w:rsidRDefault="008C4A6A" w14:paraId="4BD927B9" w14:textId="77777777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232967B1">
                    <w:rPr>
                      <w:rFonts w:eastAsia="Tahoma" w:cs="Tahoma"/>
                      <w:sz w:val="20"/>
                      <w:szCs w:val="20"/>
                    </w:rPr>
                    <w:t>Actor Action</w:t>
                  </w:r>
                </w:p>
              </w:tc>
              <w:tc>
                <w:tcPr>
                  <w:tcW w:w="4230" w:type="dxa"/>
                </w:tcPr>
                <w:p w:rsidRPr="001A1F29" w:rsidR="008C4A6A" w:rsidP="008C4A6A" w:rsidRDefault="008C4A6A" w14:paraId="64D5D280" w14:textId="77777777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Pr="001A1F29" w:rsidR="008C4A6A" w:rsidTr="00382CF2" w14:paraId="76361C27" w14:textId="77777777">
              <w:tc>
                <w:tcPr>
                  <w:tcW w:w="900" w:type="dxa"/>
                </w:tcPr>
                <w:p w:rsidRPr="232967B1" w:rsidR="008C4A6A" w:rsidP="004D7C4B" w:rsidRDefault="008C4A6A" w14:paraId="6F008C72" w14:textId="77777777">
                  <w:r w:rsidRPr="232967B1">
                    <w:rPr>
                      <w:rFonts w:eastAsia="Times New Roman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465" w:type="dxa"/>
                </w:tcPr>
                <w:p w:rsidRPr="001A1F29" w:rsidR="008C4A6A" w:rsidP="008C4A6A" w:rsidRDefault="008C4A6A" w14:paraId="0318D958" w14:textId="1EEF3F22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232967B1">
                    <w:rPr>
                      <w:rFonts w:eastAsia="Tahoma" w:cs="Tahoma"/>
                      <w:sz w:val="20"/>
                      <w:szCs w:val="20"/>
                    </w:rPr>
                    <w:t xml:space="preserve">Manager clicks “Add </w:t>
                  </w:r>
                  <w:r w:rsidR="00AB25FB">
                    <w:rPr>
                      <w:rFonts w:eastAsia="Tahoma" w:cs="Tahoma"/>
                      <w:sz w:val="20"/>
                      <w:szCs w:val="20"/>
                    </w:rPr>
                    <w:t>Leader</w:t>
                  </w:r>
                  <w:r w:rsidRPr="232967B1">
                    <w:rPr>
                      <w:rFonts w:eastAsia="Tahoma" w:cs="Tahoma"/>
                      <w:sz w:val="20"/>
                      <w:szCs w:val="20"/>
                    </w:rPr>
                    <w:t>” button</w:t>
                  </w:r>
                </w:p>
              </w:tc>
              <w:tc>
                <w:tcPr>
                  <w:tcW w:w="4230" w:type="dxa"/>
                </w:tcPr>
                <w:p w:rsidRPr="001A1F29" w:rsidR="008C4A6A" w:rsidP="008C4A6A" w:rsidRDefault="008C4A6A" w14:paraId="6B56B60B" w14:textId="77777777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232967B1">
                    <w:rPr>
                      <w:rFonts w:eastAsia="Tahoma" w:cs="Tahoma"/>
                      <w:sz w:val="20"/>
                      <w:szCs w:val="20"/>
                    </w:rPr>
                    <w:t>System shows a page:</w:t>
                  </w:r>
                </w:p>
                <w:p w:rsidRPr="001A1F29" w:rsidR="008C4A6A" w:rsidP="008C4A6A" w:rsidRDefault="008C4A6A" w14:paraId="7892C339" w14:textId="77777777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232967B1">
                    <w:rPr>
                      <w:rFonts w:eastAsia="Tahoma" w:cs="Tahoma"/>
                      <w:sz w:val="20"/>
                      <w:szCs w:val="20"/>
                    </w:rPr>
                    <w:t xml:space="preserve">   - Search: textbox, required</w:t>
                  </w:r>
                </w:p>
                <w:p w:rsidRPr="001A1F29" w:rsidR="008C4A6A" w:rsidP="008C4A6A" w:rsidRDefault="008C4A6A" w14:paraId="315862F6" w14:textId="77777777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ahoma" w:cs="Tahoma"/>
                      <w:sz w:val="20"/>
                      <w:szCs w:val="20"/>
                    </w:rPr>
                    <w:t xml:space="preserve">   - “Search”: button </w:t>
                  </w:r>
                </w:p>
                <w:p w:rsidRPr="001A1F29" w:rsidR="008C4A6A" w:rsidP="008C4A6A" w:rsidRDefault="008C4A6A" w14:paraId="26D93795" w14:textId="77777777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ahoma" w:cs="Tahoma"/>
                      <w:sz w:val="20"/>
                      <w:szCs w:val="20"/>
                    </w:rPr>
                    <w:t xml:space="preserve">   - “Exit”: button</w:t>
                  </w:r>
                </w:p>
              </w:tc>
            </w:tr>
            <w:tr w:rsidRPr="001A1F29" w:rsidR="008C4A6A" w:rsidTr="00382CF2" w14:paraId="229AC63C" w14:textId="77777777">
              <w:tc>
                <w:tcPr>
                  <w:tcW w:w="900" w:type="dxa"/>
                </w:tcPr>
                <w:p w:rsidRPr="232967B1" w:rsidR="008C4A6A" w:rsidP="004D7C4B" w:rsidRDefault="008C4A6A" w14:paraId="14E2F9E2" w14:textId="77777777">
                  <w:r w:rsidRPr="232967B1">
                    <w:rPr>
                      <w:rFonts w:eastAsia="Times New Roman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465" w:type="dxa"/>
                </w:tcPr>
                <w:p w:rsidRPr="001A1F29" w:rsidR="008C4A6A" w:rsidP="008C4A6A" w:rsidRDefault="008C4A6A" w14:paraId="6299145D" w14:textId="77777777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2EF18637">
                    <w:rPr>
                      <w:rFonts w:eastAsia="Tahoma" w:cs="Tahoma"/>
                      <w:sz w:val="20"/>
                      <w:szCs w:val="20"/>
                    </w:rPr>
                    <w:t>Manager inputs phone or email to search user and clicks “Search” button</w:t>
                  </w:r>
                </w:p>
                <w:p w:rsidRPr="001A1F29" w:rsidR="008C4A6A" w:rsidP="008C4A6A" w:rsidRDefault="008C4A6A" w14:paraId="25AF15A5" w14:textId="77777777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ahoma" w:cs="Tahoma"/>
                      <w:sz w:val="20"/>
                      <w:szCs w:val="20"/>
                    </w:rPr>
                    <w:t>[Alternative 1]</w:t>
                  </w:r>
                </w:p>
              </w:tc>
              <w:tc>
                <w:tcPr>
                  <w:tcW w:w="4230" w:type="dxa"/>
                </w:tcPr>
                <w:p w:rsidRPr="001A1F29" w:rsidR="008C4A6A" w:rsidP="008C4A6A" w:rsidRDefault="008C4A6A" w14:paraId="48DE16F5" w14:textId="77777777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2EF18637">
                    <w:rPr>
                      <w:rFonts w:eastAsia="Tahoma" w:cs="Tahoma"/>
                      <w:sz w:val="20"/>
                      <w:szCs w:val="20"/>
                    </w:rPr>
                    <w:t>If system found user, system shows a frame</w:t>
                  </w:r>
                </w:p>
                <w:p w:rsidRPr="001A1F29" w:rsidR="008C4A6A" w:rsidP="008C4A6A" w:rsidRDefault="008C4A6A" w14:paraId="0B23A1CE" w14:textId="77777777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ahoma" w:cs="Tahoma"/>
                      <w:sz w:val="20"/>
                      <w:szCs w:val="20"/>
                    </w:rPr>
                    <w:t xml:space="preserve">  - Name: label</w:t>
                  </w:r>
                </w:p>
                <w:p w:rsidRPr="001A1F29" w:rsidR="008C4A6A" w:rsidP="008C4A6A" w:rsidRDefault="008C4A6A" w14:paraId="7103056B" w14:textId="77777777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ahoma" w:cs="Tahoma"/>
                      <w:sz w:val="20"/>
                      <w:szCs w:val="20"/>
                    </w:rPr>
                    <w:t xml:space="preserve">  - “Add”: button</w:t>
                  </w:r>
                </w:p>
                <w:p w:rsidRPr="001A1F29" w:rsidR="008C4A6A" w:rsidP="008C4A6A" w:rsidRDefault="008C4A6A" w14:paraId="1BF3D2CF" w14:textId="77777777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ahoma" w:cs="Tahoma"/>
                      <w:sz w:val="20"/>
                      <w:szCs w:val="20"/>
                    </w:rPr>
                    <w:t>If system not found user</w:t>
                  </w:r>
                </w:p>
                <w:p w:rsidRPr="001A1F29" w:rsidR="008C4A6A" w:rsidP="008C4A6A" w:rsidRDefault="008C4A6A" w14:paraId="73EB0944" w14:textId="77777777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ahoma" w:cs="Tahoma"/>
                      <w:sz w:val="20"/>
                      <w:szCs w:val="20"/>
                    </w:rPr>
                    <w:t xml:space="preserve">  - Display message “Not found any user”</w:t>
                  </w:r>
                </w:p>
                <w:p w:rsidRPr="001A1F29" w:rsidR="008C4A6A" w:rsidP="008C4A6A" w:rsidRDefault="008C4A6A" w14:paraId="1ACF6D24" w14:textId="77777777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ahoma" w:cs="Tahoma"/>
                      <w:sz w:val="20"/>
                      <w:szCs w:val="20"/>
                    </w:rPr>
                    <w:t>[Exception 1]</w:t>
                  </w:r>
                </w:p>
              </w:tc>
            </w:tr>
            <w:tr w:rsidRPr="001A1F29" w:rsidR="008C4A6A" w:rsidTr="00382CF2" w14:paraId="4BBABFB8" w14:textId="77777777">
              <w:tc>
                <w:tcPr>
                  <w:tcW w:w="900" w:type="dxa"/>
                </w:tcPr>
                <w:p w:rsidRPr="232967B1" w:rsidR="008C4A6A" w:rsidP="004D7C4B" w:rsidRDefault="008C4A6A" w14:paraId="26B3C291" w14:textId="77777777">
                  <w:r w:rsidRPr="232967B1">
                    <w:rPr>
                      <w:rFonts w:eastAsia="Times New Roman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465" w:type="dxa"/>
                </w:tcPr>
                <w:p w:rsidRPr="001A1F29" w:rsidR="008C4A6A" w:rsidP="008C4A6A" w:rsidRDefault="008C4A6A" w14:paraId="593BF530" w14:textId="77777777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2EF18637">
                    <w:rPr>
                      <w:rFonts w:eastAsia="Tahoma" w:cs="Tahoma"/>
                      <w:sz w:val="20"/>
                      <w:szCs w:val="20"/>
                    </w:rPr>
                    <w:t>Manager clicks “Add” button</w:t>
                  </w:r>
                </w:p>
              </w:tc>
              <w:tc>
                <w:tcPr>
                  <w:tcW w:w="4230" w:type="dxa"/>
                </w:tcPr>
                <w:p w:rsidRPr="001A1F29" w:rsidR="008C4A6A" w:rsidP="008C4A6A" w:rsidRDefault="008C4A6A" w14:paraId="6C3A1B56" w14:textId="7B7753D2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2EF18637">
                    <w:rPr>
                      <w:rFonts w:eastAsia="Tahoma" w:cs="Tahoma"/>
                      <w:sz w:val="20"/>
                      <w:szCs w:val="20"/>
                    </w:rPr>
                    <w:t xml:space="preserve">System validates information and add selected user to </w:t>
                  </w:r>
                  <w:r w:rsidR="00540A49">
                    <w:rPr>
                      <w:rFonts w:eastAsia="Tahoma" w:cs="Tahoma"/>
                      <w:sz w:val="20"/>
                      <w:szCs w:val="20"/>
                    </w:rPr>
                    <w:t>team</w:t>
                  </w:r>
                  <w:r w:rsidRPr="2EF18637">
                    <w:rPr>
                      <w:rFonts w:eastAsia="Tahoma" w:cs="Tahoma"/>
                      <w:sz w:val="20"/>
                      <w:szCs w:val="20"/>
                    </w:rPr>
                    <w:t xml:space="preserve"> with </w:t>
                  </w:r>
                  <w:r w:rsidR="00540A49">
                    <w:rPr>
                      <w:rFonts w:eastAsia="Tahoma" w:cs="Tahoma"/>
                      <w:sz w:val="20"/>
                      <w:szCs w:val="20"/>
                    </w:rPr>
                    <w:t>Leader</w:t>
                  </w:r>
                  <w:r w:rsidRPr="2EF18637">
                    <w:rPr>
                      <w:rFonts w:eastAsia="Tahoma" w:cs="Tahoma"/>
                      <w:sz w:val="20"/>
                      <w:szCs w:val="20"/>
                    </w:rPr>
                    <w:t xml:space="preserve"> role.</w:t>
                  </w:r>
                </w:p>
                <w:p w:rsidRPr="001A1F29" w:rsidR="008C4A6A" w:rsidP="008C4A6A" w:rsidRDefault="008C4A6A" w14:paraId="0C379779" w14:textId="77777777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ahoma" w:cs="Tahoma"/>
                      <w:sz w:val="20"/>
                      <w:szCs w:val="20"/>
                    </w:rPr>
                    <w:t>[Exception 2]</w:t>
                  </w:r>
                </w:p>
              </w:tc>
            </w:tr>
          </w:tbl>
          <w:p w:rsidR="008C4A6A" w:rsidP="004D7C4B" w:rsidRDefault="008C4A6A" w14:paraId="5659C99D" w14:textId="77777777"/>
          <w:p w:rsidRPr="001A1F29" w:rsidR="008C4A6A" w:rsidP="008C4A6A" w:rsidRDefault="008C4A6A" w14:paraId="4D9868B9" w14:textId="77777777">
            <w:pPr>
              <w:ind w:left="0"/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   Alternative Scenario: </w:t>
            </w:r>
          </w:p>
          <w:tbl>
            <w:tblPr>
              <w:tblStyle w:val="TableGrid"/>
              <w:tblW w:w="0" w:type="auto"/>
              <w:tblInd w:w="180" w:type="dxa"/>
              <w:tblLook w:val="06A0" w:firstRow="1" w:lastRow="0" w:firstColumn="1" w:lastColumn="0" w:noHBand="1" w:noVBand="1"/>
            </w:tblPr>
            <w:tblGrid>
              <w:gridCol w:w="989"/>
              <w:gridCol w:w="3364"/>
              <w:gridCol w:w="4217"/>
            </w:tblGrid>
            <w:tr w:rsidR="008C4A6A" w:rsidTr="00382CF2" w14:paraId="729F7276" w14:textId="77777777">
              <w:tc>
                <w:tcPr>
                  <w:tcW w:w="990" w:type="dxa"/>
                </w:tcPr>
                <w:p w:rsidR="008C4A6A" w:rsidP="004D7C4B" w:rsidRDefault="008C4A6A" w14:paraId="6AF64F21" w14:textId="77777777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imes New Roman"/>
                      <w:sz w:val="20"/>
                      <w:szCs w:val="20"/>
                    </w:rPr>
                    <w:t>No.</w:t>
                  </w:r>
                </w:p>
              </w:tc>
              <w:tc>
                <w:tcPr>
                  <w:tcW w:w="3375" w:type="dxa"/>
                </w:tcPr>
                <w:p w:rsidR="008C4A6A" w:rsidP="008C4A6A" w:rsidRDefault="008C4A6A" w14:paraId="0646A199" w14:textId="77777777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imes New Roman"/>
                      <w:sz w:val="20"/>
                      <w:szCs w:val="20"/>
                    </w:rPr>
                    <w:t>Actor Action</w:t>
                  </w:r>
                </w:p>
              </w:tc>
              <w:tc>
                <w:tcPr>
                  <w:tcW w:w="4230" w:type="dxa"/>
                </w:tcPr>
                <w:p w:rsidR="008C4A6A" w:rsidP="008C4A6A" w:rsidRDefault="008C4A6A" w14:paraId="5EB220C1" w14:textId="77777777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imes New Roman"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008C4A6A" w:rsidTr="00382CF2" w14:paraId="302E9F6A" w14:textId="77777777">
              <w:tc>
                <w:tcPr>
                  <w:tcW w:w="990" w:type="dxa"/>
                </w:tcPr>
                <w:p w:rsidR="008C4A6A" w:rsidP="004D7C4B" w:rsidRDefault="008C4A6A" w14:paraId="69F71DB6" w14:textId="77777777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imes New Roman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375" w:type="dxa"/>
                </w:tcPr>
                <w:p w:rsidR="008C4A6A" w:rsidP="008C4A6A" w:rsidRDefault="008C4A6A" w14:paraId="483BD144" w14:textId="77777777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imes New Roman"/>
                      <w:sz w:val="20"/>
                      <w:szCs w:val="20"/>
                    </w:rPr>
                    <w:t>Manager clicks “Exit” button</w:t>
                  </w:r>
                </w:p>
              </w:tc>
              <w:tc>
                <w:tcPr>
                  <w:tcW w:w="4230" w:type="dxa"/>
                </w:tcPr>
                <w:p w:rsidR="008C4A6A" w:rsidP="008C4A6A" w:rsidRDefault="008C4A6A" w14:paraId="39D80B19" w14:textId="74AC097B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imes New Roman"/>
                      <w:sz w:val="20"/>
                      <w:szCs w:val="20"/>
                    </w:rPr>
                    <w:t xml:space="preserve">System goes back to “Create </w:t>
                  </w:r>
                  <w:r w:rsidR="002910DD">
                    <w:rPr>
                      <w:rFonts w:eastAsia="Times New Roman"/>
                      <w:sz w:val="20"/>
                      <w:szCs w:val="20"/>
                    </w:rPr>
                    <w:t>Team</w:t>
                  </w:r>
                  <w:r w:rsidRPr="2EF18637">
                    <w:rPr>
                      <w:rFonts w:eastAsia="Times New Roman"/>
                      <w:sz w:val="20"/>
                      <w:szCs w:val="20"/>
                    </w:rPr>
                    <w:t xml:space="preserve"> Screen”</w:t>
                  </w:r>
                </w:p>
              </w:tc>
            </w:tr>
          </w:tbl>
          <w:p w:rsidRPr="001A1F29" w:rsidR="008C4A6A" w:rsidP="004D7C4B" w:rsidRDefault="008C4A6A" w14:paraId="07A67D7A" w14:textId="77777777">
            <w:pPr>
              <w:rPr>
                <w:rFonts w:eastAsia="Tahoma"/>
              </w:rPr>
            </w:pPr>
            <w:r w:rsidRPr="001A1F29">
              <w:rPr>
                <w:rFonts w:eastAsia="Tahoma" w:cs="Tahoma"/>
                <w:b/>
              </w:rPr>
              <w:t>Exceptions:</w:t>
            </w:r>
            <w:r w:rsidRPr="2EF18637">
              <w:rPr>
                <w:rFonts w:eastAsia="Tahoma"/>
              </w:rPr>
              <w:t xml:space="preserve">        </w:t>
            </w:r>
          </w:p>
          <w:tbl>
            <w:tblPr>
              <w:tblStyle w:val="TableGrid"/>
              <w:tblW w:w="0" w:type="auto"/>
              <w:tblInd w:w="180" w:type="dxa"/>
              <w:tblLook w:val="06A0" w:firstRow="1" w:lastRow="0" w:firstColumn="1" w:lastColumn="0" w:noHBand="1" w:noVBand="1"/>
            </w:tblPr>
            <w:tblGrid>
              <w:gridCol w:w="959"/>
              <w:gridCol w:w="3380"/>
              <w:gridCol w:w="4231"/>
            </w:tblGrid>
            <w:tr w:rsidR="008C4A6A" w:rsidTr="00382CF2" w14:paraId="266A0D23" w14:textId="77777777">
              <w:tc>
                <w:tcPr>
                  <w:tcW w:w="960" w:type="dxa"/>
                </w:tcPr>
                <w:p w:rsidR="008C4A6A" w:rsidP="004D7C4B" w:rsidRDefault="008C4A6A" w14:paraId="19286E3D" w14:textId="77777777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imes New Roman"/>
                      <w:sz w:val="20"/>
                      <w:szCs w:val="20"/>
                    </w:rPr>
                    <w:t>No.</w:t>
                  </w:r>
                </w:p>
              </w:tc>
              <w:tc>
                <w:tcPr>
                  <w:tcW w:w="3390" w:type="dxa"/>
                </w:tcPr>
                <w:p w:rsidR="008C4A6A" w:rsidP="008C4A6A" w:rsidRDefault="008C4A6A" w14:paraId="3F19E77D" w14:textId="77777777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imes New Roman"/>
                      <w:sz w:val="20"/>
                      <w:szCs w:val="20"/>
                    </w:rPr>
                    <w:t>Actor Action</w:t>
                  </w:r>
                </w:p>
              </w:tc>
              <w:tc>
                <w:tcPr>
                  <w:tcW w:w="4245" w:type="dxa"/>
                </w:tcPr>
                <w:p w:rsidR="008C4A6A" w:rsidP="008C4A6A" w:rsidRDefault="008C4A6A" w14:paraId="5FD26B45" w14:textId="77777777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imes New Roman"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008C4A6A" w:rsidTr="00382CF2" w14:paraId="65128273" w14:textId="77777777">
              <w:tc>
                <w:tcPr>
                  <w:tcW w:w="960" w:type="dxa"/>
                </w:tcPr>
                <w:p w:rsidR="008C4A6A" w:rsidP="004D7C4B" w:rsidRDefault="008C4A6A" w14:paraId="4D86ADBD" w14:textId="77777777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imes New Roman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390" w:type="dxa"/>
                </w:tcPr>
                <w:p w:rsidR="008C4A6A" w:rsidP="008C4A6A" w:rsidRDefault="008C4A6A" w14:paraId="42C40413" w14:textId="77777777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imes New Roman"/>
                      <w:sz w:val="20"/>
                      <w:szCs w:val="20"/>
                    </w:rPr>
                    <w:t>Required information is empty</w:t>
                  </w:r>
                </w:p>
              </w:tc>
              <w:tc>
                <w:tcPr>
                  <w:tcW w:w="4245" w:type="dxa"/>
                </w:tcPr>
                <w:p w:rsidR="008C4A6A" w:rsidP="008C4A6A" w:rsidRDefault="008C4A6A" w14:paraId="74DD33A0" w14:textId="77777777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imes New Roman"/>
                      <w:sz w:val="20"/>
                      <w:szCs w:val="20"/>
                    </w:rPr>
                    <w:t>System shows message “Please input phone or email to search user”</w:t>
                  </w:r>
                </w:p>
              </w:tc>
            </w:tr>
            <w:tr w:rsidR="008C4A6A" w:rsidTr="00382CF2" w14:paraId="34FDEF4B" w14:textId="77777777">
              <w:tc>
                <w:tcPr>
                  <w:tcW w:w="960" w:type="dxa"/>
                </w:tcPr>
                <w:p w:rsidR="008C4A6A" w:rsidP="004D7C4B" w:rsidRDefault="008C4A6A" w14:paraId="12236367" w14:textId="77777777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imes New Roman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390" w:type="dxa"/>
                </w:tcPr>
                <w:p w:rsidR="008C4A6A" w:rsidP="008C4A6A" w:rsidRDefault="008C4A6A" w14:paraId="72A90FED" w14:textId="69D00FEE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imes New Roman"/>
                      <w:sz w:val="20"/>
                      <w:szCs w:val="20"/>
                    </w:rPr>
                    <w:t>Manager selects user is already in another organizatio</w:t>
                  </w:r>
                  <w:r w:rsidR="00A973E4">
                    <w:rPr>
                      <w:rFonts w:eastAsia="Times New Roman"/>
                      <w:sz w:val="20"/>
                      <w:szCs w:val="20"/>
                    </w:rPr>
                    <w:t>n</w:t>
                  </w:r>
                  <w:r w:rsidR="007D51D3">
                    <w:rPr>
                      <w:rFonts w:eastAsia="Times New Roman"/>
                      <w:sz w:val="20"/>
                      <w:szCs w:val="20"/>
                    </w:rPr>
                    <w:t xml:space="preserve"> and</w:t>
                  </w:r>
                  <w:r w:rsidR="00A973E4">
                    <w:rPr>
                      <w:rFonts w:eastAsia="Times New Roman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eastAsia="Times New Roman"/>
                      <w:sz w:val="20"/>
                      <w:szCs w:val="20"/>
                    </w:rPr>
                    <w:t>in an active campaign</w:t>
                  </w:r>
                  <w:r w:rsidR="00A973E4">
                    <w:rPr>
                      <w:rFonts w:eastAsia="Times New Roman"/>
                      <w:sz w:val="20"/>
                      <w:szCs w:val="20"/>
                    </w:rPr>
                    <w:t xml:space="preserve"> and in another team</w:t>
                  </w:r>
                </w:p>
              </w:tc>
              <w:tc>
                <w:tcPr>
                  <w:tcW w:w="4245" w:type="dxa"/>
                </w:tcPr>
                <w:p w:rsidR="008C4A6A" w:rsidP="008C4A6A" w:rsidRDefault="008C4A6A" w14:paraId="5AD4E910" w14:textId="7DAF45BC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2EF18637">
                    <w:rPr>
                      <w:rFonts w:eastAsia="Times New Roman"/>
                      <w:sz w:val="20"/>
                      <w:szCs w:val="20"/>
                    </w:rPr>
                    <w:t>System shows message “Can’t add because user is in another organization</w:t>
                  </w:r>
                  <w:r w:rsidR="009D1090">
                    <w:rPr>
                      <w:rFonts w:eastAsia="Times New Roman"/>
                      <w:sz w:val="20"/>
                      <w:szCs w:val="20"/>
                    </w:rPr>
                    <w:t xml:space="preserve"> and </w:t>
                  </w:r>
                  <w:r>
                    <w:rPr>
                      <w:rFonts w:eastAsia="Times New Roman"/>
                      <w:sz w:val="20"/>
                      <w:szCs w:val="20"/>
                    </w:rPr>
                    <w:t>in an active campaign</w:t>
                  </w:r>
                  <w:r w:rsidR="00040EF5">
                    <w:rPr>
                      <w:rFonts w:eastAsia="Times New Roman"/>
                      <w:sz w:val="20"/>
                      <w:szCs w:val="20"/>
                    </w:rPr>
                    <w:t xml:space="preserve"> and in another team</w:t>
                  </w:r>
                  <w:r w:rsidRPr="2EF18637">
                    <w:rPr>
                      <w:rFonts w:eastAsia="Times New Roman"/>
                      <w:sz w:val="20"/>
                      <w:szCs w:val="20"/>
                    </w:rPr>
                    <w:t>”</w:t>
                  </w:r>
                </w:p>
              </w:tc>
            </w:tr>
          </w:tbl>
          <w:p w:rsidRPr="001A1F29" w:rsidR="008C4A6A" w:rsidP="004D7C4B" w:rsidRDefault="008C4A6A" w14:paraId="0CD1D9FB" w14:textId="6F475331">
            <w:pPr>
              <w:rPr>
                <w:rFonts w:eastAsia="Tahoma"/>
                <w:b/>
              </w:rPr>
            </w:pPr>
            <w:r w:rsidRPr="3476808A">
              <w:rPr>
                <w:rFonts w:eastAsia="Tahoma"/>
                <w:b/>
              </w:rPr>
              <w:t xml:space="preserve">Relationships: </w:t>
            </w:r>
            <w:r w:rsidRPr="3476808A">
              <w:rPr>
                <w:rFonts w:eastAsia="Tahoma"/>
              </w:rPr>
              <w:t xml:space="preserve">included by Create </w:t>
            </w:r>
            <w:r w:rsidR="00C961DD">
              <w:rPr>
                <w:rFonts w:eastAsia="Tahoma"/>
              </w:rPr>
              <w:t>Team</w:t>
            </w:r>
          </w:p>
          <w:p w:rsidRPr="001A1F29" w:rsidR="008C4A6A" w:rsidP="004D7C4B" w:rsidRDefault="008C4A6A" w14:paraId="69A41B78" w14:textId="77777777">
            <w:pPr>
              <w:rPr>
                <w:rFonts w:eastAsia="Tahoma" w:cs="Tahoma"/>
                <w:b/>
              </w:rPr>
            </w:pPr>
            <w:r w:rsidRPr="3476808A">
              <w:rPr>
                <w:rFonts w:eastAsia="Tahoma" w:cs="Tahoma"/>
                <w:b/>
              </w:rPr>
              <w:t>Business Rules:</w:t>
            </w:r>
          </w:p>
          <w:p w:rsidRPr="001A1F29" w:rsidR="00202B15" w:rsidP="004D7C4B" w:rsidRDefault="008C4A6A" w14:paraId="22760C00" w14:textId="7CA28FC4">
            <w:pPr>
              <w:rPr>
                <w:rFonts w:eastAsia="Tahoma"/>
              </w:rPr>
            </w:pPr>
            <w:r w:rsidRPr="001A1F29">
              <w:rPr>
                <w:rFonts w:eastAsia="Tahoma"/>
                <w:b/>
              </w:rPr>
              <w:t xml:space="preserve">         </w:t>
            </w:r>
            <w:r w:rsidRPr="001A1F29">
              <w:rPr>
                <w:rFonts w:eastAsia="Tahoma"/>
              </w:rPr>
              <w:t xml:space="preserve">Selected user </w:t>
            </w:r>
            <w:r w:rsidRPr="2EF18637">
              <w:rPr>
                <w:rFonts w:eastAsia="Tahoma"/>
              </w:rPr>
              <w:t>can't</w:t>
            </w:r>
            <w:r w:rsidRPr="001A1F29">
              <w:rPr>
                <w:rFonts w:eastAsia="Tahoma"/>
              </w:rPr>
              <w:t xml:space="preserve"> be in another </w:t>
            </w:r>
            <w:r w:rsidRPr="2EF18637">
              <w:rPr>
                <w:rFonts w:eastAsia="Tahoma"/>
              </w:rPr>
              <w:t>organization</w:t>
            </w:r>
            <w:r w:rsidR="00040EF5">
              <w:rPr>
                <w:rFonts w:eastAsia="Tahoma"/>
              </w:rPr>
              <w:t xml:space="preserve"> and </w:t>
            </w:r>
            <w:r>
              <w:t>in an active campaign</w:t>
            </w:r>
            <w:r w:rsidR="00040EF5">
              <w:t xml:space="preserve"> and in another team</w:t>
            </w:r>
          </w:p>
        </w:tc>
      </w:tr>
    </w:tbl>
    <w:p w:rsidR="00E17CD1" w:rsidP="004D7C4B" w:rsidRDefault="5971CE1D" w14:paraId="24D7DD22" w14:textId="53A2B9F6">
      <w:pPr>
        <w:pStyle w:val="Heading2"/>
      </w:pPr>
      <w:r>
        <w:t xml:space="preserve">Use Case Update Team </w:t>
      </w:r>
    </w:p>
    <w:p w:rsidRPr="00E17CD1" w:rsidR="00E17CD1" w:rsidP="004D7C4B" w:rsidRDefault="00B8593F" w14:paraId="53AE28D3" w14:textId="3CCD9D02">
      <w:r>
        <w:drawing>
          <wp:inline wp14:editId="3EA955D6" wp14:anchorId="0E15E653">
            <wp:extent cx="4572000" cy="2257425"/>
            <wp:effectExtent l="0" t="0" r="0" b="0"/>
            <wp:docPr id="939057967" name="Picture 93905796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39057967"/>
                    <pic:cNvPicPr/>
                  </pic:nvPicPr>
                  <pic:blipFill>
                    <a:blip r:embed="R9de522411a47488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98"/>
        <w:gridCol w:w="2449"/>
        <w:gridCol w:w="1158"/>
        <w:gridCol w:w="756"/>
        <w:gridCol w:w="2129"/>
      </w:tblGrid>
      <w:tr w:rsidRPr="00D26E5B" w:rsidR="00E17CD1" w:rsidTr="00AF326A" w14:paraId="4AED569D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</w:tcPr>
          <w:p w:rsidRPr="00D26E5B" w:rsidR="00E17CD1" w:rsidP="004D7C4B" w:rsidRDefault="00E17CD1" w14:paraId="5B610F7A" w14:textId="77777777"/>
          <w:p w:rsidRPr="00D26E5B" w:rsidR="00E17CD1" w:rsidP="004D7C4B" w:rsidRDefault="00E17CD1" w14:paraId="359B9995" w14:textId="77777777">
            <w:pPr>
              <w:rPr>
                <w:b/>
              </w:rPr>
            </w:pPr>
            <w:r w:rsidRPr="00D26E5B">
              <w:rPr>
                <w:b/>
              </w:rPr>
              <w:t>USE CASE-9 SPECIFICATION</w:t>
            </w:r>
          </w:p>
          <w:p w:rsidRPr="00D26E5B" w:rsidR="00E17CD1" w:rsidP="004D7C4B" w:rsidRDefault="00E17CD1" w14:paraId="2D5FAFF0" w14:textId="77777777"/>
        </w:tc>
      </w:tr>
      <w:tr w:rsidRPr="00D26E5B" w:rsidR="00E17CD1" w:rsidTr="00AF326A" w14:paraId="34D7EB3C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D26E5B" w:rsidR="00E17CD1" w:rsidP="004D7C4B" w:rsidRDefault="00E17CD1" w14:paraId="0E20A95E" w14:textId="77777777">
            <w:pPr>
              <w:rPr>
                <w:b/>
              </w:rPr>
            </w:pPr>
            <w:r w:rsidRPr="00D26E5B">
              <w:rPr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D26E5B" w:rsidR="00E17CD1" w:rsidP="004D7C4B" w:rsidRDefault="00E17CD1" w14:paraId="160E36F2" w14:textId="77777777">
            <w:r w:rsidRPr="00D26E5B">
              <w:t>UC009</w:t>
            </w:r>
          </w:p>
        </w:tc>
        <w:tc>
          <w:tcPr>
            <w:tcW w:w="1059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D26E5B" w:rsidR="00E17CD1" w:rsidP="004D7C4B" w:rsidRDefault="00E17CD1" w14:paraId="3A5E9371" w14:textId="77777777">
            <w:pPr>
              <w:rPr>
                <w:b/>
              </w:rPr>
            </w:pPr>
            <w:r w:rsidRPr="00D26E5B">
              <w:rPr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D26E5B" w:rsidR="00E17CD1" w:rsidP="004D7C4B" w:rsidRDefault="00E17CD1" w14:paraId="594B325C" w14:textId="77777777">
            <w:r w:rsidRPr="00D26E5B">
              <w:t>1.0</w:t>
            </w:r>
          </w:p>
        </w:tc>
      </w:tr>
      <w:tr w:rsidRPr="00D26E5B" w:rsidR="00E17CD1" w:rsidTr="00AF326A" w14:paraId="7036E703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D26E5B" w:rsidR="00E17CD1" w:rsidP="004D7C4B" w:rsidRDefault="00E17CD1" w14:paraId="5A682148" w14:textId="77777777">
            <w:pPr>
              <w:rPr>
                <w:b/>
              </w:rPr>
            </w:pPr>
            <w:r w:rsidRPr="00D26E5B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D26E5B" w:rsidR="00E17CD1" w:rsidP="004D7C4B" w:rsidRDefault="00E17CD1" w14:paraId="67D1A1BE" w14:textId="77777777">
            <w:r w:rsidRPr="00D26E5B">
              <w:t>Update Team</w:t>
            </w:r>
          </w:p>
        </w:tc>
      </w:tr>
      <w:tr w:rsidRPr="00D26E5B" w:rsidR="00E17CD1" w:rsidTr="00AF326A" w14:paraId="03EAA172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D26E5B" w:rsidR="00E17CD1" w:rsidP="004D7C4B" w:rsidRDefault="00E17CD1" w14:paraId="05495B00" w14:textId="77777777">
            <w:pPr>
              <w:rPr>
                <w:b/>
              </w:rPr>
            </w:pPr>
            <w:r w:rsidRPr="00D26E5B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D26E5B" w:rsidR="00E17CD1" w:rsidP="004D7C4B" w:rsidRDefault="00E17CD1" w14:paraId="6A34BAAE" w14:textId="77777777">
            <w:r>
              <w:t>Vu Thi Thuy Linh</w:t>
            </w:r>
          </w:p>
        </w:tc>
      </w:tr>
      <w:tr w:rsidRPr="00D26E5B" w:rsidR="00E17CD1" w:rsidTr="00AF326A" w14:paraId="29F11619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D26E5B" w:rsidR="00E17CD1" w:rsidP="004D7C4B" w:rsidRDefault="00E17CD1" w14:paraId="5B404C08" w14:textId="77777777">
            <w:pPr>
              <w:rPr>
                <w:b/>
              </w:rPr>
            </w:pPr>
            <w:r w:rsidRPr="00D26E5B">
              <w:rPr>
                <w:b/>
              </w:rPr>
              <w:t>Date</w:t>
            </w:r>
          </w:p>
        </w:tc>
        <w:tc>
          <w:tcPr>
            <w:tcW w:w="13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D26E5B" w:rsidR="00E17CD1" w:rsidP="004D7C4B" w:rsidRDefault="00E17CD1" w14:paraId="4CB1C2E5" w14:textId="77777777">
            <w:r w:rsidRPr="00D26E5B">
              <w:t>29/01/2021</w:t>
            </w:r>
          </w:p>
        </w:tc>
        <w:tc>
          <w:tcPr>
            <w:tcW w:w="6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D26E5B" w:rsidR="00E17CD1" w:rsidP="004D7C4B" w:rsidRDefault="00E17CD1" w14:paraId="5A8EABEC" w14:textId="77777777">
            <w:pPr>
              <w:rPr>
                <w:b/>
              </w:rPr>
            </w:pPr>
            <w:r w:rsidRPr="00D26E5B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D26E5B" w:rsidR="00E17CD1" w:rsidP="004D7C4B" w:rsidRDefault="00E17CD1" w14:paraId="2E6669AE" w14:textId="77777777">
            <w:r w:rsidRPr="00D26E5B">
              <w:t>High</w:t>
            </w:r>
          </w:p>
        </w:tc>
      </w:tr>
      <w:tr w:rsidRPr="00D26E5B" w:rsidR="00E17CD1" w:rsidTr="00AF326A" w14:paraId="4137A9B2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hideMark/>
          </w:tcPr>
          <w:p w:rsidRPr="00D26E5B" w:rsidR="00E17CD1" w:rsidP="004D7C4B" w:rsidRDefault="00E17CD1" w14:paraId="20E9876A" w14:textId="77777777">
            <w:pPr>
              <w:rPr>
                <w:b/>
              </w:rPr>
            </w:pPr>
            <w:r w:rsidRPr="00D26E5B">
              <w:rPr>
                <w:b/>
              </w:rPr>
              <w:t>Actor:</w:t>
            </w:r>
          </w:p>
          <w:p w:rsidRPr="00D26E5B" w:rsidR="00E17CD1" w:rsidP="004D7C4B" w:rsidRDefault="00E17CD1" w14:paraId="39FCA82D" w14:textId="77777777">
            <w:r w:rsidRPr="00D26E5B">
              <w:t xml:space="preserve">          Manager</w:t>
            </w:r>
          </w:p>
          <w:p w:rsidRPr="00D26E5B" w:rsidR="00E17CD1" w:rsidP="004D7C4B" w:rsidRDefault="00E17CD1" w14:paraId="2CCCA8CE" w14:textId="77777777">
            <w:pPr>
              <w:rPr>
                <w:b/>
              </w:rPr>
            </w:pPr>
            <w:r w:rsidRPr="00D26E5B">
              <w:rPr>
                <w:b/>
              </w:rPr>
              <w:t>Summary:</w:t>
            </w:r>
          </w:p>
          <w:p w:rsidR="00E17CD1" w:rsidP="004D7C4B" w:rsidRDefault="00E17CD1" w14:paraId="4274B43D" w14:textId="2DC74D62">
            <w:r w:rsidRPr="4278A9AF">
              <w:rPr>
                <w:rFonts w:eastAsia="Tahoma"/>
              </w:rPr>
              <w:t xml:space="preserve">          </w:t>
            </w:r>
            <w:r w:rsidRPr="149893E7" w:rsidR="149893E7">
              <w:rPr>
                <w:rFonts w:eastAsia="Tahoma"/>
              </w:rPr>
              <w:t>This use case allows manager to</w:t>
            </w:r>
            <w:r w:rsidRPr="3458CC1C">
              <w:rPr>
                <w:rFonts w:eastAsia="Tahoma"/>
              </w:rPr>
              <w:t xml:space="preserve"> update team in campaign</w:t>
            </w:r>
            <w:r w:rsidRPr="149893E7" w:rsidR="149893E7">
              <w:rPr>
                <w:rFonts w:eastAsia="Tahoma"/>
              </w:rPr>
              <w:t>.</w:t>
            </w:r>
          </w:p>
          <w:p w:rsidRPr="00D26E5B" w:rsidR="00E17CD1" w:rsidP="004D7C4B" w:rsidRDefault="00E17CD1" w14:paraId="123353FE" w14:textId="77777777">
            <w:pPr>
              <w:rPr>
                <w:b/>
              </w:rPr>
            </w:pPr>
            <w:r w:rsidRPr="00D26E5B">
              <w:rPr>
                <w:b/>
              </w:rPr>
              <w:t>Goal:</w:t>
            </w:r>
          </w:p>
          <w:p w:rsidR="00E17CD1" w:rsidP="004D7C4B" w:rsidRDefault="00E17CD1" w14:paraId="5629E3DB" w14:textId="7688DAA4">
            <w:r w:rsidRPr="4278A9AF">
              <w:rPr>
                <w:rFonts w:eastAsia="Tahoma"/>
              </w:rPr>
              <w:t xml:space="preserve">          </w:t>
            </w:r>
            <w:r w:rsidRPr="149893E7" w:rsidR="149893E7">
              <w:rPr>
                <w:rFonts w:eastAsia="Tahoma"/>
              </w:rPr>
              <w:t>Manager can</w:t>
            </w:r>
            <w:r w:rsidRPr="3458CC1C">
              <w:rPr>
                <w:rFonts w:eastAsia="Tahoma"/>
              </w:rPr>
              <w:t xml:space="preserve"> update team</w:t>
            </w:r>
            <w:r w:rsidRPr="149893E7" w:rsidR="149893E7">
              <w:rPr>
                <w:rFonts w:eastAsia="Tahoma"/>
              </w:rPr>
              <w:t>.</w:t>
            </w:r>
          </w:p>
          <w:p w:rsidRPr="00D26E5B" w:rsidR="00E17CD1" w:rsidP="004D7C4B" w:rsidRDefault="00E17CD1" w14:paraId="20172552" w14:textId="77777777">
            <w:pPr>
              <w:rPr>
                <w:b/>
                <w:u w:val="single"/>
              </w:rPr>
            </w:pPr>
            <w:r w:rsidRPr="00D26E5B">
              <w:rPr>
                <w:b/>
                <w:u w:val="single"/>
              </w:rPr>
              <w:t>Triggers</w:t>
            </w:r>
          </w:p>
          <w:p w:rsidRPr="00D26E5B" w:rsidR="00E17CD1" w:rsidP="004D7C4B" w:rsidRDefault="149893E7" w14:paraId="32FF8FAF" w14:textId="773C33BE">
            <w:r>
              <w:t xml:space="preserve">          </w:t>
            </w:r>
            <w:r w:rsidRPr="149893E7">
              <w:rPr>
                <w:rFonts w:eastAsia="Tahoma"/>
              </w:rPr>
              <w:t>Manager touches “update team” button.</w:t>
            </w:r>
          </w:p>
          <w:p w:rsidRPr="00D26E5B" w:rsidR="00E17CD1" w:rsidP="004D7C4B" w:rsidRDefault="00E17CD1" w14:paraId="1137FEB3" w14:textId="77777777">
            <w:pPr>
              <w:rPr>
                <w:b/>
              </w:rPr>
            </w:pPr>
            <w:r w:rsidRPr="00D26E5B">
              <w:rPr>
                <w:b/>
              </w:rPr>
              <w:t>Preconditions:</w:t>
            </w:r>
          </w:p>
          <w:p w:rsidRPr="00D26E5B" w:rsidR="00E17CD1" w:rsidP="004D7C4B" w:rsidRDefault="00E17CD1" w14:paraId="2C32CF80" w14:textId="77777777">
            <w:r w:rsidRPr="00D26E5B">
              <w:t xml:space="preserve">         </w:t>
            </w:r>
            <w:r>
              <w:t xml:space="preserve"> </w:t>
            </w:r>
            <w:r w:rsidRPr="00D26E5B">
              <w:t>PRE-1. User’s identity has been authenticated</w:t>
            </w:r>
          </w:p>
          <w:p w:rsidRPr="00D26E5B" w:rsidR="00E17CD1" w:rsidP="004D7C4B" w:rsidRDefault="00E17CD1" w14:paraId="344F3D5D" w14:textId="77777777">
            <w:r w:rsidRPr="00D26E5B">
              <w:t xml:space="preserve">        </w:t>
            </w:r>
            <w:r>
              <w:t xml:space="preserve">  </w:t>
            </w:r>
            <w:r w:rsidRPr="00D26E5B">
              <w:t>PRE-2. User is authorized to Manager role</w:t>
            </w:r>
          </w:p>
          <w:p w:rsidRPr="00D26E5B" w:rsidR="00E17CD1" w:rsidP="004D7C4B" w:rsidRDefault="00E17CD1" w14:paraId="5EF1E6C9" w14:textId="77777777">
            <w:pPr>
              <w:rPr>
                <w:b/>
              </w:rPr>
            </w:pPr>
            <w:r w:rsidRPr="00D26E5B">
              <w:rPr>
                <w:b/>
              </w:rPr>
              <w:t>Post Conditions:</w:t>
            </w:r>
          </w:p>
          <w:p w:rsidRPr="00D26E5B" w:rsidR="00E17CD1" w:rsidP="004D7C4B" w:rsidRDefault="00E17CD1" w14:paraId="012F8A3C" w14:textId="4B6AB218">
            <w:r w:rsidRPr="00D26E5B">
              <w:t xml:space="preserve">         </w:t>
            </w:r>
            <w:r>
              <w:t xml:space="preserve"> </w:t>
            </w:r>
            <w:r w:rsidRPr="73318AF7">
              <w:rPr>
                <w:rFonts w:eastAsia="Tahoma"/>
              </w:rPr>
              <w:t xml:space="preserve">POST-1. </w:t>
            </w:r>
            <w:r w:rsidRPr="149893E7" w:rsidR="149893E7">
              <w:rPr>
                <w:rFonts w:eastAsia="Tahoma"/>
              </w:rPr>
              <w:t>Information of team is updated.</w:t>
            </w:r>
          </w:p>
          <w:p w:rsidRPr="00D26E5B" w:rsidR="00E17CD1" w:rsidP="004D7C4B" w:rsidRDefault="00E17CD1" w14:paraId="273A78B1" w14:textId="514AD721">
            <w:r w:rsidRPr="00D26E5B">
              <w:rPr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Ind w:w="180" w:type="dxa"/>
              <w:tblLook w:val="04A0" w:firstRow="1" w:lastRow="0" w:firstColumn="1" w:lastColumn="0" w:noHBand="0" w:noVBand="1"/>
            </w:tblPr>
            <w:tblGrid>
              <w:gridCol w:w="4302"/>
              <w:gridCol w:w="4268"/>
            </w:tblGrid>
            <w:tr w:rsidRPr="00D26E5B" w:rsidR="00E17CD1" w:rsidTr="00AF326A" w14:paraId="3C1F9FAF" w14:textId="77777777">
              <w:tc>
                <w:tcPr>
                  <w:tcW w:w="4555" w:type="dxa"/>
                </w:tcPr>
                <w:p w:rsidRPr="00D26E5B" w:rsidR="00E17CD1" w:rsidP="00AF326A" w:rsidRDefault="00E17CD1" w14:paraId="0934E287" w14:textId="77777777">
                  <w:pPr>
                    <w:ind w:left="0"/>
                    <w:jc w:val="center"/>
                  </w:pPr>
                  <w:r w:rsidRPr="00D26E5B">
                    <w:t>Manager</w:t>
                  </w:r>
                </w:p>
              </w:tc>
              <w:tc>
                <w:tcPr>
                  <w:tcW w:w="4555" w:type="dxa"/>
                </w:tcPr>
                <w:p w:rsidRPr="00D26E5B" w:rsidR="00E17CD1" w:rsidP="00AF326A" w:rsidRDefault="00E17CD1" w14:paraId="4CE3040F" w14:textId="77777777">
                  <w:pPr>
                    <w:ind w:left="0"/>
                    <w:jc w:val="center"/>
                  </w:pPr>
                  <w:r w:rsidRPr="00D26E5B">
                    <w:t>System</w:t>
                  </w:r>
                </w:p>
              </w:tc>
            </w:tr>
            <w:tr w:rsidRPr="00D26E5B" w:rsidR="00E17CD1" w:rsidTr="00AF326A" w14:paraId="35FCECC5" w14:textId="77777777">
              <w:tc>
                <w:tcPr>
                  <w:tcW w:w="4555" w:type="dxa"/>
                </w:tcPr>
                <w:p w:rsidRPr="00D26E5B" w:rsidR="00E17CD1" w:rsidP="004D7C4B" w:rsidRDefault="149893E7" w14:paraId="243DD1D8" w14:textId="35197D03">
                  <w:pPr>
                    <w:pStyle w:val="ListParagraph"/>
                    <w:numPr>
                      <w:ilvl w:val="0"/>
                      <w:numId w:val="32"/>
                    </w:num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149893E7">
                    <w:rPr>
                      <w:rFonts w:eastAsia="Times New Roman"/>
                      <w:sz w:val="20"/>
                      <w:szCs w:val="20"/>
                    </w:rPr>
                    <w:t>Manager click on update team</w:t>
                  </w:r>
                </w:p>
              </w:tc>
              <w:tc>
                <w:tcPr>
                  <w:tcW w:w="4555" w:type="dxa"/>
                </w:tcPr>
                <w:p w:rsidRPr="00D26E5B" w:rsidR="00E17CD1" w:rsidP="00AF326A" w:rsidRDefault="149893E7" w14:paraId="72A81A11" w14:textId="46E00930">
                  <w:pPr>
                    <w:ind w:left="0"/>
                  </w:pPr>
                  <w:r>
                    <w:t xml:space="preserve">Show fields such as: name, activity location, etc. </w:t>
                  </w:r>
                </w:p>
              </w:tc>
            </w:tr>
            <w:tr w:rsidRPr="00D26E5B" w:rsidR="00E17CD1" w:rsidTr="00AF326A" w14:paraId="39BF5BD8" w14:textId="77777777">
              <w:tc>
                <w:tcPr>
                  <w:tcW w:w="4555" w:type="dxa"/>
                </w:tcPr>
                <w:p w:rsidRPr="00D26E5B" w:rsidR="00E17CD1" w:rsidP="004D7C4B" w:rsidRDefault="00E17CD1" w14:paraId="43141F4D" w14:textId="2031AF74">
                  <w:pPr>
                    <w:pStyle w:val="ListParagraph"/>
                    <w:numPr>
                      <w:ilvl w:val="0"/>
                      <w:numId w:val="32"/>
                    </w:num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3458CC1C">
                    <w:rPr>
                      <w:rFonts w:eastAsia="Tahoma" w:cs="Tahoma"/>
                      <w:sz w:val="20"/>
                      <w:szCs w:val="20"/>
                    </w:rPr>
                    <w:t>Manager input (name of team, activity location, etc</w:t>
                  </w:r>
                  <w:r w:rsidRPr="149893E7" w:rsidR="149893E7">
                    <w:rPr>
                      <w:rFonts w:eastAsia="Tahoma" w:cs="Tahoma"/>
                      <w:sz w:val="20"/>
                      <w:szCs w:val="20"/>
                    </w:rPr>
                    <w:t>.)</w:t>
                  </w:r>
                </w:p>
              </w:tc>
              <w:tc>
                <w:tcPr>
                  <w:tcW w:w="4555" w:type="dxa"/>
                </w:tcPr>
                <w:p w:rsidRPr="00D26E5B" w:rsidR="00E17CD1" w:rsidP="00AF326A" w:rsidRDefault="00E17CD1" w14:paraId="7601AFBA" w14:textId="77777777">
                  <w:pPr>
                    <w:ind w:left="0"/>
                  </w:pPr>
                </w:p>
              </w:tc>
            </w:tr>
            <w:tr w:rsidRPr="00D26E5B" w:rsidR="00E17CD1" w:rsidTr="00AF326A" w14:paraId="66D5B54F" w14:textId="77777777">
              <w:tc>
                <w:tcPr>
                  <w:tcW w:w="4555" w:type="dxa"/>
                </w:tcPr>
                <w:p w:rsidRPr="00D26E5B" w:rsidR="00E17CD1" w:rsidP="004D7C4B" w:rsidRDefault="149893E7" w14:paraId="7D334F3F" w14:textId="27B5EE54">
                  <w:pPr>
                    <w:pStyle w:val="ListParagraph"/>
                    <w:numPr>
                      <w:ilvl w:val="0"/>
                      <w:numId w:val="32"/>
                    </w:num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Manager click on Update button</w:t>
                  </w:r>
                </w:p>
              </w:tc>
              <w:tc>
                <w:tcPr>
                  <w:tcW w:w="4555" w:type="dxa"/>
                </w:tcPr>
                <w:p w:rsidRPr="00D26E5B" w:rsidR="00E17CD1" w:rsidP="00AF326A" w:rsidRDefault="149893E7" w14:paraId="347425AA" w14:textId="0312D33D">
                  <w:pPr>
                    <w:ind w:left="0"/>
                  </w:pPr>
                  <w:r>
                    <w:t>System update information of team</w:t>
                  </w:r>
                </w:p>
              </w:tc>
            </w:tr>
          </w:tbl>
          <w:p w:rsidRPr="00D26E5B" w:rsidR="00E17CD1" w:rsidP="004D7C4B" w:rsidRDefault="00E17CD1" w14:paraId="552401CF" w14:textId="65EE3795">
            <w:pPr>
              <w:rPr>
                <w:b/>
              </w:rPr>
            </w:pPr>
            <w:r w:rsidRPr="00D26E5B">
              <w:rPr>
                <w:b/>
              </w:rPr>
              <w:t xml:space="preserve">Alternative Scenario: </w:t>
            </w:r>
          </w:p>
          <w:p w:rsidRPr="00D26E5B" w:rsidR="00E17CD1" w:rsidP="004D7C4B" w:rsidRDefault="00E17CD1" w14:paraId="61664B8C" w14:textId="77777777">
            <w:r w:rsidRPr="00D26E5B">
              <w:t xml:space="preserve">          N/A</w:t>
            </w:r>
          </w:p>
          <w:p w:rsidRPr="00D26E5B" w:rsidR="00E17CD1" w:rsidP="004D7C4B" w:rsidRDefault="00E17CD1" w14:paraId="15B97CF3" w14:textId="74D93C87">
            <w:pPr>
              <w:rPr>
                <w:b/>
              </w:rPr>
            </w:pPr>
            <w:r w:rsidRPr="00D26E5B">
              <w:rPr>
                <w:b/>
              </w:rPr>
              <w:t>Exceptions:</w:t>
            </w:r>
          </w:p>
          <w:tbl>
            <w:tblPr>
              <w:tblStyle w:val="TableGrid"/>
              <w:tblW w:w="0" w:type="auto"/>
              <w:tblInd w:w="180" w:type="dxa"/>
              <w:tblLook w:val="04A0" w:firstRow="1" w:lastRow="0" w:firstColumn="1" w:lastColumn="0" w:noHBand="0" w:noVBand="1"/>
            </w:tblPr>
            <w:tblGrid>
              <w:gridCol w:w="4285"/>
              <w:gridCol w:w="4285"/>
            </w:tblGrid>
            <w:tr w:rsidR="149893E7" w:rsidTr="149893E7" w14:paraId="782BC67E" w14:textId="77777777">
              <w:tc>
                <w:tcPr>
                  <w:tcW w:w="4285" w:type="dxa"/>
                </w:tcPr>
                <w:p w:rsidR="149893E7" w:rsidP="149893E7" w:rsidRDefault="149893E7" w14:paraId="7B85C1D0" w14:textId="77777777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Manager</w:t>
                  </w:r>
                </w:p>
              </w:tc>
              <w:tc>
                <w:tcPr>
                  <w:tcW w:w="4285" w:type="dxa"/>
                </w:tcPr>
                <w:p w:rsidR="149893E7" w:rsidP="149893E7" w:rsidRDefault="149893E7" w14:paraId="0DF4AD68" w14:textId="77777777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149893E7" w:rsidTr="149893E7" w14:paraId="521BF7F1" w14:textId="77777777">
              <w:tc>
                <w:tcPr>
                  <w:tcW w:w="4285" w:type="dxa"/>
                </w:tcPr>
                <w:p w:rsidR="149893E7" w:rsidP="00FD1639" w:rsidRDefault="149893E7" w14:paraId="365F9306" w14:textId="5D935142">
                  <w:pPr>
                    <w:pStyle w:val="ListParagraph"/>
                    <w:numPr>
                      <w:ilvl w:val="0"/>
                      <w:numId w:val="22"/>
                    </w:numPr>
                    <w:spacing w:line="259" w:lineRule="auto"/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Manager does not input name, activity location, etc.</w:t>
                  </w:r>
                </w:p>
              </w:tc>
              <w:tc>
                <w:tcPr>
                  <w:tcW w:w="4285" w:type="dxa"/>
                </w:tcPr>
                <w:p w:rsidR="149893E7" w:rsidP="149893E7" w:rsidRDefault="149893E7" w14:paraId="2FB14312" w14:textId="4A79ECF0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System shows error message</w:t>
                  </w:r>
                </w:p>
              </w:tc>
            </w:tr>
          </w:tbl>
          <w:p w:rsidRPr="00D26E5B" w:rsidR="00E17CD1" w:rsidP="149893E7" w:rsidRDefault="149893E7" w14:paraId="19417E52" w14:textId="33C4DB2A">
            <w:pPr>
              <w:ind w:left="0"/>
              <w:rPr>
                <w:b/>
              </w:rPr>
            </w:pPr>
            <w:r w:rsidRPr="149893E7">
              <w:rPr>
                <w:b/>
              </w:rPr>
              <w:t xml:space="preserve">   </w:t>
            </w:r>
            <w:r w:rsidRPr="00D26E5B" w:rsidR="00E17CD1">
              <w:rPr>
                <w:b/>
              </w:rPr>
              <w:t xml:space="preserve">Relationships: </w:t>
            </w:r>
          </w:p>
          <w:p w:rsidRPr="00D26E5B" w:rsidR="00E17CD1" w:rsidP="004D7C4B" w:rsidRDefault="00E17CD1" w14:paraId="0097DBC5" w14:textId="77777777">
            <w:pPr>
              <w:rPr>
                <w:bCs/>
              </w:rPr>
            </w:pPr>
            <w:r>
              <w:t xml:space="preserve">          </w:t>
            </w:r>
            <w:r w:rsidRPr="73318AF7">
              <w:rPr>
                <w:rFonts w:eastAsia="Tahoma"/>
              </w:rPr>
              <w:t>Extend update campaign</w:t>
            </w:r>
          </w:p>
          <w:p w:rsidRPr="00D26E5B" w:rsidR="00E17CD1" w:rsidP="004D7C4B" w:rsidRDefault="00E17CD1" w14:paraId="5CD6CF15" w14:textId="77777777">
            <w:pPr>
              <w:rPr>
                <w:b/>
              </w:rPr>
            </w:pPr>
            <w:r w:rsidRPr="00D26E5B">
              <w:rPr>
                <w:b/>
              </w:rPr>
              <w:t>Business Rules:</w:t>
            </w:r>
          </w:p>
          <w:p w:rsidRPr="00D26E5B" w:rsidR="00E17CD1" w:rsidP="004D7C4B" w:rsidRDefault="00E17CD1" w14:paraId="37D35383" w14:textId="77777777">
            <w:pPr>
              <w:rPr>
                <w:rFonts w:eastAsia="Tahoma" w:cs="Tahoma"/>
                <w:i/>
              </w:rPr>
            </w:pPr>
            <w:r w:rsidRPr="60550B1E">
              <w:rPr>
                <w:rFonts w:eastAsia="Tahoma"/>
              </w:rPr>
              <w:t xml:space="preserve">          The team chosen by manager is the team that is participating in that campaign</w:t>
            </w:r>
          </w:p>
        </w:tc>
      </w:tr>
    </w:tbl>
    <w:p w:rsidRPr="00E17CD1" w:rsidR="00E17CD1" w:rsidP="004D7C4B" w:rsidRDefault="00E17CD1" w14:paraId="722EB90A" w14:textId="77777777">
      <w:pPr>
        <w:rPr>
          <w:rFonts w:eastAsia="Tahoma"/>
        </w:rPr>
      </w:pPr>
    </w:p>
    <w:p w:rsidRPr="001A1F29" w:rsidR="000E52F4" w:rsidP="004D7C4B" w:rsidRDefault="5971CE1D" w14:paraId="2708C170" w14:textId="5A3BF55A">
      <w:pPr>
        <w:pStyle w:val="Heading2"/>
      </w:pPr>
      <w:r>
        <w:t xml:space="preserve">Use Case Change accountant of Campaign </w:t>
      </w:r>
    </w:p>
    <w:p w:rsidRPr="001A1F29" w:rsidR="000E52F4" w:rsidP="004D7C4B" w:rsidRDefault="00F30D82" w14:paraId="15F1AEE5" w14:textId="72F6CB55">
      <w:r>
        <w:drawing>
          <wp:inline wp14:editId="15CA8D79" wp14:anchorId="007AF15A">
            <wp:extent cx="4572000" cy="2476500"/>
            <wp:effectExtent l="0" t="0" r="0" b="0"/>
            <wp:docPr id="465262995" name="Picture 46526299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65262995"/>
                    <pic:cNvPicPr/>
                  </pic:nvPicPr>
                  <pic:blipFill>
                    <a:blip r:embed="Rd619f6141a844aa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A1F29" w:rsidR="000E52F4" w:rsidP="004D7C4B" w:rsidRDefault="000E52F4" w14:paraId="73CF4C6C" w14:textId="77777777">
      <w:pPr>
        <w:rPr>
          <w:rFonts w:eastAsia="Tahoma"/>
        </w:rPr>
      </w:pP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98"/>
        <w:gridCol w:w="2449"/>
        <w:gridCol w:w="1158"/>
        <w:gridCol w:w="756"/>
        <w:gridCol w:w="2129"/>
      </w:tblGrid>
      <w:tr w:rsidRPr="001A1F29" w:rsidR="00527C7E" w:rsidTr="47C35B2F" w14:paraId="512EAD97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</w:tcPr>
          <w:p w:rsidRPr="001A1F29" w:rsidR="000E52F4" w:rsidP="004D7C4B" w:rsidRDefault="000E52F4" w14:paraId="72B3C524" w14:textId="77777777">
            <w:pPr>
              <w:rPr>
                <w:rFonts w:eastAsia="Tahoma"/>
              </w:rPr>
            </w:pPr>
          </w:p>
          <w:p w:rsidRPr="001A1F29" w:rsidR="000E52F4" w:rsidP="004D7C4B" w:rsidRDefault="000E52F4" w14:paraId="759EE44B" w14:textId="04663005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 CASE-</w:t>
            </w:r>
            <w:r w:rsidRPr="001A1F29" w:rsidR="00AC4063">
              <w:rPr>
                <w:rFonts w:eastAsia="Tahoma" w:cs="Tahoma"/>
                <w:b/>
              </w:rPr>
              <w:t>10</w:t>
            </w:r>
            <w:r w:rsidRPr="001A1F29">
              <w:rPr>
                <w:rFonts w:eastAsia="Tahoma" w:cs="Tahoma"/>
                <w:b/>
              </w:rPr>
              <w:t xml:space="preserve"> SPECIFICATION</w:t>
            </w:r>
          </w:p>
          <w:p w:rsidRPr="001A1F29" w:rsidR="000E52F4" w:rsidP="004D7C4B" w:rsidRDefault="000E52F4" w14:paraId="6BA918F0" w14:textId="77777777">
            <w:pPr>
              <w:rPr>
                <w:rFonts w:eastAsia="Tahoma"/>
              </w:rPr>
            </w:pPr>
          </w:p>
        </w:tc>
      </w:tr>
      <w:tr w:rsidRPr="001A1F29" w:rsidR="00527C7E" w:rsidTr="47C35B2F" w14:paraId="25645633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06C6642F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03FE08E3" w14:textId="225415F5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</w:t>
            </w:r>
            <w:r w:rsidRPr="001A1F29" w:rsidR="00AC4063">
              <w:rPr>
                <w:rFonts w:eastAsia="Tahoma"/>
              </w:rPr>
              <w:t>10</w:t>
            </w:r>
          </w:p>
        </w:tc>
        <w:tc>
          <w:tcPr>
            <w:tcW w:w="1059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43A7AD94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12BADAB0" w14:textId="70EB7CEC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527C7E" w:rsidTr="47C35B2F" w14:paraId="78819416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154BA837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47C35B2F" w14:paraId="1280F69D" w14:textId="5DD426E6">
            <w:pPr>
              <w:rPr>
                <w:rFonts w:eastAsia="Tahoma"/>
              </w:rPr>
            </w:pPr>
            <w:r w:rsidRPr="47C35B2F">
              <w:rPr>
                <w:rFonts w:eastAsia="Tahoma"/>
              </w:rPr>
              <w:t>Change accountant of Campaign</w:t>
            </w:r>
          </w:p>
        </w:tc>
      </w:tr>
      <w:tr w:rsidRPr="001A1F29" w:rsidR="00527C7E" w:rsidTr="47C35B2F" w14:paraId="0540F212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1E1B12E5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72655" w14:paraId="0FB09B42" w14:textId="3833FB0D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Vu </w:t>
            </w:r>
            <w:r w:rsidRPr="001A1F29" w:rsidR="4278A9AF">
              <w:rPr>
                <w:rFonts w:eastAsia="Tahoma"/>
              </w:rPr>
              <w:t>Thi</w:t>
            </w:r>
            <w:r w:rsidRPr="001A1F29">
              <w:rPr>
                <w:rFonts w:eastAsia="Tahoma"/>
              </w:rPr>
              <w:t xml:space="preserve"> Thuy Linh</w:t>
            </w:r>
          </w:p>
        </w:tc>
      </w:tr>
      <w:tr w:rsidRPr="001A1F29" w:rsidR="00527C7E" w:rsidTr="47C35B2F" w14:paraId="507100E5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27934DC5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Date</w:t>
            </w:r>
          </w:p>
        </w:tc>
        <w:tc>
          <w:tcPr>
            <w:tcW w:w="13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18D253E" w14:paraId="591B3F01" w14:textId="70B1D665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24/02</w:t>
            </w:r>
            <w:r w:rsidRPr="001A1F29" w:rsidR="000E52F4">
              <w:rPr>
                <w:rFonts w:eastAsia="Tahoma"/>
              </w:rPr>
              <w:t>/2021</w:t>
            </w:r>
          </w:p>
        </w:tc>
        <w:tc>
          <w:tcPr>
            <w:tcW w:w="6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054CEB4C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72EB8598" w14:textId="66E01DBB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High</w:t>
            </w:r>
          </w:p>
        </w:tc>
      </w:tr>
      <w:tr w:rsidRPr="001A1F29" w:rsidR="00527C7E" w:rsidTr="47C35B2F" w14:paraId="48BF7364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hideMark/>
          </w:tcPr>
          <w:p w:rsidRPr="001A1F29" w:rsidR="000E52F4" w:rsidP="004D7C4B" w:rsidRDefault="000E52F4" w14:paraId="1A3C2198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Actor:</w:t>
            </w:r>
          </w:p>
          <w:p w:rsidRPr="001A1F29" w:rsidR="000E52F4" w:rsidP="004D7C4B" w:rsidRDefault="000E52F4" w14:paraId="0FE173E0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Manager</w:t>
            </w:r>
          </w:p>
          <w:p w:rsidRPr="001A1F29" w:rsidR="000E52F4" w:rsidP="004D7C4B" w:rsidRDefault="3FCA8016" w14:paraId="57271FEE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Summary:</w:t>
            </w:r>
          </w:p>
          <w:p w:rsidRPr="001A1F29" w:rsidR="3FCA8016" w:rsidP="004D7C4B" w:rsidRDefault="47C35B2F" w14:paraId="174105BB" w14:textId="08117CAA">
            <w:pPr>
              <w:rPr>
                <w:rFonts w:eastAsia="Tahoma"/>
              </w:rPr>
            </w:pPr>
            <w:r w:rsidRPr="47C35B2F">
              <w:rPr>
                <w:rFonts w:eastAsia="Tahoma"/>
              </w:rPr>
              <w:t xml:space="preserve">          This use case allows manager to change accountant in campaign.</w:t>
            </w:r>
          </w:p>
          <w:p w:rsidRPr="001A1F29" w:rsidR="000E52F4" w:rsidP="004D7C4B" w:rsidRDefault="3FCA8016" w14:paraId="2299A7BD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Goal:</w:t>
            </w:r>
          </w:p>
          <w:p w:rsidRPr="001A1F29" w:rsidR="3FCA8016" w:rsidP="004D7C4B" w:rsidRDefault="47C35B2F" w14:paraId="0B8F547C" w14:textId="717376BA">
            <w:pPr>
              <w:rPr>
                <w:rFonts w:eastAsia="Tahoma"/>
              </w:rPr>
            </w:pPr>
            <w:r w:rsidRPr="47C35B2F">
              <w:rPr>
                <w:rFonts w:eastAsia="Tahoma"/>
              </w:rPr>
              <w:t xml:space="preserve">          Manager can change accountant.</w:t>
            </w:r>
          </w:p>
          <w:p w:rsidRPr="001A1F29" w:rsidR="000E52F4" w:rsidP="004D7C4B" w:rsidRDefault="000E52F4" w14:paraId="459B2891" w14:textId="77777777">
            <w:pPr>
              <w:rPr>
                <w:rFonts w:eastAsia="Tahoma" w:cs="Tahoma"/>
                <w:b/>
                <w:u w:val="single"/>
              </w:rPr>
            </w:pPr>
            <w:r w:rsidRPr="001A1F29">
              <w:rPr>
                <w:rFonts w:eastAsia="Tahoma" w:cs="Tahoma"/>
                <w:b/>
                <w:u w:val="single"/>
              </w:rPr>
              <w:t>Triggers</w:t>
            </w:r>
          </w:p>
          <w:p w:rsidRPr="001A1F29" w:rsidR="000E52F4" w:rsidP="004D7C4B" w:rsidRDefault="47C35B2F" w14:paraId="6C7010D3" w14:textId="0516A088">
            <w:pPr>
              <w:rPr>
                <w:rFonts w:eastAsia="Tahoma"/>
              </w:rPr>
            </w:pPr>
            <w:r w:rsidRPr="47C35B2F">
              <w:rPr>
                <w:rFonts w:eastAsia="Tahoma"/>
              </w:rPr>
              <w:t xml:space="preserve">          Manager touches “change accountant” button.</w:t>
            </w:r>
          </w:p>
          <w:p w:rsidRPr="001A1F29" w:rsidR="000E52F4" w:rsidP="004D7C4B" w:rsidRDefault="000E52F4" w14:paraId="224259CD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Preconditions:</w:t>
            </w:r>
          </w:p>
          <w:p w:rsidRPr="001A1F29" w:rsidR="000E52F4" w:rsidP="004D7C4B" w:rsidRDefault="47C35B2F" w14:paraId="667BDDB8" w14:textId="78B75FF9">
            <w:pPr>
              <w:rPr>
                <w:rFonts w:eastAsia="Tahoma"/>
              </w:rPr>
            </w:pPr>
            <w:r w:rsidRPr="47C35B2F">
              <w:rPr>
                <w:rFonts w:eastAsia="Tahoma"/>
              </w:rPr>
              <w:t xml:space="preserve">        PRE-1. User’s identity has been authenticated.</w:t>
            </w:r>
          </w:p>
          <w:p w:rsidRPr="001A1F29" w:rsidR="000E52F4" w:rsidP="004D7C4B" w:rsidRDefault="47C35B2F" w14:paraId="38F5CA4A" w14:textId="56EF8B05">
            <w:pPr>
              <w:rPr>
                <w:rFonts w:eastAsia="Tahoma"/>
              </w:rPr>
            </w:pPr>
            <w:r w:rsidRPr="47C35B2F">
              <w:rPr>
                <w:rFonts w:eastAsia="Tahoma"/>
              </w:rPr>
              <w:t xml:space="preserve">        PRE-2. User is authorized to Manager role.</w:t>
            </w:r>
          </w:p>
          <w:p w:rsidRPr="001A1F29" w:rsidR="000E52F4" w:rsidP="004D7C4B" w:rsidRDefault="000E52F4" w14:paraId="485E48AE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Post Conditions:</w:t>
            </w:r>
          </w:p>
          <w:p w:rsidRPr="001A1F29" w:rsidR="04F81E91" w:rsidP="004D7C4B" w:rsidRDefault="47C35B2F" w14:paraId="18CA897F" w14:textId="62D642A3">
            <w:r w:rsidRPr="47C35B2F">
              <w:rPr>
                <w:rFonts w:eastAsia="Tahoma"/>
              </w:rPr>
              <w:t xml:space="preserve">        POST-1.</w:t>
            </w:r>
            <w:r w:rsidRPr="149893E7">
              <w:rPr>
                <w:rFonts w:ascii="Consolas" w:hAnsi="Consolas" w:eastAsia="Consolas" w:cs="Consolas"/>
                <w:color w:val="202124"/>
                <w:sz w:val="42"/>
                <w:szCs w:val="42"/>
                <w:lang w:val="en"/>
              </w:rPr>
              <w:t xml:space="preserve"> </w:t>
            </w:r>
            <w:r w:rsidRPr="149893E7" w:rsidR="149893E7">
              <w:rPr>
                <w:rFonts w:eastAsia="Tahoma" w:cs="Tahoma"/>
                <w:color w:val="202124"/>
                <w:lang w:val="en"/>
              </w:rPr>
              <w:t>The old accountant was replaced</w:t>
            </w:r>
          </w:p>
          <w:p w:rsidRPr="001A1F29" w:rsidR="04F81E91" w:rsidP="004D7C4B" w:rsidRDefault="149893E7" w14:paraId="2F15E48D" w14:textId="66A3FB20">
            <w:pPr>
              <w:rPr>
                <w:rFonts w:eastAsia="Tahoma"/>
              </w:rPr>
            </w:pPr>
            <w:r w:rsidRPr="149893E7">
              <w:rPr>
                <w:rFonts w:eastAsia="Tahoma"/>
              </w:rPr>
              <w:t xml:space="preserve">        POST-2.    </w:t>
            </w:r>
            <w:r w:rsidRPr="47C35B2F" w:rsidR="47C35B2F">
              <w:rPr>
                <w:rFonts w:eastAsia="Tahoma"/>
              </w:rPr>
              <w:t xml:space="preserve">Nominee is </w:t>
            </w:r>
            <w:r w:rsidRPr="149893E7">
              <w:rPr>
                <w:rFonts w:eastAsia="Tahoma"/>
              </w:rPr>
              <w:t>added</w:t>
            </w:r>
            <w:r w:rsidRPr="47C35B2F" w:rsidR="47C35B2F">
              <w:rPr>
                <w:rFonts w:eastAsia="Tahoma"/>
              </w:rPr>
              <w:t xml:space="preserve"> to campaign with Accountant role.</w:t>
            </w:r>
          </w:p>
          <w:p w:rsidRPr="001A1F29" w:rsidR="000E52F4" w:rsidP="004D7C4B" w:rsidRDefault="000E52F4" w14:paraId="112E660C" w14:textId="4EED84AD">
            <w:pPr>
              <w:rPr>
                <w:rFonts w:eastAsia="Tahoma"/>
              </w:rPr>
            </w:pPr>
            <w:r w:rsidRPr="001A1F29">
              <w:rPr>
                <w:rFonts w:eastAsia="Tahoma" w:cs="Tahoma"/>
                <w:b/>
              </w:rPr>
              <w:t>Main Success Scenario:</w:t>
            </w:r>
            <w:r w:rsidRPr="001A1F29">
              <w:rPr>
                <w:rFonts w:eastAsia="Tahoma"/>
              </w:rPr>
              <w:t xml:space="preserve">          </w:t>
            </w:r>
          </w:p>
          <w:tbl>
            <w:tblPr>
              <w:tblStyle w:val="TableGrid"/>
              <w:tblW w:w="0" w:type="auto"/>
              <w:tblInd w:w="180" w:type="dxa"/>
              <w:tblLook w:val="04A0" w:firstRow="1" w:lastRow="0" w:firstColumn="1" w:lastColumn="0" w:noHBand="0" w:noVBand="1"/>
            </w:tblPr>
            <w:tblGrid>
              <w:gridCol w:w="4307"/>
              <w:gridCol w:w="4263"/>
            </w:tblGrid>
            <w:tr w:rsidRPr="001A1F29" w:rsidR="00527C7E" w:rsidTr="47C35B2F" w14:paraId="597FD79D" w14:textId="77777777">
              <w:tc>
                <w:tcPr>
                  <w:tcW w:w="4555" w:type="dxa"/>
                </w:tcPr>
                <w:p w:rsidRPr="001A1F29" w:rsidR="000E52F4" w:rsidP="00527C7E" w:rsidRDefault="000E52F4" w14:paraId="3C0D8B4A" w14:textId="77777777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>Manager</w:t>
                  </w:r>
                </w:p>
              </w:tc>
              <w:tc>
                <w:tcPr>
                  <w:tcW w:w="4555" w:type="dxa"/>
                </w:tcPr>
                <w:p w:rsidRPr="001A1F29" w:rsidR="000E52F4" w:rsidP="00527C7E" w:rsidRDefault="000E52F4" w14:paraId="6EA560CF" w14:textId="77777777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47C35B2F" w:rsidTr="47C35B2F" w14:paraId="07DA9A8A" w14:textId="77777777">
              <w:tc>
                <w:tcPr>
                  <w:tcW w:w="4285" w:type="dxa"/>
                </w:tcPr>
                <w:p w:rsidR="47C35B2F" w:rsidP="149893E7" w:rsidRDefault="149893E7" w14:paraId="31661FBC" w14:textId="2195B92D">
                  <w:pPr>
                    <w:ind w:left="0"/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imes New Roman"/>
                      <w:sz w:val="20"/>
                      <w:szCs w:val="20"/>
                    </w:rPr>
                    <w:t xml:space="preserve">     1.   </w:t>
                  </w:r>
                  <w:r w:rsidRPr="47C35B2F" w:rsidR="47C35B2F">
                    <w:rPr>
                      <w:rFonts w:eastAsia="Times New Roman"/>
                      <w:sz w:val="20"/>
                      <w:szCs w:val="20"/>
                    </w:rPr>
                    <w:t xml:space="preserve">Manager click on change Accountant </w:t>
                  </w:r>
                </w:p>
              </w:tc>
              <w:tc>
                <w:tcPr>
                  <w:tcW w:w="4285" w:type="dxa"/>
                </w:tcPr>
                <w:p w:rsidR="47C35B2F" w:rsidP="47C35B2F" w:rsidRDefault="47C35B2F" w14:paraId="1296E702" w14:textId="18483E3C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47C35B2F">
                    <w:rPr>
                      <w:rFonts w:eastAsia="Times New Roman"/>
                      <w:sz w:val="20"/>
                      <w:szCs w:val="20"/>
                    </w:rPr>
                    <w:t>System shows a form to input id or email or phone</w:t>
                  </w:r>
                </w:p>
              </w:tc>
            </w:tr>
            <w:tr w:rsidRPr="001A1F29" w:rsidR="00527C7E" w:rsidTr="47C35B2F" w14:paraId="7836F331" w14:textId="77777777">
              <w:tc>
                <w:tcPr>
                  <w:tcW w:w="4555" w:type="dxa"/>
                </w:tcPr>
                <w:p w:rsidRPr="001A1F29" w:rsidR="000E52F4" w:rsidP="004D7C4B" w:rsidRDefault="47C35B2F" w14:paraId="187F89F7" w14:textId="0EC2B2A8">
                  <w:pPr>
                    <w:pStyle w:val="ListParagraph"/>
                    <w:numPr>
                      <w:ilvl w:val="0"/>
                      <w:numId w:val="22"/>
                    </w:num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47C35B2F">
                    <w:rPr>
                      <w:rFonts w:eastAsia="Tahoma" w:cs="Tahoma"/>
                      <w:sz w:val="20"/>
                      <w:szCs w:val="20"/>
                    </w:rPr>
                    <w:t>Manager input id (or email or phone number) of user who manager wants to change</w:t>
                  </w:r>
                </w:p>
              </w:tc>
              <w:tc>
                <w:tcPr>
                  <w:tcW w:w="4555" w:type="dxa"/>
                </w:tcPr>
                <w:p w:rsidRPr="001A1F29" w:rsidR="000E52F4" w:rsidP="00527C7E" w:rsidRDefault="47C35B2F" w14:paraId="6FDC79BB" w14:textId="0665677A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   System shows name, phone, address, </w:t>
                  </w:r>
                  <w:r w:rsidRPr="71D65FC7" w:rsidR="503BF2F7">
                    <w:rPr>
                      <w:rFonts w:eastAsia="Tahoma" w:cs="Tahoma"/>
                      <w:sz w:val="20"/>
                      <w:szCs w:val="20"/>
                    </w:rPr>
                    <w:t>...</w:t>
                  </w: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</w:t>
                  </w:r>
                  <w:r w:rsidRPr="71D65FC7" w:rsidR="149893E7">
                    <w:rPr>
                      <w:rFonts w:eastAsia="Tahoma" w:cs="Tahoma"/>
                      <w:sz w:val="20"/>
                      <w:szCs w:val="20"/>
                    </w:rPr>
                    <w:t xml:space="preserve">     </w:t>
                  </w: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of user</w:t>
                  </w:r>
                </w:p>
              </w:tc>
            </w:tr>
            <w:tr w:rsidRPr="001A1F29" w:rsidR="00527C7E" w:rsidTr="47C35B2F" w14:paraId="55FC8FA0" w14:textId="77777777">
              <w:tc>
                <w:tcPr>
                  <w:tcW w:w="4555" w:type="dxa"/>
                </w:tcPr>
                <w:p w:rsidRPr="001A1F29" w:rsidR="000E52F4" w:rsidP="00FD1639" w:rsidRDefault="47C35B2F" w14:paraId="6F1C8D2B" w14:textId="05DDEF0C">
                  <w:pPr>
                    <w:pStyle w:val="ListParagraph"/>
                    <w:numPr>
                      <w:ilvl w:val="0"/>
                      <w:numId w:val="22"/>
                    </w:numPr>
                    <w:spacing w:line="259" w:lineRule="auto"/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47C35B2F">
                    <w:rPr>
                      <w:rFonts w:eastAsia="Tahoma" w:cs="Tahoma"/>
                      <w:sz w:val="20"/>
                      <w:szCs w:val="20"/>
                    </w:rPr>
                    <w:t>Manager click on change button</w:t>
                  </w:r>
                </w:p>
              </w:tc>
              <w:tc>
                <w:tcPr>
                  <w:tcW w:w="4555" w:type="dxa"/>
                </w:tcPr>
                <w:p w:rsidRPr="001A1F29" w:rsidR="000E52F4" w:rsidP="00527C7E" w:rsidRDefault="149893E7" w14:paraId="356099E4" w14:textId="6E7994D6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 xml:space="preserve">    System updates the new accountant</w:t>
                  </w:r>
                </w:p>
              </w:tc>
            </w:tr>
          </w:tbl>
          <w:p w:rsidRPr="001A1F29" w:rsidR="000E52F4" w:rsidP="149893E7" w:rsidRDefault="149893E7" w14:paraId="04654802" w14:textId="5200B44F">
            <w:pPr>
              <w:ind w:left="0"/>
              <w:rPr>
                <w:rFonts w:eastAsia="Tahoma" w:cs="Tahoma"/>
                <w:b/>
              </w:rPr>
            </w:pPr>
            <w:r w:rsidRPr="149893E7">
              <w:rPr>
                <w:rFonts w:eastAsia="Tahoma" w:cs="Tahoma"/>
                <w:b/>
              </w:rPr>
              <w:t xml:space="preserve">   </w:t>
            </w:r>
            <w:r w:rsidRPr="001A1F29" w:rsidR="000E52F4">
              <w:rPr>
                <w:rFonts w:eastAsia="Tahoma" w:cs="Tahoma"/>
                <w:b/>
              </w:rPr>
              <w:t xml:space="preserve">Alternative Scenario: </w:t>
            </w:r>
          </w:p>
          <w:p w:rsidRPr="001A1F29" w:rsidR="000E52F4" w:rsidP="004D7C4B" w:rsidRDefault="000E52F4" w14:paraId="3C88273B" w14:textId="5EE87CAE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</w:t>
            </w:r>
            <w:r w:rsidRPr="001A1F29" w:rsidR="60EDE51D">
              <w:rPr>
                <w:rFonts w:eastAsia="Tahoma"/>
              </w:rPr>
              <w:t>N/A</w:t>
            </w:r>
          </w:p>
          <w:p w:rsidR="47C35B2F" w:rsidP="004D7C4B" w:rsidRDefault="000E52F4" w14:paraId="7F6FCCBA" w14:textId="55D526D7">
            <w:pPr>
              <w:rPr>
                <w:rFonts w:eastAsia="Tahoma"/>
              </w:rPr>
            </w:pPr>
            <w:r w:rsidRPr="001A1F29">
              <w:rPr>
                <w:rFonts w:eastAsia="Tahoma" w:cs="Tahoma"/>
                <w:b/>
              </w:rPr>
              <w:t>Exceptions:</w:t>
            </w:r>
            <w:r w:rsidRPr="47C35B2F" w:rsidR="47C35B2F">
              <w:rPr>
                <w:rFonts w:eastAsia="Tahoma"/>
              </w:rPr>
              <w:t xml:space="preserve">          </w:t>
            </w:r>
          </w:p>
          <w:tbl>
            <w:tblPr>
              <w:tblStyle w:val="TableGrid"/>
              <w:tblW w:w="0" w:type="auto"/>
              <w:tblInd w:w="180" w:type="dxa"/>
              <w:tblLook w:val="04A0" w:firstRow="1" w:lastRow="0" w:firstColumn="1" w:lastColumn="0" w:noHBand="0" w:noVBand="1"/>
            </w:tblPr>
            <w:tblGrid>
              <w:gridCol w:w="4285"/>
              <w:gridCol w:w="4285"/>
            </w:tblGrid>
            <w:tr w:rsidR="47C35B2F" w:rsidTr="149893E7" w14:paraId="0ACAE06A" w14:textId="77777777">
              <w:trPr>
                <w:trHeight w:val="510"/>
              </w:trPr>
              <w:tc>
                <w:tcPr>
                  <w:tcW w:w="4285" w:type="dxa"/>
                </w:tcPr>
                <w:p w:rsidR="47C35B2F" w:rsidP="47C35B2F" w:rsidRDefault="47C35B2F" w14:paraId="031854D0" w14:textId="77777777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47C35B2F">
                    <w:rPr>
                      <w:rFonts w:eastAsia="Tahoma" w:cs="Tahoma"/>
                      <w:sz w:val="20"/>
                      <w:szCs w:val="20"/>
                    </w:rPr>
                    <w:t>Manager</w:t>
                  </w:r>
                </w:p>
              </w:tc>
              <w:tc>
                <w:tcPr>
                  <w:tcW w:w="4285" w:type="dxa"/>
                </w:tcPr>
                <w:p w:rsidR="47C35B2F" w:rsidP="47C35B2F" w:rsidRDefault="47C35B2F" w14:paraId="63289827" w14:textId="77777777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47C35B2F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47C35B2F" w:rsidTr="47C35B2F" w14:paraId="61675BC2" w14:textId="77777777">
              <w:tc>
                <w:tcPr>
                  <w:tcW w:w="4285" w:type="dxa"/>
                </w:tcPr>
                <w:p w:rsidR="47C35B2F" w:rsidP="006564E1" w:rsidRDefault="47C35B2F" w14:paraId="6A0E6683" w14:textId="71A62BE4">
                  <w:pPr>
                    <w:pStyle w:val="ListParagraph"/>
                    <w:numPr>
                      <w:ilvl w:val="0"/>
                      <w:numId w:val="30"/>
                    </w:numPr>
                    <w:spacing w:line="259" w:lineRule="auto"/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47C35B2F">
                    <w:rPr>
                      <w:rFonts w:eastAsia="Tahoma" w:cs="Tahoma"/>
                      <w:sz w:val="20"/>
                      <w:szCs w:val="20"/>
                    </w:rPr>
                    <w:t>Manager does not input id or email or phone and click Save</w:t>
                  </w:r>
                </w:p>
              </w:tc>
              <w:tc>
                <w:tcPr>
                  <w:tcW w:w="4285" w:type="dxa"/>
                </w:tcPr>
                <w:p w:rsidR="47C35B2F" w:rsidP="47C35B2F" w:rsidRDefault="47C35B2F" w14:paraId="0AC434AC" w14:textId="4A79ECF0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47C35B2F">
                    <w:rPr>
                      <w:rFonts w:eastAsia="Tahoma" w:cs="Tahoma"/>
                      <w:sz w:val="20"/>
                      <w:szCs w:val="20"/>
                    </w:rPr>
                    <w:t>System shows error message</w:t>
                  </w:r>
                </w:p>
              </w:tc>
            </w:tr>
          </w:tbl>
          <w:p w:rsidRPr="001A1F29" w:rsidR="000E52F4" w:rsidP="149893E7" w:rsidRDefault="149893E7" w14:paraId="4C3A91FB" w14:textId="0564D8FE">
            <w:pPr>
              <w:ind w:left="0"/>
              <w:rPr>
                <w:rFonts w:eastAsia="Tahoma" w:cs="Tahoma"/>
                <w:b/>
              </w:rPr>
            </w:pPr>
            <w:r w:rsidRPr="149893E7">
              <w:rPr>
                <w:rFonts w:eastAsia="Tahoma" w:cs="Tahoma"/>
                <w:b/>
              </w:rPr>
              <w:t xml:space="preserve">   </w:t>
            </w:r>
            <w:r w:rsidRPr="001A1F29" w:rsidR="000E52F4">
              <w:rPr>
                <w:rFonts w:eastAsia="Tahoma" w:cs="Tahoma"/>
                <w:b/>
              </w:rPr>
              <w:t xml:space="preserve">Relationships: </w:t>
            </w:r>
          </w:p>
          <w:p w:rsidRPr="001A1F29" w:rsidR="000E52F4" w:rsidP="004D7C4B" w:rsidRDefault="47C35B2F" w14:paraId="7DFF1D5A" w14:textId="5B08F78C">
            <w:pPr>
              <w:rPr>
                <w:rFonts w:eastAsia="Tahoma"/>
              </w:rPr>
            </w:pPr>
            <w:r w:rsidRPr="47C35B2F">
              <w:rPr>
                <w:rFonts w:eastAsia="Tahoma"/>
              </w:rPr>
              <w:t xml:space="preserve">        Extend for Update campaign.</w:t>
            </w:r>
          </w:p>
          <w:p w:rsidRPr="001A1F29" w:rsidR="000E52F4" w:rsidP="004D7C4B" w:rsidRDefault="47C35B2F" w14:paraId="2E7816B8" w14:textId="24C618D9">
            <w:pPr>
              <w:rPr>
                <w:rFonts w:eastAsia="Tahoma" w:cs="Tahoma"/>
                <w:b/>
              </w:rPr>
            </w:pPr>
            <w:r w:rsidRPr="47C35B2F">
              <w:rPr>
                <w:rFonts w:eastAsia="Tahoma" w:cs="Tahoma"/>
                <w:b/>
              </w:rPr>
              <w:t>Business Rules:</w:t>
            </w:r>
          </w:p>
          <w:p w:rsidRPr="001A1F29" w:rsidR="000E52F4" w:rsidP="004D7C4B" w:rsidRDefault="47C35B2F" w14:paraId="3F15F75D" w14:textId="78D8219A">
            <w:pPr>
              <w:rPr>
                <w:rFonts w:eastAsia="Tahoma"/>
              </w:rPr>
            </w:pPr>
            <w:r w:rsidRPr="47C35B2F">
              <w:rPr>
                <w:rFonts w:eastAsia="Tahoma"/>
              </w:rPr>
              <w:t xml:space="preserve">        Nominee has not participated in any campaign.</w:t>
            </w:r>
          </w:p>
        </w:tc>
      </w:tr>
    </w:tbl>
    <w:p w:rsidRPr="001A1F29" w:rsidR="000E52F4" w:rsidP="004D7C4B" w:rsidRDefault="5971CE1D" w14:paraId="73BA9D8A" w14:textId="71CC703D">
      <w:pPr>
        <w:pStyle w:val="Heading2"/>
      </w:pPr>
      <w:r>
        <w:t>Use Case Change Supervisor of Campaign</w:t>
      </w:r>
    </w:p>
    <w:p w:rsidRPr="001A1F29" w:rsidR="000E52F4" w:rsidP="004D7C4B" w:rsidRDefault="00AC4063" w14:paraId="593AABA5" w14:textId="2A1F7CCE">
      <w:r>
        <w:drawing>
          <wp:inline wp14:editId="495B3B70" wp14:anchorId="3AE8CD47">
            <wp:extent cx="4572000" cy="2362200"/>
            <wp:effectExtent l="0" t="0" r="0" b="0"/>
            <wp:docPr id="1150915205" name="Picture 1150915205" title="Đang chèn hình ảnh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50915205"/>
                    <pic:cNvPicPr/>
                  </pic:nvPicPr>
                  <pic:blipFill>
                    <a:blip r:embed="R30d11cd8e1a7452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A1F29" w:rsidR="000E52F4" w:rsidP="004D7C4B" w:rsidRDefault="000E52F4" w14:paraId="3AD7C42A" w14:textId="77777777">
      <w:pPr>
        <w:rPr>
          <w:rFonts w:eastAsia="Tahoma"/>
        </w:rPr>
      </w:pP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98"/>
        <w:gridCol w:w="2449"/>
        <w:gridCol w:w="1158"/>
        <w:gridCol w:w="756"/>
        <w:gridCol w:w="2129"/>
      </w:tblGrid>
      <w:tr w:rsidRPr="001A1F29" w:rsidR="00527C7E" w:rsidTr="47C35B2F" w14:paraId="721F0095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</w:tcPr>
          <w:p w:rsidRPr="001A1F29" w:rsidR="000E52F4" w:rsidP="004D7C4B" w:rsidRDefault="000E52F4" w14:paraId="028D5654" w14:textId="77777777">
            <w:pPr>
              <w:rPr>
                <w:rFonts w:eastAsia="Tahoma"/>
              </w:rPr>
            </w:pPr>
          </w:p>
          <w:p w:rsidRPr="001A1F29" w:rsidR="000E52F4" w:rsidP="004D7C4B" w:rsidRDefault="000E52F4" w14:paraId="03358A8B" w14:textId="1BA57EBF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 CASE-</w:t>
            </w:r>
            <w:r w:rsidRPr="001A1F29" w:rsidR="00AC4063">
              <w:rPr>
                <w:rFonts w:eastAsia="Tahoma" w:cs="Tahoma"/>
                <w:b/>
              </w:rPr>
              <w:t>11</w:t>
            </w:r>
            <w:r w:rsidRPr="001A1F29">
              <w:rPr>
                <w:rFonts w:eastAsia="Tahoma" w:cs="Tahoma"/>
                <w:b/>
              </w:rPr>
              <w:t xml:space="preserve"> SPECIFICATION</w:t>
            </w:r>
          </w:p>
          <w:p w:rsidRPr="001A1F29" w:rsidR="000E52F4" w:rsidP="004D7C4B" w:rsidRDefault="000E52F4" w14:paraId="3810A88D" w14:textId="77777777">
            <w:pPr>
              <w:rPr>
                <w:rFonts w:eastAsia="Tahoma"/>
              </w:rPr>
            </w:pPr>
          </w:p>
        </w:tc>
      </w:tr>
      <w:tr w:rsidRPr="001A1F29" w:rsidR="00527C7E" w:rsidTr="47C35B2F" w14:paraId="378AAE8B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2A6644BF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30682D87" w14:textId="40C637A4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</w:t>
            </w:r>
            <w:r w:rsidRPr="001A1F29" w:rsidR="003541AA">
              <w:rPr>
                <w:rFonts w:eastAsia="Tahoma"/>
              </w:rPr>
              <w:t>11</w:t>
            </w:r>
          </w:p>
        </w:tc>
        <w:tc>
          <w:tcPr>
            <w:tcW w:w="1059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27A75B3A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5A6388F9" w14:textId="421C972A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527C7E" w:rsidTr="47C35B2F" w14:paraId="2E339387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5E56EE86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47C35B2F" w:rsidRDefault="47C35B2F" w14:paraId="48097753" w14:textId="0A7A5601">
            <w:pPr>
              <w:spacing w:line="259" w:lineRule="auto"/>
            </w:pPr>
            <w:r w:rsidRPr="71D65FC7">
              <w:rPr>
                <w:rFonts w:eastAsia="Tahoma"/>
              </w:rPr>
              <w:t>Change Supervisor</w:t>
            </w:r>
            <w:r w:rsidRPr="71D65FC7" w:rsidR="26161894">
              <w:rPr>
                <w:rFonts w:eastAsia="Tahoma"/>
              </w:rPr>
              <w:t xml:space="preserve"> of Campaign</w:t>
            </w:r>
          </w:p>
        </w:tc>
      </w:tr>
      <w:tr w:rsidRPr="001A1F29" w:rsidR="00527C7E" w:rsidTr="47C35B2F" w14:paraId="02440BE7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0BAF7CDC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72655" w14:paraId="6655BD17" w14:textId="423EB505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Vu Thi Thuy Linh</w:t>
            </w:r>
          </w:p>
        </w:tc>
      </w:tr>
      <w:tr w:rsidRPr="001A1F29" w:rsidR="00527C7E" w:rsidTr="47C35B2F" w14:paraId="1A02F832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078949A7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Date</w:t>
            </w:r>
          </w:p>
        </w:tc>
        <w:tc>
          <w:tcPr>
            <w:tcW w:w="13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6F1C8AFD" w14:paraId="38DB5001" w14:textId="23A5316D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24/02</w:t>
            </w:r>
            <w:r w:rsidRPr="001A1F29" w:rsidR="000E52F4">
              <w:rPr>
                <w:rFonts w:eastAsia="Tahoma"/>
              </w:rPr>
              <w:t>/2021</w:t>
            </w:r>
          </w:p>
        </w:tc>
        <w:tc>
          <w:tcPr>
            <w:tcW w:w="6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50991A02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1C879F9D" w14:textId="72C46F88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High</w:t>
            </w:r>
          </w:p>
        </w:tc>
      </w:tr>
      <w:tr w:rsidRPr="001A1F29" w:rsidR="00527C7E" w:rsidTr="47C35B2F" w14:paraId="6F6BD635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hideMark/>
          </w:tcPr>
          <w:p w:rsidRPr="001A1F29" w:rsidR="000E52F4" w:rsidP="004D7C4B" w:rsidRDefault="000E52F4" w14:paraId="7EF84571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Actor:</w:t>
            </w:r>
          </w:p>
          <w:p w:rsidRPr="001A1F29" w:rsidR="000E52F4" w:rsidP="004D7C4B" w:rsidRDefault="47C35B2F" w14:paraId="158CF17F" w14:textId="77777777">
            <w:pPr>
              <w:rPr>
                <w:rFonts w:eastAsia="Tahoma"/>
              </w:rPr>
            </w:pPr>
            <w:r w:rsidRPr="47C35B2F">
              <w:rPr>
                <w:rFonts w:eastAsia="Tahoma"/>
              </w:rPr>
              <w:t xml:space="preserve">          Manager</w:t>
            </w:r>
          </w:p>
          <w:p w:rsidR="47C35B2F" w:rsidP="004D7C4B" w:rsidRDefault="47C35B2F" w14:paraId="063F9D43" w14:textId="77777777">
            <w:pPr>
              <w:rPr>
                <w:rFonts w:eastAsia="Tahoma" w:cs="Tahoma"/>
                <w:b/>
              </w:rPr>
            </w:pPr>
            <w:r w:rsidRPr="47C35B2F">
              <w:rPr>
                <w:rFonts w:eastAsia="Tahoma" w:cs="Tahoma"/>
                <w:b/>
              </w:rPr>
              <w:t>Summary:</w:t>
            </w:r>
          </w:p>
          <w:p w:rsidR="47C35B2F" w:rsidP="004D7C4B" w:rsidRDefault="47C35B2F" w14:paraId="46F5C4CC" w14:textId="2A45C6F4">
            <w:pPr>
              <w:rPr>
                <w:rFonts w:eastAsia="Tahoma"/>
              </w:rPr>
            </w:pPr>
            <w:r w:rsidRPr="71D65FC7">
              <w:rPr>
                <w:rFonts w:eastAsia="Tahoma"/>
              </w:rPr>
              <w:t xml:space="preserve">          This use case allows manager to change </w:t>
            </w:r>
            <w:r w:rsidRPr="71D65FC7" w:rsidR="26161894">
              <w:rPr>
                <w:rFonts w:eastAsia="Tahoma"/>
              </w:rPr>
              <w:t>supervisor</w:t>
            </w:r>
            <w:r w:rsidRPr="71D65FC7">
              <w:rPr>
                <w:rFonts w:eastAsia="Tahoma"/>
              </w:rPr>
              <w:t xml:space="preserve"> in campaign.</w:t>
            </w:r>
          </w:p>
          <w:p w:rsidR="47C35B2F" w:rsidP="004D7C4B" w:rsidRDefault="47C35B2F" w14:paraId="0D6BC4CF" w14:textId="77777777">
            <w:pPr>
              <w:rPr>
                <w:rFonts w:eastAsia="Tahoma" w:cs="Tahoma"/>
                <w:b/>
              </w:rPr>
            </w:pPr>
            <w:r w:rsidRPr="47C35B2F">
              <w:rPr>
                <w:rFonts w:eastAsia="Tahoma" w:cs="Tahoma"/>
                <w:b/>
              </w:rPr>
              <w:t>Goal:</w:t>
            </w:r>
          </w:p>
          <w:p w:rsidR="47C35B2F" w:rsidP="004D7C4B" w:rsidRDefault="47C35B2F" w14:paraId="4BC40484" w14:textId="45F1A198">
            <w:pPr>
              <w:rPr>
                <w:rFonts w:eastAsia="Tahoma"/>
              </w:rPr>
            </w:pPr>
            <w:r w:rsidRPr="71D65FC7">
              <w:rPr>
                <w:rFonts w:eastAsia="Tahoma"/>
              </w:rPr>
              <w:t xml:space="preserve">          Manager can change </w:t>
            </w:r>
            <w:r w:rsidRPr="71D65FC7" w:rsidR="06371921">
              <w:rPr>
                <w:rFonts w:eastAsia="Tahoma"/>
              </w:rPr>
              <w:t>supervisor</w:t>
            </w:r>
            <w:r w:rsidRPr="71D65FC7">
              <w:rPr>
                <w:rFonts w:eastAsia="Tahoma"/>
              </w:rPr>
              <w:t>.</w:t>
            </w:r>
          </w:p>
          <w:p w:rsidR="47C35B2F" w:rsidP="004D7C4B" w:rsidRDefault="47C35B2F" w14:paraId="3722FC4C" w14:textId="77777777">
            <w:pPr>
              <w:rPr>
                <w:rFonts w:eastAsia="Tahoma" w:cs="Tahoma"/>
                <w:b/>
                <w:u w:val="single"/>
              </w:rPr>
            </w:pPr>
            <w:r w:rsidRPr="47C35B2F">
              <w:rPr>
                <w:rFonts w:eastAsia="Tahoma" w:cs="Tahoma"/>
                <w:b/>
                <w:u w:val="single"/>
              </w:rPr>
              <w:t>Triggers</w:t>
            </w:r>
          </w:p>
          <w:p w:rsidR="47C35B2F" w:rsidP="004D7C4B" w:rsidRDefault="47C35B2F" w14:paraId="3EA6CD28" w14:textId="3AE71697">
            <w:pPr>
              <w:rPr>
                <w:rFonts w:eastAsia="Tahoma"/>
              </w:rPr>
            </w:pPr>
            <w:r w:rsidRPr="47C35B2F">
              <w:rPr>
                <w:rFonts w:eastAsia="Tahoma"/>
              </w:rPr>
              <w:t xml:space="preserve">          Manager touches “change supervisor” button.</w:t>
            </w:r>
          </w:p>
          <w:p w:rsidR="47C35B2F" w:rsidP="004D7C4B" w:rsidRDefault="47C35B2F" w14:paraId="581BB16D" w14:textId="77777777">
            <w:pPr>
              <w:rPr>
                <w:rFonts w:eastAsia="Tahoma" w:cs="Tahoma"/>
                <w:b/>
              </w:rPr>
            </w:pPr>
            <w:r w:rsidRPr="47C35B2F">
              <w:rPr>
                <w:rFonts w:eastAsia="Tahoma" w:cs="Tahoma"/>
                <w:b/>
              </w:rPr>
              <w:t>Preconditions:</w:t>
            </w:r>
          </w:p>
          <w:p w:rsidR="47C35B2F" w:rsidP="004D7C4B" w:rsidRDefault="47C35B2F" w14:paraId="040B09F5" w14:textId="41B5B429">
            <w:pPr>
              <w:rPr>
                <w:rFonts w:eastAsia="Tahoma"/>
              </w:rPr>
            </w:pPr>
            <w:r w:rsidRPr="47C35B2F">
              <w:rPr>
                <w:rFonts w:eastAsia="Tahoma"/>
              </w:rPr>
              <w:t xml:space="preserve">         PRE-1. User’s identity has been authenticated.</w:t>
            </w:r>
          </w:p>
          <w:p w:rsidR="47C35B2F" w:rsidP="004D7C4B" w:rsidRDefault="47C35B2F" w14:paraId="09F8883F" w14:textId="05E967D9">
            <w:pPr>
              <w:rPr>
                <w:rFonts w:eastAsia="Tahoma"/>
              </w:rPr>
            </w:pPr>
            <w:r w:rsidRPr="47C35B2F">
              <w:rPr>
                <w:rFonts w:eastAsia="Tahoma"/>
              </w:rPr>
              <w:t xml:space="preserve">         PRE-2. User is authorized to Manager role.</w:t>
            </w:r>
          </w:p>
          <w:p w:rsidR="47C35B2F" w:rsidP="004D7C4B" w:rsidRDefault="47C35B2F" w14:paraId="67241A22" w14:textId="77777777">
            <w:pPr>
              <w:rPr>
                <w:rFonts w:eastAsia="Tahoma" w:cs="Tahoma"/>
                <w:b/>
              </w:rPr>
            </w:pPr>
            <w:r w:rsidRPr="47C35B2F">
              <w:rPr>
                <w:rFonts w:eastAsia="Tahoma" w:cs="Tahoma"/>
                <w:b/>
              </w:rPr>
              <w:t>Post Conditions:</w:t>
            </w:r>
          </w:p>
          <w:p w:rsidRPr="001A1F29" w:rsidR="000E52F4" w:rsidP="004D7C4B" w:rsidRDefault="149893E7" w14:paraId="5777B83E" w14:textId="781C91F2">
            <w:r w:rsidRPr="149893E7">
              <w:rPr>
                <w:rFonts w:eastAsia="Tahoma"/>
              </w:rPr>
              <w:t xml:space="preserve">        POST-1.</w:t>
            </w:r>
            <w:r w:rsidRPr="149893E7">
              <w:rPr>
                <w:rFonts w:ascii="Consolas" w:hAnsi="Consolas" w:eastAsia="Consolas" w:cs="Consolas"/>
                <w:color w:val="202124"/>
                <w:sz w:val="42"/>
                <w:szCs w:val="42"/>
                <w:lang w:val="en"/>
              </w:rPr>
              <w:t xml:space="preserve"> </w:t>
            </w:r>
            <w:r w:rsidRPr="149893E7">
              <w:rPr>
                <w:rFonts w:eastAsia="Tahoma" w:cs="Tahoma"/>
                <w:color w:val="202124"/>
                <w:lang w:val="en"/>
              </w:rPr>
              <w:t>The old supervisor was replaced</w:t>
            </w:r>
          </w:p>
          <w:p w:rsidRPr="001A1F29" w:rsidR="000E52F4" w:rsidP="004D7C4B" w:rsidRDefault="149893E7" w14:paraId="2043FEA6" w14:textId="12748568">
            <w:pPr>
              <w:rPr>
                <w:rFonts w:eastAsia="Tahoma"/>
              </w:rPr>
            </w:pPr>
            <w:r w:rsidRPr="149893E7">
              <w:rPr>
                <w:rFonts w:eastAsia="Tahoma"/>
              </w:rPr>
              <w:t xml:space="preserve">        POST-2.    Nominee is added to campaign with Supervisor role.</w:t>
            </w:r>
          </w:p>
          <w:p w:rsidRPr="001A1F29" w:rsidR="000E52F4" w:rsidP="004D7C4B" w:rsidRDefault="000E52F4" w14:paraId="6D96CEA9" w14:textId="743B490F">
            <w:pPr>
              <w:rPr>
                <w:rFonts w:eastAsia="Tahoma"/>
              </w:rPr>
            </w:pPr>
            <w:r w:rsidRPr="001A1F29">
              <w:rPr>
                <w:rFonts w:eastAsia="Tahoma" w:cs="Tahoma"/>
                <w:b/>
              </w:rPr>
              <w:t>Main Success Scenario:</w:t>
            </w:r>
            <w:r w:rsidRPr="001A1F29">
              <w:rPr>
                <w:rFonts w:eastAsia="Tahoma"/>
              </w:rPr>
              <w:t xml:space="preserve">          </w:t>
            </w:r>
          </w:p>
          <w:tbl>
            <w:tblPr>
              <w:tblStyle w:val="TableGrid"/>
              <w:tblW w:w="0" w:type="auto"/>
              <w:tblInd w:w="180" w:type="dxa"/>
              <w:tblLook w:val="04A0" w:firstRow="1" w:lastRow="0" w:firstColumn="1" w:lastColumn="0" w:noHBand="0" w:noVBand="1"/>
            </w:tblPr>
            <w:tblGrid>
              <w:gridCol w:w="4317"/>
              <w:gridCol w:w="4253"/>
            </w:tblGrid>
            <w:tr w:rsidR="149893E7" w:rsidTr="149893E7" w14:paraId="1F4D78F3" w14:textId="77777777">
              <w:tc>
                <w:tcPr>
                  <w:tcW w:w="4317" w:type="dxa"/>
                </w:tcPr>
                <w:p w:rsidR="149893E7" w:rsidP="149893E7" w:rsidRDefault="149893E7" w14:paraId="6FDCF061" w14:textId="77777777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Manager</w:t>
                  </w:r>
                </w:p>
              </w:tc>
              <w:tc>
                <w:tcPr>
                  <w:tcW w:w="4253" w:type="dxa"/>
                </w:tcPr>
                <w:p w:rsidR="149893E7" w:rsidP="149893E7" w:rsidRDefault="149893E7" w14:paraId="3A2E463A" w14:textId="77777777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149893E7" w:rsidTr="149893E7" w14:paraId="3436F0F3" w14:textId="77777777">
              <w:tc>
                <w:tcPr>
                  <w:tcW w:w="4317" w:type="dxa"/>
                </w:tcPr>
                <w:p w:rsidR="149893E7" w:rsidP="006564E1" w:rsidRDefault="149893E7" w14:paraId="30997B29" w14:textId="072EC2E9">
                  <w:pPr>
                    <w:pStyle w:val="ListParagraph"/>
                    <w:numPr>
                      <w:ilvl w:val="0"/>
                      <w:numId w:val="31"/>
                    </w:numPr>
                    <w:jc w:val="center"/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149893E7">
                    <w:rPr>
                      <w:rFonts w:eastAsia="Times New Roman"/>
                      <w:sz w:val="20"/>
                      <w:szCs w:val="20"/>
                    </w:rPr>
                    <w:t>Manager click on change Supervisor</w:t>
                  </w:r>
                </w:p>
              </w:tc>
              <w:tc>
                <w:tcPr>
                  <w:tcW w:w="4253" w:type="dxa"/>
                </w:tcPr>
                <w:p w:rsidR="149893E7" w:rsidP="149893E7" w:rsidRDefault="149893E7" w14:paraId="74E3AA2E" w14:textId="18483E3C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imes New Roman"/>
                      <w:sz w:val="20"/>
                      <w:szCs w:val="20"/>
                    </w:rPr>
                    <w:t>System shows a form to input id or email or phone</w:t>
                  </w:r>
                </w:p>
              </w:tc>
            </w:tr>
            <w:tr w:rsidR="149893E7" w:rsidTr="149893E7" w14:paraId="63904D6A" w14:textId="77777777">
              <w:tc>
                <w:tcPr>
                  <w:tcW w:w="4317" w:type="dxa"/>
                </w:tcPr>
                <w:p w:rsidR="149893E7" w:rsidP="004D7C4B" w:rsidRDefault="149893E7" w14:paraId="3E15A354" w14:textId="73F48A7C">
                  <w:pPr>
                    <w:pStyle w:val="ListParagraph"/>
                    <w:numPr>
                      <w:ilvl w:val="0"/>
                      <w:numId w:val="31"/>
                    </w:num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Manager input id (or email or phone number) of user who manager wants to change</w:t>
                  </w:r>
                </w:p>
              </w:tc>
              <w:tc>
                <w:tcPr>
                  <w:tcW w:w="4253" w:type="dxa"/>
                </w:tcPr>
                <w:p w:rsidR="149893E7" w:rsidP="149893E7" w:rsidRDefault="149893E7" w14:paraId="463ABC1B" w14:textId="3A30C13F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 xml:space="preserve">    System shows name, phone, address, … of user</w:t>
                  </w:r>
                </w:p>
              </w:tc>
            </w:tr>
            <w:tr w:rsidR="149893E7" w:rsidTr="149893E7" w14:paraId="357E56CE" w14:textId="77777777">
              <w:tc>
                <w:tcPr>
                  <w:tcW w:w="4317" w:type="dxa"/>
                </w:tcPr>
                <w:p w:rsidR="149893E7" w:rsidP="006564E1" w:rsidRDefault="149893E7" w14:paraId="4FBFC4A4" w14:textId="35988988">
                  <w:pPr>
                    <w:pStyle w:val="ListParagraph"/>
                    <w:numPr>
                      <w:ilvl w:val="0"/>
                      <w:numId w:val="31"/>
                    </w:numPr>
                    <w:spacing w:line="259" w:lineRule="auto"/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Manager click on change button</w:t>
                  </w:r>
                </w:p>
              </w:tc>
              <w:tc>
                <w:tcPr>
                  <w:tcW w:w="4253" w:type="dxa"/>
                </w:tcPr>
                <w:p w:rsidR="149893E7" w:rsidP="149893E7" w:rsidRDefault="149893E7" w14:paraId="45FCA64B" w14:textId="681697BF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 xml:space="preserve">    System updates the new supervisor</w:t>
                  </w:r>
                </w:p>
              </w:tc>
            </w:tr>
          </w:tbl>
          <w:p w:rsidRPr="001A1F29" w:rsidR="000E52F4" w:rsidP="149893E7" w:rsidRDefault="149893E7" w14:paraId="37046C22" w14:textId="11B1A0D4">
            <w:pPr>
              <w:ind w:left="0"/>
              <w:rPr>
                <w:rFonts w:eastAsia="Tahoma" w:cs="Tahoma"/>
                <w:b/>
              </w:rPr>
            </w:pPr>
            <w:r w:rsidRPr="149893E7">
              <w:rPr>
                <w:rFonts w:eastAsia="Tahoma" w:cs="Tahoma"/>
                <w:b/>
              </w:rPr>
              <w:t xml:space="preserve">   </w:t>
            </w:r>
            <w:r w:rsidRPr="001A1F29" w:rsidR="000E52F4">
              <w:rPr>
                <w:rFonts w:eastAsia="Tahoma" w:cs="Tahoma"/>
                <w:b/>
              </w:rPr>
              <w:t xml:space="preserve">Alternative Scenario: </w:t>
            </w:r>
          </w:p>
          <w:p w:rsidRPr="001A1F29" w:rsidR="000E52F4" w:rsidP="004D7C4B" w:rsidRDefault="000E52F4" w14:paraId="3F014FBC" w14:textId="5EE87CAE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</w:t>
            </w:r>
            <w:r w:rsidRPr="001A1F29" w:rsidR="60EDE51D">
              <w:rPr>
                <w:rFonts w:eastAsia="Tahoma"/>
              </w:rPr>
              <w:t>N/A</w:t>
            </w:r>
          </w:p>
          <w:p w:rsidRPr="001A1F29" w:rsidR="000E52F4" w:rsidP="004D7C4B" w:rsidRDefault="000E52F4" w14:paraId="46A95C59" w14:textId="1ADA14BD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Exceptions:</w:t>
            </w:r>
          </w:p>
          <w:tbl>
            <w:tblPr>
              <w:tblStyle w:val="TableGrid"/>
              <w:tblW w:w="0" w:type="auto"/>
              <w:tblInd w:w="180" w:type="dxa"/>
              <w:tblLook w:val="04A0" w:firstRow="1" w:lastRow="0" w:firstColumn="1" w:lastColumn="0" w:noHBand="0" w:noVBand="1"/>
            </w:tblPr>
            <w:tblGrid>
              <w:gridCol w:w="4285"/>
              <w:gridCol w:w="4285"/>
            </w:tblGrid>
            <w:tr w:rsidR="149893E7" w:rsidTr="149893E7" w14:paraId="63B9E1E5" w14:textId="77777777">
              <w:tc>
                <w:tcPr>
                  <w:tcW w:w="4285" w:type="dxa"/>
                </w:tcPr>
                <w:p w:rsidR="149893E7" w:rsidP="149893E7" w:rsidRDefault="149893E7" w14:paraId="5C613594" w14:textId="77777777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Manager</w:t>
                  </w:r>
                </w:p>
              </w:tc>
              <w:tc>
                <w:tcPr>
                  <w:tcW w:w="4285" w:type="dxa"/>
                </w:tcPr>
                <w:p w:rsidR="149893E7" w:rsidP="149893E7" w:rsidRDefault="149893E7" w14:paraId="5760FB44" w14:textId="77777777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149893E7" w:rsidTr="149893E7" w14:paraId="0CE1BDAE" w14:textId="77777777">
              <w:tc>
                <w:tcPr>
                  <w:tcW w:w="4285" w:type="dxa"/>
                </w:tcPr>
                <w:p w:rsidR="149893E7" w:rsidP="006564E1" w:rsidRDefault="149893E7" w14:paraId="27B5E267" w14:textId="007DC2E1">
                  <w:pPr>
                    <w:pStyle w:val="ListParagraph"/>
                    <w:numPr>
                      <w:ilvl w:val="0"/>
                      <w:numId w:val="29"/>
                    </w:numPr>
                    <w:spacing w:line="259" w:lineRule="auto"/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Manager does not input id or email or phone and click Save</w:t>
                  </w:r>
                </w:p>
              </w:tc>
              <w:tc>
                <w:tcPr>
                  <w:tcW w:w="4285" w:type="dxa"/>
                </w:tcPr>
                <w:p w:rsidR="149893E7" w:rsidP="149893E7" w:rsidRDefault="149893E7" w14:paraId="6676AAD5" w14:textId="4A79ECF0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System shows error message</w:t>
                  </w:r>
                </w:p>
              </w:tc>
            </w:tr>
          </w:tbl>
          <w:p w:rsidRPr="001A1F29" w:rsidR="000E52F4" w:rsidP="149893E7" w:rsidRDefault="149893E7" w14:paraId="6DB9B6F4" w14:textId="0C16A7FC">
            <w:pPr>
              <w:ind w:left="0"/>
              <w:rPr>
                <w:rFonts w:eastAsia="Tahoma" w:cs="Tahoma"/>
                <w:b/>
              </w:rPr>
            </w:pPr>
            <w:r w:rsidRPr="149893E7">
              <w:rPr>
                <w:rFonts w:eastAsia="Tahoma" w:cs="Tahoma"/>
                <w:b/>
              </w:rPr>
              <w:t xml:space="preserve">   Relationships: </w:t>
            </w:r>
          </w:p>
          <w:p w:rsidRPr="001A1F29" w:rsidR="000E52F4" w:rsidP="004D7C4B" w:rsidRDefault="149893E7" w14:paraId="4A4C1E25" w14:textId="5B08F78C">
            <w:pPr>
              <w:rPr>
                <w:rFonts w:eastAsia="Tahoma"/>
              </w:rPr>
            </w:pPr>
            <w:r w:rsidRPr="149893E7">
              <w:rPr>
                <w:rFonts w:eastAsia="Tahoma"/>
              </w:rPr>
              <w:t xml:space="preserve">        Extend for Update campaign.</w:t>
            </w:r>
          </w:p>
          <w:p w:rsidRPr="001A1F29" w:rsidR="000E52F4" w:rsidP="004D7C4B" w:rsidRDefault="000E52F4" w14:paraId="4B204493" w14:textId="24C618D9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Business Rules:</w:t>
            </w:r>
          </w:p>
          <w:p w:rsidRPr="001A1F29" w:rsidR="000E52F4" w:rsidP="004D7C4B" w:rsidRDefault="47C35B2F" w14:paraId="58A5AC42" w14:textId="78D8219A">
            <w:pPr>
              <w:rPr>
                <w:rFonts w:eastAsia="Tahoma"/>
              </w:rPr>
            </w:pPr>
            <w:r w:rsidRPr="47C35B2F">
              <w:rPr>
                <w:rFonts w:eastAsia="Tahoma"/>
              </w:rPr>
              <w:t xml:space="preserve">        </w:t>
            </w:r>
            <w:r w:rsidRPr="149893E7" w:rsidR="149893E7">
              <w:rPr>
                <w:rFonts w:eastAsia="Tahoma"/>
              </w:rPr>
              <w:t>Nominee has</w:t>
            </w:r>
            <w:r w:rsidRPr="47C35B2F">
              <w:rPr>
                <w:rFonts w:eastAsia="Tahoma"/>
              </w:rPr>
              <w:t xml:space="preserve"> not participated in any </w:t>
            </w:r>
            <w:r w:rsidRPr="149893E7" w:rsidR="149893E7">
              <w:rPr>
                <w:rFonts w:eastAsia="Tahoma"/>
              </w:rPr>
              <w:t>campaign.</w:t>
            </w:r>
          </w:p>
          <w:p w:rsidRPr="001A1F29" w:rsidR="000E52F4" w:rsidP="004D7C4B" w:rsidRDefault="000E52F4" w14:paraId="6F2812F3" w14:textId="1C631E71">
            <w:pPr>
              <w:rPr>
                <w:rFonts w:eastAsia="Tahoma"/>
              </w:rPr>
            </w:pPr>
          </w:p>
        </w:tc>
      </w:tr>
    </w:tbl>
    <w:p w:rsidRPr="001A1F29" w:rsidR="000E52F4" w:rsidP="004D7C4B" w:rsidRDefault="5971CE1D" w14:paraId="170598AE" w14:textId="1B79D43D">
      <w:pPr>
        <w:pStyle w:val="Heading2"/>
      </w:pPr>
      <w:r>
        <w:t xml:space="preserve">Use Case Create Financial Request </w:t>
      </w:r>
    </w:p>
    <w:p w:rsidRPr="001A1F29" w:rsidR="000E52F4" w:rsidP="004D7C4B" w:rsidRDefault="000E52F4" w14:paraId="5984D1D8" w14:textId="1BF08CB4">
      <w:pPr>
        <w:rPr>
          <w:rFonts w:eastAsia="Tahoma"/>
        </w:rPr>
      </w:pPr>
      <w:r>
        <w:drawing>
          <wp:inline wp14:editId="398AABA4" wp14:anchorId="4B72F93C">
            <wp:extent cx="5715000" cy="2066925"/>
            <wp:effectExtent l="0" t="0" r="0" b="0"/>
            <wp:docPr id="1364405204" name="Picture 136440520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64405204"/>
                    <pic:cNvPicPr/>
                  </pic:nvPicPr>
                  <pic:blipFill>
                    <a:blip r:embed="Rb3fc6edefaf3491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98"/>
        <w:gridCol w:w="2449"/>
        <w:gridCol w:w="1158"/>
        <w:gridCol w:w="756"/>
        <w:gridCol w:w="2129"/>
      </w:tblGrid>
      <w:tr w:rsidRPr="001A1F29" w:rsidR="00527C7E" w:rsidTr="2C4D4907" w14:paraId="0D7B4EB3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</w:tcPr>
          <w:p w:rsidRPr="001A1F29" w:rsidR="000E52F4" w:rsidP="004D7C4B" w:rsidRDefault="000E52F4" w14:paraId="57733D22" w14:textId="77777777">
            <w:pPr>
              <w:rPr>
                <w:rFonts w:eastAsia="Tahoma"/>
              </w:rPr>
            </w:pPr>
          </w:p>
          <w:p w:rsidRPr="001A1F29" w:rsidR="000E52F4" w:rsidP="004D7C4B" w:rsidRDefault="000E52F4" w14:paraId="7AFD303E" w14:textId="28E230FC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 CASE-1</w:t>
            </w:r>
            <w:r w:rsidRPr="001A1F29" w:rsidR="003541AA">
              <w:rPr>
                <w:rFonts w:eastAsia="Tahoma" w:cs="Tahoma"/>
                <w:b/>
              </w:rPr>
              <w:t>2</w:t>
            </w:r>
            <w:r w:rsidRPr="001A1F29">
              <w:rPr>
                <w:rFonts w:eastAsia="Tahoma" w:cs="Tahoma"/>
                <w:b/>
              </w:rPr>
              <w:t xml:space="preserve"> SPECIFICATION</w:t>
            </w:r>
          </w:p>
          <w:p w:rsidRPr="001A1F29" w:rsidR="000E52F4" w:rsidP="004D7C4B" w:rsidRDefault="000E52F4" w14:paraId="5E30B421" w14:textId="77777777">
            <w:pPr>
              <w:rPr>
                <w:rFonts w:eastAsia="Tahoma"/>
              </w:rPr>
            </w:pPr>
          </w:p>
        </w:tc>
      </w:tr>
      <w:tr w:rsidRPr="001A1F29" w:rsidR="00527C7E" w:rsidTr="2C4D4907" w14:paraId="2A3299BA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4E86F468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2A5B0948" w14:textId="38DAAB1D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</w:t>
            </w:r>
            <w:r w:rsidRPr="001A1F29" w:rsidR="003541AA">
              <w:rPr>
                <w:rFonts w:eastAsia="Tahoma"/>
              </w:rPr>
              <w:t>12</w:t>
            </w:r>
          </w:p>
        </w:tc>
        <w:tc>
          <w:tcPr>
            <w:tcW w:w="1059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017FDE49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217F42CE" w14:textId="23B62414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527C7E" w:rsidTr="2C4D4907" w14:paraId="7A4D0BB5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72403F15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3541AA" w14:paraId="25C10E44" w14:textId="289A7B1F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Create </w:t>
            </w:r>
            <w:r w:rsidRPr="001A1F29" w:rsidR="6AB6FBCE">
              <w:rPr>
                <w:rFonts w:eastAsia="Tahoma"/>
              </w:rPr>
              <w:t xml:space="preserve">Financial </w:t>
            </w:r>
            <w:r w:rsidRPr="001A1F29">
              <w:rPr>
                <w:rFonts w:eastAsia="Tahoma"/>
              </w:rPr>
              <w:t>Request</w:t>
            </w:r>
          </w:p>
        </w:tc>
      </w:tr>
      <w:tr w:rsidRPr="001A1F29" w:rsidR="00527C7E" w:rsidTr="2C4D4907" w14:paraId="3CCD5E05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78C72A1E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3541AA" w14:paraId="0BA7BB69" w14:textId="72FD0A03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Nguyen Quoc Vinh</w:t>
            </w:r>
          </w:p>
        </w:tc>
      </w:tr>
      <w:tr w:rsidRPr="001A1F29" w:rsidR="00527C7E" w:rsidTr="2C4D4907" w14:paraId="64D93AF3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2D9CCC78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Date</w:t>
            </w:r>
          </w:p>
        </w:tc>
        <w:tc>
          <w:tcPr>
            <w:tcW w:w="13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735CEB96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29/01/2021</w:t>
            </w:r>
          </w:p>
        </w:tc>
        <w:tc>
          <w:tcPr>
            <w:tcW w:w="6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4EC6CB15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3B69CC8E" w14:textId="26B92C5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High</w:t>
            </w:r>
          </w:p>
        </w:tc>
      </w:tr>
      <w:tr w:rsidRPr="001A1F29" w:rsidR="00527C7E" w:rsidTr="2C4D4907" w14:paraId="72422073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hideMark/>
          </w:tcPr>
          <w:p w:rsidRPr="001A1F29" w:rsidR="009837F3" w:rsidP="004D7C4B" w:rsidRDefault="009837F3" w14:paraId="2671A242" w14:textId="72936265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Actor:</w:t>
            </w:r>
          </w:p>
          <w:p w:rsidRPr="001A1F29" w:rsidR="009837F3" w:rsidP="004D7C4B" w:rsidRDefault="009837F3" w14:paraId="3CC0FE1C" w14:textId="02AE7E14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Leader</w:t>
            </w:r>
          </w:p>
          <w:p w:rsidRPr="001A1F29" w:rsidR="009837F3" w:rsidP="004D7C4B" w:rsidRDefault="009837F3" w14:paraId="3E044DC2" w14:textId="5C7D5258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Summary:</w:t>
            </w:r>
          </w:p>
          <w:p w:rsidRPr="001A1F29" w:rsidR="009837F3" w:rsidP="004D7C4B" w:rsidRDefault="6AB6FBCE" w14:paraId="3C56127B" w14:textId="19C3FB8E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</w:t>
            </w:r>
            <w:r w:rsidRPr="71D65FC7" w:rsidR="009837F3">
              <w:rPr>
                <w:rFonts w:eastAsia="Tahoma" w:cs="Tahoma"/>
                <w:color w:val="000000" w:themeColor="text1"/>
              </w:rPr>
              <w:t>Leader creates request to get money based on list of</w:t>
            </w:r>
            <w:r w:rsidRPr="71D65FC7" w:rsidR="003272F3">
              <w:rPr>
                <w:rFonts w:eastAsia="Tahoma" w:cs="Tahoma"/>
                <w:color w:val="000000" w:themeColor="text1"/>
              </w:rPr>
              <w:t xml:space="preserve"> items will be bought, list of receivers.</w:t>
            </w:r>
          </w:p>
          <w:p w:rsidRPr="001A1F29" w:rsidR="009837F3" w:rsidP="004D7C4B" w:rsidRDefault="009837F3" w14:paraId="2BC5C4AD" w14:textId="4DFB791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Goal:</w:t>
            </w:r>
          </w:p>
          <w:p w:rsidRPr="001A1F29" w:rsidR="009837F3" w:rsidP="004D7C4B" w:rsidRDefault="6AB6FBCE" w14:paraId="1E988222" w14:textId="6FFDC977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</w:t>
            </w:r>
            <w:r w:rsidRPr="71D65FC7" w:rsidR="009837F3">
              <w:rPr>
                <w:rFonts w:eastAsia="Tahoma" w:cs="Tahoma"/>
                <w:color w:val="000000" w:themeColor="text1"/>
              </w:rPr>
              <w:t xml:space="preserve">To </w:t>
            </w:r>
            <w:r w:rsidRPr="71D65FC7" w:rsidR="003272F3">
              <w:rPr>
                <w:rFonts w:eastAsia="Tahoma" w:cs="Tahoma"/>
                <w:color w:val="000000" w:themeColor="text1"/>
              </w:rPr>
              <w:t>create request to get money</w:t>
            </w:r>
          </w:p>
          <w:p w:rsidRPr="001A1F29" w:rsidR="009837F3" w:rsidP="004D7C4B" w:rsidRDefault="009837F3" w14:paraId="11DB77AB" w14:textId="03FED444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  <w:u w:val="single"/>
              </w:rPr>
              <w:t>Triggers</w:t>
            </w:r>
          </w:p>
          <w:p w:rsidRPr="001A1F29" w:rsidR="000E52F4" w:rsidP="004D7C4B" w:rsidRDefault="7D6D2F50" w14:paraId="5A2F1174" w14:textId="7D9EC823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Leader click “create request” button</w:t>
            </w:r>
          </w:p>
          <w:p w:rsidRPr="001A1F29" w:rsidR="009837F3" w:rsidP="004D7C4B" w:rsidRDefault="009837F3" w14:paraId="365A5538" w14:textId="3910DF8F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Preconditions:</w:t>
            </w:r>
          </w:p>
          <w:p w:rsidRPr="001A1F29" w:rsidR="009837F3" w:rsidP="004D7C4B" w:rsidRDefault="009837F3" w14:paraId="1D21FAB8" w14:textId="350688E3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PRE-1. User’s identity has been authenticated</w:t>
            </w:r>
          </w:p>
          <w:p w:rsidRPr="001A1F29" w:rsidR="009837F3" w:rsidP="004D7C4B" w:rsidRDefault="009837F3" w14:paraId="1FBC6BD0" w14:textId="27BDBB58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PRE-2. User is authorized to </w:t>
            </w:r>
            <w:r w:rsidRPr="71D65FC7" w:rsidR="003272F3">
              <w:rPr>
                <w:rFonts w:eastAsia="Tahoma" w:cs="Tahoma"/>
                <w:color w:val="000000" w:themeColor="text1"/>
              </w:rPr>
              <w:t>Leader</w:t>
            </w:r>
            <w:r w:rsidRPr="71D65FC7">
              <w:rPr>
                <w:rFonts w:eastAsia="Tahoma" w:cs="Tahoma"/>
                <w:color w:val="000000" w:themeColor="text1"/>
              </w:rPr>
              <w:t xml:space="preserve"> role</w:t>
            </w:r>
          </w:p>
          <w:p w:rsidRPr="001A1F29" w:rsidR="009837F3" w:rsidP="004D7C4B" w:rsidRDefault="009837F3" w14:paraId="1C471323" w14:textId="4CEFE2BD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Post Conditions:</w:t>
            </w:r>
          </w:p>
          <w:p w:rsidRPr="001A1F29" w:rsidR="009837F3" w:rsidP="004D7C4B" w:rsidRDefault="73318AF7" w14:paraId="7198F6FC" w14:textId="663E161B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POST-1. </w:t>
            </w:r>
            <w:r w:rsidRPr="71D65FC7" w:rsidR="7D6D2F50">
              <w:rPr>
                <w:rFonts w:eastAsia="Tahoma" w:cs="Tahoma"/>
                <w:color w:val="000000" w:themeColor="text1"/>
              </w:rPr>
              <w:t>Show successful message</w:t>
            </w:r>
          </w:p>
          <w:p w:rsidRPr="001A1F29" w:rsidR="009837F3" w:rsidP="004D7C4B" w:rsidRDefault="2C4D4907" w14:paraId="472DC301" w14:textId="4AE514C0">
            <w:pPr>
              <w:rPr>
                <w:rFonts w:eastAsia="Tahoma" w:cs="Tahoma"/>
                <w:color w:val="000000" w:themeColor="text1"/>
              </w:rPr>
            </w:pPr>
            <w:r w:rsidRPr="2C4D4907">
              <w:rPr>
                <w:rFonts w:eastAsia="Tahoma" w:cs="Tahoma"/>
                <w:b/>
                <w:bCs/>
                <w:color w:val="000000" w:themeColor="text1"/>
              </w:rPr>
              <w:t>Main Success Scenario:</w:t>
            </w:r>
          </w:p>
          <w:p w:rsidR="2C4D4907" w:rsidP="2C4D4907" w:rsidRDefault="2C4D4907" w14:paraId="3DFCCF4A" w14:textId="6AA48E88">
            <w:pPr>
              <w:rPr>
                <w:b/>
                <w:bCs/>
                <w:color w:val="000000" w:themeColor="text1"/>
              </w:rPr>
            </w:pPr>
          </w:p>
          <w:tbl>
            <w:tblPr>
              <w:tblStyle w:val="TableGrid"/>
              <w:tblW w:w="0" w:type="auto"/>
              <w:tblInd w:w="180" w:type="dxa"/>
              <w:tblLook w:val="04A0" w:firstRow="1" w:lastRow="0" w:firstColumn="1" w:lastColumn="0" w:noHBand="0" w:noVBand="1"/>
            </w:tblPr>
            <w:tblGrid>
              <w:gridCol w:w="4275"/>
              <w:gridCol w:w="4275"/>
            </w:tblGrid>
            <w:tr w:rsidR="009B2C36" w:rsidTr="127C8953" w14:paraId="06B916D7" w14:textId="77777777">
              <w:tc>
                <w:tcPr>
                  <w:tcW w:w="4275" w:type="dxa"/>
                </w:tcPr>
                <w:p w:rsidR="7D6D2F50" w:rsidP="71D65FC7" w:rsidRDefault="7D6D2F50" w14:paraId="289B6C86" w14:textId="5E4437E7">
                  <w:pPr>
                    <w:jc w:val="center"/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Manager</w:t>
                  </w:r>
                </w:p>
              </w:tc>
              <w:tc>
                <w:tcPr>
                  <w:tcW w:w="4275" w:type="dxa"/>
                </w:tcPr>
                <w:p w:rsidR="7D6D2F50" w:rsidP="71D65FC7" w:rsidRDefault="7D6D2F50" w14:paraId="79794F14" w14:textId="2655C022">
                  <w:pPr>
                    <w:jc w:val="center"/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System</w:t>
                  </w:r>
                </w:p>
              </w:tc>
            </w:tr>
            <w:tr w:rsidR="009B2C36" w:rsidTr="127C8953" w14:paraId="5F9FC736" w14:textId="77777777">
              <w:tc>
                <w:tcPr>
                  <w:tcW w:w="4275" w:type="dxa"/>
                </w:tcPr>
                <w:p w:rsidR="7D6D2F50" w:rsidP="004D7C4B" w:rsidRDefault="7D6D2F50" w14:paraId="25F272FC" w14:textId="4942490B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1. Leader clicks “create request” button</w:t>
                  </w:r>
                </w:p>
              </w:tc>
              <w:tc>
                <w:tcPr>
                  <w:tcW w:w="4275" w:type="dxa"/>
                </w:tcPr>
                <w:p w:rsidR="7D6D2F50" w:rsidP="004D7C4B" w:rsidRDefault="7D6D2F50" w14:paraId="1DF2B3B7" w14:textId="5459D9FB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 xml:space="preserve">1. System displays the request form to input information: </w:t>
                  </w:r>
                  <w:r>
                    <w:br/>
                  </w:r>
                  <w:r w:rsidRPr="71D65FC7">
                    <w:rPr>
                      <w:rFonts w:eastAsia="Tahoma"/>
                    </w:rPr>
                    <w:t xml:space="preserve">- Active scope: the charity position (ex:  Tp HCM, 9 District, Long Thanh My...) </w:t>
                  </w:r>
                </w:p>
                <w:p w:rsidR="7D6D2F50" w:rsidP="004D7C4B" w:rsidRDefault="7D6D2F50" w14:paraId="3F4F39F2" w14:textId="0039BFE5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- Amount of money for charity</w:t>
                  </w:r>
                </w:p>
                <w:p w:rsidR="7D6D2F50" w:rsidP="004D7C4B" w:rsidRDefault="7D6D2F50" w14:paraId="20AE30A1" w14:textId="514C8E61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 xml:space="preserve">- Blank text for importing the link contains the list of items </w:t>
                  </w:r>
                  <w:r>
                    <w:br/>
                  </w:r>
                  <w:r w:rsidRPr="71D65FC7">
                    <w:rPr>
                      <w:rFonts w:eastAsia="Tahoma"/>
                    </w:rPr>
                    <w:t>- Blank text for importing the link contains the list of receivers.</w:t>
                  </w:r>
                </w:p>
              </w:tc>
            </w:tr>
            <w:tr w:rsidR="009B2C36" w:rsidTr="127C8953" w14:paraId="4AE71627" w14:textId="77777777">
              <w:tc>
                <w:tcPr>
                  <w:tcW w:w="4275" w:type="dxa"/>
                </w:tcPr>
                <w:p w:rsidR="7D6D2F50" w:rsidP="004D7C4B" w:rsidRDefault="7D6D2F50" w14:paraId="5083E20D" w14:textId="224BC7D3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2. Leader inputs the information</w:t>
                  </w:r>
                </w:p>
              </w:tc>
              <w:tc>
                <w:tcPr>
                  <w:tcW w:w="4275" w:type="dxa"/>
                </w:tcPr>
                <w:p w:rsidR="7D6D2F50" w:rsidP="004D7C4B" w:rsidRDefault="7D6D2F50" w14:paraId="5EFFA676" w14:textId="0E037245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2. System will check valid of input:</w:t>
                  </w:r>
                  <w:r>
                    <w:br/>
                  </w:r>
                  <w:r w:rsidRPr="71D65FC7">
                    <w:rPr>
                      <w:rFonts w:eastAsia="Tahoma"/>
                    </w:rPr>
                    <w:t>- Amount of money is a positive number</w:t>
                  </w:r>
                </w:p>
                <w:p w:rsidR="7D6D2F50" w:rsidP="004D7C4B" w:rsidRDefault="7D6D2F50" w14:paraId="55F7DAD2" w14:textId="5B77B487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- Not blank link of the list of items</w:t>
                  </w:r>
                </w:p>
                <w:p w:rsidR="7D6D2F50" w:rsidP="004D7C4B" w:rsidRDefault="7D6D2F50" w14:paraId="535C4B40" w14:textId="4D996CE9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- Not blank link of the list of receivers</w:t>
                  </w:r>
                </w:p>
              </w:tc>
            </w:tr>
            <w:tr w:rsidR="009B2C36" w:rsidTr="127C8953" w14:paraId="6E13AFF6" w14:textId="77777777">
              <w:tc>
                <w:tcPr>
                  <w:tcW w:w="4275" w:type="dxa"/>
                </w:tcPr>
                <w:p w:rsidR="7D6D2F50" w:rsidP="004D7C4B" w:rsidRDefault="7D6D2F50" w14:paraId="4A78B0CD" w14:textId="379A8637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3. Leader clicks “create” button</w:t>
                  </w:r>
                </w:p>
              </w:tc>
              <w:tc>
                <w:tcPr>
                  <w:tcW w:w="4275" w:type="dxa"/>
                </w:tcPr>
                <w:p w:rsidR="7D6D2F50" w:rsidP="004D7C4B" w:rsidRDefault="4A39CA5C" w14:paraId="27579C54" w14:textId="22743891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3</w:t>
                  </w:r>
                  <w:r w:rsidRPr="71D65FC7" w:rsidR="7D6D2F50">
                    <w:rPr>
                      <w:rFonts w:eastAsia="Tahoma"/>
                    </w:rPr>
                    <w:t xml:space="preserve">. System reads </w:t>
                  </w:r>
                  <w:r w:rsidRPr="71D65FC7" w:rsidR="3BFE7995">
                    <w:rPr>
                      <w:rFonts w:eastAsia="Tahoma"/>
                    </w:rPr>
                    <w:t>form</w:t>
                  </w:r>
                  <w:r w:rsidRPr="71D65FC7" w:rsidR="7D6D2F50">
                    <w:rPr>
                      <w:rFonts w:eastAsia="Tahoma"/>
                    </w:rPr>
                    <w:t>, get list of items will be bought, get list of receivers. After that, system sends this request to Supervisor and shows successful message to Leader.</w:t>
                  </w:r>
                </w:p>
              </w:tc>
            </w:tr>
          </w:tbl>
          <w:p w:rsidRPr="001A1F29" w:rsidR="000E52F4" w:rsidP="004D7C4B" w:rsidRDefault="000E52F4" w14:paraId="793686F5" w14:textId="2C7BF001">
            <w:pPr>
              <w:rPr>
                <w:rFonts w:eastAsia="Tahoma" w:cs="Tahoma"/>
                <w:color w:val="000000" w:themeColor="text1"/>
              </w:rPr>
            </w:pPr>
          </w:p>
          <w:p w:rsidRPr="001A1F29" w:rsidR="009837F3" w:rsidP="004D7C4B" w:rsidRDefault="009837F3" w14:paraId="55451137" w14:textId="5655F961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   Alternative Scenario: </w:t>
            </w:r>
          </w:p>
          <w:p w:rsidRPr="001A1F29" w:rsidR="009837F3" w:rsidP="004D7C4B" w:rsidRDefault="009837F3" w14:paraId="23EBE4A2" w14:textId="36041998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</w:t>
            </w:r>
            <w:r w:rsidRPr="71D65FC7">
              <w:rPr>
                <w:rFonts w:eastAsia="Tahoma" w:cs="Tahoma"/>
                <w:i/>
                <w:color w:val="000000" w:themeColor="text1"/>
              </w:rPr>
              <w:t>N/A</w:t>
            </w:r>
          </w:p>
          <w:p w:rsidRPr="001A1F29" w:rsidR="009837F3" w:rsidP="004D7C4B" w:rsidRDefault="2C4D4907" w14:paraId="086B7BED" w14:textId="0D8F07DC">
            <w:pPr>
              <w:rPr>
                <w:rFonts w:eastAsia="Tahoma" w:cs="Tahoma"/>
                <w:color w:val="000000" w:themeColor="text1"/>
              </w:rPr>
            </w:pPr>
            <w:r w:rsidRPr="2C4D4907">
              <w:rPr>
                <w:rFonts w:eastAsia="Tahoma" w:cs="Tahoma"/>
                <w:b/>
                <w:bCs/>
                <w:color w:val="000000" w:themeColor="text1"/>
              </w:rPr>
              <w:t>Exceptions:</w:t>
            </w:r>
          </w:p>
          <w:p w:rsidRPr="001A1F29" w:rsidR="009837F3" w:rsidP="2C4D4907" w:rsidRDefault="009837F3" w14:paraId="46E2F43E" w14:textId="0E043DF1">
            <w:pPr>
              <w:rPr>
                <w:b/>
                <w:bCs/>
                <w:color w:val="000000" w:themeColor="text1"/>
              </w:rPr>
            </w:pPr>
          </w:p>
          <w:tbl>
            <w:tblPr>
              <w:tblStyle w:val="TableGrid"/>
              <w:tblW w:w="0" w:type="auto"/>
              <w:tblInd w:w="180" w:type="dxa"/>
              <w:tblLook w:val="04A0" w:firstRow="1" w:lastRow="0" w:firstColumn="1" w:lastColumn="0" w:noHBand="0" w:noVBand="1"/>
            </w:tblPr>
            <w:tblGrid>
              <w:gridCol w:w="4275"/>
              <w:gridCol w:w="4275"/>
            </w:tblGrid>
            <w:tr w:rsidR="2C4D4907" w:rsidTr="2C4D4907" w14:paraId="7A1B4200" w14:textId="77777777">
              <w:tc>
                <w:tcPr>
                  <w:tcW w:w="4275" w:type="dxa"/>
                </w:tcPr>
                <w:p w:rsidR="2C4D4907" w:rsidP="2C4D4907" w:rsidRDefault="2C4D4907" w14:paraId="3CA2CFCA" w14:textId="7796D5E8">
                  <w:pPr>
                    <w:jc w:val="center"/>
                    <w:rPr>
                      <w:rFonts w:eastAsia="Tahoma" w:cs="Tahoma"/>
                    </w:rPr>
                  </w:pPr>
                  <w:r w:rsidRPr="2C4D4907">
                    <w:rPr>
                      <w:rFonts w:eastAsia="Tahoma" w:cs="Tahoma"/>
                    </w:rPr>
                    <w:t>Cause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33D178CF" w14:textId="5979F840">
                  <w:pPr>
                    <w:jc w:val="center"/>
                    <w:rPr>
                      <w:rFonts w:eastAsia="Tahoma" w:cs="Tahoma"/>
                    </w:rPr>
                  </w:pPr>
                  <w:r w:rsidRPr="2C4D4907">
                    <w:rPr>
                      <w:rFonts w:eastAsia="Tahoma" w:cs="Tahoma"/>
                    </w:rPr>
                    <w:t>System</w:t>
                  </w:r>
                </w:p>
              </w:tc>
            </w:tr>
            <w:tr w:rsidR="2C4D4907" w:rsidTr="2C4D4907" w14:paraId="568B369F" w14:textId="77777777">
              <w:tc>
                <w:tcPr>
                  <w:tcW w:w="4275" w:type="dxa"/>
                </w:tcPr>
                <w:p w:rsidR="2C4D4907" w:rsidP="2C4D4907" w:rsidRDefault="2C4D4907" w14:paraId="26D4F0E7" w14:textId="6FA20C33">
                  <w:pPr>
                    <w:rPr>
                      <w:rFonts w:eastAsia="Tahoma" w:cs="Tahoma"/>
                    </w:rPr>
                  </w:pPr>
                  <w:r w:rsidRPr="2C4D4907">
                    <w:rPr>
                      <w:rFonts w:eastAsia="Tahoma" w:cs="Tahoma"/>
                    </w:rPr>
                    <w:t xml:space="preserve">1. </w:t>
                  </w:r>
                  <w:r w:rsidRPr="2C4D4907">
                    <w:rPr>
                      <w:rFonts w:eastAsia="Tahoma" w:cs="Tahoma"/>
                      <w:color w:val="000000" w:themeColor="text1"/>
                    </w:rPr>
                    <w:t>Leader inputs the character or negative number in amount of money input field</w:t>
                  </w:r>
                  <w:r w:rsidRPr="2C4D4907">
                    <w:rPr>
                      <w:rFonts w:eastAsia="Tahoma" w:cs="Tahoma"/>
                    </w:rPr>
                    <w:t xml:space="preserve"> 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40B72D00" w14:textId="6C6D1C50">
                  <w:pPr>
                    <w:rPr>
                      <w:rFonts w:eastAsia="Tahoma" w:cs="Tahoma"/>
                    </w:rPr>
                  </w:pPr>
                  <w:r w:rsidRPr="2C4D4907">
                    <w:rPr>
                      <w:rFonts w:eastAsia="Tahoma" w:cs="Tahoma"/>
                    </w:rPr>
                    <w:t>1. System will show message on screen: “Not correct the number format”</w:t>
                  </w:r>
                </w:p>
              </w:tc>
            </w:tr>
            <w:tr w:rsidR="2C4D4907" w:rsidTr="2C4D4907" w14:paraId="2EB381CE" w14:textId="77777777">
              <w:tc>
                <w:tcPr>
                  <w:tcW w:w="4275" w:type="dxa"/>
                </w:tcPr>
                <w:p w:rsidR="2C4D4907" w:rsidP="2C4D4907" w:rsidRDefault="2C4D4907" w14:paraId="710464E9" w14:textId="20763C17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C4D4907">
                    <w:rPr>
                      <w:rFonts w:eastAsia="Tahoma" w:cs="Tahoma"/>
                      <w:color w:val="000000" w:themeColor="text1"/>
                    </w:rPr>
                    <w:t>2. Leader does not import file contains list of items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11B053D6" w14:textId="6116DE7A">
                  <w:pPr>
                    <w:rPr>
                      <w:rFonts w:eastAsia="Times New Roman"/>
                    </w:rPr>
                  </w:pPr>
                  <w:r w:rsidRPr="2C4D4907">
                    <w:rPr>
                      <w:rFonts w:eastAsia="Times New Roman"/>
                    </w:rPr>
                    <w:t xml:space="preserve">2. </w:t>
                  </w:r>
                  <w:r w:rsidRPr="2C4D4907">
                    <w:rPr>
                      <w:rFonts w:eastAsia="Tahoma" w:cs="Tahoma"/>
                    </w:rPr>
                    <w:t>System will show message on screen: “Not import the list of items file”</w:t>
                  </w:r>
                </w:p>
              </w:tc>
            </w:tr>
            <w:tr w:rsidR="2C4D4907" w:rsidTr="2C4D4907" w14:paraId="34254941" w14:textId="77777777">
              <w:tc>
                <w:tcPr>
                  <w:tcW w:w="4275" w:type="dxa"/>
                </w:tcPr>
                <w:p w:rsidR="2C4D4907" w:rsidP="2C4D4907" w:rsidRDefault="2C4D4907" w14:paraId="399658F8" w14:textId="3493CB3E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C4D4907">
                    <w:rPr>
                      <w:rFonts w:eastAsia="Tahoma" w:cs="Tahoma"/>
                      <w:color w:val="000000" w:themeColor="text1"/>
                    </w:rPr>
                    <w:t>3. Leader not attach file contains list of receivers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60BFB883" w14:textId="65D0B5B2">
                  <w:pPr>
                    <w:rPr>
                      <w:rFonts w:eastAsia="Times New Roman"/>
                    </w:rPr>
                  </w:pPr>
                  <w:r w:rsidRPr="2C4D4907">
                    <w:rPr>
                      <w:rFonts w:eastAsia="Times New Roman"/>
                    </w:rPr>
                    <w:t xml:space="preserve">3. </w:t>
                  </w:r>
                  <w:r w:rsidRPr="2C4D4907">
                    <w:rPr>
                      <w:rFonts w:eastAsia="Tahoma" w:cs="Tahoma"/>
                    </w:rPr>
                    <w:t>System will show message on screen: “Not import the list of receivers file”</w:t>
                  </w:r>
                </w:p>
              </w:tc>
            </w:tr>
          </w:tbl>
          <w:p w:rsidRPr="001A1F29" w:rsidR="009837F3" w:rsidP="2C4D4907" w:rsidRDefault="2C4D4907" w14:paraId="559AD0A9" w14:textId="3B8C0AE1">
            <w:pPr>
              <w:rPr>
                <w:rFonts w:eastAsia="Tahoma" w:cs="Tahoma"/>
                <w:color w:val="000000" w:themeColor="text1"/>
              </w:rPr>
            </w:pPr>
            <w:r w:rsidRPr="2C4D4907">
              <w:rPr>
                <w:rFonts w:eastAsia="Tahoma" w:cs="Tahoma"/>
                <w:color w:val="000000" w:themeColor="text1"/>
              </w:rPr>
              <w:t xml:space="preserve">   </w:t>
            </w:r>
          </w:p>
          <w:p w:rsidRPr="001A1F29" w:rsidR="009837F3" w:rsidP="004D7C4B" w:rsidRDefault="009837F3" w14:paraId="1C7E98AC" w14:textId="6018A2EC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Relationships: </w:t>
            </w:r>
          </w:p>
          <w:p w:rsidRPr="001A1F29" w:rsidR="009837F3" w:rsidP="004D7C4B" w:rsidRDefault="3458CC1C" w14:paraId="711AD675" w14:textId="30B5131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</w:t>
            </w:r>
            <w:r w:rsidRPr="71D65FC7">
              <w:rPr>
                <w:rFonts w:eastAsia="Tahoma" w:cs="Tahoma"/>
                <w:i/>
                <w:color w:val="000000" w:themeColor="text1"/>
              </w:rPr>
              <w:t xml:space="preserve"> N/A</w:t>
            </w:r>
          </w:p>
          <w:p w:rsidRPr="001A1F29" w:rsidR="009837F3" w:rsidP="004D7C4B" w:rsidRDefault="009837F3" w14:paraId="2D0DAB75" w14:textId="52C4CF05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Business Rules:</w:t>
            </w:r>
          </w:p>
          <w:p w:rsidRPr="001A1F29" w:rsidR="000E52F4" w:rsidP="004D7C4B" w:rsidRDefault="3458CC1C" w14:paraId="077F6165" w14:textId="5FC5AB7B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       </w:t>
            </w:r>
            <w:r w:rsidRPr="71D65FC7">
              <w:rPr>
                <w:rFonts w:eastAsia="Tahoma" w:cs="Tahoma"/>
                <w:color w:val="000000" w:themeColor="text1"/>
              </w:rPr>
              <w:t xml:space="preserve">  1. </w:t>
            </w:r>
            <w:r w:rsidRPr="71D65FC7" w:rsidR="7D6D2F50">
              <w:rPr>
                <w:rFonts w:eastAsia="Tahoma" w:cs="Tahoma"/>
                <w:color w:val="000000" w:themeColor="text1"/>
              </w:rPr>
              <w:t>Creating</w:t>
            </w:r>
            <w:r w:rsidRPr="71D65FC7">
              <w:rPr>
                <w:rFonts w:eastAsia="Tahoma" w:cs="Tahoma"/>
                <w:color w:val="000000" w:themeColor="text1"/>
              </w:rPr>
              <w:t xml:space="preserve"> only one request in a period time (can create again when request is denied).</w:t>
            </w:r>
          </w:p>
          <w:p w:rsidRPr="001A1F29" w:rsidR="000E52F4" w:rsidP="004D7C4B" w:rsidRDefault="7D6D2F50" w14:paraId="202CD05C" w14:textId="21549D59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2. Can’t create request again when another request hasn’t been done yet (all the activity of this request must be done and then Leader create another request).</w:t>
            </w:r>
          </w:p>
        </w:tc>
      </w:tr>
    </w:tbl>
    <w:p w:rsidRPr="001A1F29" w:rsidR="000E52F4" w:rsidP="004D7C4B" w:rsidRDefault="5971CE1D" w14:paraId="6DE3E378" w14:textId="23B41E81">
      <w:pPr>
        <w:pStyle w:val="Heading2"/>
      </w:pPr>
      <w:r>
        <w:t>Use Case View Accepted and Denied Request History of Supervisor</w:t>
      </w:r>
    </w:p>
    <w:p w:rsidRPr="001A1F29" w:rsidR="000E52F4" w:rsidP="004D7C4B" w:rsidRDefault="000E52F4" w14:paraId="71EDD0F5" w14:textId="753DC239">
      <w:pPr>
        <w:rPr>
          <w:rFonts w:eastAsia="Tahoma"/>
        </w:rPr>
      </w:pPr>
      <w:r>
        <w:drawing>
          <wp:inline wp14:editId="19F69FDF" wp14:anchorId="3FA2D06D">
            <wp:extent cx="5715000" cy="2381250"/>
            <wp:effectExtent l="0" t="0" r="0" b="0"/>
            <wp:docPr id="1235719786" name="Picture 123571978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35719786"/>
                    <pic:cNvPicPr/>
                  </pic:nvPicPr>
                  <pic:blipFill>
                    <a:blip r:embed="Rba56420cd141445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0"/>
        <w:gridCol w:w="2448"/>
        <w:gridCol w:w="1158"/>
        <w:gridCol w:w="757"/>
        <w:gridCol w:w="2127"/>
      </w:tblGrid>
      <w:tr w:rsidRPr="001A1F29" w:rsidR="00527C7E" w:rsidTr="00527C7E" w14:paraId="16E57143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</w:tcPr>
          <w:p w:rsidRPr="001A1F29" w:rsidR="000E52F4" w:rsidP="004D7C4B" w:rsidRDefault="000E52F4" w14:paraId="4B763D8A" w14:textId="77777777">
            <w:pPr>
              <w:rPr>
                <w:rFonts w:eastAsia="Tahoma"/>
              </w:rPr>
            </w:pPr>
          </w:p>
          <w:p w:rsidRPr="001A1F29" w:rsidR="000E52F4" w:rsidP="004D7C4B" w:rsidRDefault="000E52F4" w14:paraId="1223BEC3" w14:textId="442366BD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 CASE-</w:t>
            </w:r>
            <w:r w:rsidRPr="001A1F29" w:rsidR="4278A9AF">
              <w:rPr>
                <w:rFonts w:eastAsia="Tahoma" w:cs="Tahoma"/>
                <w:b/>
              </w:rPr>
              <w:t>13</w:t>
            </w:r>
            <w:r w:rsidRPr="001A1F29">
              <w:rPr>
                <w:rFonts w:eastAsia="Tahoma" w:cs="Tahoma"/>
                <w:b/>
              </w:rPr>
              <w:t xml:space="preserve"> SPECIFICATION</w:t>
            </w:r>
          </w:p>
          <w:p w:rsidRPr="001A1F29" w:rsidR="000E52F4" w:rsidP="004D7C4B" w:rsidRDefault="000E52F4" w14:paraId="0059FA56" w14:textId="77777777">
            <w:pPr>
              <w:rPr>
                <w:rFonts w:eastAsia="Tahoma"/>
              </w:rPr>
            </w:pPr>
          </w:p>
        </w:tc>
      </w:tr>
      <w:tr w:rsidRPr="001A1F29" w:rsidR="00527C7E" w:rsidTr="00D668F3" w14:paraId="1F39971E" w14:textId="77777777">
        <w:tc>
          <w:tcPr>
            <w:tcW w:w="138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7B36DDC5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No.</w:t>
            </w:r>
          </w:p>
        </w:tc>
        <w:tc>
          <w:tcPr>
            <w:tcW w:w="136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4278A9AF" w14:paraId="02E6D340" w14:textId="5A1B514B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UC013</w:t>
            </w:r>
          </w:p>
        </w:tc>
        <w:tc>
          <w:tcPr>
            <w:tcW w:w="106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6C42ED87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Version</w:t>
            </w:r>
          </w:p>
        </w:tc>
        <w:tc>
          <w:tcPr>
            <w:tcW w:w="118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5E9F457C" w14:textId="456AF9FF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527C7E" w:rsidTr="00D668F3" w14:paraId="68B831F7" w14:textId="77777777">
        <w:tc>
          <w:tcPr>
            <w:tcW w:w="138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7F67110B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Name</w:t>
            </w:r>
          </w:p>
        </w:tc>
        <w:tc>
          <w:tcPr>
            <w:tcW w:w="3611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4278A9AF" w14:paraId="3005C736" w14:textId="45005237">
            <w:pPr>
              <w:rPr>
                <w:rFonts w:eastAsia="Tahoma"/>
              </w:rPr>
            </w:pPr>
            <w:r w:rsidRPr="71D65FC7">
              <w:rPr>
                <w:rFonts w:eastAsia="Tahoma"/>
              </w:rPr>
              <w:t>View Accepted and Denied Request History</w:t>
            </w:r>
          </w:p>
        </w:tc>
      </w:tr>
      <w:tr w:rsidRPr="001A1F29" w:rsidR="00527C7E" w:rsidTr="00D668F3" w14:paraId="53B4F592" w14:textId="77777777">
        <w:tc>
          <w:tcPr>
            <w:tcW w:w="138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7D61B847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Author </w:t>
            </w:r>
          </w:p>
        </w:tc>
        <w:tc>
          <w:tcPr>
            <w:tcW w:w="3611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28E77D0C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Hoang Gia Thien Phuc</w:t>
            </w:r>
          </w:p>
        </w:tc>
      </w:tr>
      <w:tr w:rsidRPr="001A1F29" w:rsidR="00527C7E" w:rsidTr="00D668F3" w14:paraId="6231194A" w14:textId="77777777">
        <w:tc>
          <w:tcPr>
            <w:tcW w:w="138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603DD56D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Date</w:t>
            </w:r>
          </w:p>
        </w:tc>
        <w:tc>
          <w:tcPr>
            <w:tcW w:w="136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4278A9AF" w14:paraId="3F31AC4F" w14:textId="20B7AB69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03/02</w:t>
            </w:r>
            <w:r w:rsidRPr="001A1F29" w:rsidR="000E52F4">
              <w:rPr>
                <w:rFonts w:eastAsia="Tahoma"/>
              </w:rPr>
              <w:t>/2021</w:t>
            </w:r>
          </w:p>
        </w:tc>
        <w:tc>
          <w:tcPr>
            <w:tcW w:w="64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6FAC3A3F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Priority</w:t>
            </w:r>
          </w:p>
        </w:tc>
        <w:tc>
          <w:tcPr>
            <w:tcW w:w="1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4278A9AF" w:rsidRDefault="4278A9AF" w14:paraId="3D438423" w14:textId="655C0E45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Normal</w:t>
            </w:r>
          </w:p>
        </w:tc>
      </w:tr>
      <w:tr w:rsidRPr="001A1F29" w:rsidR="00527C7E" w:rsidTr="5A11A838" w14:paraId="4A0561B0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hideMark/>
          </w:tcPr>
          <w:p w:rsidRPr="001A1F29" w:rsidR="000E52F4" w:rsidP="004D7C4B" w:rsidRDefault="000E52F4" w14:paraId="10A41F47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Actor:</w:t>
            </w:r>
          </w:p>
          <w:p w:rsidRPr="001A1F29" w:rsidR="000E52F4" w:rsidP="004D7C4B" w:rsidRDefault="000E52F4" w14:paraId="03508FC8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Manager</w:t>
            </w:r>
          </w:p>
          <w:p w:rsidRPr="001A1F29" w:rsidR="000E52F4" w:rsidP="004D7C4B" w:rsidRDefault="000E52F4" w14:paraId="44A8ACD8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Summary:</w:t>
            </w:r>
          </w:p>
          <w:p w:rsidRPr="001A1F29" w:rsidR="000E52F4" w:rsidP="004D7C4B" w:rsidRDefault="000E52F4" w14:paraId="15FBB55D" w14:textId="77777777">
            <w:pPr>
              <w:rPr>
                <w:rFonts w:eastAsia="Tahoma"/>
                <w:b/>
              </w:rPr>
            </w:pPr>
            <w:r w:rsidRPr="001A1F29">
              <w:rPr>
                <w:rFonts w:eastAsia="Tahoma"/>
              </w:rPr>
              <w:t xml:space="preserve">         Manager view requests that were accepted or denied by specific Supervisor</w:t>
            </w:r>
          </w:p>
          <w:p w:rsidRPr="001A1F29" w:rsidR="000E52F4" w:rsidP="004D7C4B" w:rsidRDefault="000E52F4" w14:paraId="74696190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Goal:</w:t>
            </w:r>
          </w:p>
          <w:p w:rsidRPr="001A1F29" w:rsidR="000E52F4" w:rsidP="004D7C4B" w:rsidRDefault="000E52F4" w14:paraId="09D0B4AC" w14:textId="77777777">
            <w:pPr>
              <w:rPr>
                <w:rFonts w:eastAsia="Tahoma"/>
                <w:b/>
              </w:rPr>
            </w:pPr>
            <w:r w:rsidRPr="001A1F29">
              <w:rPr>
                <w:rFonts w:eastAsia="Tahoma"/>
              </w:rPr>
              <w:t xml:space="preserve">         To view request history of Supervisor and keep track of work process</w:t>
            </w:r>
          </w:p>
          <w:p w:rsidRPr="001A1F29" w:rsidR="000E52F4" w:rsidP="004D7C4B" w:rsidRDefault="000E52F4" w14:paraId="26AFD891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Triggers</w:t>
            </w:r>
          </w:p>
          <w:p w:rsidRPr="001A1F29" w:rsidR="5A11A838" w:rsidP="5A11A838" w:rsidRDefault="5A11A838" w14:paraId="49C0E0E2" w14:textId="55FAE0CC">
            <w:pPr>
              <w:spacing w:line="259" w:lineRule="auto"/>
              <w:rPr>
                <w:rFonts w:eastAsia="Tahoma"/>
              </w:rPr>
            </w:pPr>
            <w:r w:rsidRPr="71D65FC7">
              <w:rPr>
                <w:rFonts w:eastAsia="Tahoma"/>
              </w:rPr>
              <w:t xml:space="preserve">         Manager </w:t>
            </w:r>
            <w:r w:rsidRPr="71D65FC7" w:rsidR="0ADF5DC2">
              <w:rPr>
                <w:rFonts w:eastAsia="Tahoma"/>
              </w:rPr>
              <w:t>clicks</w:t>
            </w:r>
            <w:r w:rsidRPr="71D65FC7" w:rsidR="27198D5F">
              <w:rPr>
                <w:rFonts w:eastAsia="Tahoma"/>
              </w:rPr>
              <w:t xml:space="preserve"> “View</w:t>
            </w:r>
            <w:r w:rsidRPr="71D65FC7">
              <w:rPr>
                <w:rFonts w:eastAsia="Tahoma"/>
              </w:rPr>
              <w:t xml:space="preserve"> request history</w:t>
            </w:r>
            <w:r w:rsidRPr="71D65FC7" w:rsidR="64D7A84B">
              <w:rPr>
                <w:rFonts w:eastAsia="Tahoma"/>
              </w:rPr>
              <w:t>”</w:t>
            </w:r>
          </w:p>
          <w:p w:rsidRPr="001A1F29" w:rsidR="000E52F4" w:rsidP="004D7C4B" w:rsidRDefault="000E52F4" w14:paraId="7184A8E4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Preconditions:</w:t>
            </w:r>
          </w:p>
          <w:p w:rsidRPr="001A1F29" w:rsidR="000E52F4" w:rsidP="004D7C4B" w:rsidRDefault="000E52F4" w14:paraId="095032CF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PRE-1. User’s identity has been authenticated</w:t>
            </w:r>
          </w:p>
          <w:p w:rsidRPr="001A1F29" w:rsidR="00D11260" w:rsidP="004D7C4B" w:rsidRDefault="000E52F4" w14:paraId="64B9EBF7" w14:textId="6F2C9A67">
            <w:pPr>
              <w:rPr>
                <w:rFonts w:eastAsia="Tahoma"/>
              </w:rPr>
            </w:pPr>
            <w:r w:rsidRPr="71D65FC7">
              <w:rPr>
                <w:rFonts w:eastAsia="Tahoma"/>
              </w:rPr>
              <w:t xml:space="preserve">        </w:t>
            </w:r>
            <w:r w:rsidRPr="71D65FC7" w:rsidR="5A11A838">
              <w:rPr>
                <w:rFonts w:eastAsia="Tahoma"/>
              </w:rPr>
              <w:t xml:space="preserve"> </w:t>
            </w:r>
            <w:r w:rsidRPr="71D65FC7">
              <w:rPr>
                <w:rFonts w:eastAsia="Tahoma"/>
              </w:rPr>
              <w:t>PRE-2. User is authorized to Manager role</w:t>
            </w:r>
          </w:p>
          <w:p w:rsidR="23471DF7" w:rsidP="004D7C4B" w:rsidRDefault="23471DF7" w14:paraId="4AA10D33" w14:textId="6F2C9A67">
            <w:r w:rsidRPr="71D65FC7">
              <w:rPr>
                <w:rFonts w:eastAsia="Tahoma"/>
              </w:rPr>
              <w:t xml:space="preserve">         PRE-3. Organization has at least one campaign</w:t>
            </w:r>
          </w:p>
          <w:p w:rsidRPr="001A1F29" w:rsidR="000E52F4" w:rsidP="004D7C4B" w:rsidRDefault="000E52F4" w14:paraId="4B9E487C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Post Conditions:</w:t>
            </w:r>
          </w:p>
          <w:p w:rsidRPr="001A1F29" w:rsidR="000E52F4" w:rsidP="004D7C4B" w:rsidRDefault="000E52F4" w14:paraId="124F8A27" w14:textId="13DE4CF3">
            <w:pPr>
              <w:rPr>
                <w:rFonts w:eastAsia="Tahoma"/>
              </w:rPr>
            </w:pPr>
            <w:r w:rsidRPr="71D65FC7">
              <w:rPr>
                <w:rFonts w:eastAsia="Tahoma"/>
              </w:rPr>
              <w:t xml:space="preserve">         POST-1. Display list request </w:t>
            </w:r>
            <w:r w:rsidRPr="71D65FC7" w:rsidR="5A11A838">
              <w:rPr>
                <w:rFonts w:eastAsia="Tahoma"/>
              </w:rPr>
              <w:t>history</w:t>
            </w:r>
          </w:p>
          <w:p w:rsidRPr="001A1F29" w:rsidR="000E52F4" w:rsidP="004D7C4B" w:rsidRDefault="000E52F4" w14:paraId="40524AB1" w14:textId="3F5E0C75">
            <w:pPr>
              <w:rPr>
                <w:rFonts w:eastAsia="Tahoma" w:cs="Tahoma"/>
                <w:b/>
              </w:rPr>
            </w:pPr>
            <w:r w:rsidRPr="71D65FC7">
              <w:rPr>
                <w:rFonts w:eastAsia="Tahoma" w:cs="Tahoma"/>
                <w:b/>
              </w:rPr>
              <w:t>Main Success Scenario:</w:t>
            </w:r>
          </w:p>
          <w:tbl>
            <w:tblPr>
              <w:tblStyle w:val="TableGrid"/>
              <w:tblW w:w="8595" w:type="dxa"/>
              <w:tblInd w:w="180" w:type="dxa"/>
              <w:tblLook w:val="04A0" w:firstRow="1" w:lastRow="0" w:firstColumn="1" w:lastColumn="0" w:noHBand="0" w:noVBand="1"/>
            </w:tblPr>
            <w:tblGrid>
              <w:gridCol w:w="915"/>
              <w:gridCol w:w="3825"/>
              <w:gridCol w:w="3855"/>
            </w:tblGrid>
            <w:tr w:rsidRPr="001A1F29" w:rsidR="00527C7E" w:rsidTr="2BD63405" w14:paraId="613AEB0F" w14:textId="77777777">
              <w:tc>
                <w:tcPr>
                  <w:tcW w:w="915" w:type="dxa"/>
                </w:tcPr>
                <w:p w:rsidR="4A5C60CD" w:rsidP="71D65FC7" w:rsidRDefault="2BD63405" w14:paraId="571AB959" w14:textId="52319DEB">
                  <w:pPr>
                    <w:spacing w:line="259" w:lineRule="auto"/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sz w:val="20"/>
                      <w:szCs w:val="20"/>
                    </w:rPr>
                    <w:t>No.</w:t>
                  </w:r>
                </w:p>
              </w:tc>
              <w:tc>
                <w:tcPr>
                  <w:tcW w:w="3825" w:type="dxa"/>
                </w:tcPr>
                <w:p w:rsidRPr="001A1F29" w:rsidR="000E52F4" w:rsidP="5A11A838" w:rsidRDefault="2BD63405" w14:paraId="30084391" w14:textId="3718DCFF">
                  <w:pPr>
                    <w:spacing w:line="259" w:lineRule="auto"/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Actor Action</w:t>
                  </w:r>
                </w:p>
              </w:tc>
              <w:tc>
                <w:tcPr>
                  <w:tcW w:w="3855" w:type="dxa"/>
                </w:tcPr>
                <w:p w:rsidRPr="001A1F29" w:rsidR="000E52F4" w:rsidP="00527C7E" w:rsidRDefault="000E52F4" w14:paraId="4814CE4B" w14:textId="77777777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Pr="001A1F29" w:rsidR="00527C7E" w:rsidTr="2BD63405" w14:paraId="5DA2978E" w14:textId="77777777">
              <w:tc>
                <w:tcPr>
                  <w:tcW w:w="915" w:type="dxa"/>
                </w:tcPr>
                <w:p w:rsidR="4A5C60CD" w:rsidP="71D65FC7" w:rsidRDefault="2BD63405" w14:paraId="0AA10B28" w14:textId="0CF34683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825" w:type="dxa"/>
                </w:tcPr>
                <w:p w:rsidRPr="001A1F29" w:rsidR="000E52F4" w:rsidP="71D65FC7" w:rsidRDefault="00558EB9" w14:paraId="2C589A28" w14:textId="18315B23">
                  <w:pPr>
                    <w:ind w:left="0"/>
                    <w:rPr>
                      <w:rFonts w:eastAsia="Times New Roman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Manager clicks “View request history”</w:t>
                  </w:r>
                </w:p>
              </w:tc>
              <w:tc>
                <w:tcPr>
                  <w:tcW w:w="3855" w:type="dxa"/>
                </w:tcPr>
                <w:p w:rsidRPr="001A1F29" w:rsidR="000E52F4" w:rsidP="71D65FC7" w:rsidRDefault="45836004" w14:paraId="689D8558" w14:textId="4F3F2A72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 shows a list of accepted and denied request</w:t>
                  </w:r>
                  <w:r w:rsidRPr="71D65FC7" w:rsidR="7221612E">
                    <w:rPr>
                      <w:rFonts w:eastAsia="Tahoma" w:cs="Tahoma"/>
                      <w:sz w:val="20"/>
                      <w:szCs w:val="20"/>
                    </w:rPr>
                    <w:t xml:space="preserve"> includes</w:t>
                  </w: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: </w:t>
                  </w:r>
                </w:p>
                <w:p w:rsidRPr="001A1F29" w:rsidR="000E52F4" w:rsidP="71D65FC7" w:rsidRDefault="45836004" w14:paraId="03249D01" w14:textId="776D0EB6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- Request content</w:t>
                  </w:r>
                </w:p>
                <w:p w:rsidRPr="001A1F29" w:rsidR="000E52F4" w:rsidP="71D65FC7" w:rsidRDefault="0338914C" w14:paraId="6BB9FEA9" w14:textId="5D3202FD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- Is Accepted/Is Denied</w:t>
                  </w:r>
                </w:p>
                <w:p w:rsidRPr="001A1F29" w:rsidR="000E52F4" w:rsidP="71D65FC7" w:rsidRDefault="7221612E" w14:paraId="443C185E" w14:textId="20046612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- Reason to accept/deny</w:t>
                  </w:r>
                </w:p>
                <w:p w:rsidRPr="001A1F29" w:rsidR="000E52F4" w:rsidP="71D65FC7" w:rsidRDefault="0338914C" w14:paraId="350B3FBD" w14:textId="51FB7EF9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- Created Date</w:t>
                  </w:r>
                </w:p>
                <w:p w:rsidRPr="001A1F29" w:rsidR="000E52F4" w:rsidP="71D65FC7" w:rsidRDefault="06CBF37A" w14:paraId="23567117" w14:textId="51130052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- Accept/Deny Date</w:t>
                  </w:r>
                </w:p>
                <w:p w:rsidRPr="001A1F29" w:rsidR="000E52F4" w:rsidP="71D65FC7" w:rsidRDefault="00558EB9" w14:paraId="5E1EC619" w14:textId="4BD11AD4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- Accept/Deny by</w:t>
                  </w:r>
                </w:p>
              </w:tc>
            </w:tr>
          </w:tbl>
          <w:p w:rsidRPr="001A1F29" w:rsidR="000E52F4" w:rsidP="00527C7E" w:rsidRDefault="000E52F4" w14:paraId="098007B3" w14:textId="77777777">
            <w:pPr>
              <w:ind w:left="0"/>
              <w:rPr>
                <w:rFonts w:eastAsia="Tahoma"/>
              </w:rPr>
            </w:pPr>
          </w:p>
          <w:p w:rsidRPr="001A1F29" w:rsidR="000E52F4" w:rsidP="004D7C4B" w:rsidRDefault="000E52F4" w14:paraId="0FB405F8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Alternative Scenario: </w:t>
            </w:r>
          </w:p>
          <w:p w:rsidRPr="001A1F29" w:rsidR="000E52F4" w:rsidP="004D7C4B" w:rsidRDefault="000E52F4" w14:paraId="0855A774" w14:textId="4DE02E13">
            <w:pPr>
              <w:rPr>
                <w:rFonts w:eastAsia="Tahoma" w:cs="Tahoma"/>
                <w:i/>
              </w:rPr>
            </w:pPr>
            <w:r w:rsidRPr="001A1F29">
              <w:rPr>
                <w:rFonts w:eastAsia="Tahoma"/>
              </w:rPr>
              <w:t xml:space="preserve">        </w:t>
            </w:r>
            <w:r w:rsidRPr="001A1F29">
              <w:rPr>
                <w:rFonts w:eastAsia="Tahoma" w:cs="Tahoma"/>
                <w:i/>
              </w:rPr>
              <w:t xml:space="preserve"> </w:t>
            </w:r>
            <w:r w:rsidRPr="001A1F29" w:rsidR="5A11A838">
              <w:rPr>
                <w:rFonts w:eastAsia="Tahoma" w:cs="Tahoma"/>
                <w:i/>
              </w:rPr>
              <w:t>N/A</w:t>
            </w:r>
          </w:p>
          <w:p w:rsidRPr="001A1F29" w:rsidR="002268F6" w:rsidP="004D7C4B" w:rsidRDefault="000E52F4" w14:paraId="3A975406" w14:textId="68353D7C">
            <w:pPr>
              <w:rPr>
                <w:rFonts w:eastAsia="Tahoma" w:cs="Tahoma"/>
                <w:b/>
              </w:rPr>
            </w:pPr>
            <w:r w:rsidRPr="71D65FC7">
              <w:rPr>
                <w:rFonts w:eastAsia="Tahoma" w:cs="Tahoma"/>
                <w:b/>
              </w:rPr>
              <w:t>Exceptions:</w:t>
            </w:r>
          </w:p>
          <w:p w:rsidR="79F7EDAD" w:rsidP="004D7C4B" w:rsidRDefault="79F7EDAD" w14:paraId="1E2D7AC5" w14:textId="3D4D92B1">
            <w:pPr>
              <w:rPr>
                <w:rFonts w:eastAsia="Tahoma" w:cs="Tahoma"/>
                <w:i/>
              </w:rPr>
            </w:pPr>
            <w:r w:rsidRPr="71D65FC7">
              <w:rPr>
                <w:rFonts w:eastAsia="Tahoma" w:cs="Tahoma"/>
                <w:b/>
              </w:rPr>
              <w:t xml:space="preserve">         </w:t>
            </w:r>
            <w:r w:rsidRPr="71D65FC7">
              <w:rPr>
                <w:rFonts w:eastAsia="Tahoma" w:cs="Tahoma"/>
                <w:i/>
              </w:rPr>
              <w:t>N/A</w:t>
            </w:r>
          </w:p>
          <w:p w:rsidR="4C2BE2AE" w:rsidP="004D7C4B" w:rsidRDefault="4C2BE2AE" w14:paraId="6D5F0FF6" w14:textId="3D1EE999">
            <w:r w:rsidRPr="71D65FC7">
              <w:rPr>
                <w:rFonts w:eastAsia="Tahoma"/>
                <w:b/>
              </w:rPr>
              <w:t xml:space="preserve">Relationships: </w:t>
            </w:r>
            <w:r w:rsidRPr="71D65FC7">
              <w:rPr>
                <w:rFonts w:eastAsia="Tahoma"/>
              </w:rPr>
              <w:t>extend for View Campaign Information</w:t>
            </w:r>
          </w:p>
          <w:p w:rsidRPr="001A1F29" w:rsidR="000E52F4" w:rsidP="004D7C4B" w:rsidRDefault="000E52F4" w14:paraId="5C2AF60E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Business Rules:</w:t>
            </w:r>
          </w:p>
          <w:p w:rsidRPr="001A1F29" w:rsidR="000E52F4" w:rsidP="5A11A838" w:rsidRDefault="5A11A838" w14:paraId="772E65D4" w14:textId="121C5030">
            <w:pPr>
              <w:spacing w:line="259" w:lineRule="auto"/>
              <w:rPr>
                <w:rFonts w:eastAsia="Tahoma" w:cs="Tahoma"/>
                <w:i/>
              </w:rPr>
            </w:pPr>
            <w:r w:rsidRPr="001A1F29">
              <w:rPr>
                <w:rFonts w:eastAsia="Tahoma"/>
              </w:rPr>
              <w:t xml:space="preserve">      </w:t>
            </w:r>
            <w:r w:rsidRPr="001A1F29">
              <w:rPr>
                <w:rFonts w:eastAsia="Tahoma" w:cs="Tahoma"/>
                <w:i/>
              </w:rPr>
              <w:t xml:space="preserve">  N/A</w:t>
            </w:r>
          </w:p>
        </w:tc>
      </w:tr>
    </w:tbl>
    <w:p w:rsidRPr="001A1F29" w:rsidR="007B482E" w:rsidP="004D7C4B" w:rsidRDefault="007B482E" w14:paraId="543D3D25" w14:textId="77777777">
      <w:pPr>
        <w:rPr>
          <w:rFonts w:eastAsia="Tahoma"/>
        </w:rPr>
      </w:pPr>
    </w:p>
    <w:p w:rsidRPr="001A1F29" w:rsidR="007B482E" w:rsidP="004D7C4B" w:rsidRDefault="007B482E" w14:paraId="4B959A5B" w14:textId="77777777">
      <w:pPr>
        <w:rPr>
          <w:rFonts w:eastAsia="Tahoma"/>
        </w:rPr>
      </w:pPr>
    </w:p>
    <w:p w:rsidRPr="001A1F29" w:rsidR="007B482E" w:rsidP="004D7C4B" w:rsidRDefault="007B482E" w14:paraId="12448BE7" w14:textId="77777777">
      <w:pPr>
        <w:rPr>
          <w:rFonts w:eastAsia="Tahoma"/>
        </w:rPr>
      </w:pPr>
    </w:p>
    <w:p w:rsidRPr="001A1F29" w:rsidR="007B482E" w:rsidP="004D7C4B" w:rsidRDefault="007B482E" w14:paraId="2BB96239" w14:textId="77777777">
      <w:pPr>
        <w:rPr>
          <w:rFonts w:eastAsia="Tahoma"/>
        </w:rPr>
      </w:pPr>
    </w:p>
    <w:p w:rsidRPr="001A1F29" w:rsidR="007B482E" w:rsidP="004D7C4B" w:rsidRDefault="007B482E" w14:paraId="6C84EB1A" w14:textId="77777777">
      <w:pPr>
        <w:rPr>
          <w:rFonts w:eastAsia="Tahoma"/>
        </w:rPr>
      </w:pPr>
    </w:p>
    <w:p w:rsidRPr="001A1F29" w:rsidR="007B482E" w:rsidP="004D7C4B" w:rsidRDefault="007B482E" w14:paraId="19AD24D1" w14:textId="77777777">
      <w:pPr>
        <w:rPr>
          <w:rFonts w:eastAsia="Tahoma"/>
        </w:rPr>
      </w:pPr>
    </w:p>
    <w:p w:rsidRPr="001A1F29" w:rsidR="000E52F4" w:rsidP="004D7C4B" w:rsidRDefault="5971CE1D" w14:paraId="3FAF208D" w14:textId="1F1E0B0D">
      <w:pPr>
        <w:pStyle w:val="Heading2"/>
      </w:pPr>
      <w:r>
        <w:t>Use Case View Budget History</w:t>
      </w:r>
    </w:p>
    <w:p w:rsidRPr="001A1F29" w:rsidR="000E52F4" w:rsidP="71D65FC7" w:rsidRDefault="000E52F4" w14:paraId="3C808509" w14:textId="42C31EA3">
      <w:pPr>
        <w:ind w:left="0"/>
        <w:rPr>
          <w:rFonts w:eastAsia="Tahoma"/>
        </w:rPr>
      </w:pPr>
      <w:r>
        <w:drawing>
          <wp:inline wp14:editId="5AD3346C" wp14:anchorId="7E8500F5">
            <wp:extent cx="5715000" cy="2447925"/>
            <wp:effectExtent l="0" t="0" r="0" b="0"/>
            <wp:docPr id="226007543" name="Picture 22600754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26007543"/>
                    <pic:cNvPicPr/>
                  </pic:nvPicPr>
                  <pic:blipFill>
                    <a:blip r:embed="Rdd9a1390bf354ca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98"/>
        <w:gridCol w:w="2449"/>
        <w:gridCol w:w="1158"/>
        <w:gridCol w:w="756"/>
        <w:gridCol w:w="2129"/>
      </w:tblGrid>
      <w:tr w:rsidRPr="001A1F29" w:rsidR="00527C7E" w:rsidTr="00527C7E" w14:paraId="10FF0047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</w:tcPr>
          <w:p w:rsidRPr="001A1F29" w:rsidR="000E52F4" w:rsidP="004D7C4B" w:rsidRDefault="000E52F4" w14:paraId="297C6C82" w14:textId="77777777">
            <w:pPr>
              <w:rPr>
                <w:rFonts w:eastAsia="Tahoma"/>
              </w:rPr>
            </w:pPr>
          </w:p>
          <w:p w:rsidRPr="001A1F29" w:rsidR="000E52F4" w:rsidP="004D7C4B" w:rsidRDefault="000E52F4" w14:paraId="255B8095" w14:textId="4E9247C9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 CASE-</w:t>
            </w:r>
            <w:r w:rsidRPr="001A1F29" w:rsidR="4278A9AF">
              <w:rPr>
                <w:rFonts w:eastAsia="Tahoma" w:cs="Tahoma"/>
                <w:b/>
              </w:rPr>
              <w:t>14</w:t>
            </w:r>
            <w:r w:rsidRPr="001A1F29">
              <w:rPr>
                <w:rFonts w:eastAsia="Tahoma" w:cs="Tahoma"/>
                <w:b/>
              </w:rPr>
              <w:t xml:space="preserve"> SPECIFICATION</w:t>
            </w:r>
          </w:p>
          <w:p w:rsidRPr="001A1F29" w:rsidR="000E52F4" w:rsidP="004D7C4B" w:rsidRDefault="000E52F4" w14:paraId="4260A74D" w14:textId="77777777">
            <w:pPr>
              <w:rPr>
                <w:rFonts w:eastAsia="Tahoma"/>
              </w:rPr>
            </w:pPr>
          </w:p>
        </w:tc>
      </w:tr>
      <w:tr w:rsidRPr="001A1F29" w:rsidR="00527C7E" w:rsidTr="00527C7E" w14:paraId="6C3EB7B7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21BA6C53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4278A9AF" w14:paraId="07DA7F67" w14:textId="65B881D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UC014</w:t>
            </w:r>
          </w:p>
        </w:tc>
        <w:tc>
          <w:tcPr>
            <w:tcW w:w="1059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64563E53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5BA1E0EC" w14:textId="7687150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527C7E" w:rsidTr="00527C7E" w14:paraId="32DF5054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3D1ADC98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4278A9AF" w:rsidRDefault="4278A9AF" w14:paraId="4A8D8976" w14:textId="085AAFDA">
            <w:pPr>
              <w:spacing w:line="259" w:lineRule="auto"/>
              <w:rPr>
                <w:rFonts w:eastAsia="Tahoma"/>
              </w:rPr>
            </w:pPr>
            <w:r w:rsidRPr="71D65FC7">
              <w:rPr>
                <w:rFonts w:eastAsia="Tahoma"/>
              </w:rPr>
              <w:t>View Budget History</w:t>
            </w:r>
          </w:p>
        </w:tc>
      </w:tr>
      <w:tr w:rsidRPr="001A1F29" w:rsidR="00527C7E" w:rsidTr="00527C7E" w14:paraId="44DD1F3B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3C1985E6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4278A9AF" w:rsidRDefault="4278A9AF" w14:paraId="3A32AB29" w14:textId="166F9301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Hoang Gia Thien Phuc</w:t>
            </w:r>
          </w:p>
        </w:tc>
      </w:tr>
      <w:tr w:rsidRPr="001A1F29" w:rsidR="00527C7E" w:rsidTr="00527C7E" w14:paraId="07F23013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72040461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Date</w:t>
            </w:r>
          </w:p>
        </w:tc>
        <w:tc>
          <w:tcPr>
            <w:tcW w:w="13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4278A9AF" w14:paraId="1F28F74C" w14:textId="796A5A83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03/02</w:t>
            </w:r>
            <w:r w:rsidRPr="001A1F29" w:rsidR="000E52F4">
              <w:rPr>
                <w:rFonts w:eastAsia="Tahoma"/>
              </w:rPr>
              <w:t>/2021</w:t>
            </w:r>
          </w:p>
        </w:tc>
        <w:tc>
          <w:tcPr>
            <w:tcW w:w="6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01A3F468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4278A9AF" w:rsidRDefault="4278A9AF" w14:paraId="09E3EC70" w14:textId="5DC4DD34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Normal</w:t>
            </w:r>
          </w:p>
        </w:tc>
      </w:tr>
      <w:tr w:rsidRPr="001A1F29" w:rsidR="00527C7E" w:rsidTr="5A11A838" w14:paraId="7828592F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hideMark/>
          </w:tcPr>
          <w:p w:rsidRPr="001A1F29" w:rsidR="000E52F4" w:rsidP="004D7C4B" w:rsidRDefault="000E52F4" w14:paraId="773B33B7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Actor:</w:t>
            </w:r>
          </w:p>
          <w:p w:rsidRPr="001A1F29" w:rsidR="000E52F4" w:rsidP="004D7C4B" w:rsidRDefault="5A11A838" w14:paraId="03CCABC7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Manager</w:t>
            </w:r>
          </w:p>
          <w:p w:rsidRPr="001A1F29" w:rsidR="000E52F4" w:rsidP="004D7C4B" w:rsidRDefault="000E52F4" w14:paraId="5123B2E9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Summary:</w:t>
            </w:r>
          </w:p>
          <w:p w:rsidRPr="001A1F29" w:rsidR="000E52F4" w:rsidP="004D7C4B" w:rsidRDefault="03EAE925" w14:paraId="7D393C04" w14:textId="0BE8B2AA">
            <w:pPr>
              <w:rPr>
                <w:rFonts w:eastAsia="Tahoma"/>
              </w:rPr>
            </w:pPr>
            <w:r w:rsidRPr="71D65FC7">
              <w:rPr>
                <w:rFonts w:eastAsia="Tahoma"/>
              </w:rPr>
              <w:t xml:space="preserve">         This use case allows manager to </w:t>
            </w:r>
            <w:r w:rsidRPr="71D65FC7" w:rsidR="5732553A">
              <w:rPr>
                <w:rFonts w:eastAsia="Tahoma"/>
              </w:rPr>
              <w:t>view budget history to detect cheating or something’s wrong</w:t>
            </w:r>
          </w:p>
          <w:p w:rsidRPr="001A1F29" w:rsidR="000E52F4" w:rsidP="004D7C4B" w:rsidRDefault="5A11A838" w14:paraId="0F117156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Goal:</w:t>
            </w:r>
          </w:p>
          <w:p w:rsidRPr="001A1F29" w:rsidR="000E52F4" w:rsidP="004D7C4B" w:rsidRDefault="5A11A838" w14:paraId="7F1EF58B" w14:textId="0D6DCBC5">
            <w:pPr>
              <w:rPr>
                <w:rFonts w:eastAsia="Tahoma"/>
                <w:b/>
              </w:rPr>
            </w:pPr>
            <w:r w:rsidRPr="71D65FC7">
              <w:rPr>
                <w:rFonts w:eastAsia="Tahoma"/>
              </w:rPr>
              <w:t xml:space="preserve">         To view budget history</w:t>
            </w:r>
          </w:p>
          <w:p w:rsidRPr="001A1F29" w:rsidR="000E52F4" w:rsidP="004D7C4B" w:rsidRDefault="000E52F4" w14:paraId="37495B07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Triggers</w:t>
            </w:r>
          </w:p>
          <w:p w:rsidRPr="001A1F29" w:rsidR="000E52F4" w:rsidP="5A11A838" w:rsidRDefault="5A11A838" w14:paraId="409A0F24" w14:textId="79598FB2">
            <w:pPr>
              <w:spacing w:line="259" w:lineRule="auto"/>
              <w:rPr>
                <w:rFonts w:eastAsia="Tahoma"/>
              </w:rPr>
            </w:pPr>
            <w:r w:rsidRPr="71D65FC7">
              <w:rPr>
                <w:rFonts w:eastAsia="Tahoma"/>
              </w:rPr>
              <w:t xml:space="preserve">         Manager </w:t>
            </w:r>
            <w:r w:rsidRPr="71D65FC7" w:rsidR="03EAE925">
              <w:rPr>
                <w:rFonts w:eastAsia="Tahoma"/>
              </w:rPr>
              <w:t>clicks “View</w:t>
            </w:r>
            <w:r w:rsidRPr="71D65FC7">
              <w:rPr>
                <w:rFonts w:eastAsia="Tahoma"/>
              </w:rPr>
              <w:t xml:space="preserve"> budget history</w:t>
            </w:r>
            <w:r w:rsidRPr="71D65FC7" w:rsidR="03EAE925">
              <w:rPr>
                <w:rFonts w:eastAsia="Tahoma"/>
              </w:rPr>
              <w:t xml:space="preserve">” </w:t>
            </w:r>
          </w:p>
          <w:p w:rsidRPr="001A1F29" w:rsidR="000E52F4" w:rsidP="004D7C4B" w:rsidRDefault="000E52F4" w14:paraId="5123A308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Preconditions:</w:t>
            </w:r>
          </w:p>
          <w:p w:rsidRPr="001A1F29" w:rsidR="000E52F4" w:rsidP="004D7C4B" w:rsidRDefault="000E52F4" w14:paraId="0F90D067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PRE-1. User’s identity has been authenticated</w:t>
            </w:r>
          </w:p>
          <w:p w:rsidRPr="001A1F29" w:rsidR="00DB26FC" w:rsidP="004D7C4B" w:rsidRDefault="000E52F4" w14:paraId="2A119CF2" w14:textId="40DC92C9">
            <w:pPr>
              <w:rPr>
                <w:rFonts w:eastAsia="Tahoma"/>
              </w:rPr>
            </w:pPr>
            <w:r w:rsidRPr="71D65FC7">
              <w:rPr>
                <w:rFonts w:eastAsia="Tahoma"/>
              </w:rPr>
              <w:t xml:space="preserve">        </w:t>
            </w:r>
            <w:r w:rsidRPr="71D65FC7" w:rsidR="5A11A838">
              <w:rPr>
                <w:rFonts w:eastAsia="Tahoma"/>
              </w:rPr>
              <w:t xml:space="preserve"> </w:t>
            </w:r>
            <w:r w:rsidRPr="71D65FC7">
              <w:rPr>
                <w:rFonts w:eastAsia="Tahoma"/>
              </w:rPr>
              <w:t>PRE-2. User is authorized to Manager role</w:t>
            </w:r>
          </w:p>
          <w:p w:rsidR="06E617F6" w:rsidP="004D7C4B" w:rsidRDefault="06E617F6" w14:paraId="7F7AC628" w14:textId="2269D95E">
            <w:r w:rsidRPr="71D65FC7">
              <w:rPr>
                <w:rFonts w:eastAsia="Tahoma"/>
              </w:rPr>
              <w:t xml:space="preserve">         PRE-3. Organization has at least</w:t>
            </w:r>
            <w:r w:rsidRPr="71D65FC7" w:rsidR="23471DF7">
              <w:rPr>
                <w:rFonts w:eastAsia="Tahoma"/>
              </w:rPr>
              <w:t xml:space="preserve"> one campaign</w:t>
            </w:r>
          </w:p>
          <w:p w:rsidRPr="001A1F29" w:rsidR="000E52F4" w:rsidP="004D7C4B" w:rsidRDefault="000E52F4" w14:paraId="3D85A37D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Post Conditions:</w:t>
            </w:r>
          </w:p>
          <w:p w:rsidRPr="001A1F29" w:rsidR="000E52F4" w:rsidP="004D7C4B" w:rsidRDefault="000E52F4" w14:paraId="2E131ABF" w14:textId="55155860">
            <w:pPr>
              <w:rPr>
                <w:rFonts w:eastAsia="Tahoma"/>
              </w:rPr>
            </w:pPr>
            <w:r w:rsidRPr="71D65FC7">
              <w:rPr>
                <w:rFonts w:eastAsia="Tahoma"/>
              </w:rPr>
              <w:t xml:space="preserve">         POST-1. </w:t>
            </w:r>
            <w:r w:rsidRPr="71D65FC7" w:rsidR="5A11A838">
              <w:rPr>
                <w:rFonts w:eastAsia="Tahoma"/>
              </w:rPr>
              <w:t>Display list budget history</w:t>
            </w:r>
          </w:p>
          <w:p w:rsidRPr="001A1F29" w:rsidR="000E52F4" w:rsidP="004D7C4B" w:rsidRDefault="000E52F4" w14:paraId="784D7EE3" w14:textId="2AE7324B">
            <w:pPr>
              <w:rPr>
                <w:rFonts w:eastAsia="Tahoma" w:cs="Tahoma"/>
                <w:b/>
              </w:rPr>
            </w:pPr>
            <w:r w:rsidRPr="71D65FC7">
              <w:rPr>
                <w:rFonts w:eastAsia="Tahoma" w:cs="Tahoma"/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Ind w:w="180" w:type="dxa"/>
              <w:tblLook w:val="04A0" w:firstRow="1" w:lastRow="0" w:firstColumn="1" w:lastColumn="0" w:noHBand="0" w:noVBand="1"/>
            </w:tblPr>
            <w:tblGrid>
              <w:gridCol w:w="914"/>
              <w:gridCol w:w="3813"/>
              <w:gridCol w:w="3843"/>
            </w:tblGrid>
            <w:tr w:rsidR="4F87FBF4" w:rsidTr="4F87FBF4" w14:paraId="7B9971DB" w14:textId="77777777">
              <w:tc>
                <w:tcPr>
                  <w:tcW w:w="915" w:type="dxa"/>
                </w:tcPr>
                <w:p w:rsidR="4F87FBF4" w:rsidP="71D65FC7" w:rsidRDefault="4F87FBF4" w14:paraId="44A20CCC" w14:textId="52319DEB">
                  <w:pPr>
                    <w:spacing w:line="259" w:lineRule="auto"/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sz w:val="20"/>
                      <w:szCs w:val="20"/>
                    </w:rPr>
                    <w:t>No.</w:t>
                  </w:r>
                </w:p>
              </w:tc>
              <w:tc>
                <w:tcPr>
                  <w:tcW w:w="3825" w:type="dxa"/>
                </w:tcPr>
                <w:p w:rsidR="4F87FBF4" w:rsidP="71D65FC7" w:rsidRDefault="4F87FBF4" w14:paraId="15E552E4" w14:textId="3718DCFF">
                  <w:pPr>
                    <w:spacing w:line="259" w:lineRule="auto"/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Actor Action</w:t>
                  </w:r>
                </w:p>
              </w:tc>
              <w:tc>
                <w:tcPr>
                  <w:tcW w:w="3855" w:type="dxa"/>
                </w:tcPr>
                <w:p w:rsidR="4F87FBF4" w:rsidP="71D65FC7" w:rsidRDefault="4F87FBF4" w14:paraId="0201C5C7" w14:textId="77777777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4F87FBF4" w:rsidTr="4F87FBF4" w14:paraId="6F345A47" w14:textId="77777777">
              <w:tc>
                <w:tcPr>
                  <w:tcW w:w="915" w:type="dxa"/>
                </w:tcPr>
                <w:p w:rsidR="4F87FBF4" w:rsidP="71D65FC7" w:rsidRDefault="4F87FBF4" w14:paraId="65947BF0" w14:textId="0CF34683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825" w:type="dxa"/>
                </w:tcPr>
                <w:p w:rsidR="4F87FBF4" w:rsidP="71D65FC7" w:rsidRDefault="4F87FBF4" w14:paraId="2B1B31AD" w14:textId="32928AF1">
                  <w:pPr>
                    <w:ind w:left="0"/>
                    <w:rPr>
                      <w:rFonts w:eastAsia="Times New Roman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Manager clicks “View </w:t>
                  </w:r>
                  <w:r w:rsidRPr="71D65FC7" w:rsidR="5732553A">
                    <w:rPr>
                      <w:rFonts w:eastAsia="Tahoma" w:cs="Tahoma"/>
                      <w:sz w:val="20"/>
                      <w:szCs w:val="20"/>
                    </w:rPr>
                    <w:t>budget</w:t>
                  </w: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history”</w:t>
                  </w:r>
                </w:p>
              </w:tc>
              <w:tc>
                <w:tcPr>
                  <w:tcW w:w="3855" w:type="dxa"/>
                </w:tcPr>
                <w:p w:rsidR="4F87FBF4" w:rsidP="71D65FC7" w:rsidRDefault="4F87FBF4" w14:paraId="3C178EFD" w14:textId="3E0B9B82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System shows a list of </w:t>
                  </w:r>
                  <w:r w:rsidRPr="71D65FC7" w:rsidR="041B0ED0">
                    <w:rPr>
                      <w:rFonts w:eastAsia="Tahoma" w:cs="Tahoma"/>
                      <w:sz w:val="20"/>
                      <w:szCs w:val="20"/>
                    </w:rPr>
                    <w:t>budget history</w:t>
                  </w: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includes: </w:t>
                  </w:r>
                </w:p>
                <w:p w:rsidR="252849EE" w:rsidP="71D65FC7" w:rsidRDefault="252849EE" w14:paraId="2585E40C" w14:textId="4B940045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- Receiver</w:t>
                  </w:r>
                </w:p>
                <w:p w:rsidR="1168F598" w:rsidP="71D65FC7" w:rsidRDefault="252849EE" w14:paraId="6A4E1492" w14:textId="7E09433C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- Sent date</w:t>
                  </w:r>
                </w:p>
                <w:p w:rsidR="1168F598" w:rsidP="71D65FC7" w:rsidRDefault="1168F598" w14:paraId="2B9692B5" w14:textId="61E570FC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- Amount of money</w:t>
                  </w:r>
                </w:p>
                <w:p w:rsidR="1168F598" w:rsidP="71D65FC7" w:rsidRDefault="1168F598" w14:paraId="781440E6" w14:textId="47EA27B3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- Send for which request</w:t>
                  </w:r>
                </w:p>
                <w:p w:rsidR="4F87FBF4" w:rsidP="71D65FC7" w:rsidRDefault="1168F598" w14:paraId="43897708" w14:textId="720E332E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- Sender</w:t>
                  </w:r>
                </w:p>
              </w:tc>
            </w:tr>
          </w:tbl>
          <w:p w:rsidRPr="001A1F29" w:rsidR="000E52F4" w:rsidP="004D7C4B" w:rsidRDefault="000E52F4" w14:paraId="2B2269EC" w14:textId="4651ECE0">
            <w:pPr>
              <w:rPr>
                <w:rFonts w:eastAsia="Tahoma"/>
              </w:rPr>
            </w:pPr>
          </w:p>
          <w:p w:rsidRPr="001A1F29" w:rsidR="000E52F4" w:rsidP="004D7C4B" w:rsidRDefault="000E52F4" w14:paraId="2C16468B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Alternative Scenario: </w:t>
            </w:r>
          </w:p>
          <w:p w:rsidRPr="001A1F29" w:rsidR="000E52F4" w:rsidP="004D7C4B" w:rsidRDefault="000E52F4" w14:paraId="1136D12A" w14:textId="4DE02E13">
            <w:pPr>
              <w:rPr>
                <w:rFonts w:eastAsia="Tahoma" w:cs="Tahoma"/>
                <w:i/>
              </w:rPr>
            </w:pPr>
            <w:r w:rsidRPr="001A1F29">
              <w:rPr>
                <w:rFonts w:eastAsia="Tahoma"/>
              </w:rPr>
              <w:t xml:space="preserve">        </w:t>
            </w:r>
            <w:r w:rsidRPr="001A1F29">
              <w:rPr>
                <w:rFonts w:eastAsia="Tahoma" w:cs="Tahoma"/>
                <w:i/>
              </w:rPr>
              <w:t xml:space="preserve"> </w:t>
            </w:r>
            <w:r w:rsidRPr="001A1F29" w:rsidR="5A11A838">
              <w:rPr>
                <w:rFonts w:eastAsia="Tahoma" w:cs="Tahoma"/>
                <w:i/>
              </w:rPr>
              <w:t>N/A</w:t>
            </w:r>
          </w:p>
          <w:p w:rsidRPr="001A1F29" w:rsidR="000E52F4" w:rsidP="004D7C4B" w:rsidRDefault="000E52F4" w14:paraId="328C869E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Exceptions:</w:t>
            </w:r>
          </w:p>
          <w:p w:rsidRPr="001A1F29" w:rsidR="000E52F4" w:rsidP="71D65FC7" w:rsidRDefault="2A304077" w14:paraId="20065FE3" w14:textId="7E2AF9D9">
            <w:pPr>
              <w:spacing w:line="259" w:lineRule="auto"/>
              <w:rPr>
                <w:rFonts w:eastAsia="Tahoma"/>
                <w:b/>
              </w:rPr>
            </w:pPr>
            <w:r w:rsidRPr="71D65FC7">
              <w:rPr>
                <w:rFonts w:eastAsia="Tahoma"/>
              </w:rPr>
              <w:t xml:space="preserve">         </w:t>
            </w:r>
            <w:r w:rsidRPr="71D65FC7">
              <w:rPr>
                <w:rFonts w:eastAsia="Tahoma" w:cs="Tahoma"/>
                <w:i/>
              </w:rPr>
              <w:t>N/A</w:t>
            </w:r>
          </w:p>
          <w:p w:rsidRPr="001A1F29" w:rsidR="000E52F4" w:rsidP="71D65FC7" w:rsidRDefault="000E52F4" w14:paraId="2FAD9532" w14:textId="48032BFC">
            <w:pPr>
              <w:spacing w:line="259" w:lineRule="auto"/>
              <w:rPr>
                <w:rFonts w:eastAsia="Tahoma"/>
              </w:rPr>
            </w:pPr>
            <w:r w:rsidRPr="71D65FC7">
              <w:rPr>
                <w:rFonts w:eastAsia="Tahoma"/>
                <w:b/>
              </w:rPr>
              <w:t xml:space="preserve">Relationships: </w:t>
            </w:r>
            <w:r w:rsidRPr="71D65FC7" w:rsidR="2A304077">
              <w:rPr>
                <w:rFonts w:eastAsia="Tahoma"/>
              </w:rPr>
              <w:t>extend for View</w:t>
            </w:r>
            <w:r w:rsidRPr="71D65FC7" w:rsidR="5A11A838">
              <w:rPr>
                <w:rFonts w:eastAsia="Tahoma"/>
              </w:rPr>
              <w:t xml:space="preserve"> Campaign</w:t>
            </w:r>
            <w:r w:rsidRPr="71D65FC7" w:rsidR="2A304077">
              <w:rPr>
                <w:rFonts w:eastAsia="Tahoma"/>
              </w:rPr>
              <w:t xml:space="preserve"> Information</w:t>
            </w:r>
          </w:p>
          <w:p w:rsidRPr="001A1F29" w:rsidR="000E52F4" w:rsidP="004D7C4B" w:rsidRDefault="000E52F4" w14:paraId="320B8BCF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Business Rules:</w:t>
            </w:r>
          </w:p>
          <w:p w:rsidRPr="001A1F29" w:rsidR="000E52F4" w:rsidP="5A11A838" w:rsidRDefault="5A11A838" w14:paraId="3E204CA0" w14:textId="055074DB">
            <w:pPr>
              <w:spacing w:line="259" w:lineRule="auto"/>
              <w:rPr>
                <w:rFonts w:eastAsia="Tahoma" w:cs="Tahoma"/>
                <w:i/>
              </w:rPr>
            </w:pPr>
            <w:r w:rsidRPr="001A1F29">
              <w:rPr>
                <w:rFonts w:eastAsia="Tahoma"/>
              </w:rPr>
              <w:t xml:space="preserve">      </w:t>
            </w:r>
            <w:r w:rsidRPr="001A1F29">
              <w:rPr>
                <w:rFonts w:eastAsia="Tahoma" w:cs="Tahoma"/>
                <w:i/>
              </w:rPr>
              <w:t xml:space="preserve">  N/A</w:t>
            </w:r>
          </w:p>
        </w:tc>
      </w:tr>
    </w:tbl>
    <w:p w:rsidRPr="001A1F29" w:rsidR="003A0570" w:rsidP="004D7C4B" w:rsidRDefault="003A0570" w14:paraId="47ED6185" w14:textId="77777777">
      <w:pPr>
        <w:rPr>
          <w:rFonts w:eastAsia="Tahoma"/>
        </w:rPr>
      </w:pPr>
    </w:p>
    <w:p w:rsidRPr="001A1F29" w:rsidR="003A0570" w:rsidP="004D7C4B" w:rsidRDefault="003A0570" w14:paraId="2D4D7DBF" w14:textId="77777777">
      <w:pPr>
        <w:rPr>
          <w:rFonts w:eastAsia="Tahoma"/>
        </w:rPr>
      </w:pPr>
    </w:p>
    <w:p w:rsidRPr="001A1F29" w:rsidR="000E52F4" w:rsidP="004D7C4B" w:rsidRDefault="5971CE1D" w14:paraId="3EF24FB8" w14:textId="5E9AAFC3">
      <w:pPr>
        <w:pStyle w:val="Heading2"/>
      </w:pPr>
      <w:r>
        <w:t>Use Case View Donation</w:t>
      </w:r>
    </w:p>
    <w:p w:rsidRPr="001A1F29" w:rsidR="000E52F4" w:rsidP="71D65FC7" w:rsidRDefault="000E52F4" w14:paraId="70E91231" w14:textId="3CB58028">
      <w:pPr>
        <w:ind w:left="0"/>
        <w:rPr>
          <w:rFonts w:eastAsia="Tahoma"/>
        </w:rPr>
      </w:pPr>
      <w:r>
        <w:drawing>
          <wp:inline wp14:editId="66515D33" wp14:anchorId="479595F8">
            <wp:extent cx="5715000" cy="2381250"/>
            <wp:effectExtent l="0" t="0" r="0" b="0"/>
            <wp:docPr id="1051525600" name="Picture 105152560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51525600"/>
                    <pic:cNvPicPr/>
                  </pic:nvPicPr>
                  <pic:blipFill>
                    <a:blip r:embed="Rdf16896c59d447a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98"/>
        <w:gridCol w:w="2449"/>
        <w:gridCol w:w="1158"/>
        <w:gridCol w:w="756"/>
        <w:gridCol w:w="2129"/>
      </w:tblGrid>
      <w:tr w:rsidRPr="001A1F29" w:rsidR="00527C7E" w:rsidTr="00527C7E" w14:paraId="033BFAEF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</w:tcPr>
          <w:p w:rsidRPr="001A1F29" w:rsidR="000E52F4" w:rsidP="004D7C4B" w:rsidRDefault="000E52F4" w14:paraId="386BE587" w14:textId="77777777">
            <w:pPr>
              <w:rPr>
                <w:rFonts w:eastAsia="Tahoma"/>
              </w:rPr>
            </w:pPr>
          </w:p>
          <w:p w:rsidRPr="001A1F29" w:rsidR="000E52F4" w:rsidP="004D7C4B" w:rsidRDefault="000E52F4" w14:paraId="1E512C1C" w14:textId="7F6C06D5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 CASE-</w:t>
            </w:r>
            <w:r w:rsidRPr="001A1F29" w:rsidR="4278A9AF">
              <w:rPr>
                <w:rFonts w:eastAsia="Tahoma" w:cs="Tahoma"/>
                <w:b/>
              </w:rPr>
              <w:t>14</w:t>
            </w:r>
            <w:r w:rsidRPr="001A1F29">
              <w:rPr>
                <w:rFonts w:eastAsia="Tahoma" w:cs="Tahoma"/>
                <w:b/>
              </w:rPr>
              <w:t xml:space="preserve"> SPECIFICATION</w:t>
            </w:r>
          </w:p>
          <w:p w:rsidRPr="001A1F29" w:rsidR="000E52F4" w:rsidP="004D7C4B" w:rsidRDefault="000E52F4" w14:paraId="2B15ED43" w14:textId="77777777">
            <w:pPr>
              <w:rPr>
                <w:rFonts w:eastAsia="Tahoma"/>
              </w:rPr>
            </w:pPr>
          </w:p>
        </w:tc>
      </w:tr>
      <w:tr w:rsidRPr="001A1F29" w:rsidR="00527C7E" w:rsidTr="00527C7E" w14:paraId="6F8C45D4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2F166344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4278A9AF" w14:paraId="08EAE347" w14:textId="4CB7DAE0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UC015</w:t>
            </w:r>
          </w:p>
        </w:tc>
        <w:tc>
          <w:tcPr>
            <w:tcW w:w="1059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361DCE6B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000E52F4" w14:paraId="3084BE7B" w14:textId="655E4CCD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527C7E" w:rsidTr="00527C7E" w14:paraId="2326DC84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735FCB5A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4278A9AF" w:rsidRDefault="4278A9AF" w14:paraId="3D0926EB" w14:textId="0D6846D4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View donation</w:t>
            </w:r>
          </w:p>
        </w:tc>
      </w:tr>
      <w:tr w:rsidRPr="001A1F29" w:rsidR="00527C7E" w:rsidTr="00527C7E" w14:paraId="6F18805A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24E670F2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4278A9AF" w:rsidRDefault="4278A9AF" w14:paraId="3787C836" w14:textId="6F420CFE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Hoang Gia Thien Phuc</w:t>
            </w:r>
          </w:p>
        </w:tc>
      </w:tr>
      <w:tr w:rsidRPr="001A1F29" w:rsidR="00527C7E" w:rsidTr="00527C7E" w14:paraId="0FD4B4DF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1A00FA81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Date</w:t>
            </w:r>
          </w:p>
        </w:tc>
        <w:tc>
          <w:tcPr>
            <w:tcW w:w="13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004D7C4B" w:rsidRDefault="4278A9AF" w14:paraId="3296D971" w14:textId="46BB21C4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03/02</w:t>
            </w:r>
            <w:r w:rsidRPr="001A1F29" w:rsidR="000E52F4">
              <w:rPr>
                <w:rFonts w:eastAsia="Tahoma"/>
              </w:rPr>
              <w:t>/2021</w:t>
            </w:r>
          </w:p>
        </w:tc>
        <w:tc>
          <w:tcPr>
            <w:tcW w:w="6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E52F4" w:rsidP="004D7C4B" w:rsidRDefault="000E52F4" w14:paraId="60208ED4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E52F4" w:rsidP="4278A9AF" w:rsidRDefault="4278A9AF" w14:paraId="5C143F7E" w14:textId="0AE9F2F1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Normal</w:t>
            </w:r>
          </w:p>
        </w:tc>
      </w:tr>
      <w:tr w:rsidRPr="001A1F29" w:rsidR="00527C7E" w:rsidTr="5A11A838" w14:paraId="6D1BDBD1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hideMark/>
          </w:tcPr>
          <w:p w:rsidRPr="001A1F29" w:rsidR="000E52F4" w:rsidP="004D7C4B" w:rsidRDefault="000E52F4" w14:paraId="568C3FF7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Actor:</w:t>
            </w:r>
          </w:p>
          <w:p w:rsidRPr="001A1F29" w:rsidR="000E52F4" w:rsidP="004D7C4B" w:rsidRDefault="5A11A838" w14:paraId="5759CE8A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Manager</w:t>
            </w:r>
          </w:p>
          <w:p w:rsidRPr="001A1F29" w:rsidR="000E52F4" w:rsidP="004D7C4B" w:rsidRDefault="000E52F4" w14:paraId="0DA6B645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Summary:</w:t>
            </w:r>
          </w:p>
          <w:p w:rsidRPr="001A1F29" w:rsidR="000E52F4" w:rsidP="004D7C4B" w:rsidRDefault="2A14E36E" w14:paraId="58E9EDEA" w14:textId="612206F3">
            <w:pPr>
              <w:rPr>
                <w:rFonts w:eastAsia="Tahoma"/>
              </w:rPr>
            </w:pPr>
            <w:r w:rsidRPr="71D65FC7">
              <w:rPr>
                <w:rFonts w:eastAsia="Tahoma"/>
              </w:rPr>
              <w:t xml:space="preserve">         This use case allows manager to view donation of </w:t>
            </w:r>
            <w:r w:rsidRPr="71D65FC7" w:rsidR="0089D7B1">
              <w:rPr>
                <w:rFonts w:eastAsia="Tahoma"/>
              </w:rPr>
              <w:t>a campaign</w:t>
            </w:r>
          </w:p>
          <w:p w:rsidRPr="001A1F29" w:rsidR="000E52F4" w:rsidP="004D7C4B" w:rsidRDefault="000E52F4" w14:paraId="106EF221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Goal:</w:t>
            </w:r>
          </w:p>
          <w:p w:rsidRPr="001A1F29" w:rsidR="000E52F4" w:rsidP="004D7C4B" w:rsidRDefault="5A11A838" w14:paraId="379AA61A" w14:textId="74CE57E4">
            <w:pPr>
              <w:rPr>
                <w:rFonts w:eastAsia="Tahoma"/>
              </w:rPr>
            </w:pPr>
            <w:r w:rsidRPr="71D65FC7">
              <w:rPr>
                <w:rFonts w:eastAsia="Tahoma"/>
              </w:rPr>
              <w:t xml:space="preserve">         To view </w:t>
            </w:r>
            <w:r w:rsidRPr="71D65FC7" w:rsidR="31784C8C">
              <w:rPr>
                <w:rFonts w:eastAsia="Tahoma"/>
              </w:rPr>
              <w:t>donation</w:t>
            </w:r>
            <w:r w:rsidRPr="71D65FC7">
              <w:rPr>
                <w:rFonts w:eastAsia="Tahoma"/>
              </w:rPr>
              <w:t xml:space="preserve"> of </w:t>
            </w:r>
            <w:r w:rsidRPr="71D65FC7" w:rsidR="31784C8C">
              <w:rPr>
                <w:rFonts w:eastAsia="Tahoma"/>
              </w:rPr>
              <w:t>a campaign</w:t>
            </w:r>
          </w:p>
          <w:p w:rsidRPr="001A1F29" w:rsidR="000E52F4" w:rsidP="004D7C4B" w:rsidRDefault="000E52F4" w14:paraId="6273D51A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Triggers</w:t>
            </w:r>
          </w:p>
          <w:p w:rsidR="31784C8C" w:rsidP="71D65FC7" w:rsidRDefault="31784C8C" w14:paraId="733BC1A5" w14:textId="200D4966">
            <w:pPr>
              <w:spacing w:line="259" w:lineRule="auto"/>
            </w:pPr>
            <w:r w:rsidRPr="71D65FC7">
              <w:rPr>
                <w:rFonts w:eastAsia="Tahoma"/>
              </w:rPr>
              <w:t xml:space="preserve">         Manager clicks to </w:t>
            </w:r>
            <w:r w:rsidRPr="71D65FC7" w:rsidR="61FBF033">
              <w:rPr>
                <w:rFonts w:eastAsia="Tahoma"/>
              </w:rPr>
              <w:t>“View Donation” button</w:t>
            </w:r>
          </w:p>
          <w:p w:rsidRPr="001A1F29" w:rsidR="000E52F4" w:rsidP="004D7C4B" w:rsidRDefault="000E52F4" w14:paraId="16B47265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Preconditions:</w:t>
            </w:r>
          </w:p>
          <w:p w:rsidRPr="001A1F29" w:rsidR="000E52F4" w:rsidP="004D7C4B" w:rsidRDefault="000E52F4" w14:paraId="29CE9B16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PRE-1. User’s identity has been authenticated</w:t>
            </w:r>
          </w:p>
          <w:p w:rsidRPr="001A1F29" w:rsidR="00380FE6" w:rsidP="004D7C4B" w:rsidRDefault="000E52F4" w14:paraId="6BD9CF52" w14:textId="43B46AE9">
            <w:pPr>
              <w:rPr>
                <w:rFonts w:eastAsia="Tahoma"/>
              </w:rPr>
            </w:pPr>
            <w:r w:rsidRPr="71D65FC7">
              <w:rPr>
                <w:rFonts w:eastAsia="Tahoma"/>
              </w:rPr>
              <w:t xml:space="preserve">        </w:t>
            </w:r>
            <w:r w:rsidRPr="71D65FC7" w:rsidR="5A11A838">
              <w:rPr>
                <w:rFonts w:eastAsia="Tahoma"/>
              </w:rPr>
              <w:t xml:space="preserve"> </w:t>
            </w:r>
            <w:r w:rsidRPr="71D65FC7">
              <w:rPr>
                <w:rFonts w:eastAsia="Tahoma"/>
              </w:rPr>
              <w:t>PRE-2. User is authorized to Manager role</w:t>
            </w:r>
          </w:p>
          <w:p w:rsidR="61FBF033" w:rsidP="004D7C4B" w:rsidRDefault="61FBF033" w14:paraId="24BA8445" w14:textId="095D1398">
            <w:r w:rsidRPr="71D65FC7">
              <w:rPr>
                <w:rFonts w:eastAsia="Tahoma"/>
              </w:rPr>
              <w:t xml:space="preserve">         PRE-3. Organization has at least one campaign</w:t>
            </w:r>
          </w:p>
          <w:p w:rsidRPr="001A1F29" w:rsidR="000E52F4" w:rsidP="004D7C4B" w:rsidRDefault="000E52F4" w14:paraId="5DB9D99B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Post Conditions:</w:t>
            </w:r>
          </w:p>
          <w:p w:rsidRPr="001A1F29" w:rsidR="000E52F4" w:rsidP="004D7C4B" w:rsidRDefault="000E52F4" w14:paraId="0BA91D74" w14:textId="5E8462A7">
            <w:pPr>
              <w:rPr>
                <w:rFonts w:eastAsia="Tahoma"/>
              </w:rPr>
            </w:pPr>
            <w:r w:rsidRPr="71D65FC7">
              <w:rPr>
                <w:rFonts w:eastAsia="Tahoma"/>
              </w:rPr>
              <w:t xml:space="preserve">         POST-1. </w:t>
            </w:r>
            <w:r w:rsidRPr="71D65FC7" w:rsidR="084DF96E">
              <w:rPr>
                <w:rFonts w:eastAsia="Tahoma"/>
              </w:rPr>
              <w:t xml:space="preserve">Display list </w:t>
            </w:r>
            <w:r w:rsidRPr="71D65FC7" w:rsidR="1A799CBF">
              <w:rPr>
                <w:rFonts w:eastAsia="Tahoma"/>
              </w:rPr>
              <w:t>of donations</w:t>
            </w:r>
            <w:r w:rsidRPr="71D65FC7" w:rsidR="084DF96E">
              <w:rPr>
                <w:rFonts w:eastAsia="Tahoma"/>
              </w:rPr>
              <w:t xml:space="preserve"> and total of donation</w:t>
            </w:r>
          </w:p>
          <w:p w:rsidRPr="001A1F29" w:rsidR="000E52F4" w:rsidP="004D7C4B" w:rsidRDefault="000E52F4" w14:paraId="02B87844" w14:textId="659B9BC1">
            <w:pPr>
              <w:rPr>
                <w:rFonts w:eastAsia="Tahoma" w:cs="Tahoma"/>
                <w:b/>
              </w:rPr>
            </w:pPr>
            <w:r w:rsidRPr="71D65FC7">
              <w:rPr>
                <w:rFonts w:eastAsia="Tahoma" w:cs="Tahoma"/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Ind w:w="180" w:type="dxa"/>
              <w:tblLook w:val="04A0" w:firstRow="1" w:lastRow="0" w:firstColumn="1" w:lastColumn="0" w:noHBand="0" w:noVBand="1"/>
            </w:tblPr>
            <w:tblGrid>
              <w:gridCol w:w="914"/>
              <w:gridCol w:w="3813"/>
              <w:gridCol w:w="3843"/>
            </w:tblGrid>
            <w:tr w:rsidR="084DF96E" w:rsidTr="084DF96E" w14:paraId="37C04966" w14:textId="77777777">
              <w:tc>
                <w:tcPr>
                  <w:tcW w:w="915" w:type="dxa"/>
                </w:tcPr>
                <w:p w:rsidR="084DF96E" w:rsidP="71D65FC7" w:rsidRDefault="084DF96E" w14:paraId="3A4404C9" w14:textId="52319DEB">
                  <w:pPr>
                    <w:spacing w:line="259" w:lineRule="auto"/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sz w:val="20"/>
                      <w:szCs w:val="20"/>
                    </w:rPr>
                    <w:t>No.</w:t>
                  </w:r>
                </w:p>
              </w:tc>
              <w:tc>
                <w:tcPr>
                  <w:tcW w:w="3825" w:type="dxa"/>
                </w:tcPr>
                <w:p w:rsidR="084DF96E" w:rsidP="71D65FC7" w:rsidRDefault="084DF96E" w14:paraId="0A41759A" w14:textId="3718DCFF">
                  <w:pPr>
                    <w:spacing w:line="259" w:lineRule="auto"/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Actor Action</w:t>
                  </w:r>
                </w:p>
              </w:tc>
              <w:tc>
                <w:tcPr>
                  <w:tcW w:w="3855" w:type="dxa"/>
                </w:tcPr>
                <w:p w:rsidR="084DF96E" w:rsidP="71D65FC7" w:rsidRDefault="084DF96E" w14:paraId="2685B5EB" w14:textId="77777777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084DF96E" w:rsidTr="084DF96E" w14:paraId="515C682B" w14:textId="77777777">
              <w:tc>
                <w:tcPr>
                  <w:tcW w:w="915" w:type="dxa"/>
                </w:tcPr>
                <w:p w:rsidR="084DF96E" w:rsidP="71D65FC7" w:rsidRDefault="084DF96E" w14:paraId="7D3F1D93" w14:textId="0CF34683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825" w:type="dxa"/>
                </w:tcPr>
                <w:p w:rsidR="084DF96E" w:rsidP="71D65FC7" w:rsidRDefault="084DF96E" w14:paraId="5AD2CB43" w14:textId="6C488926">
                  <w:pPr>
                    <w:ind w:left="0"/>
                    <w:rPr>
                      <w:rFonts w:eastAsia="Times New Roman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Manager clicks “View </w:t>
                  </w:r>
                  <w:r w:rsidRPr="71D65FC7" w:rsidR="72E58B56">
                    <w:rPr>
                      <w:rFonts w:eastAsia="Tahoma" w:cs="Tahoma"/>
                      <w:sz w:val="20"/>
                      <w:szCs w:val="20"/>
                    </w:rPr>
                    <w:t>Donation” button</w:t>
                  </w:r>
                </w:p>
              </w:tc>
              <w:tc>
                <w:tcPr>
                  <w:tcW w:w="3855" w:type="dxa"/>
                </w:tcPr>
                <w:p w:rsidR="72E58B56" w:rsidP="71D65FC7" w:rsidRDefault="72E58B56" w14:paraId="648CC784" w14:textId="20146838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System shows a page includes: </w:t>
                  </w:r>
                </w:p>
                <w:p w:rsidR="1A799CBF" w:rsidP="71D65FC7" w:rsidRDefault="1A799CBF" w14:paraId="32DF67B7" w14:textId="5D5C0BE8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   - List of donations:</w:t>
                  </w:r>
                </w:p>
                <w:p w:rsidR="1A799CBF" w:rsidP="71D65FC7" w:rsidRDefault="1A799CBF" w14:paraId="5819561E" w14:textId="2CA81AA4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     +</w:t>
                  </w:r>
                  <w:r w:rsidRPr="71D65FC7" w:rsidR="01494714">
                    <w:rPr>
                      <w:rFonts w:eastAsia="Tahoma" w:cs="Tahoma"/>
                      <w:sz w:val="20"/>
                      <w:szCs w:val="20"/>
                    </w:rPr>
                    <w:t xml:space="preserve"> </w:t>
                  </w: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Donator</w:t>
                  </w:r>
                </w:p>
                <w:p w:rsidR="01494714" w:rsidP="71D65FC7" w:rsidRDefault="01494714" w14:paraId="1CC5BAC9" w14:textId="4E858D7F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     + Amount of Money</w:t>
                  </w:r>
                </w:p>
                <w:p w:rsidR="1A799CBF" w:rsidP="71D65FC7" w:rsidRDefault="01494714" w14:paraId="526316AE" w14:textId="563DE268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     + </w:t>
                  </w:r>
                  <w:r w:rsidRPr="71D65FC7" w:rsidR="71791657">
                    <w:rPr>
                      <w:rFonts w:eastAsia="Tahoma" w:cs="Tahoma"/>
                      <w:sz w:val="20"/>
                      <w:szCs w:val="20"/>
                    </w:rPr>
                    <w:t>Donated date</w:t>
                  </w: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</w:t>
                  </w:r>
                </w:p>
                <w:p w:rsidR="084DF96E" w:rsidP="71D65FC7" w:rsidRDefault="1A799CBF" w14:paraId="6F8047D1" w14:textId="4417C8B9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   - Total of donation</w:t>
                  </w:r>
                </w:p>
              </w:tc>
            </w:tr>
          </w:tbl>
          <w:p w:rsidRPr="001A1F29" w:rsidR="000E52F4" w:rsidP="71D65FC7" w:rsidRDefault="000E52F4" w14:paraId="051FFF3D" w14:textId="0CEBDA58">
            <w:pPr>
              <w:ind w:left="0"/>
              <w:rPr>
                <w:rFonts w:eastAsia="Tahoma"/>
              </w:rPr>
            </w:pPr>
          </w:p>
          <w:p w:rsidRPr="001A1F29" w:rsidR="000E52F4" w:rsidP="004D7C4B" w:rsidRDefault="000E52F4" w14:paraId="47A1ECBE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Alternative Scenario: </w:t>
            </w:r>
          </w:p>
          <w:p w:rsidRPr="001A1F29" w:rsidR="000E52F4" w:rsidP="004D7C4B" w:rsidRDefault="000E52F4" w14:paraId="370CA516" w14:textId="4DE02E13">
            <w:pPr>
              <w:rPr>
                <w:rFonts w:eastAsia="Tahoma" w:cs="Tahoma"/>
                <w:i/>
              </w:rPr>
            </w:pPr>
            <w:r w:rsidRPr="001A1F29">
              <w:rPr>
                <w:rFonts w:eastAsia="Tahoma"/>
              </w:rPr>
              <w:t xml:space="preserve">        </w:t>
            </w:r>
            <w:r w:rsidRPr="001A1F29">
              <w:rPr>
                <w:rFonts w:eastAsia="Tahoma" w:cs="Tahoma"/>
                <w:i/>
              </w:rPr>
              <w:t xml:space="preserve"> </w:t>
            </w:r>
            <w:r w:rsidRPr="001A1F29" w:rsidR="5A11A838">
              <w:rPr>
                <w:rFonts w:eastAsia="Tahoma" w:cs="Tahoma"/>
                <w:i/>
              </w:rPr>
              <w:t>N/A</w:t>
            </w:r>
          </w:p>
          <w:p w:rsidRPr="001A1F29" w:rsidR="000E52F4" w:rsidP="004D7C4B" w:rsidRDefault="000E52F4" w14:paraId="2D38CADE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Exceptions:</w:t>
            </w:r>
          </w:p>
          <w:p w:rsidRPr="001A1F29" w:rsidR="000E52F4" w:rsidP="004D7C4B" w:rsidRDefault="71791657" w14:paraId="26370955" w14:textId="0A9A229A">
            <w:pPr>
              <w:rPr>
                <w:rFonts w:eastAsia="Tahoma"/>
                <w:b/>
              </w:rPr>
            </w:pPr>
            <w:r w:rsidRPr="71D65FC7">
              <w:rPr>
                <w:rFonts w:eastAsia="Tahoma"/>
              </w:rPr>
              <w:t xml:space="preserve">         </w:t>
            </w:r>
            <w:r w:rsidRPr="71D65FC7">
              <w:rPr>
                <w:rFonts w:eastAsia="Tahoma" w:cs="Tahoma"/>
                <w:i/>
              </w:rPr>
              <w:t>N/A</w:t>
            </w:r>
          </w:p>
          <w:p w:rsidRPr="001A1F29" w:rsidR="000E52F4" w:rsidP="004D7C4B" w:rsidRDefault="0011577B" w14:paraId="090C63E1" w14:textId="53B9EBA5">
            <w:pPr>
              <w:rPr>
                <w:rFonts w:eastAsia="Tahoma"/>
                <w:b/>
              </w:rPr>
            </w:pPr>
            <w:r w:rsidRPr="71D65FC7">
              <w:rPr>
                <w:rFonts w:eastAsia="Tahoma"/>
                <w:b/>
              </w:rPr>
              <w:t xml:space="preserve">Relationships: </w:t>
            </w:r>
            <w:r w:rsidRPr="71D65FC7">
              <w:rPr>
                <w:rFonts w:eastAsia="Tahoma"/>
              </w:rPr>
              <w:t>extend for View Campaign Information</w:t>
            </w:r>
          </w:p>
          <w:p w:rsidRPr="001A1F29" w:rsidR="000E52F4" w:rsidP="004D7C4B" w:rsidRDefault="000E52F4" w14:paraId="5666BCB9" w14:textId="040F75D6">
            <w:pPr>
              <w:rPr>
                <w:rFonts w:eastAsia="Tahoma" w:cs="Tahoma"/>
                <w:b/>
              </w:rPr>
            </w:pPr>
            <w:r w:rsidRPr="71D65FC7">
              <w:rPr>
                <w:rFonts w:eastAsia="Tahoma" w:cs="Tahoma"/>
                <w:b/>
              </w:rPr>
              <w:t>Business Rules:</w:t>
            </w:r>
          </w:p>
          <w:p w:rsidRPr="001A1F29" w:rsidR="000E52F4" w:rsidP="5A11A838" w:rsidRDefault="5A11A838" w14:paraId="14CF3B1F" w14:textId="0C3C4A75">
            <w:pPr>
              <w:spacing w:line="259" w:lineRule="auto"/>
              <w:rPr>
                <w:rFonts w:eastAsia="Tahoma" w:cs="Tahoma"/>
                <w:i/>
              </w:rPr>
            </w:pPr>
            <w:r w:rsidRPr="001A1F29">
              <w:rPr>
                <w:rFonts w:eastAsia="Tahoma"/>
              </w:rPr>
              <w:t xml:space="preserve">      </w:t>
            </w:r>
            <w:r w:rsidRPr="001A1F29">
              <w:rPr>
                <w:rFonts w:eastAsia="Tahoma" w:cs="Tahoma"/>
                <w:i/>
              </w:rPr>
              <w:t xml:space="preserve">  N/A</w:t>
            </w:r>
          </w:p>
        </w:tc>
      </w:tr>
    </w:tbl>
    <w:p w:rsidRPr="001A1F29" w:rsidR="000E52F4" w:rsidP="000E52F4" w:rsidRDefault="000E52F4" w14:paraId="60CCCCAC" w14:textId="77777777">
      <w:pPr>
        <w:ind w:left="0"/>
        <w:rPr>
          <w:rFonts w:eastAsia="Tahoma"/>
        </w:rPr>
      </w:pPr>
    </w:p>
    <w:p w:rsidRPr="001A1F29" w:rsidR="003A0570" w:rsidP="004D7C4B" w:rsidRDefault="003A0570" w14:paraId="4932F135" w14:textId="77777777">
      <w:pPr>
        <w:rPr>
          <w:rFonts w:eastAsia="Tahoma"/>
        </w:rPr>
      </w:pPr>
    </w:p>
    <w:p w:rsidRPr="001A1F29" w:rsidR="00627663" w:rsidP="004D7C4B" w:rsidRDefault="5971CE1D" w14:paraId="430E703C" w14:textId="6F55C077">
      <w:pPr>
        <w:pStyle w:val="Heading2"/>
      </w:pPr>
      <w:r>
        <w:t>Use Case Change Leader of Team</w:t>
      </w:r>
    </w:p>
    <w:p w:rsidRPr="001A1F29" w:rsidR="00627663" w:rsidP="004D7C4B" w:rsidRDefault="00627663" w14:paraId="1BF48BC2" w14:textId="639B3FB6">
      <w:pPr>
        <w:rPr>
          <w:rFonts w:eastAsia="Tahoma"/>
        </w:rPr>
      </w:pPr>
      <w:r>
        <w:drawing>
          <wp:inline wp14:editId="6FC35F3E" wp14:anchorId="3BD025A9">
            <wp:extent cx="4572000" cy="2181225"/>
            <wp:effectExtent l="0" t="0" r="0" b="0"/>
            <wp:docPr id="1569080372" name="Picture 156908037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69080372"/>
                    <pic:cNvPicPr/>
                  </pic:nvPicPr>
                  <pic:blipFill>
                    <a:blip r:embed="Rba0255d3c7a24ba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98"/>
        <w:gridCol w:w="2449"/>
        <w:gridCol w:w="1158"/>
        <w:gridCol w:w="756"/>
        <w:gridCol w:w="2129"/>
      </w:tblGrid>
      <w:tr w:rsidRPr="001A1F29" w:rsidR="00627663" w:rsidTr="49F41F4F" w14:paraId="4FF7E511" w14:textId="77777777">
        <w:tc>
          <w:tcPr>
            <w:tcW w:w="5000" w:type="pct"/>
            <w:gridSpan w:val="5"/>
            <w:shd w:val="clear" w:color="auto" w:fill="F3F3F3"/>
          </w:tcPr>
          <w:p w:rsidRPr="001A1F29" w:rsidR="00627663" w:rsidP="004D7C4B" w:rsidRDefault="00627663" w14:paraId="0FA262C7" w14:textId="77777777">
            <w:pPr>
              <w:rPr>
                <w:rFonts w:eastAsia="Tahoma"/>
              </w:rPr>
            </w:pPr>
          </w:p>
          <w:p w:rsidRPr="001A1F29" w:rsidR="00627663" w:rsidP="004D7C4B" w:rsidRDefault="00627663" w14:paraId="63B422D7" w14:textId="54ACF57D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 CASE-</w:t>
            </w:r>
            <w:r w:rsidRPr="001A1F29" w:rsidR="4278A9AF">
              <w:rPr>
                <w:rFonts w:eastAsia="Tahoma" w:cs="Tahoma"/>
                <w:b/>
              </w:rPr>
              <w:t>16</w:t>
            </w:r>
            <w:r w:rsidRPr="001A1F29">
              <w:rPr>
                <w:rFonts w:eastAsia="Tahoma" w:cs="Tahoma"/>
                <w:b/>
              </w:rPr>
              <w:t xml:space="preserve"> SPECIFICATION</w:t>
            </w:r>
          </w:p>
          <w:p w:rsidRPr="001A1F29" w:rsidR="00627663" w:rsidP="004D7C4B" w:rsidRDefault="00627663" w14:paraId="10A974F0" w14:textId="77777777">
            <w:pPr>
              <w:rPr>
                <w:rFonts w:eastAsia="Tahoma"/>
              </w:rPr>
            </w:pPr>
          </w:p>
        </w:tc>
      </w:tr>
      <w:tr w:rsidRPr="001A1F29" w:rsidR="00627663" w:rsidTr="49F41F4F" w14:paraId="1287456B" w14:textId="77777777">
        <w:tc>
          <w:tcPr>
            <w:tcW w:w="1391" w:type="pct"/>
            <w:shd w:val="clear" w:color="auto" w:fill="F3F3F3"/>
            <w:hideMark/>
          </w:tcPr>
          <w:p w:rsidRPr="001A1F29" w:rsidR="00627663" w:rsidP="004D7C4B" w:rsidRDefault="00627663" w14:paraId="741B9AC2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No.</w:t>
            </w:r>
          </w:p>
        </w:tc>
        <w:tc>
          <w:tcPr>
            <w:tcW w:w="1364" w:type="pct"/>
            <w:hideMark/>
          </w:tcPr>
          <w:p w:rsidRPr="001A1F29" w:rsidR="00627663" w:rsidP="004D7C4B" w:rsidRDefault="4278A9AF" w14:paraId="620CFFA8" w14:textId="30C9E250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UC016</w:t>
            </w:r>
          </w:p>
        </w:tc>
        <w:tc>
          <w:tcPr>
            <w:tcW w:w="1059" w:type="pct"/>
            <w:gridSpan w:val="2"/>
            <w:shd w:val="clear" w:color="auto" w:fill="F3F3F3"/>
            <w:hideMark/>
          </w:tcPr>
          <w:p w:rsidRPr="001A1F29" w:rsidR="00627663" w:rsidP="004D7C4B" w:rsidRDefault="00627663" w14:paraId="27B8C18D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Version</w:t>
            </w:r>
          </w:p>
        </w:tc>
        <w:tc>
          <w:tcPr>
            <w:tcW w:w="1186" w:type="pct"/>
            <w:hideMark/>
          </w:tcPr>
          <w:p w:rsidRPr="001A1F29" w:rsidR="00627663" w:rsidP="004D7C4B" w:rsidRDefault="00627663" w14:paraId="75E5F8D0" w14:textId="1B482305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627663" w:rsidTr="49F41F4F" w14:paraId="2123FCC8" w14:textId="77777777">
        <w:tc>
          <w:tcPr>
            <w:tcW w:w="1391" w:type="pct"/>
            <w:shd w:val="clear" w:color="auto" w:fill="F3F3F3"/>
            <w:hideMark/>
          </w:tcPr>
          <w:p w:rsidRPr="001A1F29" w:rsidR="00627663" w:rsidP="004D7C4B" w:rsidRDefault="00627663" w14:paraId="6A7EC51A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Name</w:t>
            </w:r>
          </w:p>
        </w:tc>
        <w:tc>
          <w:tcPr>
            <w:tcW w:w="3609" w:type="pct"/>
            <w:gridSpan w:val="4"/>
            <w:hideMark/>
          </w:tcPr>
          <w:p w:rsidRPr="001A1F29" w:rsidR="00627663" w:rsidP="4278A9AF" w:rsidRDefault="149893E7" w14:paraId="1C5C6F3B" w14:textId="4EB00E44">
            <w:pPr>
              <w:spacing w:line="259" w:lineRule="auto"/>
              <w:rPr>
                <w:rFonts w:eastAsia="Tahoma"/>
              </w:rPr>
            </w:pPr>
            <w:r w:rsidRPr="149893E7">
              <w:rPr>
                <w:rFonts w:eastAsia="Tahoma"/>
              </w:rPr>
              <w:t>Change</w:t>
            </w:r>
            <w:r w:rsidRPr="001A1F29" w:rsidR="4278A9AF">
              <w:rPr>
                <w:rFonts w:eastAsia="Tahoma"/>
              </w:rPr>
              <w:t xml:space="preserve"> Leader of Team</w:t>
            </w:r>
          </w:p>
        </w:tc>
      </w:tr>
      <w:tr w:rsidRPr="001A1F29" w:rsidR="00627663" w:rsidTr="49F41F4F" w14:paraId="231AACC5" w14:textId="77777777">
        <w:tc>
          <w:tcPr>
            <w:tcW w:w="1391" w:type="pct"/>
            <w:shd w:val="clear" w:color="auto" w:fill="F3F3F3"/>
            <w:hideMark/>
          </w:tcPr>
          <w:p w:rsidRPr="001A1F29" w:rsidR="00627663" w:rsidP="004D7C4B" w:rsidRDefault="00627663" w14:paraId="7CA55008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hideMark/>
          </w:tcPr>
          <w:p w:rsidRPr="001A1F29" w:rsidR="00627663" w:rsidP="4278A9AF" w:rsidRDefault="4278A9AF" w14:paraId="6CFC38C4" w14:textId="6FBD09ED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Vu Thi Thuy Linh</w:t>
            </w:r>
          </w:p>
        </w:tc>
      </w:tr>
      <w:tr w:rsidRPr="001A1F29" w:rsidR="00627663" w:rsidTr="49F41F4F" w14:paraId="6A5FDAF0" w14:textId="77777777">
        <w:tc>
          <w:tcPr>
            <w:tcW w:w="1391" w:type="pct"/>
            <w:shd w:val="clear" w:color="auto" w:fill="F3F3F3"/>
            <w:hideMark/>
          </w:tcPr>
          <w:p w:rsidRPr="001A1F29" w:rsidR="00627663" w:rsidP="004D7C4B" w:rsidRDefault="00627663" w14:paraId="5162B4E4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Date</w:t>
            </w:r>
          </w:p>
        </w:tc>
        <w:tc>
          <w:tcPr>
            <w:tcW w:w="1364" w:type="pct"/>
            <w:hideMark/>
          </w:tcPr>
          <w:p w:rsidRPr="001A1F29" w:rsidR="00627663" w:rsidP="004D7C4B" w:rsidRDefault="4278A9AF" w14:paraId="52C278ED" w14:textId="70D99508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03/02</w:t>
            </w:r>
            <w:r w:rsidRPr="001A1F29" w:rsidR="00627663">
              <w:rPr>
                <w:rFonts w:eastAsia="Tahoma"/>
              </w:rPr>
              <w:t>/2021</w:t>
            </w:r>
          </w:p>
        </w:tc>
        <w:tc>
          <w:tcPr>
            <w:tcW w:w="637" w:type="pct"/>
            <w:shd w:val="clear" w:color="auto" w:fill="F3F3F3"/>
            <w:hideMark/>
          </w:tcPr>
          <w:p w:rsidRPr="001A1F29" w:rsidR="00627663" w:rsidP="004D7C4B" w:rsidRDefault="00627663" w14:paraId="09A5FDBC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Priority</w:t>
            </w:r>
          </w:p>
        </w:tc>
        <w:tc>
          <w:tcPr>
            <w:tcW w:w="1608" w:type="pct"/>
            <w:gridSpan w:val="2"/>
            <w:hideMark/>
          </w:tcPr>
          <w:p w:rsidRPr="001A1F29" w:rsidR="00627663" w:rsidP="4278A9AF" w:rsidRDefault="4278A9AF" w14:paraId="4003BC69" w14:textId="4C7AC266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Normal</w:t>
            </w:r>
          </w:p>
        </w:tc>
      </w:tr>
      <w:tr w:rsidRPr="001A1F29" w:rsidR="00627663" w:rsidTr="49F41F4F" w14:paraId="40E998F4" w14:textId="77777777">
        <w:tc>
          <w:tcPr>
            <w:tcW w:w="5000" w:type="pct"/>
            <w:gridSpan w:val="5"/>
            <w:shd w:val="clear" w:color="auto" w:fill="FFFFFF" w:themeFill="background1"/>
            <w:hideMark/>
          </w:tcPr>
          <w:p w:rsidRPr="001A1F29" w:rsidR="00627663" w:rsidP="004D7C4B" w:rsidRDefault="00627663" w14:paraId="7A5F1E5F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Actor:</w:t>
            </w:r>
          </w:p>
          <w:p w:rsidRPr="001A1F29" w:rsidR="60EDE51D" w:rsidP="60EDE51D" w:rsidRDefault="60EDE51D" w14:paraId="79FB41E9" w14:textId="7A0B4E34">
            <w:pPr>
              <w:spacing w:line="259" w:lineRule="auto"/>
              <w:ind w:left="720"/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Supervisor</w:t>
            </w:r>
          </w:p>
          <w:p w:rsidRPr="001A1F29" w:rsidR="00627663" w:rsidP="004D7C4B" w:rsidRDefault="00627663" w14:paraId="2F48128A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Summary:</w:t>
            </w:r>
          </w:p>
          <w:p w:rsidR="149893E7" w:rsidP="004D7C4B" w:rsidRDefault="149893E7" w14:paraId="79F95DCA" w14:textId="000813FD">
            <w:pPr>
              <w:rPr>
                <w:rFonts w:eastAsia="Tahoma"/>
              </w:rPr>
            </w:pPr>
            <w:r w:rsidRPr="149893E7">
              <w:rPr>
                <w:rFonts w:eastAsia="Tahoma"/>
              </w:rPr>
              <w:t xml:space="preserve">            This use case allows supervisor to change leader in team.</w:t>
            </w:r>
          </w:p>
          <w:p w:rsidRPr="001A1F29" w:rsidR="00627663" w:rsidP="004D7C4B" w:rsidRDefault="00627663" w14:paraId="2F83E995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Goal:</w:t>
            </w:r>
          </w:p>
          <w:p w:rsidR="149893E7" w:rsidP="004D7C4B" w:rsidRDefault="149893E7" w14:paraId="6BE0D097" w14:textId="45D82272">
            <w:pPr>
              <w:rPr>
                <w:rFonts w:eastAsia="Tahoma"/>
              </w:rPr>
            </w:pPr>
            <w:r w:rsidRPr="149893E7">
              <w:rPr>
                <w:rFonts w:eastAsia="Tahoma"/>
              </w:rPr>
              <w:t xml:space="preserve">            Supervisor can change leader.</w:t>
            </w:r>
          </w:p>
          <w:p w:rsidR="149893E7" w:rsidP="004D7C4B" w:rsidRDefault="149893E7" w14:paraId="5228EBEA" w14:textId="77777777">
            <w:pPr>
              <w:rPr>
                <w:rFonts w:eastAsia="Tahoma" w:cs="Tahoma"/>
                <w:b/>
                <w:u w:val="single"/>
              </w:rPr>
            </w:pPr>
            <w:r w:rsidRPr="149893E7">
              <w:rPr>
                <w:rFonts w:eastAsia="Tahoma" w:cs="Tahoma"/>
                <w:b/>
                <w:u w:val="single"/>
              </w:rPr>
              <w:t>Triggers</w:t>
            </w:r>
          </w:p>
          <w:p w:rsidR="149893E7" w:rsidP="004D7C4B" w:rsidRDefault="149893E7" w14:paraId="50C88D4F" w14:textId="3E6532FA">
            <w:pPr>
              <w:rPr>
                <w:rFonts w:eastAsia="Tahoma"/>
              </w:rPr>
            </w:pPr>
            <w:r w:rsidRPr="149893E7">
              <w:rPr>
                <w:rFonts w:eastAsia="Tahoma"/>
              </w:rPr>
              <w:t xml:space="preserve">            Supervisor touches “change leader” button.</w:t>
            </w:r>
          </w:p>
          <w:p w:rsidRPr="001A1F29" w:rsidR="00627663" w:rsidP="004D7C4B" w:rsidRDefault="00627663" w14:paraId="2F9D56DB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Preconditions:</w:t>
            </w:r>
          </w:p>
          <w:p w:rsidRPr="001A1F29" w:rsidR="00627663" w:rsidP="004D7C4B" w:rsidRDefault="60EDE51D" w14:paraId="0A836A2A" w14:textId="5C420E25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  PRE-1. User’s identity has been authenticated</w:t>
            </w:r>
          </w:p>
          <w:p w:rsidRPr="001A1F29" w:rsidR="00627663" w:rsidP="004D7C4B" w:rsidRDefault="60EDE51D" w14:paraId="4219CBF3" w14:textId="37C5F6E5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  PRE-2. User is authorized to Supervisor role</w:t>
            </w:r>
          </w:p>
          <w:p w:rsidRPr="001A1F29" w:rsidR="00627663" w:rsidP="004D7C4B" w:rsidRDefault="149893E7" w14:paraId="68FD7CE6" w14:textId="0DBF67B1">
            <w:r w:rsidRPr="149893E7">
              <w:rPr>
                <w:rFonts w:eastAsia="Tahoma" w:cs="Tahoma"/>
                <w:b/>
              </w:rPr>
              <w:t>Post Conditions:</w:t>
            </w:r>
          </w:p>
          <w:p w:rsidRPr="001A1F29" w:rsidR="00627663" w:rsidP="004D7C4B" w:rsidRDefault="149893E7" w14:paraId="354A7558" w14:textId="3EA45BB3">
            <w:r w:rsidRPr="149893E7">
              <w:rPr>
                <w:rFonts w:eastAsia="Tahoma"/>
                <w:b/>
              </w:rPr>
              <w:t xml:space="preserve">           </w:t>
            </w:r>
            <w:r w:rsidRPr="149893E7">
              <w:rPr>
                <w:rFonts w:eastAsia="Tahoma"/>
              </w:rPr>
              <w:t xml:space="preserve">  POST-1.</w:t>
            </w:r>
            <w:r w:rsidRPr="149893E7">
              <w:rPr>
                <w:rFonts w:ascii="Consolas" w:hAnsi="Consolas" w:eastAsia="Consolas" w:cs="Consolas"/>
                <w:color w:val="202124"/>
                <w:sz w:val="42"/>
                <w:szCs w:val="42"/>
                <w:lang w:val="en"/>
              </w:rPr>
              <w:t xml:space="preserve"> </w:t>
            </w:r>
            <w:r w:rsidRPr="149893E7">
              <w:rPr>
                <w:rFonts w:eastAsia="Tahoma" w:cs="Tahoma"/>
                <w:color w:val="202124"/>
                <w:lang w:val="en"/>
              </w:rPr>
              <w:t>The old leader was replaced</w:t>
            </w:r>
          </w:p>
          <w:p w:rsidRPr="001A1F29" w:rsidR="00627663" w:rsidP="004D7C4B" w:rsidRDefault="149893E7" w14:paraId="09CB0F70" w14:textId="67C95795">
            <w:pPr>
              <w:rPr>
                <w:rFonts w:eastAsia="Tahoma"/>
              </w:rPr>
            </w:pPr>
            <w:r w:rsidRPr="149893E7">
              <w:rPr>
                <w:rFonts w:eastAsia="Tahoma"/>
              </w:rPr>
              <w:t xml:space="preserve">            POST-2.    Nominee is added to campaign with Leader role.</w:t>
            </w:r>
          </w:p>
          <w:p w:rsidRPr="001A1F29" w:rsidR="00627663" w:rsidP="004D7C4B" w:rsidRDefault="149893E7" w14:paraId="5A73A3BA" w14:textId="4E5E06A1">
            <w:pPr>
              <w:rPr>
                <w:rFonts w:eastAsia="Tahoma"/>
              </w:rPr>
            </w:pPr>
            <w:r w:rsidRPr="149893E7">
              <w:rPr>
                <w:rFonts w:eastAsia="Tahoma" w:cs="Tahoma"/>
                <w:b/>
              </w:rPr>
              <w:t>Main Success Scenario:</w:t>
            </w:r>
            <w:r w:rsidRPr="149893E7">
              <w:rPr>
                <w:rFonts w:eastAsia="Tahoma"/>
              </w:rPr>
              <w:t xml:space="preserve">         </w:t>
            </w:r>
          </w:p>
          <w:tbl>
            <w:tblPr>
              <w:tblStyle w:val="TableGrid"/>
              <w:tblW w:w="0" w:type="auto"/>
              <w:tblInd w:w="180" w:type="dxa"/>
              <w:tblLook w:val="04A0" w:firstRow="1" w:lastRow="0" w:firstColumn="1" w:lastColumn="0" w:noHBand="0" w:noVBand="1"/>
            </w:tblPr>
            <w:tblGrid>
              <w:gridCol w:w="4317"/>
              <w:gridCol w:w="4253"/>
            </w:tblGrid>
            <w:tr w:rsidR="149893E7" w:rsidTr="149893E7" w14:paraId="68370F59" w14:textId="77777777">
              <w:tc>
                <w:tcPr>
                  <w:tcW w:w="4317" w:type="dxa"/>
                </w:tcPr>
                <w:p w:rsidR="149893E7" w:rsidP="149893E7" w:rsidRDefault="149893E7" w14:paraId="68971BB9" w14:textId="77777777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Manager</w:t>
                  </w:r>
                </w:p>
              </w:tc>
              <w:tc>
                <w:tcPr>
                  <w:tcW w:w="4253" w:type="dxa"/>
                </w:tcPr>
                <w:p w:rsidR="149893E7" w:rsidP="149893E7" w:rsidRDefault="149893E7" w14:paraId="72E0ACB2" w14:textId="77777777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149893E7" w:rsidTr="149893E7" w14:paraId="39E9C6E8" w14:textId="77777777">
              <w:tc>
                <w:tcPr>
                  <w:tcW w:w="4317" w:type="dxa"/>
                </w:tcPr>
                <w:p w:rsidR="149893E7" w:rsidP="006564E1" w:rsidRDefault="149893E7" w14:paraId="2D08ED4A" w14:textId="0FA3FA9B">
                  <w:pPr>
                    <w:pStyle w:val="ListParagraph"/>
                    <w:numPr>
                      <w:ilvl w:val="0"/>
                      <w:numId w:val="28"/>
                    </w:numPr>
                    <w:jc w:val="center"/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 xml:space="preserve">Supervisor </w:t>
                  </w:r>
                  <w:r w:rsidRPr="149893E7">
                    <w:rPr>
                      <w:rFonts w:eastAsia="Times New Roman"/>
                      <w:sz w:val="20"/>
                      <w:szCs w:val="20"/>
                    </w:rPr>
                    <w:t>click on change Leader</w:t>
                  </w:r>
                </w:p>
              </w:tc>
              <w:tc>
                <w:tcPr>
                  <w:tcW w:w="4253" w:type="dxa"/>
                </w:tcPr>
                <w:p w:rsidR="149893E7" w:rsidP="149893E7" w:rsidRDefault="149893E7" w14:paraId="3BEBCA62" w14:textId="18483E3C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imes New Roman"/>
                      <w:sz w:val="20"/>
                      <w:szCs w:val="20"/>
                    </w:rPr>
                    <w:t>System shows a form to input id or email or phone</w:t>
                  </w:r>
                </w:p>
              </w:tc>
            </w:tr>
            <w:tr w:rsidR="149893E7" w:rsidTr="149893E7" w14:paraId="31315E0C" w14:textId="77777777">
              <w:tc>
                <w:tcPr>
                  <w:tcW w:w="4317" w:type="dxa"/>
                </w:tcPr>
                <w:p w:rsidR="149893E7" w:rsidP="004D7C4B" w:rsidRDefault="149893E7" w14:paraId="13AF6D88" w14:textId="270AEC18">
                  <w:pPr>
                    <w:pStyle w:val="ListParagraph"/>
                    <w:numPr>
                      <w:ilvl w:val="0"/>
                      <w:numId w:val="28"/>
                    </w:num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Supervisor input id (or email or phone number) of user who Supervisor wants to change</w:t>
                  </w:r>
                </w:p>
              </w:tc>
              <w:tc>
                <w:tcPr>
                  <w:tcW w:w="4253" w:type="dxa"/>
                </w:tcPr>
                <w:p w:rsidR="149893E7" w:rsidP="149893E7" w:rsidRDefault="149893E7" w14:paraId="668FD391" w14:textId="3A30C13F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 xml:space="preserve">    System shows name, phone, address, … of user</w:t>
                  </w:r>
                </w:p>
              </w:tc>
            </w:tr>
            <w:tr w:rsidR="149893E7" w:rsidTr="149893E7" w14:paraId="35C3C48E" w14:textId="77777777">
              <w:tc>
                <w:tcPr>
                  <w:tcW w:w="4317" w:type="dxa"/>
                </w:tcPr>
                <w:p w:rsidR="149893E7" w:rsidP="006564E1" w:rsidRDefault="149893E7" w14:paraId="5A4B2F1F" w14:textId="51BA0D2E">
                  <w:pPr>
                    <w:pStyle w:val="ListParagraph"/>
                    <w:numPr>
                      <w:ilvl w:val="0"/>
                      <w:numId w:val="28"/>
                    </w:numPr>
                    <w:spacing w:line="259" w:lineRule="auto"/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Supervisor click on change button</w:t>
                  </w:r>
                </w:p>
              </w:tc>
              <w:tc>
                <w:tcPr>
                  <w:tcW w:w="4253" w:type="dxa"/>
                </w:tcPr>
                <w:p w:rsidR="149893E7" w:rsidP="149893E7" w:rsidRDefault="149893E7" w14:paraId="739E8F70" w14:textId="2A497E97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 xml:space="preserve">    System updates the new leader</w:t>
                  </w:r>
                </w:p>
              </w:tc>
            </w:tr>
          </w:tbl>
          <w:p w:rsidRPr="001A1F29" w:rsidR="00627663" w:rsidP="149893E7" w:rsidRDefault="149893E7" w14:paraId="0306A564" w14:textId="747A5057">
            <w:pPr>
              <w:ind w:left="0"/>
              <w:rPr>
                <w:rFonts w:eastAsia="Tahoma" w:cs="Tahoma"/>
                <w:b/>
              </w:rPr>
            </w:pPr>
            <w:r w:rsidRPr="149893E7">
              <w:rPr>
                <w:rFonts w:eastAsia="Tahoma" w:cs="Tahoma"/>
                <w:b/>
              </w:rPr>
              <w:t xml:space="preserve">   Alternative Scenario: </w:t>
            </w:r>
          </w:p>
          <w:p w:rsidRPr="001A1F29" w:rsidR="00627663" w:rsidP="004D7C4B" w:rsidRDefault="149893E7" w14:paraId="2BA07D77" w14:textId="5EE87CAE">
            <w:pPr>
              <w:rPr>
                <w:rFonts w:eastAsia="Tahoma"/>
              </w:rPr>
            </w:pPr>
            <w:r w:rsidRPr="149893E7">
              <w:rPr>
                <w:rFonts w:eastAsia="Tahoma"/>
              </w:rPr>
              <w:t xml:space="preserve">          N/A</w:t>
            </w:r>
          </w:p>
          <w:p w:rsidRPr="001A1F29" w:rsidR="00627663" w:rsidP="004D7C4B" w:rsidRDefault="149893E7" w14:paraId="3EDF8467" w14:textId="4721E1C8">
            <w:pPr>
              <w:rPr>
                <w:rFonts w:eastAsia="Tahoma"/>
              </w:rPr>
            </w:pPr>
            <w:r w:rsidRPr="149893E7">
              <w:rPr>
                <w:rFonts w:eastAsia="Tahoma" w:cs="Tahoma"/>
                <w:b/>
              </w:rPr>
              <w:t>Exceptions:</w:t>
            </w:r>
            <w:r w:rsidRPr="149893E7">
              <w:rPr>
                <w:rFonts w:eastAsia="Tahoma"/>
              </w:rPr>
              <w:t xml:space="preserve">         </w:t>
            </w:r>
          </w:p>
          <w:tbl>
            <w:tblPr>
              <w:tblStyle w:val="TableGrid"/>
              <w:tblW w:w="0" w:type="auto"/>
              <w:tblInd w:w="180" w:type="dxa"/>
              <w:tblLook w:val="04A0" w:firstRow="1" w:lastRow="0" w:firstColumn="1" w:lastColumn="0" w:noHBand="0" w:noVBand="1"/>
            </w:tblPr>
            <w:tblGrid>
              <w:gridCol w:w="4285"/>
              <w:gridCol w:w="4285"/>
            </w:tblGrid>
            <w:tr w:rsidR="149893E7" w:rsidTr="149893E7" w14:paraId="7BC0C6EB" w14:textId="77777777">
              <w:tc>
                <w:tcPr>
                  <w:tcW w:w="4285" w:type="dxa"/>
                </w:tcPr>
                <w:p w:rsidR="149893E7" w:rsidP="149893E7" w:rsidRDefault="149893E7" w14:paraId="6CEF7C3F" w14:textId="77777777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Manager</w:t>
                  </w:r>
                </w:p>
              </w:tc>
              <w:tc>
                <w:tcPr>
                  <w:tcW w:w="4285" w:type="dxa"/>
                </w:tcPr>
                <w:p w:rsidR="149893E7" w:rsidP="149893E7" w:rsidRDefault="149893E7" w14:paraId="553A27B9" w14:textId="77777777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149893E7" w:rsidTr="149893E7" w14:paraId="6767DAAA" w14:textId="77777777">
              <w:tc>
                <w:tcPr>
                  <w:tcW w:w="4285" w:type="dxa"/>
                </w:tcPr>
                <w:p w:rsidR="149893E7" w:rsidP="006564E1" w:rsidRDefault="149893E7" w14:paraId="24D7FB63" w14:textId="1DFA3C35">
                  <w:pPr>
                    <w:pStyle w:val="ListParagraph"/>
                    <w:numPr>
                      <w:ilvl w:val="0"/>
                      <w:numId w:val="27"/>
                    </w:numPr>
                    <w:spacing w:line="259" w:lineRule="auto"/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Supervisor does not input id or email or phone and click Save</w:t>
                  </w:r>
                </w:p>
              </w:tc>
              <w:tc>
                <w:tcPr>
                  <w:tcW w:w="4285" w:type="dxa"/>
                </w:tcPr>
                <w:p w:rsidR="149893E7" w:rsidP="149893E7" w:rsidRDefault="149893E7" w14:paraId="442452F4" w14:textId="4A79ECF0">
                  <w:pPr>
                    <w:spacing w:line="259" w:lineRule="aut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System shows error message</w:t>
                  </w:r>
                </w:p>
              </w:tc>
            </w:tr>
          </w:tbl>
          <w:p w:rsidRPr="001A1F29" w:rsidR="00627663" w:rsidP="149893E7" w:rsidRDefault="149893E7" w14:paraId="3E17B3A2" w14:textId="7D4E12EE">
            <w:pPr>
              <w:ind w:left="0"/>
              <w:rPr>
                <w:rFonts w:eastAsia="Tahoma" w:cs="Tahoma"/>
                <w:b/>
              </w:rPr>
            </w:pPr>
            <w:r w:rsidRPr="149893E7">
              <w:rPr>
                <w:rFonts w:eastAsia="Tahoma" w:cs="Tahoma"/>
                <w:b/>
              </w:rPr>
              <w:t xml:space="preserve">   Relationships: </w:t>
            </w:r>
          </w:p>
          <w:p w:rsidRPr="001A1F29" w:rsidR="00627663" w:rsidP="004D7C4B" w:rsidRDefault="149893E7" w14:paraId="2D269004" w14:textId="46CD1CB7">
            <w:r w:rsidRPr="149893E7">
              <w:rPr>
                <w:rFonts w:eastAsia="Tahoma"/>
              </w:rPr>
              <w:t xml:space="preserve">         </w:t>
            </w:r>
            <w:r w:rsidRPr="149893E7">
              <w:rPr>
                <w:rFonts w:eastAsia="Tahoma" w:cs="Tahoma"/>
                <w:color w:val="000000" w:themeColor="text1"/>
              </w:rPr>
              <w:t>Specialized for Manage Leader</w:t>
            </w:r>
          </w:p>
          <w:p w:rsidRPr="001A1F29" w:rsidR="00627663" w:rsidP="004D7C4B" w:rsidRDefault="00627663" w14:paraId="3DC19C92" w14:textId="24C618D9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Business Rules:</w:t>
            </w:r>
          </w:p>
          <w:p w:rsidRPr="001A1F29" w:rsidR="00627663" w:rsidP="004D7C4B" w:rsidRDefault="60EDE51D" w14:paraId="4B8ED0B5" w14:textId="552A06A9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</w:t>
            </w:r>
            <w:r w:rsidRPr="149893E7" w:rsidR="149893E7">
              <w:rPr>
                <w:rFonts w:eastAsia="Tahoma"/>
              </w:rPr>
              <w:t xml:space="preserve">  Nominee has</w:t>
            </w:r>
            <w:r w:rsidRPr="001A1F29">
              <w:rPr>
                <w:rFonts w:eastAsia="Tahoma"/>
              </w:rPr>
              <w:t xml:space="preserve"> not participated in any </w:t>
            </w:r>
            <w:r w:rsidRPr="149893E7" w:rsidR="149893E7">
              <w:rPr>
                <w:rFonts w:eastAsia="Tahoma"/>
              </w:rPr>
              <w:t>campaign</w:t>
            </w:r>
            <w:r w:rsidRPr="001A1F29">
              <w:rPr>
                <w:rFonts w:eastAsia="Tahoma"/>
              </w:rPr>
              <w:t>.</w:t>
            </w:r>
          </w:p>
        </w:tc>
      </w:tr>
    </w:tbl>
    <w:p w:rsidRPr="001A1F29" w:rsidR="60EDE51D" w:rsidP="004D7C4B" w:rsidRDefault="60EDE51D" w14:paraId="11CB6605" w14:textId="7AFFA5D2">
      <w:pPr>
        <w:rPr>
          <w:rFonts w:eastAsia="Tahoma"/>
        </w:rPr>
      </w:pPr>
    </w:p>
    <w:p w:rsidRPr="001A1F29" w:rsidR="00627663" w:rsidP="004D7C4B" w:rsidRDefault="00627663" w14:paraId="5C9DA361" w14:textId="77777777">
      <w:pPr>
        <w:rPr>
          <w:rFonts w:eastAsia="Tahoma" w:cs="Tahoma"/>
          <w:sz w:val="24"/>
          <w:szCs w:val="24"/>
        </w:rPr>
      </w:pPr>
    </w:p>
    <w:p w:rsidRPr="001A1F29" w:rsidR="003A0570" w:rsidP="004D7C4B" w:rsidRDefault="003A0570" w14:paraId="6BF15F49" w14:textId="77777777">
      <w:pPr>
        <w:rPr>
          <w:rFonts w:eastAsia="Tahoma" w:cs="Tahoma"/>
          <w:sz w:val="24"/>
          <w:szCs w:val="24"/>
        </w:rPr>
      </w:pPr>
    </w:p>
    <w:p w:rsidRPr="001A1F29" w:rsidR="003A0570" w:rsidP="004D7C4B" w:rsidRDefault="003A0570" w14:paraId="51BD3902" w14:textId="77777777">
      <w:pPr>
        <w:rPr>
          <w:rFonts w:eastAsia="Tahoma" w:cs="Tahoma"/>
          <w:sz w:val="24"/>
          <w:szCs w:val="24"/>
        </w:rPr>
      </w:pPr>
    </w:p>
    <w:p w:rsidRPr="001A1F29" w:rsidR="003A0570" w:rsidP="004D7C4B" w:rsidRDefault="003A0570" w14:paraId="4DB7D2DE" w14:textId="77777777">
      <w:pPr>
        <w:rPr>
          <w:rFonts w:eastAsia="Tahoma" w:cs="Tahoma"/>
          <w:sz w:val="24"/>
          <w:szCs w:val="24"/>
        </w:rPr>
      </w:pPr>
    </w:p>
    <w:p w:rsidRPr="001A1F29" w:rsidR="00627663" w:rsidP="004D7C4B" w:rsidRDefault="5971CE1D" w14:paraId="269198CE" w14:textId="47C577B0">
      <w:pPr>
        <w:pStyle w:val="Heading2"/>
      </w:pPr>
      <w:r>
        <w:t>Use Case View Transaction's History of Leader</w:t>
      </w:r>
    </w:p>
    <w:p w:rsidRPr="001A1F29" w:rsidR="00627663" w:rsidP="004D7C4B" w:rsidRDefault="00627663" w14:paraId="3A9FE523" w14:textId="003F674F">
      <w:pPr>
        <w:rPr>
          <w:rFonts w:eastAsia="Tahoma"/>
        </w:rPr>
      </w:pPr>
      <w:r>
        <w:drawing>
          <wp:inline wp14:editId="281FB472" wp14:anchorId="172DA5C7">
            <wp:extent cx="5715000" cy="1809750"/>
            <wp:effectExtent l="0" t="0" r="0" b="0"/>
            <wp:docPr id="678473004" name="Picture 67847300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78473004"/>
                    <pic:cNvPicPr/>
                  </pic:nvPicPr>
                  <pic:blipFill>
                    <a:blip r:embed="R0fe8bc25057f43a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98"/>
        <w:gridCol w:w="2449"/>
        <w:gridCol w:w="1158"/>
        <w:gridCol w:w="756"/>
        <w:gridCol w:w="2129"/>
      </w:tblGrid>
      <w:tr w:rsidRPr="001A1F29" w:rsidR="00627663" w:rsidTr="1BE1739F" w14:paraId="7E1BD81B" w14:textId="77777777">
        <w:tc>
          <w:tcPr>
            <w:tcW w:w="5000" w:type="pct"/>
            <w:gridSpan w:val="5"/>
            <w:shd w:val="clear" w:color="auto" w:fill="F3F3F3"/>
          </w:tcPr>
          <w:p w:rsidRPr="001A1F29" w:rsidR="00627663" w:rsidP="004D7C4B" w:rsidRDefault="00627663" w14:paraId="23264270" w14:textId="77777777">
            <w:pPr>
              <w:rPr>
                <w:rFonts w:eastAsia="Tahoma"/>
              </w:rPr>
            </w:pPr>
          </w:p>
          <w:p w:rsidRPr="001A1F29" w:rsidR="00627663" w:rsidP="004D7C4B" w:rsidRDefault="00627663" w14:paraId="0DCF8A8C" w14:textId="51A4E909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 CASE-</w:t>
            </w:r>
            <w:r w:rsidRPr="001A1F29" w:rsidR="4278A9AF">
              <w:rPr>
                <w:rFonts w:eastAsia="Tahoma" w:cs="Tahoma"/>
                <w:b/>
              </w:rPr>
              <w:t>17</w:t>
            </w:r>
            <w:r w:rsidRPr="001A1F29">
              <w:rPr>
                <w:rFonts w:eastAsia="Tahoma" w:cs="Tahoma"/>
                <w:b/>
              </w:rPr>
              <w:t xml:space="preserve"> SPECIFICATION</w:t>
            </w:r>
          </w:p>
          <w:p w:rsidRPr="001A1F29" w:rsidR="00627663" w:rsidP="004D7C4B" w:rsidRDefault="00627663" w14:paraId="6E02D7C0" w14:textId="77777777">
            <w:pPr>
              <w:rPr>
                <w:rFonts w:eastAsia="Tahoma"/>
              </w:rPr>
            </w:pPr>
          </w:p>
        </w:tc>
      </w:tr>
      <w:tr w:rsidRPr="001A1F29" w:rsidR="00627663" w:rsidTr="1BE1739F" w14:paraId="1B00B782" w14:textId="77777777">
        <w:tc>
          <w:tcPr>
            <w:tcW w:w="1391" w:type="pct"/>
            <w:shd w:val="clear" w:color="auto" w:fill="F3F3F3"/>
            <w:hideMark/>
          </w:tcPr>
          <w:p w:rsidRPr="001A1F29" w:rsidR="00627663" w:rsidP="004D7C4B" w:rsidRDefault="00627663" w14:paraId="0D3E91A7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No.</w:t>
            </w:r>
          </w:p>
        </w:tc>
        <w:tc>
          <w:tcPr>
            <w:tcW w:w="1364" w:type="pct"/>
            <w:hideMark/>
          </w:tcPr>
          <w:p w:rsidRPr="001A1F29" w:rsidR="00627663" w:rsidP="004D7C4B" w:rsidRDefault="4278A9AF" w14:paraId="3466614D" w14:textId="49D820D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UC017</w:t>
            </w:r>
          </w:p>
        </w:tc>
        <w:tc>
          <w:tcPr>
            <w:tcW w:w="1059" w:type="pct"/>
            <w:gridSpan w:val="2"/>
            <w:shd w:val="clear" w:color="auto" w:fill="F3F3F3"/>
            <w:hideMark/>
          </w:tcPr>
          <w:p w:rsidRPr="001A1F29" w:rsidR="00627663" w:rsidP="004D7C4B" w:rsidRDefault="00627663" w14:paraId="56AF9233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Version</w:t>
            </w:r>
          </w:p>
        </w:tc>
        <w:tc>
          <w:tcPr>
            <w:tcW w:w="1186" w:type="pct"/>
            <w:hideMark/>
          </w:tcPr>
          <w:p w:rsidRPr="001A1F29" w:rsidR="00627663" w:rsidP="004D7C4B" w:rsidRDefault="00627663" w14:paraId="28889674" w14:textId="068DF739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627663" w:rsidTr="1BE1739F" w14:paraId="0F879ED1" w14:textId="77777777">
        <w:tc>
          <w:tcPr>
            <w:tcW w:w="1391" w:type="pct"/>
            <w:shd w:val="clear" w:color="auto" w:fill="F3F3F3"/>
            <w:hideMark/>
          </w:tcPr>
          <w:p w:rsidRPr="001A1F29" w:rsidR="00627663" w:rsidP="004D7C4B" w:rsidRDefault="00627663" w14:paraId="058CC821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Name</w:t>
            </w:r>
          </w:p>
        </w:tc>
        <w:tc>
          <w:tcPr>
            <w:tcW w:w="3609" w:type="pct"/>
            <w:gridSpan w:val="4"/>
            <w:hideMark/>
          </w:tcPr>
          <w:p w:rsidRPr="001A1F29" w:rsidR="00627663" w:rsidP="4278A9AF" w:rsidRDefault="4278A9AF" w14:paraId="04E63B8F" w14:textId="68B73073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View Transaction’s History of Leader</w:t>
            </w:r>
          </w:p>
        </w:tc>
      </w:tr>
      <w:tr w:rsidRPr="001A1F29" w:rsidR="00627663" w:rsidTr="1BE1739F" w14:paraId="2BBB5CA9" w14:textId="77777777">
        <w:tc>
          <w:tcPr>
            <w:tcW w:w="1391" w:type="pct"/>
            <w:shd w:val="clear" w:color="auto" w:fill="F3F3F3"/>
            <w:hideMark/>
          </w:tcPr>
          <w:p w:rsidRPr="001A1F29" w:rsidR="00627663" w:rsidP="004D7C4B" w:rsidRDefault="00627663" w14:paraId="60E45E70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hideMark/>
          </w:tcPr>
          <w:p w:rsidRPr="001A1F29" w:rsidR="00627663" w:rsidP="4278A9AF" w:rsidRDefault="4278A9AF" w14:paraId="3407D677" w14:textId="6B51F94F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Vu Thi Thuy Linh</w:t>
            </w:r>
          </w:p>
        </w:tc>
      </w:tr>
      <w:tr w:rsidRPr="001A1F29" w:rsidR="00627663" w:rsidTr="1BE1739F" w14:paraId="42BCCA07" w14:textId="77777777">
        <w:tc>
          <w:tcPr>
            <w:tcW w:w="1391" w:type="pct"/>
            <w:shd w:val="clear" w:color="auto" w:fill="F3F3F3"/>
            <w:hideMark/>
          </w:tcPr>
          <w:p w:rsidRPr="001A1F29" w:rsidR="00627663" w:rsidP="004D7C4B" w:rsidRDefault="00627663" w14:paraId="4DDE9988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Date</w:t>
            </w:r>
          </w:p>
        </w:tc>
        <w:tc>
          <w:tcPr>
            <w:tcW w:w="1364" w:type="pct"/>
            <w:hideMark/>
          </w:tcPr>
          <w:p w:rsidRPr="001A1F29" w:rsidR="00627663" w:rsidP="004D7C4B" w:rsidRDefault="4278A9AF" w14:paraId="6FB4E3F3" w14:textId="2544EF4D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03/02</w:t>
            </w:r>
            <w:r w:rsidRPr="001A1F29" w:rsidR="00627663">
              <w:rPr>
                <w:rFonts w:eastAsia="Tahoma"/>
              </w:rPr>
              <w:t>/2021</w:t>
            </w:r>
          </w:p>
        </w:tc>
        <w:tc>
          <w:tcPr>
            <w:tcW w:w="637" w:type="pct"/>
            <w:shd w:val="clear" w:color="auto" w:fill="F3F3F3"/>
            <w:hideMark/>
          </w:tcPr>
          <w:p w:rsidRPr="001A1F29" w:rsidR="00627663" w:rsidP="004D7C4B" w:rsidRDefault="00627663" w14:paraId="0999D08D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Priority</w:t>
            </w:r>
          </w:p>
        </w:tc>
        <w:tc>
          <w:tcPr>
            <w:tcW w:w="1608" w:type="pct"/>
            <w:gridSpan w:val="2"/>
            <w:hideMark/>
          </w:tcPr>
          <w:p w:rsidRPr="001A1F29" w:rsidR="00627663" w:rsidP="4278A9AF" w:rsidRDefault="4278A9AF" w14:paraId="6CE25AA8" w14:textId="052DBBEE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Normal</w:t>
            </w:r>
          </w:p>
        </w:tc>
      </w:tr>
      <w:tr w:rsidRPr="001A1F29" w:rsidR="00627663" w:rsidTr="1BE1739F" w14:paraId="61CD698D" w14:textId="77777777">
        <w:tc>
          <w:tcPr>
            <w:tcW w:w="5000" w:type="pct"/>
            <w:gridSpan w:val="5"/>
            <w:shd w:val="clear" w:color="auto" w:fill="FFFFFF" w:themeFill="background1"/>
            <w:hideMark/>
          </w:tcPr>
          <w:p w:rsidRPr="001A1F29" w:rsidR="00627663" w:rsidP="004D7C4B" w:rsidRDefault="00627663" w14:paraId="5F9F5711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Actor:</w:t>
            </w:r>
          </w:p>
          <w:p w:rsidRPr="001A1F29" w:rsidR="00627663" w:rsidP="00AD31D6" w:rsidRDefault="60EDE51D" w14:paraId="7EDC0FEC" w14:textId="32C3D0CE">
            <w:pPr>
              <w:ind w:left="720"/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Supervisor</w:t>
            </w:r>
          </w:p>
          <w:p w:rsidRPr="001A1F29" w:rsidR="00627663" w:rsidP="004D7C4B" w:rsidRDefault="00627663" w14:paraId="5B5BCE63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Summary:</w:t>
            </w:r>
          </w:p>
          <w:p w:rsidR="149893E7" w:rsidP="004D7C4B" w:rsidRDefault="149893E7" w14:paraId="66CA4C50" w14:textId="13E2840C">
            <w:pPr>
              <w:rPr>
                <w:rFonts w:eastAsia="Tahoma"/>
              </w:rPr>
            </w:pPr>
            <w:r w:rsidRPr="149893E7">
              <w:rPr>
                <w:rFonts w:eastAsia="Tahoma"/>
              </w:rPr>
              <w:t xml:space="preserve">            This use case allows supervisor to view transaction’s history of leader.</w:t>
            </w:r>
          </w:p>
          <w:p w:rsidRPr="001A1F29" w:rsidR="00627663" w:rsidP="004D7C4B" w:rsidRDefault="00627663" w14:paraId="57895DC5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Goal:</w:t>
            </w:r>
          </w:p>
          <w:p w:rsidR="149893E7" w:rsidP="149893E7" w:rsidRDefault="149893E7" w14:paraId="09782E5E" w14:textId="4538F3CB">
            <w:pPr>
              <w:spacing w:line="259" w:lineRule="auto"/>
            </w:pPr>
            <w:r w:rsidRPr="149893E7">
              <w:rPr>
                <w:rFonts w:eastAsia="Tahoma"/>
              </w:rPr>
              <w:t xml:space="preserve">            Supervisor can view transaction’s history of leader.</w:t>
            </w:r>
          </w:p>
          <w:p w:rsidR="00627663" w:rsidP="004D7C4B" w:rsidRDefault="00627663" w14:paraId="17C5804E" w14:textId="77777777">
            <w:pPr>
              <w:rPr>
                <w:rFonts w:eastAsia="Tahoma" w:cs="Tahoma"/>
                <w:b/>
                <w:u w:val="single"/>
              </w:rPr>
            </w:pPr>
            <w:r w:rsidRPr="149893E7">
              <w:rPr>
                <w:rFonts w:eastAsia="Tahoma" w:cs="Tahoma"/>
                <w:b/>
                <w:u w:val="single"/>
              </w:rPr>
              <w:t>Triggers</w:t>
            </w:r>
          </w:p>
          <w:p w:rsidR="149893E7" w:rsidP="004D7C4B" w:rsidRDefault="149893E7" w14:paraId="5DEB6014" w14:textId="23915B0D">
            <w:pPr>
              <w:rPr>
                <w:rFonts w:eastAsia="Tahoma"/>
              </w:rPr>
            </w:pPr>
            <w:r w:rsidRPr="149893E7">
              <w:rPr>
                <w:rFonts w:eastAsia="Tahoma"/>
              </w:rPr>
              <w:t xml:space="preserve">            Supervisor touches “view transaction’s history” button.</w:t>
            </w:r>
          </w:p>
          <w:p w:rsidRPr="001A1F29" w:rsidR="00627663" w:rsidP="004D7C4B" w:rsidRDefault="00627663" w14:paraId="6DE22D56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Preconditions:</w:t>
            </w:r>
          </w:p>
          <w:p w:rsidRPr="001A1F29" w:rsidR="00627663" w:rsidP="004D7C4B" w:rsidRDefault="60EDE51D" w14:paraId="006AC3D0" w14:textId="5CBCFD80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  PRE-1. User’s identity has been authenticated</w:t>
            </w:r>
          </w:p>
          <w:p w:rsidRPr="001A1F29" w:rsidR="00627663" w:rsidP="004D7C4B" w:rsidRDefault="60EDE51D" w14:paraId="18F229DD" w14:textId="04EDEFD5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  PRE-2. User is authorized to Supervisor role</w:t>
            </w:r>
          </w:p>
          <w:p w:rsidRPr="001A1F29" w:rsidR="00627663" w:rsidP="004D7C4B" w:rsidRDefault="00627663" w14:paraId="1D3CD33C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Post Conditions:</w:t>
            </w:r>
          </w:p>
          <w:p w:rsidRPr="001A1F29" w:rsidR="00627663" w:rsidP="004D7C4B" w:rsidRDefault="49F41F4F" w14:paraId="4180775E" w14:textId="103F3BDE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</w:t>
            </w:r>
            <w:r w:rsidRPr="001A1F29" w:rsidR="4F15CA1A">
              <w:rPr>
                <w:rFonts w:eastAsia="Tahoma"/>
              </w:rPr>
              <w:t xml:space="preserve">  POST-1.  </w:t>
            </w:r>
            <w:r w:rsidRPr="149893E7" w:rsidR="149893E7">
              <w:rPr>
                <w:rFonts w:eastAsia="Tahoma"/>
              </w:rPr>
              <w:t>Show</w:t>
            </w:r>
            <w:r w:rsidRPr="001A1F29">
              <w:rPr>
                <w:rFonts w:eastAsia="Tahoma"/>
              </w:rPr>
              <w:t xml:space="preserve"> list transaction history of leader</w:t>
            </w:r>
            <w:r w:rsidRPr="149893E7" w:rsidR="149893E7">
              <w:rPr>
                <w:rFonts w:eastAsia="Tahoma"/>
              </w:rPr>
              <w:t xml:space="preserve">. </w:t>
            </w:r>
          </w:p>
          <w:p w:rsidRPr="001A1F29" w:rsidR="00627663" w:rsidP="004D7C4B" w:rsidRDefault="49F41F4F" w14:paraId="7870316E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Ind w:w="180" w:type="dxa"/>
              <w:tblLook w:val="04A0" w:firstRow="1" w:lastRow="0" w:firstColumn="1" w:lastColumn="0" w:noHBand="0" w:noVBand="1"/>
            </w:tblPr>
            <w:tblGrid>
              <w:gridCol w:w="4317"/>
              <w:gridCol w:w="4253"/>
            </w:tblGrid>
            <w:tr w:rsidR="149893E7" w:rsidTr="149893E7" w14:paraId="2AB404F6" w14:textId="77777777">
              <w:tc>
                <w:tcPr>
                  <w:tcW w:w="4317" w:type="dxa"/>
                </w:tcPr>
                <w:p w:rsidR="149893E7" w:rsidP="149893E7" w:rsidRDefault="149893E7" w14:paraId="6B74D3D1" w14:textId="3B2452F1">
                  <w:pPr>
                    <w:spacing w:line="259" w:lineRule="auto"/>
                    <w:ind w:left="0"/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Supervisor</w:t>
                  </w:r>
                </w:p>
              </w:tc>
              <w:tc>
                <w:tcPr>
                  <w:tcW w:w="4253" w:type="dxa"/>
                </w:tcPr>
                <w:p w:rsidR="149893E7" w:rsidP="149893E7" w:rsidRDefault="149893E7" w14:paraId="50C24C8B" w14:textId="77777777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149893E7" w:rsidTr="149893E7" w14:paraId="79E0E961" w14:textId="77777777">
              <w:tc>
                <w:tcPr>
                  <w:tcW w:w="4317" w:type="dxa"/>
                </w:tcPr>
                <w:p w:rsidR="149893E7" w:rsidP="006564E1" w:rsidRDefault="149893E7" w14:paraId="306EB87D" w14:textId="432CB492">
                  <w:pPr>
                    <w:pStyle w:val="ListParagraph"/>
                    <w:numPr>
                      <w:ilvl w:val="0"/>
                      <w:numId w:val="26"/>
                    </w:numPr>
                    <w:jc w:val="center"/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Supervisor</w:t>
                  </w:r>
                  <w:r w:rsidRPr="149893E7">
                    <w:rPr>
                      <w:rFonts w:eastAsia="Times New Roman"/>
                      <w:sz w:val="20"/>
                      <w:szCs w:val="20"/>
                    </w:rPr>
                    <w:t xml:space="preserve"> click on view transaction’s history</w:t>
                  </w:r>
                </w:p>
              </w:tc>
              <w:tc>
                <w:tcPr>
                  <w:tcW w:w="4253" w:type="dxa"/>
                </w:tcPr>
                <w:p w:rsidR="149893E7" w:rsidP="149893E7" w:rsidRDefault="149893E7" w14:paraId="642566F3" w14:textId="3C0BC8F6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imes New Roman"/>
                      <w:sz w:val="20"/>
                      <w:szCs w:val="20"/>
                    </w:rPr>
                    <w:t>System shows leader list.</w:t>
                  </w:r>
                </w:p>
              </w:tc>
            </w:tr>
            <w:tr w:rsidR="149893E7" w:rsidTr="149893E7" w14:paraId="528BDB69" w14:textId="77777777">
              <w:tc>
                <w:tcPr>
                  <w:tcW w:w="4317" w:type="dxa"/>
                </w:tcPr>
                <w:p w:rsidR="149893E7" w:rsidP="004D7C4B" w:rsidRDefault="149893E7" w14:paraId="7C7690FE" w14:textId="0236D482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Supervisor chooses a leader to view transaction’s history</w:t>
                  </w:r>
                </w:p>
              </w:tc>
              <w:tc>
                <w:tcPr>
                  <w:tcW w:w="4253" w:type="dxa"/>
                </w:tcPr>
                <w:p w:rsidR="149893E7" w:rsidP="149893E7" w:rsidRDefault="149893E7" w14:paraId="019FCD2C" w14:textId="5EB0684C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 xml:space="preserve">    System shows transaction’s history list.</w:t>
                  </w:r>
                </w:p>
              </w:tc>
            </w:tr>
          </w:tbl>
          <w:p w:rsidRPr="001A1F29" w:rsidR="00627663" w:rsidP="149893E7" w:rsidRDefault="149893E7" w14:paraId="450DA91E" w14:textId="7721BDAB">
            <w:pPr>
              <w:ind w:left="0"/>
              <w:rPr>
                <w:rFonts w:eastAsia="Tahoma" w:cs="Tahoma"/>
                <w:b/>
              </w:rPr>
            </w:pPr>
            <w:r w:rsidRPr="149893E7">
              <w:rPr>
                <w:rFonts w:eastAsia="Tahoma" w:cs="Tahoma"/>
                <w:b/>
              </w:rPr>
              <w:t xml:space="preserve">   </w:t>
            </w:r>
            <w:r w:rsidRPr="001A1F29" w:rsidR="49F41F4F">
              <w:rPr>
                <w:rFonts w:eastAsia="Tahoma" w:cs="Tahoma"/>
                <w:b/>
              </w:rPr>
              <w:t xml:space="preserve">Alternative Scenario: </w:t>
            </w:r>
          </w:p>
          <w:p w:rsidRPr="001A1F29" w:rsidR="49F41F4F" w:rsidP="004D7C4B" w:rsidRDefault="1BE1739F" w14:paraId="16A4ABED" w14:textId="07888623">
            <w:pPr>
              <w:rPr>
                <w:rFonts w:eastAsia="Tahoma"/>
                <w:b/>
              </w:rPr>
            </w:pPr>
            <w:r w:rsidRPr="001A1F29">
              <w:rPr>
                <w:rFonts w:eastAsia="Tahoma"/>
              </w:rPr>
              <w:t xml:space="preserve">          N/A</w:t>
            </w:r>
          </w:p>
          <w:p w:rsidRPr="001A1F29" w:rsidR="00627663" w:rsidP="004D7C4B" w:rsidRDefault="49F41F4F" w14:paraId="655BA2FC" w14:textId="01D81FFD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Exceptions:</w:t>
            </w:r>
          </w:p>
          <w:p w:rsidRPr="001A1F29" w:rsidR="00627663" w:rsidP="004D7C4B" w:rsidRDefault="149893E7" w14:paraId="07887F7B" w14:textId="0B970066">
            <w:pPr>
              <w:rPr>
                <w:rFonts w:eastAsia="Tahoma"/>
              </w:rPr>
            </w:pPr>
            <w:r w:rsidRPr="149893E7">
              <w:rPr>
                <w:rFonts w:eastAsia="Tahoma"/>
              </w:rPr>
              <w:t xml:space="preserve">          N/A </w:t>
            </w:r>
          </w:p>
          <w:p w:rsidRPr="001A1F29" w:rsidR="00627663" w:rsidP="004D7C4B" w:rsidRDefault="00627663" w14:paraId="1A8F54AC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Relationships: </w:t>
            </w:r>
          </w:p>
          <w:p w:rsidRPr="001A1F29" w:rsidR="00627663" w:rsidP="004D7C4B" w:rsidRDefault="49F41F4F" w14:paraId="07B00CCD" w14:textId="156F74A1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Generalize to Manage Leader</w:t>
            </w:r>
          </w:p>
          <w:p w:rsidRPr="001A1F29" w:rsidR="00627663" w:rsidP="004D7C4B" w:rsidRDefault="00627663" w14:paraId="07E7BE70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Business Rules:</w:t>
            </w:r>
          </w:p>
          <w:p w:rsidRPr="001A1F29" w:rsidR="00627663" w:rsidP="004D7C4B" w:rsidRDefault="149893E7" w14:paraId="6081775F" w14:textId="7DAE2F0E">
            <w:pPr>
              <w:rPr>
                <w:rFonts w:eastAsia="Tahoma"/>
              </w:rPr>
            </w:pPr>
            <w:r w:rsidRPr="149893E7">
              <w:rPr>
                <w:rFonts w:eastAsia="Tahoma"/>
              </w:rPr>
              <w:t xml:space="preserve">         N/A</w:t>
            </w:r>
          </w:p>
        </w:tc>
      </w:tr>
    </w:tbl>
    <w:p w:rsidRPr="001A1F29" w:rsidR="00627663" w:rsidP="00627663" w:rsidRDefault="00627663" w14:paraId="20573199" w14:textId="77777777">
      <w:pPr>
        <w:ind w:left="0"/>
        <w:rPr>
          <w:rFonts w:eastAsia="Tahoma" w:cs="Tahoma"/>
          <w:sz w:val="24"/>
          <w:szCs w:val="24"/>
        </w:rPr>
      </w:pPr>
    </w:p>
    <w:p w:rsidRPr="001A1F29" w:rsidR="003A0570" w:rsidP="00627663" w:rsidRDefault="003A0570" w14:paraId="3ECBDCE6" w14:textId="77777777">
      <w:pPr>
        <w:ind w:left="0"/>
        <w:rPr>
          <w:rFonts w:eastAsia="Tahoma" w:cs="Tahoma"/>
          <w:sz w:val="24"/>
          <w:szCs w:val="24"/>
        </w:rPr>
      </w:pPr>
    </w:p>
    <w:p w:rsidRPr="001A1F29" w:rsidR="003A0570" w:rsidP="00627663" w:rsidRDefault="003A0570" w14:paraId="743B83F5" w14:textId="77777777">
      <w:pPr>
        <w:ind w:left="0"/>
        <w:rPr>
          <w:rFonts w:eastAsia="Tahoma" w:cs="Tahoma"/>
          <w:sz w:val="24"/>
          <w:szCs w:val="24"/>
        </w:rPr>
      </w:pPr>
    </w:p>
    <w:p w:rsidRPr="001A1F29" w:rsidR="003A0570" w:rsidP="00627663" w:rsidRDefault="003A0570" w14:paraId="49AE5C62" w14:textId="77777777">
      <w:pPr>
        <w:ind w:left="0"/>
        <w:rPr>
          <w:rFonts w:eastAsia="Tahoma" w:cs="Tahoma"/>
          <w:sz w:val="24"/>
          <w:szCs w:val="24"/>
        </w:rPr>
      </w:pPr>
    </w:p>
    <w:p w:rsidRPr="001A1F29" w:rsidR="003A0570" w:rsidP="00627663" w:rsidRDefault="003A0570" w14:paraId="406C7710" w14:textId="77777777">
      <w:pPr>
        <w:ind w:left="0"/>
        <w:rPr>
          <w:rFonts w:eastAsia="Tahoma" w:cs="Tahoma"/>
          <w:sz w:val="24"/>
          <w:szCs w:val="24"/>
        </w:rPr>
      </w:pPr>
    </w:p>
    <w:p w:rsidRPr="001A1F29" w:rsidR="003A0570" w:rsidP="00627663" w:rsidRDefault="003A0570" w14:paraId="23679D5A" w14:textId="77777777">
      <w:pPr>
        <w:ind w:left="0"/>
        <w:rPr>
          <w:rFonts w:eastAsia="Tahoma" w:cs="Tahoma"/>
          <w:sz w:val="24"/>
          <w:szCs w:val="24"/>
        </w:rPr>
      </w:pPr>
    </w:p>
    <w:p w:rsidRPr="001A1F29" w:rsidR="003A0570" w:rsidP="00627663" w:rsidRDefault="003A0570" w14:paraId="49750B0E" w14:textId="77777777">
      <w:pPr>
        <w:ind w:left="0"/>
        <w:rPr>
          <w:rFonts w:eastAsia="Tahoma" w:cs="Tahoma"/>
          <w:sz w:val="24"/>
          <w:szCs w:val="24"/>
        </w:rPr>
      </w:pPr>
    </w:p>
    <w:p w:rsidRPr="001A1F29" w:rsidR="003A0570" w:rsidP="00627663" w:rsidRDefault="003A0570" w14:paraId="7349BA5C" w14:textId="77777777">
      <w:pPr>
        <w:ind w:left="0"/>
        <w:rPr>
          <w:rFonts w:eastAsia="Tahoma" w:cs="Tahoma"/>
          <w:sz w:val="24"/>
          <w:szCs w:val="24"/>
        </w:rPr>
      </w:pPr>
    </w:p>
    <w:p w:rsidRPr="001A1F29" w:rsidR="003A0570" w:rsidP="00627663" w:rsidRDefault="003A0570" w14:paraId="26F37A90" w14:textId="77777777">
      <w:pPr>
        <w:ind w:left="0"/>
        <w:rPr>
          <w:rFonts w:eastAsia="Tahoma" w:cs="Tahoma"/>
          <w:sz w:val="24"/>
          <w:szCs w:val="24"/>
        </w:rPr>
      </w:pPr>
    </w:p>
    <w:p w:rsidRPr="001A1F29" w:rsidR="003A0570" w:rsidP="00627663" w:rsidRDefault="003A0570" w14:paraId="6993A9FC" w14:textId="77777777">
      <w:pPr>
        <w:ind w:left="0"/>
        <w:rPr>
          <w:rFonts w:eastAsia="Tahoma" w:cs="Tahoma"/>
          <w:sz w:val="24"/>
          <w:szCs w:val="24"/>
        </w:rPr>
      </w:pPr>
    </w:p>
    <w:p w:rsidRPr="001A1F29" w:rsidR="003A0570" w:rsidP="00627663" w:rsidRDefault="003A0570" w14:paraId="010E0FCB" w14:textId="77777777">
      <w:pPr>
        <w:ind w:left="0"/>
        <w:rPr>
          <w:rFonts w:eastAsia="Tahoma" w:cs="Tahoma"/>
          <w:sz w:val="24"/>
          <w:szCs w:val="24"/>
        </w:rPr>
      </w:pPr>
    </w:p>
    <w:p w:rsidRPr="001A1F29" w:rsidR="003A0570" w:rsidP="00627663" w:rsidRDefault="003A0570" w14:paraId="4767DB84" w14:textId="77777777">
      <w:pPr>
        <w:ind w:left="0"/>
        <w:rPr>
          <w:rFonts w:eastAsia="Tahoma" w:cs="Tahoma"/>
          <w:sz w:val="24"/>
          <w:szCs w:val="24"/>
        </w:rPr>
      </w:pPr>
    </w:p>
    <w:p w:rsidRPr="001A1F29" w:rsidR="003A0570" w:rsidP="00627663" w:rsidRDefault="003A0570" w14:paraId="71AB2BEE" w14:textId="77777777">
      <w:pPr>
        <w:ind w:left="0"/>
        <w:rPr>
          <w:rFonts w:eastAsia="Tahoma" w:cs="Tahoma"/>
          <w:sz w:val="24"/>
          <w:szCs w:val="24"/>
        </w:rPr>
      </w:pPr>
    </w:p>
    <w:p w:rsidRPr="001A1F29" w:rsidR="003A0570" w:rsidP="00627663" w:rsidRDefault="003A0570" w14:paraId="6576700F" w14:textId="77777777">
      <w:pPr>
        <w:ind w:left="0"/>
        <w:rPr>
          <w:rFonts w:eastAsia="Tahoma" w:cs="Tahoma"/>
          <w:sz w:val="24"/>
          <w:szCs w:val="24"/>
        </w:rPr>
      </w:pPr>
    </w:p>
    <w:p w:rsidRPr="001A1F29" w:rsidR="003A0570" w:rsidP="00627663" w:rsidRDefault="003A0570" w14:paraId="5A287456" w14:textId="77777777">
      <w:pPr>
        <w:ind w:left="0"/>
        <w:rPr>
          <w:rFonts w:eastAsia="Tahoma" w:cs="Tahoma"/>
          <w:sz w:val="24"/>
          <w:szCs w:val="24"/>
        </w:rPr>
      </w:pPr>
    </w:p>
    <w:p w:rsidRPr="001A1F29" w:rsidR="003A0570" w:rsidP="00627663" w:rsidRDefault="003A0570" w14:paraId="791B1195" w14:textId="77777777">
      <w:pPr>
        <w:ind w:left="0"/>
        <w:rPr>
          <w:rFonts w:eastAsia="Tahoma" w:cs="Tahoma"/>
          <w:sz w:val="24"/>
          <w:szCs w:val="24"/>
        </w:rPr>
      </w:pPr>
    </w:p>
    <w:p w:rsidRPr="001A1F29" w:rsidR="00627663" w:rsidP="004D7C4B" w:rsidRDefault="5971CE1D" w14:paraId="4C167939" w14:textId="7D8D687C">
      <w:pPr>
        <w:pStyle w:val="Heading2"/>
      </w:pPr>
      <w:r>
        <w:t>Use Case View Transaction’s Detail of Leader</w:t>
      </w:r>
    </w:p>
    <w:p w:rsidRPr="001A1F29" w:rsidR="00627663" w:rsidP="004D7C4B" w:rsidRDefault="00627663" w14:paraId="153553DB" w14:textId="4D3D6B6D">
      <w:pPr>
        <w:rPr>
          <w:rFonts w:eastAsia="Tahoma"/>
        </w:rPr>
      </w:pPr>
      <w:r>
        <w:drawing>
          <wp:inline wp14:editId="2EC11D05" wp14:anchorId="1403565F">
            <wp:extent cx="5715000" cy="1428750"/>
            <wp:effectExtent l="0" t="0" r="0" b="0"/>
            <wp:docPr id="1153632268" name="Picture 115363226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53632268"/>
                    <pic:cNvPicPr/>
                  </pic:nvPicPr>
                  <pic:blipFill>
                    <a:blip r:embed="R75c8c34516374d8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98"/>
        <w:gridCol w:w="2449"/>
        <w:gridCol w:w="1158"/>
        <w:gridCol w:w="756"/>
        <w:gridCol w:w="2129"/>
      </w:tblGrid>
      <w:tr w:rsidRPr="001A1F29" w:rsidR="00627663" w:rsidTr="1BE1739F" w14:paraId="07A9CDF4" w14:textId="77777777">
        <w:tc>
          <w:tcPr>
            <w:tcW w:w="5000" w:type="pct"/>
            <w:gridSpan w:val="5"/>
            <w:shd w:val="clear" w:color="auto" w:fill="F3F3F3"/>
          </w:tcPr>
          <w:p w:rsidRPr="001A1F29" w:rsidR="00627663" w:rsidP="004D7C4B" w:rsidRDefault="00627663" w14:paraId="39DEAB5C" w14:textId="77777777">
            <w:pPr>
              <w:rPr>
                <w:rFonts w:eastAsia="Tahoma"/>
              </w:rPr>
            </w:pPr>
          </w:p>
          <w:p w:rsidRPr="001A1F29" w:rsidR="00627663" w:rsidP="004D7C4B" w:rsidRDefault="00627663" w14:paraId="2E60C81B" w14:textId="52AB9942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 CASE-</w:t>
            </w:r>
            <w:r w:rsidRPr="001A1F29" w:rsidR="4278A9AF">
              <w:rPr>
                <w:rFonts w:eastAsia="Tahoma" w:cs="Tahoma"/>
                <w:b/>
              </w:rPr>
              <w:t>18</w:t>
            </w:r>
            <w:r w:rsidRPr="001A1F29" w:rsidR="00D5277F">
              <w:rPr>
                <w:rFonts w:eastAsia="Tahoma" w:cs="Tahoma"/>
                <w:b/>
              </w:rPr>
              <w:t xml:space="preserve"> </w:t>
            </w:r>
            <w:r w:rsidRPr="001A1F29">
              <w:rPr>
                <w:rFonts w:eastAsia="Tahoma" w:cs="Tahoma"/>
                <w:b/>
              </w:rPr>
              <w:t>SPECIFICATION</w:t>
            </w:r>
          </w:p>
          <w:p w:rsidRPr="001A1F29" w:rsidR="00627663" w:rsidP="004D7C4B" w:rsidRDefault="00627663" w14:paraId="51E98BEC" w14:textId="77777777">
            <w:pPr>
              <w:rPr>
                <w:rFonts w:eastAsia="Tahoma"/>
              </w:rPr>
            </w:pPr>
          </w:p>
        </w:tc>
      </w:tr>
      <w:tr w:rsidRPr="001A1F29" w:rsidR="00627663" w:rsidTr="1BE1739F" w14:paraId="3F1979FB" w14:textId="77777777">
        <w:tc>
          <w:tcPr>
            <w:tcW w:w="1391" w:type="pct"/>
            <w:shd w:val="clear" w:color="auto" w:fill="F3F3F3"/>
            <w:hideMark/>
          </w:tcPr>
          <w:p w:rsidRPr="001A1F29" w:rsidR="00627663" w:rsidP="004D7C4B" w:rsidRDefault="00627663" w14:paraId="184ECEBA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No.</w:t>
            </w:r>
          </w:p>
        </w:tc>
        <w:tc>
          <w:tcPr>
            <w:tcW w:w="1364" w:type="pct"/>
            <w:hideMark/>
          </w:tcPr>
          <w:p w:rsidRPr="001A1F29" w:rsidR="00627663" w:rsidP="004D7C4B" w:rsidRDefault="4278A9AF" w14:paraId="225D7B2E" w14:textId="202488FA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UC018</w:t>
            </w:r>
          </w:p>
        </w:tc>
        <w:tc>
          <w:tcPr>
            <w:tcW w:w="1059" w:type="pct"/>
            <w:gridSpan w:val="2"/>
            <w:shd w:val="clear" w:color="auto" w:fill="F3F3F3"/>
            <w:hideMark/>
          </w:tcPr>
          <w:p w:rsidRPr="001A1F29" w:rsidR="00627663" w:rsidP="004D7C4B" w:rsidRDefault="00627663" w14:paraId="774B63BB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Version</w:t>
            </w:r>
          </w:p>
        </w:tc>
        <w:tc>
          <w:tcPr>
            <w:tcW w:w="1186" w:type="pct"/>
            <w:hideMark/>
          </w:tcPr>
          <w:p w:rsidRPr="001A1F29" w:rsidR="00627663" w:rsidP="004D7C4B" w:rsidRDefault="00627663" w14:paraId="223DFCD7" w14:textId="5638B54E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627663" w:rsidTr="1BE1739F" w14:paraId="6C71FFFF" w14:textId="77777777">
        <w:tc>
          <w:tcPr>
            <w:tcW w:w="1391" w:type="pct"/>
            <w:shd w:val="clear" w:color="auto" w:fill="F3F3F3"/>
            <w:hideMark/>
          </w:tcPr>
          <w:p w:rsidRPr="001A1F29" w:rsidR="00627663" w:rsidP="004D7C4B" w:rsidRDefault="00627663" w14:paraId="4F695CA9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Name</w:t>
            </w:r>
          </w:p>
        </w:tc>
        <w:tc>
          <w:tcPr>
            <w:tcW w:w="3609" w:type="pct"/>
            <w:gridSpan w:val="4"/>
            <w:hideMark/>
          </w:tcPr>
          <w:p w:rsidRPr="001A1F29" w:rsidR="00627663" w:rsidP="4278A9AF" w:rsidRDefault="4278A9AF" w14:paraId="1814AE5E" w14:textId="6A11AA3C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View Transaction’s Detail of Leader</w:t>
            </w:r>
          </w:p>
        </w:tc>
      </w:tr>
      <w:tr w:rsidRPr="001A1F29" w:rsidR="00627663" w:rsidTr="1BE1739F" w14:paraId="457CAAAF" w14:textId="77777777">
        <w:tc>
          <w:tcPr>
            <w:tcW w:w="1391" w:type="pct"/>
            <w:shd w:val="clear" w:color="auto" w:fill="F3F3F3"/>
            <w:hideMark/>
          </w:tcPr>
          <w:p w:rsidRPr="001A1F29" w:rsidR="00627663" w:rsidP="004D7C4B" w:rsidRDefault="00627663" w14:paraId="6C76CE26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hideMark/>
          </w:tcPr>
          <w:p w:rsidRPr="001A1F29" w:rsidR="00627663" w:rsidP="4278A9AF" w:rsidRDefault="4278A9AF" w14:paraId="24CF7307" w14:textId="4090449F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Vu Thi Thuy Linh</w:t>
            </w:r>
          </w:p>
        </w:tc>
      </w:tr>
      <w:tr w:rsidRPr="001A1F29" w:rsidR="00627663" w:rsidTr="1BE1739F" w14:paraId="4D570819" w14:textId="77777777">
        <w:tc>
          <w:tcPr>
            <w:tcW w:w="1391" w:type="pct"/>
            <w:shd w:val="clear" w:color="auto" w:fill="F3F3F3"/>
            <w:hideMark/>
          </w:tcPr>
          <w:p w:rsidRPr="001A1F29" w:rsidR="00627663" w:rsidP="004D7C4B" w:rsidRDefault="00627663" w14:paraId="5AACDEEE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Date</w:t>
            </w:r>
          </w:p>
        </w:tc>
        <w:tc>
          <w:tcPr>
            <w:tcW w:w="1364" w:type="pct"/>
            <w:hideMark/>
          </w:tcPr>
          <w:p w:rsidRPr="001A1F29" w:rsidR="00627663" w:rsidP="004D7C4B" w:rsidRDefault="4278A9AF" w14:paraId="34F124C2" w14:textId="62901E1C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03/02</w:t>
            </w:r>
            <w:r w:rsidRPr="001A1F29" w:rsidR="00627663">
              <w:rPr>
                <w:rFonts w:eastAsia="Tahoma"/>
              </w:rPr>
              <w:t>/2021</w:t>
            </w:r>
          </w:p>
        </w:tc>
        <w:tc>
          <w:tcPr>
            <w:tcW w:w="637" w:type="pct"/>
            <w:shd w:val="clear" w:color="auto" w:fill="F3F3F3"/>
            <w:hideMark/>
          </w:tcPr>
          <w:p w:rsidRPr="001A1F29" w:rsidR="00627663" w:rsidP="004D7C4B" w:rsidRDefault="00627663" w14:paraId="221BE737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Priority</w:t>
            </w:r>
          </w:p>
        </w:tc>
        <w:tc>
          <w:tcPr>
            <w:tcW w:w="1608" w:type="pct"/>
            <w:gridSpan w:val="2"/>
            <w:hideMark/>
          </w:tcPr>
          <w:p w:rsidRPr="001A1F29" w:rsidR="00627663" w:rsidP="4278A9AF" w:rsidRDefault="4278A9AF" w14:paraId="2382006D" w14:textId="5DA49700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Normal</w:t>
            </w:r>
          </w:p>
        </w:tc>
      </w:tr>
      <w:tr w:rsidRPr="001A1F29" w:rsidR="00627663" w:rsidTr="1BE1739F" w14:paraId="2495E080" w14:textId="77777777">
        <w:tc>
          <w:tcPr>
            <w:tcW w:w="5000" w:type="pct"/>
            <w:gridSpan w:val="5"/>
            <w:shd w:val="clear" w:color="auto" w:fill="FFFFFF" w:themeFill="background1"/>
            <w:hideMark/>
          </w:tcPr>
          <w:p w:rsidRPr="001A1F29" w:rsidR="00627663" w:rsidP="004D7C4B" w:rsidRDefault="00627663" w14:paraId="1EDE9142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Actor:</w:t>
            </w:r>
          </w:p>
          <w:p w:rsidRPr="001A1F29" w:rsidR="00627663" w:rsidP="00AD31D6" w:rsidRDefault="49F41F4F" w14:paraId="5B775336" w14:textId="01455EF3">
            <w:pPr>
              <w:ind w:left="720"/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Supervisor</w:t>
            </w:r>
          </w:p>
          <w:p w:rsidRPr="001A1F29" w:rsidR="00627663" w:rsidP="004D7C4B" w:rsidRDefault="00627663" w14:paraId="0BC02E57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Summary:</w:t>
            </w:r>
          </w:p>
          <w:p w:rsidR="149893E7" w:rsidP="004D7C4B" w:rsidRDefault="149893E7" w14:paraId="13C83E53" w14:textId="21B34051">
            <w:pPr>
              <w:rPr>
                <w:rFonts w:eastAsia="Tahoma"/>
              </w:rPr>
            </w:pPr>
            <w:r w:rsidRPr="149893E7">
              <w:rPr>
                <w:rFonts w:eastAsia="Tahoma"/>
              </w:rPr>
              <w:t xml:space="preserve">            This use case allows supervisor to view transaction’s detail of leader.</w:t>
            </w:r>
          </w:p>
          <w:p w:rsidRPr="001A1F29" w:rsidR="00627663" w:rsidP="004D7C4B" w:rsidRDefault="1BE1739F" w14:paraId="5F6016ED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Goal:</w:t>
            </w:r>
          </w:p>
          <w:p w:rsidR="149893E7" w:rsidP="149893E7" w:rsidRDefault="149893E7" w14:paraId="292DAA9B" w14:textId="674B61FA">
            <w:pPr>
              <w:spacing w:line="259" w:lineRule="auto"/>
            </w:pPr>
            <w:r w:rsidRPr="149893E7">
              <w:rPr>
                <w:rFonts w:eastAsia="Tahoma"/>
              </w:rPr>
              <w:t xml:space="preserve">            Supervisor can view transaction’s detail of leader.</w:t>
            </w:r>
          </w:p>
          <w:p w:rsidR="00627663" w:rsidP="004D7C4B" w:rsidRDefault="00627663" w14:paraId="4CD7F61F" w14:textId="77777777">
            <w:pPr>
              <w:rPr>
                <w:rFonts w:eastAsia="Tahoma" w:cs="Tahoma"/>
                <w:b/>
                <w:u w:val="single"/>
              </w:rPr>
            </w:pPr>
            <w:r w:rsidRPr="149893E7">
              <w:rPr>
                <w:rFonts w:eastAsia="Tahoma" w:cs="Tahoma"/>
                <w:b/>
                <w:u w:val="single"/>
              </w:rPr>
              <w:t>Triggers</w:t>
            </w:r>
          </w:p>
          <w:p w:rsidR="149893E7" w:rsidP="004D7C4B" w:rsidRDefault="149893E7" w14:paraId="6F82ADFE" w14:textId="44953EB1">
            <w:pPr>
              <w:rPr>
                <w:rFonts w:eastAsia="Tahoma"/>
              </w:rPr>
            </w:pPr>
            <w:r w:rsidRPr="149893E7">
              <w:rPr>
                <w:rFonts w:eastAsia="Tahoma"/>
              </w:rPr>
              <w:t xml:space="preserve">            Supervisor touches “view transaction’s detail” button.</w:t>
            </w:r>
          </w:p>
          <w:p w:rsidRPr="001A1F29" w:rsidR="00627663" w:rsidP="004D7C4B" w:rsidRDefault="00627663" w14:paraId="39E8A8C6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Preconditions:</w:t>
            </w:r>
          </w:p>
          <w:p w:rsidRPr="001A1F29" w:rsidR="00627663" w:rsidP="004D7C4B" w:rsidRDefault="4F15CA1A" w14:paraId="74775B09" w14:textId="5AAF27E3">
            <w:pPr>
              <w:rPr>
                <w:rFonts w:eastAsia="Tahoma"/>
                <w:b/>
              </w:rPr>
            </w:pPr>
            <w:r w:rsidRPr="001A1F29">
              <w:rPr>
                <w:rFonts w:eastAsia="Tahoma"/>
              </w:rPr>
              <w:t xml:space="preserve">            PRE-1. User’s identity has been authenticated</w:t>
            </w:r>
          </w:p>
          <w:p w:rsidRPr="001A1F29" w:rsidR="00627663" w:rsidP="004D7C4B" w:rsidRDefault="4F15CA1A" w14:paraId="49BCC95F" w14:textId="309B349D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  PRE-2. User is authorized to Supervisor role</w:t>
            </w:r>
          </w:p>
          <w:p w:rsidRPr="001A1F29" w:rsidR="00627663" w:rsidP="004D7C4B" w:rsidRDefault="1BE1739F" w14:paraId="5C1FFAF9" w14:textId="2D4299C9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Post Conditions:</w:t>
            </w:r>
          </w:p>
          <w:p w:rsidRPr="001A1F29" w:rsidR="4F15CA1A" w:rsidP="004D7C4B" w:rsidRDefault="1BE1739F" w14:paraId="2DA49CA9" w14:textId="3EE83491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  POST-1. </w:t>
            </w:r>
            <w:r w:rsidRPr="149893E7" w:rsidR="149893E7">
              <w:rPr>
                <w:rFonts w:eastAsia="Tahoma"/>
              </w:rPr>
              <w:t>Show information of a</w:t>
            </w:r>
            <w:r w:rsidRPr="001A1F29">
              <w:rPr>
                <w:rFonts w:eastAsia="Tahoma"/>
              </w:rPr>
              <w:t xml:space="preserve"> transaction </w:t>
            </w:r>
            <w:r w:rsidRPr="149893E7" w:rsidR="149893E7">
              <w:rPr>
                <w:rFonts w:eastAsia="Tahoma"/>
              </w:rPr>
              <w:t xml:space="preserve">of </w:t>
            </w:r>
            <w:r w:rsidRPr="001A1F29">
              <w:rPr>
                <w:rFonts w:eastAsia="Tahoma"/>
              </w:rPr>
              <w:t>leader</w:t>
            </w:r>
          </w:p>
          <w:p w:rsidRPr="001A1F29" w:rsidR="00627663" w:rsidP="004D7C4B" w:rsidRDefault="00627663" w14:paraId="7E9B7BE6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Ind w:w="180" w:type="dxa"/>
              <w:tblLook w:val="04A0" w:firstRow="1" w:lastRow="0" w:firstColumn="1" w:lastColumn="0" w:noHBand="0" w:noVBand="1"/>
            </w:tblPr>
            <w:tblGrid>
              <w:gridCol w:w="4317"/>
              <w:gridCol w:w="4253"/>
            </w:tblGrid>
            <w:tr w:rsidR="149893E7" w:rsidTr="149893E7" w14:paraId="22B15772" w14:textId="77777777">
              <w:tc>
                <w:tcPr>
                  <w:tcW w:w="4317" w:type="dxa"/>
                </w:tcPr>
                <w:p w:rsidR="149893E7" w:rsidP="149893E7" w:rsidRDefault="149893E7" w14:paraId="14649EFC" w14:textId="3B2452F1">
                  <w:pPr>
                    <w:spacing w:line="259" w:lineRule="auto"/>
                    <w:ind w:left="0"/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Supervisor</w:t>
                  </w:r>
                </w:p>
              </w:tc>
              <w:tc>
                <w:tcPr>
                  <w:tcW w:w="4253" w:type="dxa"/>
                </w:tcPr>
                <w:p w:rsidR="149893E7" w:rsidP="149893E7" w:rsidRDefault="149893E7" w14:paraId="04DEB687" w14:textId="77777777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149893E7" w:rsidTr="149893E7" w14:paraId="7F680474" w14:textId="77777777">
              <w:tc>
                <w:tcPr>
                  <w:tcW w:w="4317" w:type="dxa"/>
                </w:tcPr>
                <w:p w:rsidR="149893E7" w:rsidP="006564E1" w:rsidRDefault="149893E7" w14:paraId="242C125F" w14:textId="0C573343">
                  <w:pPr>
                    <w:pStyle w:val="ListParagraph"/>
                    <w:numPr>
                      <w:ilvl w:val="0"/>
                      <w:numId w:val="25"/>
                    </w:numPr>
                    <w:jc w:val="center"/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Supervisor</w:t>
                  </w:r>
                  <w:r w:rsidRPr="149893E7">
                    <w:rPr>
                      <w:rFonts w:eastAsia="Times New Roman"/>
                      <w:sz w:val="20"/>
                      <w:szCs w:val="20"/>
                    </w:rPr>
                    <w:t xml:space="preserve"> click on view transaction’s history</w:t>
                  </w:r>
                </w:p>
              </w:tc>
              <w:tc>
                <w:tcPr>
                  <w:tcW w:w="4253" w:type="dxa"/>
                </w:tcPr>
                <w:p w:rsidR="149893E7" w:rsidP="149893E7" w:rsidRDefault="149893E7" w14:paraId="573C4CCF" w14:textId="3C0BC8F6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imes New Roman"/>
                      <w:sz w:val="20"/>
                      <w:szCs w:val="20"/>
                    </w:rPr>
                    <w:t>System shows leader list.</w:t>
                  </w:r>
                </w:p>
              </w:tc>
            </w:tr>
            <w:tr w:rsidR="149893E7" w:rsidTr="149893E7" w14:paraId="56A4CC7F" w14:textId="77777777">
              <w:tc>
                <w:tcPr>
                  <w:tcW w:w="4317" w:type="dxa"/>
                </w:tcPr>
                <w:p w:rsidR="149893E7" w:rsidP="004D7C4B" w:rsidRDefault="149893E7" w14:paraId="4835DF4E" w14:textId="38D674F7">
                  <w:pPr>
                    <w:pStyle w:val="ListParagraph"/>
                    <w:numPr>
                      <w:ilvl w:val="0"/>
                      <w:numId w:val="25"/>
                    </w:num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Supervisor chooses a leader to view transaction’s history</w:t>
                  </w:r>
                </w:p>
              </w:tc>
              <w:tc>
                <w:tcPr>
                  <w:tcW w:w="4253" w:type="dxa"/>
                </w:tcPr>
                <w:p w:rsidR="149893E7" w:rsidP="149893E7" w:rsidRDefault="149893E7" w14:paraId="794AD794" w14:textId="2A6D551F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 xml:space="preserve">     System shows transaction’s history list.</w:t>
                  </w:r>
                </w:p>
              </w:tc>
            </w:tr>
            <w:tr w:rsidR="149893E7" w:rsidTr="149893E7" w14:paraId="1A1D6FA5" w14:textId="77777777">
              <w:tc>
                <w:tcPr>
                  <w:tcW w:w="4317" w:type="dxa"/>
                </w:tcPr>
                <w:p w:rsidR="149893E7" w:rsidP="004D7C4B" w:rsidRDefault="149893E7" w14:paraId="665E154D" w14:textId="2F8996D6">
                  <w:pPr>
                    <w:pStyle w:val="ListParagraph"/>
                    <w:numPr>
                      <w:ilvl w:val="0"/>
                      <w:numId w:val="25"/>
                    </w:num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149893E7">
                    <w:rPr>
                      <w:rFonts w:eastAsia="Times New Roman"/>
                      <w:sz w:val="20"/>
                      <w:szCs w:val="20"/>
                    </w:rPr>
                    <w:t>Supervisor click on 1 row of list transaction’s</w:t>
                  </w:r>
                </w:p>
              </w:tc>
              <w:tc>
                <w:tcPr>
                  <w:tcW w:w="4253" w:type="dxa"/>
                </w:tcPr>
                <w:p w:rsidR="149893E7" w:rsidP="004D7C4B" w:rsidRDefault="149893E7" w14:paraId="0DFF1AC0" w14:textId="0D7B7714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imes New Roman"/>
                      <w:sz w:val="20"/>
                      <w:szCs w:val="20"/>
                    </w:rPr>
                    <w:t>System shows information of transaction detail</w:t>
                  </w:r>
                </w:p>
              </w:tc>
            </w:tr>
          </w:tbl>
          <w:p w:rsidRPr="001A1F29" w:rsidR="00627663" w:rsidP="004D7C4B" w:rsidRDefault="00627663" w14:paraId="0896B6DE" w14:textId="3095002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Alternative Scenario: </w:t>
            </w:r>
          </w:p>
          <w:p w:rsidRPr="001A1F29" w:rsidR="00627663" w:rsidP="004D7C4B" w:rsidRDefault="4F15CA1A" w14:paraId="18F22736" w14:textId="2EF2518E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N/A</w:t>
            </w:r>
          </w:p>
          <w:p w:rsidRPr="001A1F29" w:rsidR="00627663" w:rsidP="004D7C4B" w:rsidRDefault="00627663" w14:paraId="1CD6FDD0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Exceptions:</w:t>
            </w:r>
          </w:p>
          <w:p w:rsidRPr="001A1F29" w:rsidR="00627663" w:rsidP="004D7C4B" w:rsidRDefault="149893E7" w14:paraId="7ED3DB11" w14:textId="37DA7FF9">
            <w:pPr>
              <w:rPr>
                <w:rFonts w:eastAsia="Tahoma"/>
              </w:rPr>
            </w:pPr>
            <w:r w:rsidRPr="149893E7">
              <w:rPr>
                <w:rFonts w:eastAsia="Tahoma"/>
              </w:rPr>
              <w:t xml:space="preserve">          N/A</w:t>
            </w:r>
          </w:p>
          <w:p w:rsidRPr="001A1F29" w:rsidR="00627663" w:rsidP="004D7C4B" w:rsidRDefault="00627663" w14:paraId="20881875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Relationships: </w:t>
            </w:r>
          </w:p>
          <w:p w:rsidRPr="001A1F29" w:rsidR="00627663" w:rsidP="12F04EC4" w:rsidRDefault="00627663" w14:paraId="201F0EF5" w14:textId="6E4F47DD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</w:t>
            </w:r>
            <w:r w:rsidRPr="001A1F29" w:rsidR="12F04EC4">
              <w:rPr>
                <w:rFonts w:eastAsia="Tahoma"/>
              </w:rPr>
              <w:t xml:space="preserve">Extend </w:t>
            </w:r>
            <w:r w:rsidRPr="149893E7" w:rsidR="149893E7">
              <w:rPr>
                <w:rFonts w:eastAsia="Tahoma"/>
              </w:rPr>
              <w:t xml:space="preserve">for </w:t>
            </w:r>
            <w:r w:rsidRPr="001A1F29" w:rsidR="12F04EC4">
              <w:rPr>
                <w:rFonts w:eastAsia="Tahoma"/>
              </w:rPr>
              <w:t xml:space="preserve">View </w:t>
            </w:r>
            <w:r w:rsidRPr="001A1F29" w:rsidR="4DDE71F9">
              <w:rPr>
                <w:rFonts w:eastAsia="Tahoma"/>
              </w:rPr>
              <w:t>transaction’s history of leader</w:t>
            </w:r>
          </w:p>
          <w:p w:rsidRPr="001A1F29" w:rsidR="00627663" w:rsidP="004D7C4B" w:rsidRDefault="00627663" w14:paraId="628D874C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Business Rules:</w:t>
            </w:r>
          </w:p>
          <w:p w:rsidRPr="001A1F29" w:rsidR="00627663" w:rsidP="004D7C4B" w:rsidRDefault="5BC1297D" w14:paraId="6A8C5496" w14:textId="258BC6CC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</w:t>
            </w:r>
            <w:r w:rsidRPr="149893E7" w:rsidR="149893E7">
              <w:rPr>
                <w:rFonts w:eastAsia="Tahoma"/>
              </w:rPr>
              <w:t xml:space="preserve"> </w:t>
            </w:r>
            <w:r w:rsidRPr="001A1F29">
              <w:rPr>
                <w:rFonts w:eastAsia="Tahoma"/>
              </w:rPr>
              <w:t>N/A</w:t>
            </w:r>
          </w:p>
        </w:tc>
      </w:tr>
    </w:tbl>
    <w:p w:rsidRPr="001A1F29" w:rsidR="00627663" w:rsidP="004D7C4B" w:rsidRDefault="00627663" w14:paraId="24D25875" w14:textId="77777777">
      <w:pPr>
        <w:rPr>
          <w:rFonts w:eastAsia="Tahoma" w:cs="Tahoma"/>
          <w:sz w:val="24"/>
          <w:szCs w:val="24"/>
        </w:rPr>
      </w:pPr>
    </w:p>
    <w:p w:rsidRPr="001A1F29" w:rsidR="003A0570" w:rsidP="004D7C4B" w:rsidRDefault="003A0570" w14:paraId="74AA9D6A" w14:textId="77777777">
      <w:pPr>
        <w:rPr>
          <w:rFonts w:eastAsia="Tahoma" w:cs="Tahoma"/>
          <w:sz w:val="24"/>
          <w:szCs w:val="24"/>
        </w:rPr>
      </w:pPr>
    </w:p>
    <w:p w:rsidRPr="001A1F29" w:rsidR="003A0570" w:rsidP="004D7C4B" w:rsidRDefault="003A0570" w14:paraId="71751269" w14:textId="77777777">
      <w:pPr>
        <w:rPr>
          <w:rFonts w:eastAsia="Tahoma" w:cs="Tahoma"/>
          <w:sz w:val="24"/>
          <w:szCs w:val="24"/>
        </w:rPr>
      </w:pPr>
    </w:p>
    <w:p w:rsidRPr="001A1F29" w:rsidR="003A0570" w:rsidP="004D7C4B" w:rsidRDefault="003A0570" w14:paraId="274ED12F" w14:textId="77777777">
      <w:pPr>
        <w:rPr>
          <w:rFonts w:eastAsia="Tahoma" w:cs="Tahoma"/>
          <w:sz w:val="24"/>
          <w:szCs w:val="24"/>
        </w:rPr>
      </w:pPr>
    </w:p>
    <w:p w:rsidRPr="001A1F29" w:rsidR="003A0570" w:rsidP="004D7C4B" w:rsidRDefault="003A0570" w14:paraId="604E7CBD" w14:textId="77777777">
      <w:pPr>
        <w:rPr>
          <w:rFonts w:eastAsia="Tahoma" w:cs="Tahoma"/>
          <w:sz w:val="24"/>
          <w:szCs w:val="24"/>
        </w:rPr>
      </w:pPr>
    </w:p>
    <w:p w:rsidRPr="001A1F29" w:rsidR="003A0570" w:rsidP="004D7C4B" w:rsidRDefault="003A0570" w14:paraId="2D9980B1" w14:textId="77777777">
      <w:pPr>
        <w:rPr>
          <w:rFonts w:eastAsia="Tahoma" w:cs="Tahoma"/>
          <w:sz w:val="24"/>
          <w:szCs w:val="24"/>
        </w:rPr>
      </w:pPr>
    </w:p>
    <w:p w:rsidRPr="001A1F29" w:rsidR="003A0570" w:rsidP="004D7C4B" w:rsidRDefault="003A0570" w14:paraId="7118BD16" w14:textId="77777777">
      <w:pPr>
        <w:rPr>
          <w:rFonts w:eastAsia="Tahoma" w:cs="Tahoma"/>
          <w:sz w:val="24"/>
          <w:szCs w:val="24"/>
        </w:rPr>
      </w:pPr>
    </w:p>
    <w:p w:rsidRPr="001A1F29" w:rsidR="003A0570" w:rsidP="004D7C4B" w:rsidRDefault="003A0570" w14:paraId="69F34250" w14:textId="77777777">
      <w:pPr>
        <w:rPr>
          <w:rFonts w:eastAsia="Tahoma" w:cs="Tahoma"/>
          <w:sz w:val="24"/>
          <w:szCs w:val="24"/>
        </w:rPr>
      </w:pPr>
    </w:p>
    <w:p w:rsidRPr="001A1F29" w:rsidR="003A0570" w:rsidP="004D7C4B" w:rsidRDefault="003A0570" w14:paraId="29DFD203" w14:textId="77777777">
      <w:pPr>
        <w:rPr>
          <w:rFonts w:eastAsia="Tahoma" w:cs="Tahoma"/>
          <w:sz w:val="24"/>
          <w:szCs w:val="24"/>
        </w:rPr>
      </w:pPr>
    </w:p>
    <w:p w:rsidRPr="001A1F29" w:rsidR="003A0570" w:rsidP="004D7C4B" w:rsidRDefault="003A0570" w14:paraId="3366AD67" w14:textId="77777777">
      <w:pPr>
        <w:rPr>
          <w:rFonts w:eastAsia="Tahoma" w:cs="Tahoma"/>
          <w:sz w:val="24"/>
          <w:szCs w:val="24"/>
        </w:rPr>
      </w:pPr>
    </w:p>
    <w:p w:rsidRPr="001A1F29" w:rsidR="003A0570" w:rsidP="004D7C4B" w:rsidRDefault="003A0570" w14:paraId="63817009" w14:textId="77777777">
      <w:pPr>
        <w:rPr>
          <w:rFonts w:eastAsia="Tahoma" w:cs="Tahoma"/>
          <w:sz w:val="24"/>
          <w:szCs w:val="24"/>
        </w:rPr>
      </w:pPr>
    </w:p>
    <w:p w:rsidRPr="001A1F29" w:rsidR="003A0570" w:rsidP="004D7C4B" w:rsidRDefault="003A0570" w14:paraId="4CE58648" w14:textId="77777777">
      <w:pPr>
        <w:rPr>
          <w:rFonts w:eastAsia="Tahoma" w:cs="Tahoma"/>
          <w:sz w:val="24"/>
          <w:szCs w:val="24"/>
        </w:rPr>
      </w:pPr>
    </w:p>
    <w:p w:rsidRPr="001A1F29" w:rsidR="00627663" w:rsidP="004D7C4B" w:rsidRDefault="5971CE1D" w14:paraId="34983EB2" w14:textId="34EE5D2D">
      <w:pPr>
        <w:pStyle w:val="Heading2"/>
      </w:pPr>
      <w:r>
        <w:t>Use case View Request from Leader</w:t>
      </w:r>
    </w:p>
    <w:p w:rsidRPr="001A1F29" w:rsidR="00627663" w:rsidP="71D65FC7" w:rsidRDefault="00627663" w14:paraId="4FAA035C" w14:textId="6A8CE06C">
      <w:pPr>
        <w:ind w:left="0"/>
        <w:rPr>
          <w:rFonts w:eastAsia="Tahoma"/>
        </w:rPr>
      </w:pPr>
      <w:r>
        <w:drawing>
          <wp:inline wp14:editId="44A7E3C4" wp14:anchorId="46C33E75">
            <wp:extent cx="5715000" cy="2371725"/>
            <wp:effectExtent l="0" t="0" r="0" b="0"/>
            <wp:docPr id="948323104" name="Picture 94832310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48323104"/>
                    <pic:cNvPicPr/>
                  </pic:nvPicPr>
                  <pic:blipFill>
                    <a:blip r:embed="R8ca6eac90ca74d5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1"/>
        <w:gridCol w:w="2449"/>
        <w:gridCol w:w="1154"/>
        <w:gridCol w:w="757"/>
        <w:gridCol w:w="2129"/>
      </w:tblGrid>
      <w:tr w:rsidRPr="001A1F29" w:rsidR="00627663" w:rsidTr="00AD31D6" w14:paraId="5529C7FF" w14:textId="77777777">
        <w:tc>
          <w:tcPr>
            <w:tcW w:w="5000" w:type="pct"/>
            <w:gridSpan w:val="5"/>
            <w:shd w:val="clear" w:color="auto" w:fill="F3F3F3"/>
          </w:tcPr>
          <w:p w:rsidRPr="001A1F29" w:rsidR="00627663" w:rsidP="004D7C4B" w:rsidRDefault="00627663" w14:paraId="484FD250" w14:textId="77777777">
            <w:pPr>
              <w:rPr>
                <w:rFonts w:eastAsia="Tahoma"/>
              </w:rPr>
            </w:pPr>
          </w:p>
          <w:p w:rsidRPr="001A1F29" w:rsidR="00627663" w:rsidP="004D7C4B" w:rsidRDefault="00627663" w14:paraId="39442480" w14:textId="24426152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 CASE-</w:t>
            </w:r>
            <w:r w:rsidRPr="001A1F29" w:rsidR="4278A9AF">
              <w:rPr>
                <w:rFonts w:eastAsia="Tahoma" w:cs="Tahoma"/>
                <w:b/>
              </w:rPr>
              <w:t>19</w:t>
            </w:r>
            <w:r w:rsidRPr="001A1F29">
              <w:rPr>
                <w:rFonts w:eastAsia="Tahoma" w:cs="Tahoma"/>
                <w:b/>
              </w:rPr>
              <w:t xml:space="preserve"> SPECIFICATION</w:t>
            </w:r>
          </w:p>
          <w:p w:rsidRPr="001A1F29" w:rsidR="00627663" w:rsidP="004D7C4B" w:rsidRDefault="00627663" w14:paraId="06390963" w14:textId="77777777">
            <w:pPr>
              <w:rPr>
                <w:rFonts w:eastAsia="Tahoma"/>
              </w:rPr>
            </w:pPr>
          </w:p>
        </w:tc>
      </w:tr>
      <w:tr w:rsidRPr="001A1F29" w:rsidR="00627663" w:rsidTr="00AD31D6" w14:paraId="181E95AB" w14:textId="77777777">
        <w:tc>
          <w:tcPr>
            <w:tcW w:w="1391" w:type="pct"/>
            <w:shd w:val="clear" w:color="auto" w:fill="F3F3F3"/>
            <w:hideMark/>
          </w:tcPr>
          <w:p w:rsidRPr="001A1F29" w:rsidR="00627663" w:rsidP="004D7C4B" w:rsidRDefault="00627663" w14:paraId="3EEA61D8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No.</w:t>
            </w:r>
          </w:p>
        </w:tc>
        <w:tc>
          <w:tcPr>
            <w:tcW w:w="1364" w:type="pct"/>
            <w:hideMark/>
          </w:tcPr>
          <w:p w:rsidRPr="001A1F29" w:rsidR="00627663" w:rsidP="004D7C4B" w:rsidRDefault="4278A9AF" w14:paraId="40B87E00" w14:textId="6EC46BFD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UC019</w:t>
            </w:r>
          </w:p>
        </w:tc>
        <w:tc>
          <w:tcPr>
            <w:tcW w:w="1059" w:type="pct"/>
            <w:gridSpan w:val="2"/>
            <w:shd w:val="clear" w:color="auto" w:fill="F3F3F3"/>
            <w:hideMark/>
          </w:tcPr>
          <w:p w:rsidRPr="001A1F29" w:rsidR="00627663" w:rsidP="004D7C4B" w:rsidRDefault="00627663" w14:paraId="00C69A60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Version</w:t>
            </w:r>
          </w:p>
        </w:tc>
        <w:tc>
          <w:tcPr>
            <w:tcW w:w="1186" w:type="pct"/>
            <w:hideMark/>
          </w:tcPr>
          <w:p w:rsidRPr="001A1F29" w:rsidR="00627663" w:rsidP="004D7C4B" w:rsidRDefault="00627663" w14:paraId="5E1CF637" w14:textId="4D0C04FB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627663" w:rsidTr="00AD31D6" w14:paraId="70AE0825" w14:textId="77777777">
        <w:tc>
          <w:tcPr>
            <w:tcW w:w="1391" w:type="pct"/>
            <w:shd w:val="clear" w:color="auto" w:fill="F3F3F3"/>
            <w:hideMark/>
          </w:tcPr>
          <w:p w:rsidRPr="001A1F29" w:rsidR="00627663" w:rsidP="004D7C4B" w:rsidRDefault="00627663" w14:paraId="68607F76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Name</w:t>
            </w:r>
          </w:p>
        </w:tc>
        <w:tc>
          <w:tcPr>
            <w:tcW w:w="3609" w:type="pct"/>
            <w:gridSpan w:val="4"/>
            <w:hideMark/>
          </w:tcPr>
          <w:p w:rsidRPr="001A1F29" w:rsidR="00627663" w:rsidP="004D7C4B" w:rsidRDefault="4278A9AF" w14:paraId="5906B080" w14:textId="560A91C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View request from Leader</w:t>
            </w:r>
          </w:p>
        </w:tc>
      </w:tr>
      <w:tr w:rsidRPr="001A1F29" w:rsidR="00627663" w:rsidTr="00AD31D6" w14:paraId="6F3507F4" w14:textId="77777777">
        <w:tc>
          <w:tcPr>
            <w:tcW w:w="1391" w:type="pct"/>
            <w:shd w:val="clear" w:color="auto" w:fill="F3F3F3"/>
            <w:hideMark/>
          </w:tcPr>
          <w:p w:rsidRPr="001A1F29" w:rsidR="00627663" w:rsidP="004D7C4B" w:rsidRDefault="00627663" w14:paraId="5F7B77FD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hideMark/>
          </w:tcPr>
          <w:p w:rsidRPr="001A1F29" w:rsidR="00627663" w:rsidP="4278A9AF" w:rsidRDefault="4278A9AF" w14:paraId="1EB70B31" w14:textId="740A5C7C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Hoang Gia Thien Phuc</w:t>
            </w:r>
          </w:p>
        </w:tc>
      </w:tr>
      <w:tr w:rsidRPr="001A1F29" w:rsidR="00627663" w:rsidTr="00AD31D6" w14:paraId="072EE9D8" w14:textId="77777777">
        <w:tc>
          <w:tcPr>
            <w:tcW w:w="1391" w:type="pct"/>
            <w:shd w:val="clear" w:color="auto" w:fill="F3F3F3"/>
            <w:hideMark/>
          </w:tcPr>
          <w:p w:rsidRPr="001A1F29" w:rsidR="00627663" w:rsidP="004D7C4B" w:rsidRDefault="00627663" w14:paraId="607EFB79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Date</w:t>
            </w:r>
          </w:p>
        </w:tc>
        <w:tc>
          <w:tcPr>
            <w:tcW w:w="1364" w:type="pct"/>
            <w:hideMark/>
          </w:tcPr>
          <w:p w:rsidRPr="001A1F29" w:rsidR="00627663" w:rsidP="004D7C4B" w:rsidRDefault="4278A9AF" w14:paraId="02823717" w14:textId="4D36872D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03/02</w:t>
            </w:r>
            <w:r w:rsidRPr="001A1F29" w:rsidR="00627663">
              <w:rPr>
                <w:rFonts w:eastAsia="Tahoma"/>
              </w:rPr>
              <w:t>/2021</w:t>
            </w:r>
          </w:p>
        </w:tc>
        <w:tc>
          <w:tcPr>
            <w:tcW w:w="637" w:type="pct"/>
            <w:shd w:val="clear" w:color="auto" w:fill="F3F3F3"/>
            <w:hideMark/>
          </w:tcPr>
          <w:p w:rsidRPr="001A1F29" w:rsidR="00627663" w:rsidP="004D7C4B" w:rsidRDefault="00627663" w14:paraId="58881092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Priority</w:t>
            </w:r>
          </w:p>
        </w:tc>
        <w:tc>
          <w:tcPr>
            <w:tcW w:w="1608" w:type="pct"/>
            <w:gridSpan w:val="2"/>
            <w:hideMark/>
          </w:tcPr>
          <w:p w:rsidRPr="001A1F29" w:rsidR="00627663" w:rsidP="004D7C4B" w:rsidRDefault="00627663" w14:paraId="76F0991D" w14:textId="5BF58E44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No</w:t>
            </w:r>
            <w:r w:rsidRPr="001A1F29" w:rsidR="00D5277F">
              <w:rPr>
                <w:rFonts w:eastAsia="Tahoma"/>
              </w:rPr>
              <w:t>r</w:t>
            </w:r>
            <w:r w:rsidRPr="001A1F29">
              <w:rPr>
                <w:rFonts w:eastAsia="Tahoma"/>
              </w:rPr>
              <w:t>mal</w:t>
            </w:r>
          </w:p>
        </w:tc>
      </w:tr>
      <w:tr w:rsidRPr="001A1F29" w:rsidR="00627663" w:rsidTr="5A11A838" w14:paraId="289FDD4A" w14:textId="77777777">
        <w:tc>
          <w:tcPr>
            <w:tcW w:w="5000" w:type="pct"/>
            <w:gridSpan w:val="5"/>
            <w:shd w:val="clear" w:color="auto" w:fill="FFFFFF" w:themeFill="background1"/>
            <w:hideMark/>
          </w:tcPr>
          <w:p w:rsidRPr="001A1F29" w:rsidR="00627663" w:rsidP="004D7C4B" w:rsidRDefault="00627663" w14:paraId="6FA713D4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Actor:</w:t>
            </w:r>
          </w:p>
          <w:p w:rsidRPr="001A1F29" w:rsidR="00627663" w:rsidP="004D7C4B" w:rsidRDefault="5A11A838" w14:paraId="1A95A8ED" w14:textId="0110C2F0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Supervisor</w:t>
            </w:r>
          </w:p>
          <w:p w:rsidRPr="001A1F29" w:rsidR="00627663" w:rsidP="004D7C4B" w:rsidRDefault="00627663" w14:paraId="2003DCF8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Summary:</w:t>
            </w:r>
          </w:p>
          <w:p w:rsidRPr="001A1F29" w:rsidR="00627663" w:rsidP="004D7C4B" w:rsidRDefault="5A11A838" w14:paraId="115FAA1B" w14:textId="266779ED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Supervisor view list of requests from selected Leader</w:t>
            </w:r>
          </w:p>
          <w:p w:rsidRPr="001A1F29" w:rsidR="00627663" w:rsidP="004D7C4B" w:rsidRDefault="00627663" w14:paraId="435435E7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Goal:</w:t>
            </w:r>
          </w:p>
          <w:p w:rsidRPr="001A1F29" w:rsidR="00627663" w:rsidP="004D7C4B" w:rsidRDefault="5A11A838" w14:paraId="3591FFD2" w14:textId="21FC6CD5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To view list of requests from selected Leader</w:t>
            </w:r>
          </w:p>
          <w:p w:rsidRPr="001A1F29" w:rsidR="00627663" w:rsidP="004D7C4B" w:rsidRDefault="00627663" w14:paraId="72B29E4B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Triggers</w:t>
            </w:r>
          </w:p>
          <w:p w:rsidRPr="001A1F29" w:rsidR="00627663" w:rsidP="004D7C4B" w:rsidRDefault="5A11A838" w14:paraId="7F3CCEC6" w14:textId="474FFFE2">
            <w:pPr>
              <w:rPr>
                <w:rFonts w:eastAsia="Tahoma"/>
              </w:rPr>
            </w:pPr>
            <w:r w:rsidRPr="71D65FC7">
              <w:rPr>
                <w:rFonts w:eastAsia="Tahoma"/>
              </w:rPr>
              <w:t xml:space="preserve">         Supervisor </w:t>
            </w:r>
            <w:r w:rsidRPr="71D65FC7" w:rsidR="6A3D4DE6">
              <w:rPr>
                <w:rFonts w:eastAsia="Tahoma"/>
              </w:rPr>
              <w:t>chooses a</w:t>
            </w:r>
            <w:r w:rsidRPr="71D65FC7">
              <w:rPr>
                <w:rFonts w:eastAsia="Tahoma"/>
              </w:rPr>
              <w:t xml:space="preserve"> Leader</w:t>
            </w:r>
            <w:r w:rsidRPr="71D65FC7" w:rsidR="6A3D4DE6">
              <w:rPr>
                <w:rFonts w:eastAsia="Tahoma"/>
              </w:rPr>
              <w:t xml:space="preserve"> and clicks “View list </w:t>
            </w:r>
            <w:r w:rsidRPr="71D65FC7" w:rsidR="12249BBD">
              <w:rPr>
                <w:rFonts w:eastAsia="Tahoma"/>
              </w:rPr>
              <w:t>of requests</w:t>
            </w:r>
            <w:r w:rsidRPr="71D65FC7" w:rsidR="6A3D4DE6">
              <w:rPr>
                <w:rFonts w:eastAsia="Tahoma"/>
              </w:rPr>
              <w:t>”</w:t>
            </w:r>
          </w:p>
          <w:p w:rsidRPr="001A1F29" w:rsidR="00627663" w:rsidP="004D7C4B" w:rsidRDefault="00627663" w14:paraId="153978F5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Preconditions:</w:t>
            </w:r>
          </w:p>
          <w:p w:rsidRPr="001A1F29" w:rsidR="00627663" w:rsidP="004D7C4B" w:rsidRDefault="00627663" w14:paraId="79F15164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</w:t>
            </w:r>
            <w:r w:rsidRPr="001A1F29" w:rsidR="5A11A838">
              <w:rPr>
                <w:rFonts w:eastAsia="Tahoma"/>
              </w:rPr>
              <w:t>PRE-1. User’s identity has been authenticated</w:t>
            </w:r>
          </w:p>
          <w:p w:rsidRPr="001A1F29" w:rsidR="00627663" w:rsidP="004D7C4B" w:rsidRDefault="5A11A838" w14:paraId="7FCDCA27" w14:textId="49B01BEC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PRE-2. User is authorized to Supervisor role</w:t>
            </w:r>
          </w:p>
          <w:p w:rsidRPr="001A1F29" w:rsidR="00627663" w:rsidP="004D7C4B" w:rsidRDefault="00627663" w14:paraId="6A3844EA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Post Conditions:</w:t>
            </w:r>
          </w:p>
          <w:p w:rsidRPr="001A1F29" w:rsidR="00627663" w:rsidP="004D7C4B" w:rsidRDefault="5A11A838" w14:paraId="679E283A" w14:textId="58B3419C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POST-1. Display list of requests from selected Leader</w:t>
            </w:r>
          </w:p>
          <w:p w:rsidRPr="001A1F29" w:rsidR="00627663" w:rsidP="004D7C4B" w:rsidRDefault="00627663" w14:paraId="4BB8F176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Main Success Scenario:</w:t>
            </w:r>
          </w:p>
          <w:p w:rsidRPr="001A1F29" w:rsidR="00627663" w:rsidP="004D7C4B" w:rsidRDefault="5A11A838" w14:paraId="22220FD4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</w:t>
            </w:r>
          </w:p>
          <w:tbl>
            <w:tblPr>
              <w:tblStyle w:val="TableGrid"/>
              <w:tblW w:w="8595" w:type="dxa"/>
              <w:tblInd w:w="180" w:type="dxa"/>
              <w:tblLook w:val="04A0" w:firstRow="1" w:lastRow="0" w:firstColumn="1" w:lastColumn="0" w:noHBand="0" w:noVBand="1"/>
            </w:tblPr>
            <w:tblGrid>
              <w:gridCol w:w="960"/>
              <w:gridCol w:w="3645"/>
              <w:gridCol w:w="3990"/>
            </w:tblGrid>
            <w:tr w:rsidRPr="001A1F29" w:rsidR="5A11A838" w:rsidTr="3805ADA0" w14:paraId="7055403B" w14:textId="77777777">
              <w:tc>
                <w:tcPr>
                  <w:tcW w:w="960" w:type="dxa"/>
                </w:tcPr>
                <w:p w:rsidR="065FB5ED" w:rsidP="71D65FC7" w:rsidRDefault="065FB5ED" w14:paraId="39E72332" w14:textId="0AC069B3">
                  <w:pPr>
                    <w:spacing w:line="259" w:lineRule="auto"/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sz w:val="20"/>
                      <w:szCs w:val="20"/>
                    </w:rPr>
                    <w:t>No.</w:t>
                  </w:r>
                </w:p>
              </w:tc>
              <w:tc>
                <w:tcPr>
                  <w:tcW w:w="3645" w:type="dxa"/>
                </w:tcPr>
                <w:p w:rsidRPr="001A1F29" w:rsidR="5A11A838" w:rsidP="5A11A838" w:rsidRDefault="065FB5ED" w14:paraId="5A9597B3" w14:textId="2E305BD6">
                  <w:pPr>
                    <w:spacing w:line="259" w:lineRule="auto"/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Actor Action</w:t>
                  </w:r>
                </w:p>
              </w:tc>
              <w:tc>
                <w:tcPr>
                  <w:tcW w:w="3990" w:type="dxa"/>
                </w:tcPr>
                <w:p w:rsidRPr="001A1F29" w:rsidR="5A11A838" w:rsidP="5A11A838" w:rsidRDefault="5A11A838" w14:paraId="4D5199CF" w14:textId="77777777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Pr="001A1F29" w:rsidR="5A11A838" w:rsidTr="3805ADA0" w14:paraId="5703FCF1" w14:textId="77777777">
              <w:trPr>
                <w:trHeight w:val="1485"/>
              </w:trPr>
              <w:tc>
                <w:tcPr>
                  <w:tcW w:w="960" w:type="dxa"/>
                </w:tcPr>
                <w:p w:rsidR="065FB5ED" w:rsidP="71D65FC7" w:rsidRDefault="065FB5ED" w14:paraId="214FFD7E" w14:textId="22B0264F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645" w:type="dxa"/>
                </w:tcPr>
                <w:p w:rsidRPr="001A1F29" w:rsidR="5A11A838" w:rsidP="5A11A838" w:rsidRDefault="5A11A838" w14:paraId="7002494A" w14:textId="356E7E83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1. Supervisor chooses a Leader </w:t>
                  </w:r>
                  <w:r w:rsidRPr="71D65FC7" w:rsidR="1F3E62C1">
                    <w:rPr>
                      <w:rFonts w:eastAsia="Tahoma" w:cs="Tahoma"/>
                      <w:sz w:val="20"/>
                      <w:szCs w:val="20"/>
                    </w:rPr>
                    <w:t>and clicks “View</w:t>
                  </w: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list of requests</w:t>
                  </w:r>
                  <w:r w:rsidRPr="71D65FC7" w:rsidR="1F3E62C1">
                    <w:rPr>
                      <w:rFonts w:eastAsia="Tahoma" w:cs="Tahoma"/>
                      <w:sz w:val="20"/>
                      <w:szCs w:val="20"/>
                    </w:rPr>
                    <w:t>”</w:t>
                  </w:r>
                </w:p>
              </w:tc>
              <w:tc>
                <w:tcPr>
                  <w:tcW w:w="3990" w:type="dxa"/>
                </w:tcPr>
                <w:p w:rsidRPr="001A1F29" w:rsidR="00B83DFB" w:rsidP="71D65FC7" w:rsidRDefault="7D4AA377" w14:paraId="4A09B21A" w14:textId="5BBB3B89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 displays list of requests from selected Leader includes:</w:t>
                  </w:r>
                </w:p>
                <w:p w:rsidRPr="001A1F29" w:rsidR="5A11A838" w:rsidP="71D65FC7" w:rsidRDefault="5273DD94" w14:paraId="1403F3B0" w14:textId="6269994A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  </w:t>
                  </w:r>
                  <w:r w:rsidRPr="71D65FC7" w:rsidR="02FD0FE7">
                    <w:rPr>
                      <w:rFonts w:eastAsia="Tahoma" w:cs="Tahoma"/>
                      <w:sz w:val="20"/>
                      <w:szCs w:val="20"/>
                    </w:rPr>
                    <w:t>-</w:t>
                  </w: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Request’s </w:t>
                  </w:r>
                  <w:r w:rsidRPr="71D65FC7" w:rsidR="7D4AA377">
                    <w:rPr>
                      <w:rFonts w:eastAsia="Tahoma" w:cs="Tahoma"/>
                      <w:sz w:val="20"/>
                      <w:szCs w:val="20"/>
                    </w:rPr>
                    <w:t>content</w:t>
                  </w:r>
                </w:p>
                <w:p w:rsidRPr="001A1F29" w:rsidR="00B83DFB" w:rsidP="71D65FC7" w:rsidRDefault="5273DD94" w14:paraId="2810DFED" w14:textId="4DFED83A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  </w:t>
                  </w:r>
                  <w:r w:rsidRPr="71D65FC7" w:rsidR="02FD0FE7">
                    <w:rPr>
                      <w:rFonts w:eastAsia="Tahoma" w:cs="Tahoma"/>
                      <w:sz w:val="20"/>
                      <w:szCs w:val="20"/>
                    </w:rPr>
                    <w:t>-</w:t>
                  </w: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Sent by</w:t>
                  </w:r>
                </w:p>
                <w:p w:rsidRPr="001A1F29" w:rsidR="00E55333" w:rsidP="71D65FC7" w:rsidRDefault="5273DD94" w14:paraId="75EFC1A3" w14:textId="1D2A605C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  - </w:t>
                  </w:r>
                  <w:r w:rsidRPr="71D65FC7" w:rsidR="77E230BD">
                    <w:rPr>
                      <w:rFonts w:eastAsia="Tahoma" w:cs="Tahoma"/>
                      <w:sz w:val="20"/>
                      <w:szCs w:val="20"/>
                    </w:rPr>
                    <w:t>Sent date</w:t>
                  </w:r>
                </w:p>
                <w:p w:rsidRPr="001A1F29" w:rsidR="5A11A838" w:rsidP="71D65FC7" w:rsidRDefault="7D4AA377" w14:paraId="03C93E10" w14:textId="2F2357C9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  - “View Detail”: button</w:t>
                  </w:r>
                </w:p>
              </w:tc>
            </w:tr>
          </w:tbl>
          <w:p w:rsidRPr="001A1F29" w:rsidR="00627663" w:rsidP="5A11A838" w:rsidRDefault="00627663" w14:paraId="1C81A7F3" w14:textId="77777777">
            <w:pPr>
              <w:ind w:left="0"/>
              <w:rPr>
                <w:rFonts w:eastAsia="Tahoma"/>
              </w:rPr>
            </w:pPr>
          </w:p>
          <w:p w:rsidRPr="001A1F29" w:rsidR="00627663" w:rsidP="004D7C4B" w:rsidRDefault="00627663" w14:paraId="21D249FD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Alternative Scenario: </w:t>
            </w:r>
          </w:p>
          <w:p w:rsidRPr="001A1F29" w:rsidR="00627663" w:rsidP="004D7C4B" w:rsidRDefault="00627663" w14:paraId="3F551448" w14:textId="4DE02E13">
            <w:pPr>
              <w:rPr>
                <w:rFonts w:eastAsia="Tahoma" w:cs="Tahoma"/>
                <w:i/>
              </w:rPr>
            </w:pPr>
            <w:r w:rsidRPr="001A1F29">
              <w:rPr>
                <w:rFonts w:eastAsia="Tahoma"/>
              </w:rPr>
              <w:t xml:space="preserve">        </w:t>
            </w:r>
            <w:r w:rsidRPr="001A1F29">
              <w:rPr>
                <w:rFonts w:eastAsia="Tahoma" w:cs="Tahoma"/>
                <w:i/>
              </w:rPr>
              <w:t xml:space="preserve"> </w:t>
            </w:r>
            <w:r w:rsidRPr="001A1F29" w:rsidR="5A11A838">
              <w:rPr>
                <w:rFonts w:eastAsia="Tahoma" w:cs="Tahoma"/>
                <w:i/>
              </w:rPr>
              <w:t>N/A</w:t>
            </w:r>
          </w:p>
          <w:p w:rsidRPr="001A1F29" w:rsidR="00627663" w:rsidP="004D7C4B" w:rsidRDefault="00627663" w14:paraId="6E82EC1C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Exceptions:</w:t>
            </w:r>
          </w:p>
          <w:p w:rsidRPr="001A1F29" w:rsidR="00627663" w:rsidP="004D7C4B" w:rsidRDefault="5FE83714" w14:paraId="6224212E" w14:textId="0A1939C4">
            <w:pPr>
              <w:rPr>
                <w:rFonts w:eastAsia="Tahoma"/>
                <w:b/>
              </w:rPr>
            </w:pPr>
            <w:r w:rsidRPr="71D65FC7">
              <w:rPr>
                <w:rFonts w:eastAsia="Tahoma"/>
              </w:rPr>
              <w:t xml:space="preserve">         </w:t>
            </w:r>
            <w:r w:rsidRPr="71D65FC7">
              <w:rPr>
                <w:rFonts w:eastAsia="Tahoma" w:cs="Tahoma"/>
                <w:i/>
              </w:rPr>
              <w:t>N/A</w:t>
            </w:r>
          </w:p>
          <w:p w:rsidRPr="001A1F29" w:rsidR="00627663" w:rsidP="004D7C4B" w:rsidRDefault="00B964E9" w14:paraId="79E2BF04" w14:textId="47BDAE9B">
            <w:pPr>
              <w:rPr>
                <w:rFonts w:eastAsia="Tahoma"/>
              </w:rPr>
            </w:pPr>
            <w:r w:rsidRPr="71D65FC7">
              <w:rPr>
                <w:rFonts w:eastAsia="Tahoma"/>
                <w:b/>
              </w:rPr>
              <w:t xml:space="preserve">Relationships: </w:t>
            </w:r>
            <w:r w:rsidRPr="71D65FC7">
              <w:rPr>
                <w:rFonts w:eastAsia="Tahoma"/>
              </w:rPr>
              <w:t xml:space="preserve">extended by View Request </w:t>
            </w:r>
            <w:r w:rsidRPr="71D65FC7" w:rsidR="32A3BC13">
              <w:rPr>
                <w:rFonts w:eastAsia="Tahoma"/>
              </w:rPr>
              <w:t>from Leader’s Detail</w:t>
            </w:r>
          </w:p>
          <w:p w:rsidRPr="001A1F29" w:rsidR="00627663" w:rsidP="004D7C4B" w:rsidRDefault="00627663" w14:paraId="47020DA7" w14:textId="7CC1F582">
            <w:pPr>
              <w:rPr>
                <w:rFonts w:eastAsia="Tahoma" w:cs="Tahoma"/>
                <w:b/>
              </w:rPr>
            </w:pPr>
            <w:r w:rsidRPr="71D65FC7">
              <w:rPr>
                <w:rFonts w:eastAsia="Tahoma" w:cs="Tahoma"/>
                <w:b/>
              </w:rPr>
              <w:t>Business Rules:</w:t>
            </w:r>
          </w:p>
          <w:p w:rsidRPr="001A1F29" w:rsidR="00627663" w:rsidP="5A11A838" w:rsidRDefault="00627663" w14:paraId="36384AF1" w14:textId="2C23528A">
            <w:pPr>
              <w:spacing w:line="259" w:lineRule="auto"/>
              <w:rPr>
                <w:rFonts w:eastAsia="Tahoma" w:cs="Tahoma"/>
                <w:i/>
              </w:rPr>
            </w:pPr>
            <w:r w:rsidRPr="001A1F29">
              <w:rPr>
                <w:rFonts w:eastAsia="Tahoma"/>
              </w:rPr>
              <w:t xml:space="preserve">      </w:t>
            </w:r>
            <w:r w:rsidRPr="001A1F29">
              <w:rPr>
                <w:rFonts w:eastAsia="Tahoma" w:cs="Tahoma"/>
                <w:i/>
              </w:rPr>
              <w:t xml:space="preserve">  N/A</w:t>
            </w:r>
          </w:p>
        </w:tc>
      </w:tr>
    </w:tbl>
    <w:p w:rsidRPr="001A1F29" w:rsidR="00627663" w:rsidP="004D7C4B" w:rsidRDefault="00627663" w14:paraId="17F91C47" w14:textId="77777777">
      <w:pPr>
        <w:rPr>
          <w:rFonts w:eastAsia="Tahoma" w:cs="Tahoma"/>
          <w:sz w:val="24"/>
          <w:szCs w:val="24"/>
        </w:rPr>
      </w:pPr>
    </w:p>
    <w:p w:rsidRPr="001A1F29" w:rsidR="003A0570" w:rsidP="004D7C4B" w:rsidRDefault="003A0570" w14:paraId="429B3B42" w14:textId="77777777">
      <w:pPr>
        <w:rPr>
          <w:rFonts w:eastAsia="Tahoma" w:cs="Tahoma"/>
          <w:sz w:val="24"/>
          <w:szCs w:val="24"/>
        </w:rPr>
      </w:pPr>
    </w:p>
    <w:p w:rsidRPr="001A1F29" w:rsidR="003A0570" w:rsidP="004D7C4B" w:rsidRDefault="003A0570" w14:paraId="3D85A441" w14:textId="77777777">
      <w:pPr>
        <w:rPr>
          <w:rFonts w:eastAsia="Tahoma" w:cs="Tahoma"/>
          <w:sz w:val="24"/>
          <w:szCs w:val="24"/>
        </w:rPr>
      </w:pPr>
    </w:p>
    <w:p w:rsidRPr="001A1F29" w:rsidR="003A0570" w:rsidP="004D7C4B" w:rsidRDefault="003A0570" w14:paraId="1FEA1C63" w14:textId="77777777">
      <w:pPr>
        <w:rPr>
          <w:rFonts w:eastAsia="Tahoma" w:cs="Tahoma"/>
          <w:sz w:val="24"/>
          <w:szCs w:val="24"/>
        </w:rPr>
      </w:pPr>
    </w:p>
    <w:p w:rsidRPr="001A1F29" w:rsidR="003A0570" w:rsidP="004D7C4B" w:rsidRDefault="003A0570" w14:paraId="539485DC" w14:textId="77777777">
      <w:pPr>
        <w:rPr>
          <w:rFonts w:eastAsia="Tahoma" w:cs="Tahoma"/>
          <w:sz w:val="24"/>
          <w:szCs w:val="24"/>
        </w:rPr>
      </w:pPr>
    </w:p>
    <w:p w:rsidRPr="001A1F29" w:rsidR="003A0570" w:rsidP="004D7C4B" w:rsidRDefault="003A0570" w14:paraId="4B1AC80F" w14:textId="77777777">
      <w:pPr>
        <w:rPr>
          <w:rFonts w:eastAsia="Tahoma" w:cs="Tahoma"/>
          <w:sz w:val="24"/>
          <w:szCs w:val="24"/>
        </w:rPr>
      </w:pPr>
    </w:p>
    <w:p w:rsidRPr="001A1F29" w:rsidR="00627663" w:rsidP="004D7C4B" w:rsidRDefault="5971CE1D" w14:paraId="0C0EE51A" w14:textId="37795234">
      <w:pPr>
        <w:pStyle w:val="Heading2"/>
      </w:pPr>
      <w:r>
        <w:t xml:space="preserve">Use case View Request from Leader’s Detail </w:t>
      </w:r>
    </w:p>
    <w:p w:rsidRPr="001A1F29" w:rsidR="00627663" w:rsidP="71D65FC7" w:rsidRDefault="00627663" w14:paraId="3277C487" w14:textId="131835C7">
      <w:pPr>
        <w:ind w:left="0"/>
        <w:rPr>
          <w:rFonts w:eastAsia="Tahoma"/>
        </w:rPr>
      </w:pPr>
      <w:r>
        <w:drawing>
          <wp:inline wp14:editId="03623D1B" wp14:anchorId="7CA40311">
            <wp:extent cx="5715000" cy="2371725"/>
            <wp:effectExtent l="0" t="0" r="0" b="0"/>
            <wp:docPr id="60878838" name="Picture 6087883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0878838"/>
                    <pic:cNvPicPr/>
                  </pic:nvPicPr>
                  <pic:blipFill>
                    <a:blip r:embed="R9dc8780435474d5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1"/>
        <w:gridCol w:w="2449"/>
        <w:gridCol w:w="1154"/>
        <w:gridCol w:w="757"/>
        <w:gridCol w:w="2129"/>
      </w:tblGrid>
      <w:tr w:rsidRPr="001A1F29" w:rsidR="00627663" w:rsidTr="6734950C" w14:paraId="7CA189CC" w14:textId="77777777">
        <w:tc>
          <w:tcPr>
            <w:tcW w:w="5000" w:type="pct"/>
            <w:gridSpan w:val="5"/>
            <w:shd w:val="clear" w:color="auto" w:fill="F3F3F3"/>
          </w:tcPr>
          <w:p w:rsidRPr="001A1F29" w:rsidR="00627663" w:rsidP="004D7C4B" w:rsidRDefault="00627663" w14:paraId="37BB3DB8" w14:textId="77777777">
            <w:pPr>
              <w:rPr>
                <w:rFonts w:eastAsia="Tahoma"/>
              </w:rPr>
            </w:pPr>
          </w:p>
          <w:p w:rsidRPr="001A1F29" w:rsidR="00627663" w:rsidP="004D7C4B" w:rsidRDefault="00627663" w14:paraId="253B8B0B" w14:textId="6F254BDA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 CASE-</w:t>
            </w:r>
            <w:r w:rsidRPr="001A1F29" w:rsidR="4278A9AF">
              <w:rPr>
                <w:rFonts w:eastAsia="Tahoma" w:cs="Tahoma"/>
                <w:b/>
              </w:rPr>
              <w:t>20</w:t>
            </w:r>
            <w:r w:rsidRPr="001A1F29">
              <w:rPr>
                <w:rFonts w:eastAsia="Tahoma" w:cs="Tahoma"/>
                <w:b/>
              </w:rPr>
              <w:t xml:space="preserve"> SPECIFICATION</w:t>
            </w:r>
          </w:p>
          <w:p w:rsidRPr="001A1F29" w:rsidR="00627663" w:rsidP="004D7C4B" w:rsidRDefault="00627663" w14:paraId="7851FE9B" w14:textId="77777777">
            <w:pPr>
              <w:rPr>
                <w:rFonts w:eastAsia="Tahoma"/>
              </w:rPr>
            </w:pPr>
          </w:p>
        </w:tc>
      </w:tr>
      <w:tr w:rsidRPr="001A1F29" w:rsidR="00627663" w:rsidTr="6734950C" w14:paraId="10BFB241" w14:textId="77777777">
        <w:tc>
          <w:tcPr>
            <w:tcW w:w="1391" w:type="pct"/>
            <w:shd w:val="clear" w:color="auto" w:fill="F3F3F3"/>
            <w:hideMark/>
          </w:tcPr>
          <w:p w:rsidRPr="001A1F29" w:rsidR="00627663" w:rsidP="004D7C4B" w:rsidRDefault="00627663" w14:paraId="5C30634C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No.</w:t>
            </w:r>
          </w:p>
        </w:tc>
        <w:tc>
          <w:tcPr>
            <w:tcW w:w="1364" w:type="pct"/>
            <w:hideMark/>
          </w:tcPr>
          <w:p w:rsidRPr="001A1F29" w:rsidR="00627663" w:rsidP="004D7C4B" w:rsidRDefault="4278A9AF" w14:paraId="475E551E" w14:textId="6F131043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UC020</w:t>
            </w:r>
          </w:p>
        </w:tc>
        <w:tc>
          <w:tcPr>
            <w:tcW w:w="1059" w:type="pct"/>
            <w:gridSpan w:val="2"/>
            <w:shd w:val="clear" w:color="auto" w:fill="F3F3F3"/>
            <w:hideMark/>
          </w:tcPr>
          <w:p w:rsidRPr="001A1F29" w:rsidR="00627663" w:rsidP="004D7C4B" w:rsidRDefault="00627663" w14:paraId="08F43911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Version</w:t>
            </w:r>
          </w:p>
        </w:tc>
        <w:tc>
          <w:tcPr>
            <w:tcW w:w="1186" w:type="pct"/>
            <w:hideMark/>
          </w:tcPr>
          <w:p w:rsidRPr="001A1F29" w:rsidR="00627663" w:rsidP="004D7C4B" w:rsidRDefault="00627663" w14:paraId="1C3DFA80" w14:textId="1C485F6C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627663" w:rsidTr="6734950C" w14:paraId="31B9DAD2" w14:textId="77777777">
        <w:tc>
          <w:tcPr>
            <w:tcW w:w="1391" w:type="pct"/>
            <w:shd w:val="clear" w:color="auto" w:fill="F3F3F3"/>
            <w:hideMark/>
          </w:tcPr>
          <w:p w:rsidRPr="001A1F29" w:rsidR="00627663" w:rsidP="004D7C4B" w:rsidRDefault="00627663" w14:paraId="25263278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Name</w:t>
            </w:r>
          </w:p>
        </w:tc>
        <w:tc>
          <w:tcPr>
            <w:tcW w:w="3609" w:type="pct"/>
            <w:gridSpan w:val="4"/>
            <w:hideMark/>
          </w:tcPr>
          <w:p w:rsidRPr="001A1F29" w:rsidR="00627663" w:rsidP="004D7C4B" w:rsidRDefault="4278A9AF" w14:paraId="456AEAAD" w14:textId="54DC9FF1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View Request from Leader’s Detail</w:t>
            </w:r>
          </w:p>
        </w:tc>
      </w:tr>
      <w:tr w:rsidRPr="001A1F29" w:rsidR="00627663" w:rsidTr="6734950C" w14:paraId="3ACB781C" w14:textId="77777777">
        <w:tc>
          <w:tcPr>
            <w:tcW w:w="1391" w:type="pct"/>
            <w:shd w:val="clear" w:color="auto" w:fill="F3F3F3"/>
            <w:hideMark/>
          </w:tcPr>
          <w:p w:rsidRPr="001A1F29" w:rsidR="00627663" w:rsidP="004D7C4B" w:rsidRDefault="00627663" w14:paraId="420C7A50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hideMark/>
          </w:tcPr>
          <w:p w:rsidRPr="001A1F29" w:rsidR="00627663" w:rsidP="4278A9AF" w:rsidRDefault="4278A9AF" w14:paraId="73BD2899" w14:textId="4D95923D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Hoang Gia Thien Phuc</w:t>
            </w:r>
          </w:p>
        </w:tc>
      </w:tr>
      <w:tr w:rsidRPr="001A1F29" w:rsidR="00627663" w:rsidTr="6734950C" w14:paraId="1F7964ED" w14:textId="77777777">
        <w:tc>
          <w:tcPr>
            <w:tcW w:w="1391" w:type="pct"/>
            <w:shd w:val="clear" w:color="auto" w:fill="F3F3F3"/>
            <w:hideMark/>
          </w:tcPr>
          <w:p w:rsidRPr="001A1F29" w:rsidR="00627663" w:rsidP="004D7C4B" w:rsidRDefault="00627663" w14:paraId="2ACB8DD5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Date</w:t>
            </w:r>
          </w:p>
        </w:tc>
        <w:tc>
          <w:tcPr>
            <w:tcW w:w="1364" w:type="pct"/>
            <w:hideMark/>
          </w:tcPr>
          <w:p w:rsidRPr="001A1F29" w:rsidR="00627663" w:rsidP="004D7C4B" w:rsidRDefault="4278A9AF" w14:paraId="5E0CFF0A" w14:textId="59F0EEAB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03/02</w:t>
            </w:r>
            <w:r w:rsidRPr="001A1F29" w:rsidR="00627663">
              <w:rPr>
                <w:rFonts w:eastAsia="Tahoma"/>
              </w:rPr>
              <w:t>/2021</w:t>
            </w:r>
          </w:p>
        </w:tc>
        <w:tc>
          <w:tcPr>
            <w:tcW w:w="637" w:type="pct"/>
            <w:shd w:val="clear" w:color="auto" w:fill="F3F3F3"/>
            <w:hideMark/>
          </w:tcPr>
          <w:p w:rsidRPr="001A1F29" w:rsidR="00627663" w:rsidP="004D7C4B" w:rsidRDefault="00627663" w14:paraId="33A11A98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Priority</w:t>
            </w:r>
          </w:p>
        </w:tc>
        <w:tc>
          <w:tcPr>
            <w:tcW w:w="1608" w:type="pct"/>
            <w:gridSpan w:val="2"/>
            <w:hideMark/>
          </w:tcPr>
          <w:p w:rsidRPr="001A1F29" w:rsidR="00627663" w:rsidP="004D7C4B" w:rsidRDefault="00627663" w14:paraId="46860BA4" w14:textId="0A31F0D3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No</w:t>
            </w:r>
            <w:r w:rsidRPr="001A1F29" w:rsidR="00D5277F">
              <w:rPr>
                <w:rFonts w:eastAsia="Tahoma"/>
              </w:rPr>
              <w:t>r</w:t>
            </w:r>
            <w:r w:rsidRPr="001A1F29">
              <w:rPr>
                <w:rFonts w:eastAsia="Tahoma"/>
              </w:rPr>
              <w:t>mal</w:t>
            </w:r>
          </w:p>
        </w:tc>
      </w:tr>
      <w:tr w:rsidRPr="001A1F29" w:rsidR="00627663" w:rsidTr="6734950C" w14:paraId="402124E2" w14:textId="77777777">
        <w:tc>
          <w:tcPr>
            <w:tcW w:w="5000" w:type="pct"/>
            <w:gridSpan w:val="5"/>
            <w:shd w:val="clear" w:color="auto" w:fill="FFFFFF" w:themeFill="background1"/>
            <w:hideMark/>
          </w:tcPr>
          <w:p w:rsidRPr="001A1F29" w:rsidR="00627663" w:rsidP="004D7C4B" w:rsidRDefault="00627663" w14:paraId="7DA94C31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Actor:</w:t>
            </w:r>
          </w:p>
          <w:p w:rsidRPr="001A1F29" w:rsidR="00627663" w:rsidP="004D7C4B" w:rsidRDefault="5A11A838" w14:paraId="08AD840F" w14:textId="0110C2F0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Supervisor</w:t>
            </w:r>
          </w:p>
          <w:p w:rsidRPr="001A1F29" w:rsidR="00627663" w:rsidP="004D7C4B" w:rsidRDefault="00627663" w14:paraId="0BAC9C95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Summary:</w:t>
            </w:r>
          </w:p>
          <w:p w:rsidRPr="001A1F29" w:rsidR="00627663" w:rsidP="004D7C4B" w:rsidRDefault="5A11A838" w14:paraId="2D216170" w14:textId="6E518E06">
            <w:pPr>
              <w:rPr>
                <w:rFonts w:eastAsia="Tahoma"/>
              </w:rPr>
            </w:pPr>
            <w:r w:rsidRPr="71D65FC7">
              <w:rPr>
                <w:rFonts w:eastAsia="Tahoma"/>
              </w:rPr>
              <w:t xml:space="preserve">         Supervisor view detail of selected request</w:t>
            </w:r>
          </w:p>
          <w:p w:rsidRPr="001A1F29" w:rsidR="00627663" w:rsidP="004D7C4B" w:rsidRDefault="00627663" w14:paraId="13CFCD7E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Goal:</w:t>
            </w:r>
          </w:p>
          <w:p w:rsidRPr="001A1F29" w:rsidR="00627663" w:rsidP="004D7C4B" w:rsidRDefault="5A11A838" w14:paraId="05F3F311" w14:textId="1574DAA0">
            <w:pPr>
              <w:rPr>
                <w:rFonts w:eastAsia="Tahoma"/>
              </w:rPr>
            </w:pPr>
            <w:r w:rsidRPr="71D65FC7">
              <w:rPr>
                <w:rFonts w:eastAsia="Tahoma"/>
              </w:rPr>
              <w:t xml:space="preserve">         To view </w:t>
            </w:r>
            <w:r w:rsidRPr="71D65FC7" w:rsidR="7D4AA377">
              <w:rPr>
                <w:rFonts w:eastAsia="Tahoma"/>
              </w:rPr>
              <w:t>detail</w:t>
            </w:r>
            <w:r w:rsidRPr="71D65FC7">
              <w:rPr>
                <w:rFonts w:eastAsia="Tahoma"/>
              </w:rPr>
              <w:t xml:space="preserve"> of selected </w:t>
            </w:r>
            <w:r w:rsidRPr="71D65FC7" w:rsidR="7D4AA377">
              <w:rPr>
                <w:rFonts w:eastAsia="Tahoma"/>
              </w:rPr>
              <w:t>request</w:t>
            </w:r>
          </w:p>
          <w:p w:rsidRPr="001A1F29" w:rsidR="00627663" w:rsidP="004D7C4B" w:rsidRDefault="00627663" w14:paraId="4639363A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Triggers</w:t>
            </w:r>
          </w:p>
          <w:p w:rsidRPr="001A1F29" w:rsidR="00627663" w:rsidP="004D7C4B" w:rsidRDefault="5A11A838" w14:paraId="43745F3E" w14:textId="7432DDDC">
            <w:pPr>
              <w:rPr>
                <w:rFonts w:eastAsia="Tahoma"/>
              </w:rPr>
            </w:pPr>
            <w:r w:rsidRPr="71D65FC7">
              <w:rPr>
                <w:rFonts w:eastAsia="Tahoma"/>
              </w:rPr>
              <w:t xml:space="preserve">         Supervisor </w:t>
            </w:r>
            <w:r w:rsidRPr="71D65FC7" w:rsidR="7D4AA377">
              <w:rPr>
                <w:rFonts w:eastAsia="Tahoma"/>
              </w:rPr>
              <w:t>clicks “View Detail” button</w:t>
            </w:r>
            <w:r w:rsidRPr="71D65FC7">
              <w:rPr>
                <w:rFonts w:eastAsia="Tahoma"/>
              </w:rPr>
              <w:t xml:space="preserve"> of request </w:t>
            </w:r>
            <w:r w:rsidRPr="71D65FC7" w:rsidR="7D4AA377">
              <w:rPr>
                <w:rFonts w:eastAsia="Tahoma"/>
              </w:rPr>
              <w:t>on</w:t>
            </w:r>
            <w:r w:rsidRPr="71D65FC7">
              <w:rPr>
                <w:rFonts w:eastAsia="Tahoma"/>
              </w:rPr>
              <w:t xml:space="preserve"> list of requests</w:t>
            </w:r>
          </w:p>
          <w:p w:rsidRPr="001A1F29" w:rsidR="00627663" w:rsidP="004D7C4B" w:rsidRDefault="00627663" w14:paraId="2FD4EC8F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Preconditions:</w:t>
            </w:r>
          </w:p>
          <w:p w:rsidRPr="001A1F29" w:rsidR="00627663" w:rsidP="004D7C4B" w:rsidRDefault="00627663" w14:paraId="010C5074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</w:t>
            </w:r>
            <w:r w:rsidRPr="001A1F29" w:rsidR="5A11A838">
              <w:rPr>
                <w:rFonts w:eastAsia="Tahoma"/>
              </w:rPr>
              <w:t>PRE-1. User’s identity has been authenticated</w:t>
            </w:r>
          </w:p>
          <w:p w:rsidRPr="001A1F29" w:rsidR="00627663" w:rsidP="004D7C4B" w:rsidRDefault="5A11A838" w14:paraId="52F23833" w14:textId="49B01BEC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PRE-2. User is authorized to Supervisor role</w:t>
            </w:r>
          </w:p>
          <w:p w:rsidRPr="001A1F29" w:rsidR="00627663" w:rsidP="004D7C4B" w:rsidRDefault="00627663" w14:paraId="13B5D56D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Post Conditions:</w:t>
            </w:r>
          </w:p>
          <w:p w:rsidRPr="001A1F29" w:rsidR="00627663" w:rsidP="004D7C4B" w:rsidRDefault="5A11A838" w14:paraId="493A89F2" w14:textId="091862E1">
            <w:pPr>
              <w:rPr>
                <w:rFonts w:eastAsia="Tahoma"/>
              </w:rPr>
            </w:pPr>
            <w:r w:rsidRPr="71D65FC7">
              <w:rPr>
                <w:rFonts w:eastAsia="Tahoma"/>
              </w:rPr>
              <w:t xml:space="preserve">         POST-1. Display detail of selected request</w:t>
            </w:r>
          </w:p>
          <w:p w:rsidRPr="001A1F29" w:rsidR="00627663" w:rsidP="004D7C4B" w:rsidRDefault="00627663" w14:paraId="3E27E659" w14:textId="0E98EA65">
            <w:pPr>
              <w:rPr>
                <w:rFonts w:eastAsia="Tahoma" w:cs="Tahoma"/>
                <w:b/>
              </w:rPr>
            </w:pPr>
            <w:r w:rsidRPr="71D65FC7">
              <w:rPr>
                <w:rFonts w:eastAsia="Tahoma" w:cs="Tahoma"/>
                <w:b/>
              </w:rPr>
              <w:t>Main Success Scenario:</w:t>
            </w:r>
          </w:p>
          <w:tbl>
            <w:tblPr>
              <w:tblStyle w:val="TableGrid"/>
              <w:tblW w:w="8595" w:type="dxa"/>
              <w:tblInd w:w="180" w:type="dxa"/>
              <w:tblLook w:val="04A0" w:firstRow="1" w:lastRow="0" w:firstColumn="1" w:lastColumn="0" w:noHBand="0" w:noVBand="1"/>
            </w:tblPr>
            <w:tblGrid>
              <w:gridCol w:w="1065"/>
              <w:gridCol w:w="4095"/>
              <w:gridCol w:w="3435"/>
            </w:tblGrid>
            <w:tr w:rsidRPr="001A1F29" w:rsidR="5A11A838" w:rsidTr="7D4AA377" w14:paraId="63C666C5" w14:textId="77777777">
              <w:tc>
                <w:tcPr>
                  <w:tcW w:w="1065" w:type="dxa"/>
                </w:tcPr>
                <w:p w:rsidR="7D4AA377" w:rsidP="71D65FC7" w:rsidRDefault="7D4AA377" w14:paraId="5D10804E" w14:textId="22C425CC">
                  <w:pPr>
                    <w:spacing w:line="259" w:lineRule="auto"/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sz w:val="20"/>
                      <w:szCs w:val="20"/>
                    </w:rPr>
                    <w:t>No.</w:t>
                  </w:r>
                </w:p>
              </w:tc>
              <w:tc>
                <w:tcPr>
                  <w:tcW w:w="4095" w:type="dxa"/>
                </w:tcPr>
                <w:p w:rsidRPr="001A1F29" w:rsidR="5A11A838" w:rsidP="5A11A838" w:rsidRDefault="5A11A838" w14:paraId="2562889A" w14:textId="6A980A68">
                  <w:pPr>
                    <w:spacing w:line="259" w:lineRule="auto"/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>Supervisor</w:t>
                  </w:r>
                </w:p>
              </w:tc>
              <w:tc>
                <w:tcPr>
                  <w:tcW w:w="3435" w:type="dxa"/>
                </w:tcPr>
                <w:p w:rsidRPr="001A1F29" w:rsidR="5A11A838" w:rsidP="5A11A838" w:rsidRDefault="5A11A838" w14:paraId="59411F1C" w14:textId="77777777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Pr="001A1F29" w:rsidR="5A11A838" w:rsidTr="7D4AA377" w14:paraId="30BDC377" w14:textId="77777777">
              <w:tc>
                <w:tcPr>
                  <w:tcW w:w="1065" w:type="dxa"/>
                </w:tcPr>
                <w:p w:rsidR="7D4AA377" w:rsidP="71D65FC7" w:rsidRDefault="7D4AA377" w14:paraId="4BEF2ED5" w14:textId="2090DDED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imes New Roman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095" w:type="dxa"/>
                </w:tcPr>
                <w:p w:rsidRPr="001A1F29" w:rsidR="5A11A838" w:rsidP="71D65FC7" w:rsidRDefault="7D4AA377" w14:paraId="24DD366E" w14:textId="69966417">
                  <w:pPr>
                    <w:ind w:left="0"/>
                    <w:rPr>
                      <w:rFonts w:eastAsia="Times New Roman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Supervisor </w:t>
                  </w:r>
                  <w:r w:rsidRPr="71D65FC7">
                    <w:rPr>
                      <w:rFonts w:eastAsia="Tahoma"/>
                    </w:rPr>
                    <w:t xml:space="preserve">clicks </w:t>
                  </w: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“View Detail” button of request on list of requests</w:t>
                  </w:r>
                </w:p>
              </w:tc>
              <w:tc>
                <w:tcPr>
                  <w:tcW w:w="3435" w:type="dxa"/>
                </w:tcPr>
                <w:p w:rsidRPr="001A1F29" w:rsidR="5A11A838" w:rsidP="71D65FC7" w:rsidRDefault="7D4AA377" w14:paraId="69E5D771" w14:textId="72FD6622">
                  <w:pPr>
                    <w:ind w:left="0"/>
                    <w:rPr>
                      <w:rFonts w:eastAsia="Tahoma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 display detail of selected request includes:</w:t>
                  </w:r>
                </w:p>
                <w:p w:rsidRPr="001A1F29" w:rsidR="5A11A838" w:rsidP="71D65FC7" w:rsidRDefault="7D4AA377" w14:paraId="06C403E5" w14:textId="1115F725">
                  <w:pPr>
                    <w:ind w:left="0"/>
                    <w:rPr>
                      <w:rFonts w:eastAsia="Tahoma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  - List of items: table</w:t>
                  </w:r>
                </w:p>
                <w:p w:rsidRPr="001A1F29" w:rsidR="5A11A838" w:rsidP="71D65FC7" w:rsidRDefault="7D4AA377" w14:paraId="1465E5A1" w14:textId="4CC7CA4C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    + Product Name</w:t>
                  </w:r>
                </w:p>
                <w:p w:rsidRPr="001A1F29" w:rsidR="5A11A838" w:rsidP="71D65FC7" w:rsidRDefault="7D4AA377" w14:paraId="65D0E19C" w14:textId="3F61C419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    + Quantity</w:t>
                  </w:r>
                </w:p>
                <w:p w:rsidRPr="001A1F29" w:rsidR="5A11A838" w:rsidP="71D65FC7" w:rsidRDefault="7D4AA377" w14:paraId="6DF202F8" w14:textId="56CDA126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    + Price</w:t>
                  </w:r>
                </w:p>
                <w:p w:rsidRPr="001A1F29" w:rsidR="5A11A838" w:rsidP="71D65FC7" w:rsidRDefault="7D4AA377" w14:paraId="2770E014" w14:textId="435D9F2C">
                  <w:pPr>
                    <w:ind w:left="0"/>
                    <w:rPr>
                      <w:rFonts w:eastAsia="Tahoma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  - List of receivers: table</w:t>
                  </w:r>
                </w:p>
                <w:p w:rsidRPr="001A1F29" w:rsidR="5A11A838" w:rsidP="71D65FC7" w:rsidRDefault="7D4AA377" w14:paraId="0E560A5B" w14:textId="4FB74444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    + Receiver name</w:t>
                  </w:r>
                </w:p>
                <w:p w:rsidRPr="001A1F29" w:rsidR="5A11A838" w:rsidP="71D65FC7" w:rsidRDefault="7D4AA377" w14:paraId="28047067" w14:textId="5888A37F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    + Address</w:t>
                  </w:r>
                </w:p>
                <w:p w:rsidRPr="001A1F29" w:rsidR="5A11A838" w:rsidP="71D65FC7" w:rsidRDefault="7D4AA377" w14:paraId="12284D47" w14:textId="1A094A00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    + Phone number (optional)</w:t>
                  </w:r>
                </w:p>
                <w:p w:rsidRPr="001A1F29" w:rsidR="5A11A838" w:rsidP="71D65FC7" w:rsidRDefault="7D4AA377" w14:paraId="57DD171E" w14:textId="7B001FC5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  - Purpose</w:t>
                  </w:r>
                </w:p>
                <w:p w:rsidRPr="001A1F29" w:rsidR="5A11A838" w:rsidP="71D65FC7" w:rsidRDefault="7D4AA377" w14:paraId="41CBACB4" w14:textId="3EB198E9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  - Notes/ Other information</w:t>
                  </w:r>
                </w:p>
              </w:tc>
            </w:tr>
          </w:tbl>
          <w:p w:rsidRPr="001A1F29" w:rsidR="00627663" w:rsidP="5A11A838" w:rsidRDefault="00627663" w14:paraId="2EC0B8BE" w14:textId="77777777">
            <w:pPr>
              <w:ind w:left="0"/>
              <w:rPr>
                <w:rFonts w:eastAsia="Tahoma"/>
              </w:rPr>
            </w:pPr>
          </w:p>
          <w:p w:rsidRPr="001A1F29" w:rsidR="00627663" w:rsidP="004D7C4B" w:rsidRDefault="00627663" w14:paraId="21E14418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Alternative Scenario: </w:t>
            </w:r>
          </w:p>
          <w:p w:rsidRPr="001A1F29" w:rsidR="00627663" w:rsidP="004D7C4B" w:rsidRDefault="00627663" w14:paraId="5AB217E7" w14:textId="4DE02E13">
            <w:pPr>
              <w:rPr>
                <w:rFonts w:eastAsia="Tahoma" w:cs="Tahoma"/>
                <w:i/>
              </w:rPr>
            </w:pPr>
            <w:r w:rsidRPr="001A1F29">
              <w:rPr>
                <w:rFonts w:eastAsia="Tahoma"/>
              </w:rPr>
              <w:t xml:space="preserve">        </w:t>
            </w:r>
            <w:r w:rsidRPr="001A1F29">
              <w:rPr>
                <w:rFonts w:eastAsia="Tahoma" w:cs="Tahoma"/>
                <w:i/>
              </w:rPr>
              <w:t xml:space="preserve"> N/A</w:t>
            </w:r>
          </w:p>
          <w:p w:rsidRPr="001A1F29" w:rsidR="00627663" w:rsidP="004D7C4B" w:rsidRDefault="00627663" w14:paraId="1FC8B9C3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Exceptions:</w:t>
            </w:r>
          </w:p>
          <w:p w:rsidRPr="001A1F29" w:rsidR="00627663" w:rsidP="004D7C4B" w:rsidRDefault="7D4AA377" w14:paraId="6E7D225B" w14:textId="13408A65">
            <w:pPr>
              <w:rPr>
                <w:rFonts w:eastAsia="Tahoma"/>
                <w:b/>
              </w:rPr>
            </w:pPr>
            <w:r w:rsidRPr="71D65FC7">
              <w:rPr>
                <w:rFonts w:eastAsia="Tahoma"/>
              </w:rPr>
              <w:t xml:space="preserve">        </w:t>
            </w:r>
            <w:r w:rsidRPr="71D65FC7">
              <w:rPr>
                <w:rFonts w:eastAsia="Tahoma" w:cs="Tahoma"/>
                <w:i/>
              </w:rPr>
              <w:t>N/A</w:t>
            </w:r>
          </w:p>
          <w:p w:rsidRPr="001A1F29" w:rsidR="00627663" w:rsidP="004D7C4B" w:rsidRDefault="7D4AA377" w14:paraId="3C454D51" w14:textId="78C3D0BC">
            <w:pPr>
              <w:rPr>
                <w:rFonts w:eastAsia="Tahoma"/>
                <w:b/>
              </w:rPr>
            </w:pPr>
            <w:r w:rsidRPr="71D65FC7">
              <w:rPr>
                <w:rFonts w:eastAsia="Tahoma"/>
                <w:b/>
              </w:rPr>
              <w:t xml:space="preserve">Relationships: </w:t>
            </w:r>
            <w:r w:rsidRPr="71D65FC7">
              <w:rPr>
                <w:rFonts w:eastAsia="Tahoma"/>
              </w:rPr>
              <w:t>extended by Deny Leader’s Request, extended by Accept Leader’s Request</w:t>
            </w:r>
          </w:p>
          <w:p w:rsidRPr="001A1F29" w:rsidR="00627663" w:rsidP="004D7C4B" w:rsidRDefault="00627663" w14:paraId="37D6AE4B" w14:textId="772C70F2">
            <w:pPr>
              <w:rPr>
                <w:rFonts w:eastAsia="Tahoma" w:cs="Tahoma"/>
                <w:b/>
              </w:rPr>
            </w:pPr>
            <w:r w:rsidRPr="71D65FC7">
              <w:rPr>
                <w:rFonts w:eastAsia="Tahoma" w:cs="Tahoma"/>
                <w:b/>
              </w:rPr>
              <w:t>Business Rules:</w:t>
            </w:r>
          </w:p>
          <w:p w:rsidRPr="001A1F29" w:rsidR="00627663" w:rsidP="5A11A838" w:rsidRDefault="00627663" w14:paraId="735933B2" w14:textId="6A8C6CF5">
            <w:pPr>
              <w:spacing w:line="259" w:lineRule="auto"/>
              <w:rPr>
                <w:rFonts w:eastAsia="Tahoma" w:cs="Tahoma"/>
                <w:i/>
              </w:rPr>
            </w:pPr>
            <w:r w:rsidRPr="001A1F29">
              <w:rPr>
                <w:rFonts w:eastAsia="Tahoma"/>
              </w:rPr>
              <w:t xml:space="preserve">      </w:t>
            </w:r>
            <w:r w:rsidRPr="001A1F29">
              <w:rPr>
                <w:rFonts w:eastAsia="Tahoma" w:cs="Tahoma"/>
                <w:i/>
              </w:rPr>
              <w:t xml:space="preserve">  N/A</w:t>
            </w:r>
          </w:p>
        </w:tc>
      </w:tr>
    </w:tbl>
    <w:p w:rsidRPr="001A1F29" w:rsidR="003A0570" w:rsidP="004D7C4B" w:rsidRDefault="003A0570" w14:paraId="5F0665F6" w14:textId="77777777">
      <w:pPr>
        <w:rPr>
          <w:rFonts w:eastAsia="Tahoma"/>
        </w:rPr>
      </w:pPr>
    </w:p>
    <w:p w:rsidRPr="001A1F29" w:rsidR="00627663" w:rsidP="004D7C4B" w:rsidRDefault="5971CE1D" w14:paraId="14D351EB" w14:textId="445359F9">
      <w:pPr>
        <w:pStyle w:val="Heading2"/>
      </w:pPr>
      <w:r>
        <w:t>Use Case Deny Leader’s Request</w:t>
      </w:r>
    </w:p>
    <w:p w:rsidRPr="001A1F29" w:rsidR="00627663" w:rsidP="004D7C4B" w:rsidRDefault="00627663" w14:paraId="67B20757" w14:textId="49FB2B52">
      <w:pPr>
        <w:rPr>
          <w:rFonts w:eastAsia="Tahoma"/>
        </w:rPr>
      </w:pPr>
      <w:r>
        <w:drawing>
          <wp:inline wp14:editId="050FCB56" wp14:anchorId="4F2CD23A">
            <wp:extent cx="5715000" cy="1866900"/>
            <wp:effectExtent l="0" t="0" r="0" b="0"/>
            <wp:docPr id="436301180" name="Picture 43630118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36301180"/>
                    <pic:cNvPicPr/>
                  </pic:nvPicPr>
                  <pic:blipFill>
                    <a:blip r:embed="R43bdee5f57494c0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98"/>
        <w:gridCol w:w="2449"/>
        <w:gridCol w:w="1158"/>
        <w:gridCol w:w="756"/>
        <w:gridCol w:w="2129"/>
      </w:tblGrid>
      <w:tr w:rsidRPr="001A1F29" w:rsidR="00627663" w:rsidTr="6734950C" w14:paraId="7359D865" w14:textId="77777777">
        <w:tc>
          <w:tcPr>
            <w:tcW w:w="5000" w:type="pct"/>
            <w:gridSpan w:val="5"/>
            <w:shd w:val="clear" w:color="auto" w:fill="F3F3F3"/>
          </w:tcPr>
          <w:p w:rsidRPr="001A1F29" w:rsidR="00627663" w:rsidP="004D7C4B" w:rsidRDefault="00627663" w14:paraId="33D0939C" w14:textId="77777777">
            <w:pPr>
              <w:rPr>
                <w:rFonts w:eastAsia="Tahoma"/>
              </w:rPr>
            </w:pPr>
          </w:p>
          <w:p w:rsidRPr="001A1F29" w:rsidR="00627663" w:rsidP="004D7C4B" w:rsidRDefault="00627663" w14:paraId="63BB9CF0" w14:textId="011CFF3D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 CASE-</w:t>
            </w:r>
            <w:r w:rsidRPr="001A1F29" w:rsidR="4278A9AF">
              <w:rPr>
                <w:rFonts w:eastAsia="Tahoma" w:cs="Tahoma"/>
                <w:b/>
              </w:rPr>
              <w:t>21</w:t>
            </w:r>
            <w:r w:rsidRPr="001A1F29">
              <w:rPr>
                <w:rFonts w:eastAsia="Tahoma" w:cs="Tahoma"/>
                <w:b/>
              </w:rPr>
              <w:t xml:space="preserve"> SPECIFICATION</w:t>
            </w:r>
          </w:p>
          <w:p w:rsidRPr="001A1F29" w:rsidR="00627663" w:rsidP="004D7C4B" w:rsidRDefault="00627663" w14:paraId="2F809827" w14:textId="77777777">
            <w:pPr>
              <w:rPr>
                <w:rFonts w:eastAsia="Tahoma"/>
              </w:rPr>
            </w:pPr>
          </w:p>
        </w:tc>
      </w:tr>
      <w:tr w:rsidRPr="001A1F29" w:rsidR="00627663" w:rsidTr="6734950C" w14:paraId="4C3BF60C" w14:textId="77777777">
        <w:tc>
          <w:tcPr>
            <w:tcW w:w="1391" w:type="pct"/>
            <w:shd w:val="clear" w:color="auto" w:fill="F3F3F3"/>
            <w:hideMark/>
          </w:tcPr>
          <w:p w:rsidRPr="001A1F29" w:rsidR="00627663" w:rsidP="004D7C4B" w:rsidRDefault="00627663" w14:paraId="58CF9ECA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No.</w:t>
            </w:r>
          </w:p>
        </w:tc>
        <w:tc>
          <w:tcPr>
            <w:tcW w:w="1364" w:type="pct"/>
            <w:hideMark/>
          </w:tcPr>
          <w:p w:rsidRPr="001A1F29" w:rsidR="00627663" w:rsidP="004D7C4B" w:rsidRDefault="4278A9AF" w14:paraId="300B8E37" w14:textId="34FCB2A0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UC021</w:t>
            </w:r>
          </w:p>
        </w:tc>
        <w:tc>
          <w:tcPr>
            <w:tcW w:w="1059" w:type="pct"/>
            <w:gridSpan w:val="2"/>
            <w:shd w:val="clear" w:color="auto" w:fill="F3F3F3"/>
            <w:hideMark/>
          </w:tcPr>
          <w:p w:rsidRPr="001A1F29" w:rsidR="00627663" w:rsidP="004D7C4B" w:rsidRDefault="00627663" w14:paraId="465B9DDC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Version</w:t>
            </w:r>
          </w:p>
        </w:tc>
        <w:tc>
          <w:tcPr>
            <w:tcW w:w="1186" w:type="pct"/>
            <w:hideMark/>
          </w:tcPr>
          <w:p w:rsidRPr="001A1F29" w:rsidR="00627663" w:rsidP="004D7C4B" w:rsidRDefault="00627663" w14:paraId="43C3DE82" w14:textId="5FCFC9CD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627663" w:rsidTr="6734950C" w14:paraId="0D886D5A" w14:textId="77777777">
        <w:tc>
          <w:tcPr>
            <w:tcW w:w="1391" w:type="pct"/>
            <w:shd w:val="clear" w:color="auto" w:fill="F3F3F3"/>
            <w:hideMark/>
          </w:tcPr>
          <w:p w:rsidRPr="001A1F29" w:rsidR="00627663" w:rsidP="004D7C4B" w:rsidRDefault="00627663" w14:paraId="335AF583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Name</w:t>
            </w:r>
          </w:p>
        </w:tc>
        <w:tc>
          <w:tcPr>
            <w:tcW w:w="3609" w:type="pct"/>
            <w:gridSpan w:val="4"/>
            <w:hideMark/>
          </w:tcPr>
          <w:p w:rsidRPr="001A1F29" w:rsidR="00627663" w:rsidP="4278A9AF" w:rsidRDefault="4278A9AF" w14:paraId="4389838C" w14:textId="32CA8EAB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Deny Leader’s Request</w:t>
            </w:r>
          </w:p>
        </w:tc>
      </w:tr>
      <w:tr w:rsidRPr="001A1F29" w:rsidR="00627663" w:rsidTr="6734950C" w14:paraId="1F13128F" w14:textId="77777777">
        <w:tc>
          <w:tcPr>
            <w:tcW w:w="1391" w:type="pct"/>
            <w:shd w:val="clear" w:color="auto" w:fill="F3F3F3"/>
            <w:hideMark/>
          </w:tcPr>
          <w:p w:rsidRPr="001A1F29" w:rsidR="00627663" w:rsidP="004D7C4B" w:rsidRDefault="00627663" w14:paraId="45D7C0DB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hideMark/>
          </w:tcPr>
          <w:p w:rsidRPr="001A1F29" w:rsidR="00627663" w:rsidP="4278A9AF" w:rsidRDefault="4278A9AF" w14:paraId="010E5D04" w14:textId="51C3C377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Vu Thi Thuy Linh</w:t>
            </w:r>
          </w:p>
        </w:tc>
      </w:tr>
      <w:tr w:rsidRPr="001A1F29" w:rsidR="00627663" w:rsidTr="6734950C" w14:paraId="4510E979" w14:textId="77777777">
        <w:tc>
          <w:tcPr>
            <w:tcW w:w="1391" w:type="pct"/>
            <w:shd w:val="clear" w:color="auto" w:fill="F3F3F3"/>
            <w:hideMark/>
          </w:tcPr>
          <w:p w:rsidRPr="001A1F29" w:rsidR="00627663" w:rsidP="004D7C4B" w:rsidRDefault="00627663" w14:paraId="39BBC2F4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Date</w:t>
            </w:r>
          </w:p>
        </w:tc>
        <w:tc>
          <w:tcPr>
            <w:tcW w:w="1364" w:type="pct"/>
            <w:hideMark/>
          </w:tcPr>
          <w:p w:rsidRPr="001A1F29" w:rsidR="00627663" w:rsidP="004D7C4B" w:rsidRDefault="4278A9AF" w14:paraId="7332E929" w14:textId="1E68F73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03/02</w:t>
            </w:r>
            <w:r w:rsidRPr="001A1F29" w:rsidR="00627663">
              <w:rPr>
                <w:rFonts w:eastAsia="Tahoma"/>
              </w:rPr>
              <w:t>/2021</w:t>
            </w:r>
          </w:p>
        </w:tc>
        <w:tc>
          <w:tcPr>
            <w:tcW w:w="637" w:type="pct"/>
            <w:shd w:val="clear" w:color="auto" w:fill="F3F3F3"/>
            <w:hideMark/>
          </w:tcPr>
          <w:p w:rsidRPr="001A1F29" w:rsidR="00627663" w:rsidP="004D7C4B" w:rsidRDefault="00627663" w14:paraId="0327BC3D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Priority</w:t>
            </w:r>
          </w:p>
        </w:tc>
        <w:tc>
          <w:tcPr>
            <w:tcW w:w="1608" w:type="pct"/>
            <w:gridSpan w:val="2"/>
            <w:hideMark/>
          </w:tcPr>
          <w:p w:rsidRPr="001A1F29" w:rsidR="00627663" w:rsidP="004D7C4B" w:rsidRDefault="00627663" w14:paraId="266D2AD5" w14:textId="376404CC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No</w:t>
            </w:r>
            <w:r w:rsidRPr="001A1F29" w:rsidR="00D5277F">
              <w:rPr>
                <w:rFonts w:eastAsia="Tahoma"/>
              </w:rPr>
              <w:t>r</w:t>
            </w:r>
            <w:r w:rsidRPr="001A1F29">
              <w:rPr>
                <w:rFonts w:eastAsia="Tahoma"/>
              </w:rPr>
              <w:t>mal</w:t>
            </w:r>
          </w:p>
        </w:tc>
      </w:tr>
      <w:tr w:rsidRPr="001A1F29" w:rsidR="00627663" w:rsidTr="6734950C" w14:paraId="3D195AB7" w14:textId="77777777">
        <w:tc>
          <w:tcPr>
            <w:tcW w:w="5000" w:type="pct"/>
            <w:gridSpan w:val="5"/>
            <w:shd w:val="clear" w:color="auto" w:fill="FFFFFF" w:themeFill="background1"/>
            <w:hideMark/>
          </w:tcPr>
          <w:p w:rsidRPr="001A1F29" w:rsidR="00627663" w:rsidP="004D7C4B" w:rsidRDefault="00627663" w14:paraId="34D9AB5D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Actor:</w:t>
            </w:r>
          </w:p>
          <w:p w:rsidRPr="001A1F29" w:rsidR="00627663" w:rsidP="00AD31D6" w:rsidRDefault="4B1A593F" w14:paraId="1D8FD18C" w14:textId="40430ED9">
            <w:pPr>
              <w:ind w:left="720"/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Supervisor</w:t>
            </w:r>
          </w:p>
          <w:p w:rsidRPr="001A1F29" w:rsidR="00627663" w:rsidP="004D7C4B" w:rsidRDefault="00627663" w14:paraId="3166BBA1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Summary:</w:t>
            </w:r>
          </w:p>
          <w:p w:rsidR="149893E7" w:rsidP="004D7C4B" w:rsidRDefault="149893E7" w14:paraId="11BE6476" w14:textId="5F9C52B6">
            <w:pPr>
              <w:rPr>
                <w:rFonts w:eastAsia="Tahoma"/>
              </w:rPr>
            </w:pPr>
            <w:r w:rsidRPr="149893E7">
              <w:rPr>
                <w:rFonts w:eastAsia="Tahoma"/>
              </w:rPr>
              <w:t xml:space="preserve">           This use case allows supervisor to deny leader’s request.</w:t>
            </w:r>
          </w:p>
          <w:p w:rsidRPr="001A1F29" w:rsidR="00627663" w:rsidP="004D7C4B" w:rsidRDefault="00627663" w14:paraId="54A9E772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Goal:</w:t>
            </w:r>
          </w:p>
          <w:p w:rsidR="149893E7" w:rsidP="149893E7" w:rsidRDefault="149893E7" w14:paraId="7E0D7DCF" w14:textId="3F63B23C">
            <w:pPr>
              <w:spacing w:line="259" w:lineRule="auto"/>
            </w:pPr>
            <w:r w:rsidRPr="149893E7">
              <w:rPr>
                <w:rFonts w:eastAsia="Tahoma"/>
              </w:rPr>
              <w:t xml:space="preserve">            Supervisor can deny leader’s request.</w:t>
            </w:r>
          </w:p>
          <w:p w:rsidR="00627663" w:rsidP="004D7C4B" w:rsidRDefault="00627663" w14:paraId="5DC2E644" w14:textId="77777777">
            <w:pPr>
              <w:rPr>
                <w:rFonts w:eastAsia="Tahoma" w:cs="Tahoma"/>
                <w:b/>
                <w:u w:val="single"/>
              </w:rPr>
            </w:pPr>
            <w:r w:rsidRPr="149893E7">
              <w:rPr>
                <w:rFonts w:eastAsia="Tahoma" w:cs="Tahoma"/>
                <w:b/>
                <w:u w:val="single"/>
              </w:rPr>
              <w:t>Triggers</w:t>
            </w:r>
          </w:p>
          <w:p w:rsidR="149893E7" w:rsidP="004D7C4B" w:rsidRDefault="149893E7" w14:paraId="1CC53E65" w14:textId="5B4B67C4">
            <w:pPr>
              <w:rPr>
                <w:rFonts w:eastAsia="Tahoma"/>
              </w:rPr>
            </w:pPr>
            <w:r w:rsidRPr="149893E7">
              <w:rPr>
                <w:rFonts w:eastAsia="Tahoma"/>
              </w:rPr>
              <w:t xml:space="preserve">            Supervisor touches “deny leader’s request” button.</w:t>
            </w:r>
          </w:p>
          <w:p w:rsidRPr="001A1F29" w:rsidR="00627663" w:rsidP="004D7C4B" w:rsidRDefault="00627663" w14:paraId="50AB9637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Preconditions:</w:t>
            </w:r>
          </w:p>
          <w:p w:rsidRPr="001A1F29" w:rsidR="6734950C" w:rsidP="004D7C4B" w:rsidRDefault="6734950C" w14:paraId="1C8A75A5" w14:textId="09AEFC4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PRE-1. User’s identity has been authenticated</w:t>
            </w:r>
          </w:p>
          <w:p w:rsidRPr="001A1F29" w:rsidR="6734950C" w:rsidP="004D7C4B" w:rsidRDefault="6734950C" w14:paraId="675C24AE" w14:textId="0CEBCBAD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PRE-2. User is authorized to Supervisor role</w:t>
            </w:r>
          </w:p>
          <w:p w:rsidRPr="001A1F29" w:rsidR="00627663" w:rsidP="004D7C4B" w:rsidRDefault="6734950C" w14:paraId="01EFE861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Post Conditions:</w:t>
            </w:r>
          </w:p>
          <w:p w:rsidRPr="001A1F29" w:rsidR="6734950C" w:rsidP="004D7C4B" w:rsidRDefault="6734950C" w14:paraId="07A84C64" w14:textId="33E8D5AD">
            <w:pPr>
              <w:rPr>
                <w:rFonts w:eastAsia="Tahoma"/>
                <w:b/>
              </w:rPr>
            </w:pPr>
            <w:r w:rsidRPr="001A1F29">
              <w:rPr>
                <w:rFonts w:eastAsia="Tahoma"/>
                <w:b/>
              </w:rPr>
              <w:t xml:space="preserve">          </w:t>
            </w:r>
            <w:r w:rsidRPr="001A1F29">
              <w:rPr>
                <w:rFonts w:eastAsia="Tahoma"/>
              </w:rPr>
              <w:t>POST-1. Notify to leader sending the request that the request has been denied.</w:t>
            </w:r>
          </w:p>
          <w:p w:rsidRPr="001A1F29" w:rsidR="00627663" w:rsidP="004D7C4B" w:rsidRDefault="00627663" w14:paraId="1DFFDFE0" w14:textId="36E4A699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Ind w:w="180" w:type="dxa"/>
              <w:tblLook w:val="04A0" w:firstRow="1" w:lastRow="0" w:firstColumn="1" w:lastColumn="0" w:noHBand="0" w:noVBand="1"/>
            </w:tblPr>
            <w:tblGrid>
              <w:gridCol w:w="4283"/>
              <w:gridCol w:w="4287"/>
            </w:tblGrid>
            <w:tr w:rsidRPr="001A1F29" w:rsidR="6734950C" w:rsidTr="6734950C" w14:paraId="08036204" w14:textId="77777777">
              <w:tc>
                <w:tcPr>
                  <w:tcW w:w="4286" w:type="dxa"/>
                </w:tcPr>
                <w:p w:rsidRPr="001A1F29" w:rsidR="6734950C" w:rsidP="6734950C" w:rsidRDefault="6734950C" w14:paraId="16B0CC8B" w14:textId="6A980A68">
                  <w:pPr>
                    <w:spacing w:line="259" w:lineRule="auto"/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>Supervisor</w:t>
                  </w:r>
                </w:p>
              </w:tc>
              <w:tc>
                <w:tcPr>
                  <w:tcW w:w="4290" w:type="dxa"/>
                </w:tcPr>
                <w:p w:rsidRPr="001A1F29" w:rsidR="6734950C" w:rsidP="6734950C" w:rsidRDefault="6734950C" w14:paraId="17E8FD70" w14:textId="77777777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Pr="001A1F29" w:rsidR="6734950C" w:rsidTr="6734950C" w14:paraId="5C289097" w14:textId="77777777">
              <w:tc>
                <w:tcPr>
                  <w:tcW w:w="4286" w:type="dxa"/>
                </w:tcPr>
                <w:p w:rsidRPr="001A1F29" w:rsidR="6734950C" w:rsidP="004D7C4B" w:rsidRDefault="6734950C" w14:paraId="7AB72E04" w14:textId="4F1317CE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>Supervisor chooses a request detail</w:t>
                  </w:r>
                  <w:r w:rsidRPr="149893E7" w:rsidR="149893E7">
                    <w:rPr>
                      <w:rFonts w:eastAsia="Tahoma" w:cs="Tahoma"/>
                      <w:sz w:val="20"/>
                      <w:szCs w:val="20"/>
                    </w:rPr>
                    <w:t xml:space="preserve"> </w:t>
                  </w:r>
                  <w:r w:rsidRPr="149893E7" w:rsidR="149893E7">
                    <w:rPr>
                      <w:rFonts w:eastAsia="Tahoma" w:cs="Tahoma"/>
                      <w:color w:val="202124"/>
                      <w:sz w:val="20"/>
                      <w:szCs w:val="20"/>
                      <w:lang w:val="en"/>
                    </w:rPr>
                    <w:t xml:space="preserve"> of leader</w:t>
                  </w:r>
                </w:p>
              </w:tc>
              <w:tc>
                <w:tcPr>
                  <w:tcW w:w="4290" w:type="dxa"/>
                </w:tcPr>
                <w:p w:rsidRPr="001A1F29" w:rsidR="6734950C" w:rsidP="6734950C" w:rsidRDefault="149893E7" w14:paraId="2C899B48" w14:textId="70432380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 xml:space="preserve">   System shows content of request</w:t>
                  </w:r>
                </w:p>
              </w:tc>
            </w:tr>
            <w:tr w:rsidRPr="001A1F29" w:rsidR="6734950C" w:rsidTr="6734950C" w14:paraId="4C36C9FC" w14:textId="77777777">
              <w:tc>
                <w:tcPr>
                  <w:tcW w:w="4286" w:type="dxa"/>
                </w:tcPr>
                <w:p w:rsidRPr="001A1F29" w:rsidR="6734950C" w:rsidP="004D7C4B" w:rsidRDefault="6734950C" w14:paraId="3B2C0FC8" w14:textId="463DEF99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eastAsia="Tahoma" w:cs="Tahoma"/>
                      <w:sz w:val="20"/>
                      <w:szCs w:val="20"/>
                    </w:rPr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 xml:space="preserve">Supervisor choose to deny request </w:t>
                  </w:r>
                </w:p>
              </w:tc>
              <w:tc>
                <w:tcPr>
                  <w:tcW w:w="4290" w:type="dxa"/>
                </w:tcPr>
                <w:p w:rsidRPr="001A1F29" w:rsidR="6734950C" w:rsidP="004D7C4B" w:rsidRDefault="149893E7" w14:paraId="31B80167" w14:textId="26CAA7F8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 xml:space="preserve">System notifies </w:t>
                  </w:r>
                  <w:r w:rsidRPr="149893E7">
                    <w:rPr>
                      <w:rFonts w:eastAsia="Tahoma" w:cs="Tahoma"/>
                      <w:color w:val="202124"/>
                      <w:sz w:val="20"/>
                      <w:szCs w:val="20"/>
                      <w:lang w:val="en"/>
                    </w:rPr>
                    <w:t>to the leader sending the request that the request has been denied</w:t>
                  </w:r>
                </w:p>
              </w:tc>
            </w:tr>
          </w:tbl>
          <w:p w:rsidRPr="001A1F29" w:rsidR="00627663" w:rsidP="6734950C" w:rsidRDefault="6734950C" w14:paraId="6C9412E1" w14:textId="35460F6D">
            <w:pPr>
              <w:ind w:left="0"/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   Alternative Scenario: </w:t>
            </w:r>
          </w:p>
          <w:p w:rsidRPr="001A1F29" w:rsidR="00627663" w:rsidP="004D7C4B" w:rsidRDefault="00627663" w14:paraId="07A54551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N/A</w:t>
            </w:r>
          </w:p>
          <w:p w:rsidRPr="001A1F29" w:rsidR="00627663" w:rsidP="004D7C4B" w:rsidRDefault="00627663" w14:paraId="6A60E667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Exceptions:</w:t>
            </w:r>
          </w:p>
          <w:p w:rsidRPr="001A1F29" w:rsidR="00627663" w:rsidP="004D7C4B" w:rsidRDefault="149893E7" w14:paraId="1B90089A" w14:textId="416115FC">
            <w:pPr>
              <w:rPr>
                <w:rFonts w:eastAsia="Tahoma"/>
                <w:b/>
              </w:rPr>
            </w:pPr>
            <w:r w:rsidRPr="149893E7">
              <w:rPr>
                <w:rFonts w:eastAsia="Tahoma"/>
              </w:rPr>
              <w:t xml:space="preserve">          N/A</w:t>
            </w:r>
          </w:p>
          <w:p w:rsidRPr="001A1F29" w:rsidR="00627663" w:rsidP="004D7C4B" w:rsidRDefault="6734950C" w14:paraId="51F8E66E" w14:textId="1358CA6A">
            <w:pPr>
              <w:rPr>
                <w:rFonts w:eastAsia="Tahoma" w:cs="Tahoma"/>
                <w:b/>
              </w:rPr>
            </w:pPr>
            <w:r w:rsidRPr="0879B313">
              <w:rPr>
                <w:rFonts w:eastAsia="Tahoma" w:cs="Tahoma"/>
                <w:b/>
              </w:rPr>
              <w:t xml:space="preserve">Relationships: </w:t>
            </w:r>
          </w:p>
          <w:p w:rsidRPr="001A1F29" w:rsidR="00627663" w:rsidP="004D7C4B" w:rsidRDefault="6734950C" w14:paraId="54ACF70E" w14:textId="732A088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</w:t>
            </w:r>
            <w:r w:rsidRPr="149893E7" w:rsidR="149893E7">
              <w:rPr>
                <w:rFonts w:eastAsia="Tahoma"/>
              </w:rPr>
              <w:t xml:space="preserve">Extend for </w:t>
            </w:r>
            <w:r w:rsidRPr="001A1F29">
              <w:rPr>
                <w:rFonts w:eastAsia="Tahoma"/>
              </w:rPr>
              <w:t>View Request from Leader’s Detail</w:t>
            </w:r>
            <w:r w:rsidR="00627663">
              <w:tab/>
            </w:r>
          </w:p>
          <w:p w:rsidRPr="001A1F29" w:rsidR="00627663" w:rsidP="004D7C4B" w:rsidRDefault="00627663" w14:paraId="0A8EBFE9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Business Rules:</w:t>
            </w:r>
          </w:p>
          <w:p w:rsidRPr="001A1F29" w:rsidR="00627663" w:rsidP="004D7C4B" w:rsidRDefault="6734950C" w14:paraId="21650FBC" w14:textId="73634AA9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N/A</w:t>
            </w:r>
          </w:p>
        </w:tc>
      </w:tr>
    </w:tbl>
    <w:p w:rsidRPr="001A1F29" w:rsidR="6AB6FBCE" w:rsidP="004D7C4B" w:rsidRDefault="6AB6FBCE" w14:paraId="52E83C69" w14:textId="45D7BD2B"/>
    <w:p w:rsidRPr="001A1F29" w:rsidR="003A0570" w:rsidP="004D7C4B" w:rsidRDefault="003A0570" w14:paraId="13C109C0" w14:textId="77777777">
      <w:pPr>
        <w:rPr>
          <w:rFonts w:eastAsia="Tahoma"/>
        </w:rPr>
      </w:pPr>
    </w:p>
    <w:p w:rsidRPr="001A1F29" w:rsidR="003A0570" w:rsidP="004D7C4B" w:rsidRDefault="003A0570" w14:paraId="7B3DD547" w14:textId="77777777">
      <w:pPr>
        <w:rPr>
          <w:rFonts w:eastAsia="Tahoma"/>
        </w:rPr>
      </w:pPr>
    </w:p>
    <w:p w:rsidRPr="001A1F29" w:rsidR="003A0570" w:rsidP="004D7C4B" w:rsidRDefault="003A0570" w14:paraId="46BD7F5B" w14:textId="77777777">
      <w:pPr>
        <w:rPr>
          <w:rFonts w:eastAsia="Tahoma"/>
        </w:rPr>
      </w:pPr>
    </w:p>
    <w:p w:rsidRPr="001A1F29" w:rsidR="003A0570" w:rsidP="004D7C4B" w:rsidRDefault="003A0570" w14:paraId="1554A5A2" w14:textId="77777777">
      <w:pPr>
        <w:rPr>
          <w:rFonts w:eastAsia="Tahoma"/>
        </w:rPr>
      </w:pPr>
    </w:p>
    <w:p w:rsidRPr="001A1F29" w:rsidR="003A0570" w:rsidP="004D7C4B" w:rsidRDefault="003A0570" w14:paraId="4FDBE54E" w14:textId="77777777">
      <w:pPr>
        <w:rPr>
          <w:rFonts w:eastAsia="Tahoma"/>
        </w:rPr>
      </w:pPr>
    </w:p>
    <w:p w:rsidRPr="001A1F29" w:rsidR="003A0570" w:rsidP="004D7C4B" w:rsidRDefault="003A0570" w14:paraId="7D4B895D" w14:textId="77777777">
      <w:pPr>
        <w:rPr>
          <w:rFonts w:eastAsia="Tahoma"/>
        </w:rPr>
      </w:pPr>
    </w:p>
    <w:p w:rsidRPr="001A1F29" w:rsidR="003A0570" w:rsidP="004D7C4B" w:rsidRDefault="003A0570" w14:paraId="4C81FB55" w14:textId="77777777">
      <w:pPr>
        <w:rPr>
          <w:rFonts w:eastAsia="Tahoma"/>
        </w:rPr>
      </w:pPr>
    </w:p>
    <w:p w:rsidRPr="001A1F29" w:rsidR="003A0570" w:rsidP="004D7C4B" w:rsidRDefault="003A0570" w14:paraId="0DFDCB0B" w14:textId="77777777">
      <w:pPr>
        <w:rPr>
          <w:rFonts w:eastAsia="Tahoma"/>
        </w:rPr>
      </w:pPr>
    </w:p>
    <w:p w:rsidRPr="001A1F29" w:rsidR="003A0570" w:rsidP="004D7C4B" w:rsidRDefault="003A0570" w14:paraId="6255389E" w14:textId="77777777">
      <w:pPr>
        <w:rPr>
          <w:rFonts w:eastAsia="Tahoma"/>
        </w:rPr>
      </w:pPr>
    </w:p>
    <w:p w:rsidRPr="001A1F29" w:rsidR="003A0570" w:rsidP="004D7C4B" w:rsidRDefault="003A0570" w14:paraId="4BC84BC5" w14:textId="77777777">
      <w:pPr>
        <w:rPr>
          <w:rFonts w:eastAsia="Tahoma"/>
        </w:rPr>
      </w:pPr>
    </w:p>
    <w:p w:rsidRPr="001A1F29" w:rsidR="003A0570" w:rsidP="004D7C4B" w:rsidRDefault="003A0570" w14:paraId="190BC425" w14:textId="77777777">
      <w:pPr>
        <w:rPr>
          <w:rFonts w:eastAsia="Tahoma"/>
        </w:rPr>
      </w:pPr>
    </w:p>
    <w:p w:rsidRPr="001A1F29" w:rsidR="003A0570" w:rsidP="004D7C4B" w:rsidRDefault="003A0570" w14:paraId="3D6B223B" w14:textId="77777777">
      <w:pPr>
        <w:rPr>
          <w:rFonts w:eastAsia="Tahoma"/>
        </w:rPr>
      </w:pPr>
    </w:p>
    <w:p w:rsidRPr="001A1F29" w:rsidR="00627663" w:rsidP="004D7C4B" w:rsidRDefault="5971CE1D" w14:paraId="64C77AA6" w14:textId="4CAF916E">
      <w:pPr>
        <w:pStyle w:val="Heading2"/>
      </w:pPr>
      <w:r>
        <w:t>Use Case Accept Leader’s Request</w:t>
      </w:r>
    </w:p>
    <w:p w:rsidRPr="001A1F29" w:rsidR="00627663" w:rsidP="004D7C4B" w:rsidRDefault="00627663" w14:paraId="2F21BEF6" w14:textId="48686D0C">
      <w:pPr>
        <w:rPr>
          <w:rFonts w:eastAsia="Tahoma"/>
        </w:rPr>
      </w:pPr>
      <w:r>
        <w:drawing>
          <wp:inline wp14:editId="56BEAF85" wp14:anchorId="31EE9276">
            <wp:extent cx="5715000" cy="1857375"/>
            <wp:effectExtent l="0" t="0" r="0" b="0"/>
            <wp:docPr id="149530087" name="Picture 14953008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9530087"/>
                    <pic:cNvPicPr/>
                  </pic:nvPicPr>
                  <pic:blipFill>
                    <a:blip r:embed="R8eae8190c3904cc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7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60"/>
        <w:gridCol w:w="2411"/>
        <w:gridCol w:w="1307"/>
        <w:gridCol w:w="719"/>
        <w:gridCol w:w="2277"/>
      </w:tblGrid>
      <w:tr w:rsidRPr="001A1F29" w:rsidR="00627663" w:rsidTr="0F9CCEB1" w14:paraId="5B0CAB7F" w14:textId="77777777">
        <w:tc>
          <w:tcPr>
            <w:tcW w:w="9174" w:type="dxa"/>
            <w:gridSpan w:val="5"/>
            <w:shd w:val="clear" w:color="auto" w:fill="F3F3F3"/>
          </w:tcPr>
          <w:p w:rsidRPr="001A1F29" w:rsidR="00627663" w:rsidP="004D7C4B" w:rsidRDefault="00627663" w14:paraId="3CA7B976" w14:textId="77777777">
            <w:pPr>
              <w:rPr>
                <w:rFonts w:eastAsia="Tahoma"/>
              </w:rPr>
            </w:pPr>
          </w:p>
          <w:p w:rsidRPr="001A1F29" w:rsidR="00627663" w:rsidP="004D7C4B" w:rsidRDefault="00627663" w14:paraId="0982B265" w14:textId="30721505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 CASE-</w:t>
            </w:r>
            <w:r w:rsidRPr="001A1F29" w:rsidR="4278A9AF">
              <w:rPr>
                <w:rFonts w:eastAsia="Tahoma" w:cs="Tahoma"/>
                <w:b/>
              </w:rPr>
              <w:t>22</w:t>
            </w:r>
            <w:r w:rsidRPr="001A1F29">
              <w:rPr>
                <w:rFonts w:eastAsia="Tahoma" w:cs="Tahoma"/>
                <w:b/>
              </w:rPr>
              <w:t xml:space="preserve"> SPECIFICATION</w:t>
            </w:r>
          </w:p>
          <w:p w:rsidRPr="001A1F29" w:rsidR="00627663" w:rsidP="004D7C4B" w:rsidRDefault="00627663" w14:paraId="76028DF3" w14:textId="77777777">
            <w:pPr>
              <w:rPr>
                <w:rFonts w:eastAsia="Tahoma"/>
              </w:rPr>
            </w:pPr>
          </w:p>
        </w:tc>
      </w:tr>
      <w:tr w:rsidRPr="001A1F29" w:rsidR="00627663" w:rsidTr="0F9CCEB1" w14:paraId="18B7479B" w14:textId="77777777">
        <w:tc>
          <w:tcPr>
            <w:tcW w:w="2460" w:type="dxa"/>
            <w:shd w:val="clear" w:color="auto" w:fill="F3F3F3"/>
            <w:hideMark/>
          </w:tcPr>
          <w:p w:rsidRPr="001A1F29" w:rsidR="00627663" w:rsidP="004D7C4B" w:rsidRDefault="00627663" w14:paraId="101C09AC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No.</w:t>
            </w:r>
          </w:p>
        </w:tc>
        <w:tc>
          <w:tcPr>
            <w:tcW w:w="2411" w:type="dxa"/>
            <w:hideMark/>
          </w:tcPr>
          <w:p w:rsidRPr="001A1F29" w:rsidR="00627663" w:rsidP="004D7C4B" w:rsidRDefault="4278A9AF" w14:paraId="1EABB97E" w14:textId="0B3812A6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UC022</w:t>
            </w:r>
          </w:p>
        </w:tc>
        <w:tc>
          <w:tcPr>
            <w:tcW w:w="2026" w:type="dxa"/>
            <w:gridSpan w:val="2"/>
            <w:shd w:val="clear" w:color="auto" w:fill="F3F3F3"/>
            <w:hideMark/>
          </w:tcPr>
          <w:p w:rsidRPr="001A1F29" w:rsidR="00627663" w:rsidP="004D7C4B" w:rsidRDefault="00627663" w14:paraId="3CF7DE7B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Version</w:t>
            </w:r>
          </w:p>
        </w:tc>
        <w:tc>
          <w:tcPr>
            <w:tcW w:w="2277" w:type="dxa"/>
            <w:hideMark/>
          </w:tcPr>
          <w:p w:rsidRPr="001A1F29" w:rsidR="00627663" w:rsidP="004D7C4B" w:rsidRDefault="00627663" w14:paraId="0C1EE802" w14:textId="054BC170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627663" w:rsidTr="0F9CCEB1" w14:paraId="5AA3C2FE" w14:textId="77777777">
        <w:tc>
          <w:tcPr>
            <w:tcW w:w="2460" w:type="dxa"/>
            <w:shd w:val="clear" w:color="auto" w:fill="F3F3F3"/>
            <w:hideMark/>
          </w:tcPr>
          <w:p w:rsidRPr="001A1F29" w:rsidR="00627663" w:rsidP="004D7C4B" w:rsidRDefault="00627663" w14:paraId="4A42C599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Name</w:t>
            </w:r>
          </w:p>
        </w:tc>
        <w:tc>
          <w:tcPr>
            <w:tcW w:w="6714" w:type="dxa"/>
            <w:gridSpan w:val="4"/>
            <w:hideMark/>
          </w:tcPr>
          <w:p w:rsidRPr="001A1F29" w:rsidR="00627663" w:rsidP="4278A9AF" w:rsidRDefault="4278A9AF" w14:paraId="7EA35293" w14:textId="03386F45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Accept Leader’s Request</w:t>
            </w:r>
          </w:p>
        </w:tc>
      </w:tr>
      <w:tr w:rsidRPr="001A1F29" w:rsidR="00627663" w:rsidTr="0F9CCEB1" w14:paraId="1AC15417" w14:textId="77777777">
        <w:tc>
          <w:tcPr>
            <w:tcW w:w="2460" w:type="dxa"/>
            <w:shd w:val="clear" w:color="auto" w:fill="F3F3F3"/>
            <w:hideMark/>
          </w:tcPr>
          <w:p w:rsidRPr="001A1F29" w:rsidR="00627663" w:rsidP="004D7C4B" w:rsidRDefault="00627663" w14:paraId="577C7233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Author </w:t>
            </w:r>
          </w:p>
        </w:tc>
        <w:tc>
          <w:tcPr>
            <w:tcW w:w="6714" w:type="dxa"/>
            <w:gridSpan w:val="4"/>
            <w:hideMark/>
          </w:tcPr>
          <w:p w:rsidRPr="001A1F29" w:rsidR="00627663" w:rsidP="4278A9AF" w:rsidRDefault="4278A9AF" w14:paraId="5C35E5E4" w14:textId="4DB7E917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Vu Thi Thuy Linh</w:t>
            </w:r>
          </w:p>
        </w:tc>
      </w:tr>
      <w:tr w:rsidRPr="001A1F29" w:rsidR="00627663" w:rsidTr="0F9CCEB1" w14:paraId="3D0C5454" w14:textId="77777777">
        <w:tc>
          <w:tcPr>
            <w:tcW w:w="2460" w:type="dxa"/>
            <w:shd w:val="clear" w:color="auto" w:fill="F3F3F3"/>
            <w:hideMark/>
          </w:tcPr>
          <w:p w:rsidRPr="001A1F29" w:rsidR="00627663" w:rsidP="004D7C4B" w:rsidRDefault="00627663" w14:paraId="05C3BE4A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Date</w:t>
            </w:r>
          </w:p>
        </w:tc>
        <w:tc>
          <w:tcPr>
            <w:tcW w:w="2411" w:type="dxa"/>
            <w:hideMark/>
          </w:tcPr>
          <w:p w:rsidRPr="001A1F29" w:rsidR="00627663" w:rsidP="004D7C4B" w:rsidRDefault="4278A9AF" w14:paraId="4167DEBF" w14:textId="162A89AA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03/02</w:t>
            </w:r>
            <w:r w:rsidRPr="001A1F29" w:rsidR="00627663">
              <w:rPr>
                <w:rFonts w:eastAsia="Tahoma"/>
              </w:rPr>
              <w:t>/2021</w:t>
            </w:r>
          </w:p>
        </w:tc>
        <w:tc>
          <w:tcPr>
            <w:tcW w:w="1307" w:type="dxa"/>
            <w:shd w:val="clear" w:color="auto" w:fill="F3F3F3"/>
            <w:hideMark/>
          </w:tcPr>
          <w:p w:rsidRPr="001A1F29" w:rsidR="00627663" w:rsidP="004D7C4B" w:rsidRDefault="00627663" w14:paraId="48D91243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Priority</w:t>
            </w:r>
          </w:p>
        </w:tc>
        <w:tc>
          <w:tcPr>
            <w:tcW w:w="2996" w:type="dxa"/>
            <w:gridSpan w:val="2"/>
            <w:hideMark/>
          </w:tcPr>
          <w:p w:rsidRPr="001A1F29" w:rsidR="00627663" w:rsidP="004D7C4B" w:rsidRDefault="00627663" w14:paraId="4A9E7C1D" w14:textId="325D05DE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No</w:t>
            </w:r>
            <w:r w:rsidRPr="001A1F29" w:rsidR="00D5277F">
              <w:rPr>
                <w:rFonts w:eastAsia="Tahoma"/>
              </w:rPr>
              <w:t>r</w:t>
            </w:r>
            <w:r w:rsidRPr="001A1F29">
              <w:rPr>
                <w:rFonts w:eastAsia="Tahoma"/>
              </w:rPr>
              <w:t>mal</w:t>
            </w:r>
          </w:p>
        </w:tc>
      </w:tr>
      <w:tr w:rsidRPr="001A1F29" w:rsidR="00627663" w:rsidTr="3F8F940E" w14:paraId="449327D1" w14:textId="77777777">
        <w:trPr>
          <w:trHeight w:val="6555"/>
        </w:trPr>
        <w:tc>
          <w:tcPr>
            <w:tcW w:w="9174" w:type="dxa"/>
            <w:gridSpan w:val="5"/>
          </w:tcPr>
          <w:p w:rsidRPr="001A1F29" w:rsidR="00627663" w:rsidP="71D65FC7" w:rsidRDefault="00627663" w14:paraId="052C5C15" w14:textId="77777777">
            <w:pPr>
              <w:spacing w:line="259" w:lineRule="auto"/>
              <w:rPr>
                <w:rFonts w:eastAsia="Tahoma"/>
                <w:b/>
              </w:rPr>
            </w:pPr>
            <w:r w:rsidRPr="71D65FC7">
              <w:rPr>
                <w:rFonts w:eastAsia="Tahoma" w:cs="Tahoma"/>
                <w:b/>
              </w:rPr>
              <w:t>Actor:</w:t>
            </w:r>
          </w:p>
          <w:p w:rsidRPr="001A1F29" w:rsidR="00627663" w:rsidP="00AD31D6" w:rsidRDefault="5A4D43E5" w14:paraId="11D54C00" w14:textId="77777777">
            <w:pPr>
              <w:ind w:left="720"/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Supervisor</w:t>
            </w:r>
          </w:p>
          <w:p w:rsidRPr="001A1F29" w:rsidR="00627663" w:rsidP="004D7C4B" w:rsidRDefault="00627663" w14:paraId="3ED16295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Summary:</w:t>
            </w:r>
          </w:p>
          <w:p w:rsidRPr="001A1F29" w:rsidR="00627663" w:rsidP="004D7C4B" w:rsidRDefault="00627663" w14:paraId="11EA60B8" w14:textId="6FD039F2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 </w:t>
            </w:r>
            <w:r w:rsidRPr="149893E7" w:rsidR="149893E7">
              <w:rPr>
                <w:rFonts w:eastAsia="Tahoma"/>
              </w:rPr>
              <w:t>This use case allows supervisor to accept leader’s request.</w:t>
            </w:r>
          </w:p>
          <w:p w:rsidRPr="001A1F29" w:rsidR="00627663" w:rsidP="004D7C4B" w:rsidRDefault="149893E7" w14:paraId="6207CE36" w14:textId="77777777">
            <w:pPr>
              <w:rPr>
                <w:rFonts w:eastAsia="Tahoma" w:cs="Tahoma"/>
                <w:b/>
              </w:rPr>
            </w:pPr>
            <w:r w:rsidRPr="149893E7">
              <w:rPr>
                <w:rFonts w:eastAsia="Tahoma" w:cs="Tahoma"/>
                <w:b/>
              </w:rPr>
              <w:t>Goal:</w:t>
            </w:r>
          </w:p>
          <w:p w:rsidRPr="001A1F29" w:rsidR="00627663" w:rsidP="149893E7" w:rsidRDefault="149893E7" w14:paraId="369A16F5" w14:textId="4BD8F959">
            <w:pPr>
              <w:spacing w:line="259" w:lineRule="auto"/>
            </w:pPr>
            <w:r w:rsidRPr="149893E7">
              <w:rPr>
                <w:rFonts w:eastAsia="Tahoma"/>
              </w:rPr>
              <w:t xml:space="preserve">            Supervisor can accept leader’s request.</w:t>
            </w:r>
          </w:p>
          <w:p w:rsidRPr="001A1F29" w:rsidR="00627663" w:rsidP="004D7C4B" w:rsidRDefault="149893E7" w14:paraId="1EBA0D86" w14:textId="77777777">
            <w:pPr>
              <w:rPr>
                <w:rFonts w:eastAsia="Tahoma" w:cs="Tahoma"/>
                <w:b/>
                <w:u w:val="single"/>
              </w:rPr>
            </w:pPr>
            <w:r w:rsidRPr="149893E7">
              <w:rPr>
                <w:rFonts w:eastAsia="Tahoma" w:cs="Tahoma"/>
                <w:b/>
                <w:u w:val="single"/>
              </w:rPr>
              <w:t>Triggers</w:t>
            </w:r>
          </w:p>
          <w:p w:rsidRPr="001A1F29" w:rsidR="00627663" w:rsidP="004D7C4B" w:rsidRDefault="149893E7" w14:paraId="0AD178E9" w14:textId="7FBBC473">
            <w:pPr>
              <w:rPr>
                <w:rFonts w:eastAsia="Tahoma"/>
              </w:rPr>
            </w:pPr>
            <w:r w:rsidRPr="149893E7">
              <w:rPr>
                <w:rFonts w:eastAsia="Tahoma"/>
              </w:rPr>
              <w:t xml:space="preserve">            Supervisor touches “accept leader’s request” button.</w:t>
            </w:r>
          </w:p>
          <w:p w:rsidRPr="001A1F29" w:rsidR="00627663" w:rsidP="004D7C4B" w:rsidRDefault="149893E7" w14:paraId="1782B4E0" w14:textId="77777777">
            <w:pPr>
              <w:rPr>
                <w:rFonts w:eastAsia="Tahoma" w:cs="Tahoma"/>
                <w:b/>
              </w:rPr>
            </w:pPr>
            <w:r w:rsidRPr="149893E7">
              <w:rPr>
                <w:rFonts w:eastAsia="Tahoma" w:cs="Tahoma"/>
                <w:b/>
              </w:rPr>
              <w:t>Preconditions:</w:t>
            </w:r>
          </w:p>
          <w:p w:rsidRPr="001A1F29" w:rsidR="00627663" w:rsidP="004D7C4B" w:rsidRDefault="149893E7" w14:paraId="622E5B4D" w14:textId="25162AC3">
            <w:pPr>
              <w:rPr>
                <w:rFonts w:eastAsia="Tahoma"/>
              </w:rPr>
            </w:pPr>
            <w:r w:rsidRPr="149893E7">
              <w:rPr>
                <w:rFonts w:eastAsia="Tahoma"/>
              </w:rPr>
              <w:t xml:space="preserve">            PRE-1. User’s identity has been authenticated</w:t>
            </w:r>
          </w:p>
          <w:p w:rsidRPr="001A1F29" w:rsidR="00627663" w:rsidP="004D7C4B" w:rsidRDefault="149893E7" w14:paraId="1D1FAA76" w14:textId="40DEDA9D">
            <w:pPr>
              <w:rPr>
                <w:rFonts w:eastAsia="Tahoma"/>
              </w:rPr>
            </w:pPr>
            <w:r w:rsidRPr="149893E7">
              <w:rPr>
                <w:rFonts w:eastAsia="Tahoma"/>
              </w:rPr>
              <w:t xml:space="preserve">            PRE-2. User is authorized to Supervisor role</w:t>
            </w:r>
          </w:p>
          <w:p w:rsidRPr="001A1F29" w:rsidR="00627663" w:rsidP="004D7C4B" w:rsidRDefault="149893E7" w14:paraId="450E08A3" w14:textId="77777777">
            <w:pPr>
              <w:rPr>
                <w:rFonts w:eastAsia="Tahoma" w:cs="Tahoma"/>
                <w:b/>
              </w:rPr>
            </w:pPr>
            <w:r w:rsidRPr="149893E7">
              <w:rPr>
                <w:rFonts w:eastAsia="Tahoma" w:cs="Tahoma"/>
                <w:b/>
              </w:rPr>
              <w:t>Post Conditions:</w:t>
            </w:r>
          </w:p>
          <w:p w:rsidRPr="001A1F29" w:rsidR="00627663" w:rsidP="004D7C4B" w:rsidRDefault="149893E7" w14:paraId="7D4241F4" w14:textId="3D386408">
            <w:pPr>
              <w:rPr>
                <w:rFonts w:eastAsia="Tahoma"/>
                <w:b/>
              </w:rPr>
            </w:pPr>
            <w:r w:rsidRPr="149893E7">
              <w:rPr>
                <w:rFonts w:eastAsia="Tahoma"/>
                <w:b/>
              </w:rPr>
              <w:t xml:space="preserve">            </w:t>
            </w:r>
            <w:r w:rsidRPr="149893E7">
              <w:rPr>
                <w:rFonts w:eastAsia="Tahoma"/>
              </w:rPr>
              <w:t>POST-1. Notify to leader sending the request that the request has been accepted.</w:t>
            </w:r>
          </w:p>
          <w:p w:rsidRPr="001A1F29" w:rsidR="00627663" w:rsidP="004D7C4B" w:rsidRDefault="149893E7" w14:paraId="41F01360" w14:textId="55D977EE">
            <w:pPr>
              <w:rPr>
                <w:rFonts w:eastAsia="Tahoma" w:cs="Tahoma"/>
                <w:b/>
              </w:rPr>
            </w:pPr>
            <w:r w:rsidRPr="149893E7">
              <w:rPr>
                <w:rFonts w:eastAsia="Tahoma" w:cs="Tahoma"/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Ind w:w="180" w:type="dxa"/>
              <w:tblLook w:val="04A0" w:firstRow="1" w:lastRow="0" w:firstColumn="1" w:lastColumn="0" w:noHBand="0" w:noVBand="1"/>
            </w:tblPr>
            <w:tblGrid>
              <w:gridCol w:w="4283"/>
              <w:gridCol w:w="4287"/>
            </w:tblGrid>
            <w:tr w:rsidR="149893E7" w:rsidTr="149893E7" w14:paraId="0CF44337" w14:textId="77777777">
              <w:tc>
                <w:tcPr>
                  <w:tcW w:w="4283" w:type="dxa"/>
                </w:tcPr>
                <w:p w:rsidR="149893E7" w:rsidP="149893E7" w:rsidRDefault="149893E7" w14:paraId="72F5CD5F" w14:textId="6A980A68">
                  <w:pPr>
                    <w:spacing w:line="259" w:lineRule="auto"/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Supervisor</w:t>
                  </w:r>
                </w:p>
              </w:tc>
              <w:tc>
                <w:tcPr>
                  <w:tcW w:w="4287" w:type="dxa"/>
                </w:tcPr>
                <w:p w:rsidR="149893E7" w:rsidP="149893E7" w:rsidRDefault="149893E7" w14:paraId="58B19608" w14:textId="77777777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149893E7" w:rsidTr="149893E7" w14:paraId="35E00C3E" w14:textId="77777777">
              <w:tc>
                <w:tcPr>
                  <w:tcW w:w="4283" w:type="dxa"/>
                </w:tcPr>
                <w:p w:rsidR="149893E7" w:rsidP="004D7C4B" w:rsidRDefault="149893E7" w14:paraId="76102430" w14:textId="49969070">
                  <w:pPr>
                    <w:pStyle w:val="ListParagraph"/>
                    <w:numPr>
                      <w:ilvl w:val="1"/>
                      <w:numId w:val="46"/>
                    </w:num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Supervisor chooses a request detail </w:t>
                  </w:r>
                  <w:r w:rsidRPr="71D65FC7">
                    <w:rPr>
                      <w:rFonts w:eastAsia="Tahoma" w:cs="Tahoma"/>
                      <w:color w:val="202124"/>
                      <w:sz w:val="20"/>
                      <w:szCs w:val="20"/>
                      <w:lang w:val="en"/>
                    </w:rPr>
                    <w:t xml:space="preserve"> of leader</w:t>
                  </w:r>
                </w:p>
              </w:tc>
              <w:tc>
                <w:tcPr>
                  <w:tcW w:w="4287" w:type="dxa"/>
                </w:tcPr>
                <w:p w:rsidR="149893E7" w:rsidP="149893E7" w:rsidRDefault="149893E7" w14:paraId="0BBB4D5A" w14:textId="70432380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 xml:space="preserve">   System shows content of request</w:t>
                  </w:r>
                </w:p>
              </w:tc>
            </w:tr>
            <w:tr w:rsidR="149893E7" w:rsidTr="149893E7" w14:paraId="36F053B2" w14:textId="77777777">
              <w:tc>
                <w:tcPr>
                  <w:tcW w:w="4283" w:type="dxa"/>
                </w:tcPr>
                <w:p w:rsidR="149893E7" w:rsidP="004D7C4B" w:rsidRDefault="149893E7" w14:paraId="6279D721" w14:textId="6FEB4357">
                  <w:pPr>
                    <w:pStyle w:val="ListParagraph"/>
                    <w:numPr>
                      <w:ilvl w:val="1"/>
                      <w:numId w:val="46"/>
                    </w:num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Supervisor choose to accept request </w:t>
                  </w:r>
                </w:p>
              </w:tc>
              <w:tc>
                <w:tcPr>
                  <w:tcW w:w="4287" w:type="dxa"/>
                </w:tcPr>
                <w:p w:rsidR="149893E7" w:rsidP="004D7C4B" w:rsidRDefault="149893E7" w14:paraId="38A5FFDB" w14:textId="26CAA7F8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 xml:space="preserve">System notifies </w:t>
                  </w:r>
                  <w:r w:rsidRPr="149893E7">
                    <w:rPr>
                      <w:rFonts w:eastAsia="Tahoma" w:cs="Tahoma"/>
                      <w:color w:val="202124"/>
                      <w:sz w:val="20"/>
                      <w:szCs w:val="20"/>
                      <w:lang w:val="en"/>
                    </w:rPr>
                    <w:t>to the leader sending the request that the request has been denied</w:t>
                  </w:r>
                </w:p>
              </w:tc>
            </w:tr>
          </w:tbl>
          <w:p w:rsidRPr="001A1F29" w:rsidR="00627663" w:rsidP="004D7C4B" w:rsidRDefault="149893E7" w14:paraId="515AE166" w14:textId="2EC7782C">
            <w:pPr>
              <w:rPr>
                <w:rFonts w:eastAsia="Tahoma" w:cs="Tahoma"/>
                <w:b/>
              </w:rPr>
            </w:pPr>
            <w:r w:rsidRPr="149893E7">
              <w:rPr>
                <w:rFonts w:eastAsia="Tahoma" w:cs="Tahoma"/>
                <w:b/>
              </w:rPr>
              <w:t xml:space="preserve">Alternative Scenario: </w:t>
            </w:r>
          </w:p>
          <w:p w:rsidRPr="001A1F29" w:rsidR="00627663" w:rsidP="004D7C4B" w:rsidRDefault="149893E7" w14:paraId="2C7CD3EF" w14:textId="77777777">
            <w:pPr>
              <w:rPr>
                <w:rFonts w:eastAsia="Tahoma"/>
              </w:rPr>
            </w:pPr>
            <w:r w:rsidRPr="149893E7">
              <w:rPr>
                <w:rFonts w:eastAsia="Tahoma"/>
              </w:rPr>
              <w:t xml:space="preserve">          N/A</w:t>
            </w:r>
          </w:p>
          <w:p w:rsidRPr="001A1F29" w:rsidR="00627663" w:rsidP="004D7C4B" w:rsidRDefault="149893E7" w14:paraId="29240298" w14:textId="77777777">
            <w:pPr>
              <w:rPr>
                <w:rFonts w:eastAsia="Tahoma" w:cs="Tahoma"/>
                <w:b/>
              </w:rPr>
            </w:pPr>
            <w:r w:rsidRPr="149893E7">
              <w:rPr>
                <w:rFonts w:eastAsia="Tahoma" w:cs="Tahoma"/>
                <w:b/>
              </w:rPr>
              <w:t>Exceptions:</w:t>
            </w:r>
          </w:p>
          <w:p w:rsidRPr="001A1F29" w:rsidR="00627663" w:rsidP="004D7C4B" w:rsidRDefault="149893E7" w14:paraId="729041DF" w14:textId="416115FC">
            <w:pPr>
              <w:rPr>
                <w:rFonts w:eastAsia="Tahoma"/>
                <w:b/>
              </w:rPr>
            </w:pPr>
            <w:r w:rsidRPr="149893E7">
              <w:rPr>
                <w:rFonts w:eastAsia="Tahoma"/>
              </w:rPr>
              <w:t xml:space="preserve">          N/A</w:t>
            </w:r>
          </w:p>
          <w:p w:rsidRPr="001A1F29" w:rsidR="00627663" w:rsidP="004D7C4B" w:rsidRDefault="149893E7" w14:paraId="1474D034" w14:textId="1358CA6A">
            <w:pPr>
              <w:rPr>
                <w:rFonts w:eastAsia="Tahoma" w:cs="Tahoma"/>
                <w:b/>
              </w:rPr>
            </w:pPr>
            <w:r w:rsidRPr="149893E7">
              <w:rPr>
                <w:rFonts w:eastAsia="Tahoma" w:cs="Tahoma"/>
                <w:b/>
              </w:rPr>
              <w:t xml:space="preserve">Relationships: </w:t>
            </w:r>
          </w:p>
          <w:p w:rsidRPr="001A1F29" w:rsidR="00627663" w:rsidP="004D7C4B" w:rsidRDefault="149893E7" w14:paraId="6A95FECA" w14:textId="732A0887">
            <w:pPr>
              <w:rPr>
                <w:rFonts w:eastAsia="Tahoma"/>
              </w:rPr>
            </w:pPr>
            <w:r w:rsidRPr="149893E7">
              <w:rPr>
                <w:rFonts w:eastAsia="Tahoma"/>
              </w:rPr>
              <w:t xml:space="preserve">          Extend for View Request from Leader’s Detail</w:t>
            </w:r>
            <w:r w:rsidR="00627663">
              <w:tab/>
            </w:r>
          </w:p>
          <w:p w:rsidRPr="001A1F29" w:rsidR="00627663" w:rsidP="004D7C4B" w:rsidRDefault="149893E7" w14:paraId="0EBC58C2" w14:textId="77777777">
            <w:pPr>
              <w:rPr>
                <w:rFonts w:eastAsia="Tahoma" w:cs="Tahoma"/>
                <w:b/>
              </w:rPr>
            </w:pPr>
            <w:r w:rsidRPr="149893E7">
              <w:rPr>
                <w:rFonts w:eastAsia="Tahoma" w:cs="Tahoma"/>
                <w:b/>
              </w:rPr>
              <w:t>Business Rules:</w:t>
            </w:r>
          </w:p>
          <w:p w:rsidRPr="001A1F29" w:rsidR="00627663" w:rsidP="004D7C4B" w:rsidRDefault="25AF922E" w14:paraId="1E217904" w14:textId="77777777">
            <w:pPr>
              <w:rPr>
                <w:rFonts w:eastAsia="Tahoma"/>
                <w:b/>
              </w:rPr>
            </w:pPr>
            <w:r w:rsidRPr="25AF922E">
              <w:rPr>
                <w:rFonts w:eastAsia="Tahoma"/>
              </w:rPr>
              <w:t>accept</w:t>
            </w:r>
            <w:r w:rsidRPr="353ACBFB" w:rsidR="353ACBFB">
              <w:rPr>
                <w:rFonts w:eastAsia="Tahoma"/>
              </w:rPr>
              <w:t>.</w:t>
            </w:r>
          </w:p>
        </w:tc>
      </w:tr>
    </w:tbl>
    <w:p w:rsidRPr="001A1F29" w:rsidR="003A0570" w:rsidP="004D7C4B" w:rsidRDefault="003A0570" w14:paraId="2E64F844" w14:textId="77777777">
      <w:pPr>
        <w:rPr>
          <w:rFonts w:eastAsia="Tahoma"/>
        </w:rPr>
      </w:pPr>
    </w:p>
    <w:p w:rsidRPr="001A1F29" w:rsidR="003A0570" w:rsidP="004D7C4B" w:rsidRDefault="003A0570" w14:paraId="30F6FC76" w14:textId="2D72F2D0">
      <w:pPr>
        <w:rPr>
          <w:rFonts w:eastAsia="Tahoma"/>
        </w:rPr>
      </w:pPr>
    </w:p>
    <w:p w:rsidRPr="001A1F29" w:rsidR="003A0570" w:rsidP="004D7C4B" w:rsidRDefault="003A0570" w14:paraId="4867B7F5" w14:textId="77777777">
      <w:pPr>
        <w:rPr>
          <w:rFonts w:eastAsia="Tahoma"/>
        </w:rPr>
      </w:pPr>
    </w:p>
    <w:p w:rsidRPr="001A1F29" w:rsidR="003A0570" w:rsidP="004D7C4B" w:rsidRDefault="003A0570" w14:paraId="4A3264FF" w14:textId="77777777">
      <w:pPr>
        <w:rPr>
          <w:rFonts w:eastAsia="Tahoma"/>
        </w:rPr>
      </w:pPr>
    </w:p>
    <w:p w:rsidRPr="001A1F29" w:rsidR="00045A41" w:rsidP="004D7C4B" w:rsidRDefault="5971CE1D" w14:paraId="3A0B400A" w14:textId="066AF8FD">
      <w:pPr>
        <w:pStyle w:val="Heading2"/>
      </w:pPr>
      <w:r>
        <w:t>Use Case View Confirmed Request by Supervisor</w:t>
      </w:r>
    </w:p>
    <w:p w:rsidRPr="001A1F29" w:rsidR="00045A41" w:rsidP="004D7C4B" w:rsidRDefault="00045A41" w14:paraId="5CA494E6" w14:textId="7DBD1C95">
      <w:pPr>
        <w:rPr>
          <w:rFonts w:eastAsia="Tahoma"/>
        </w:rPr>
      </w:pPr>
      <w:r>
        <w:drawing>
          <wp:inline wp14:editId="34E970D6" wp14:anchorId="3470C00D">
            <wp:extent cx="5715000" cy="2143125"/>
            <wp:effectExtent l="0" t="0" r="0" b="0"/>
            <wp:docPr id="815880884" name="Picture 81588088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15880884"/>
                    <pic:cNvPicPr/>
                  </pic:nvPicPr>
                  <pic:blipFill>
                    <a:blip r:embed="R16510f9e192144c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2490"/>
        <w:gridCol w:w="2445"/>
        <w:gridCol w:w="1515"/>
        <w:gridCol w:w="390"/>
        <w:gridCol w:w="2115"/>
      </w:tblGrid>
      <w:tr w:rsidR="76A38E21" w:rsidTr="32189B6B" w14:paraId="4D793EE6" w14:textId="77777777">
        <w:tc>
          <w:tcPr>
            <w:tcW w:w="8955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76A38E21" w:rsidP="004D7C4B" w:rsidRDefault="76A38E21" w14:paraId="368F5EB2" w14:textId="1168DFCD">
            <w:pPr>
              <w:rPr>
                <w:rFonts w:eastAsia="Tahoma" w:cs="Tahoma"/>
                <w:color w:val="000000" w:themeColor="text1"/>
              </w:rPr>
            </w:pPr>
          </w:p>
          <w:p w:rsidR="76A38E21" w:rsidP="004D7C4B" w:rsidRDefault="76A38E21" w14:paraId="521B1B9A" w14:textId="49723E05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 CASE-23 SPECIFICATION</w:t>
            </w:r>
          </w:p>
          <w:p w:rsidR="76A38E21" w:rsidP="004D7C4B" w:rsidRDefault="76A38E21" w14:paraId="390F4D15" w14:textId="22C198D7">
            <w:pPr>
              <w:rPr>
                <w:rFonts w:eastAsia="Tahoma" w:cs="Tahoma"/>
                <w:color w:val="000000" w:themeColor="text1"/>
              </w:rPr>
            </w:pPr>
          </w:p>
        </w:tc>
      </w:tr>
      <w:tr w:rsidR="76A38E21" w:rsidTr="32189B6B" w14:paraId="7DAA4826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76A38E21" w:rsidP="004D7C4B" w:rsidRDefault="76A38E21" w14:paraId="3085BA3F" w14:textId="51B814F9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No.</w:t>
            </w:r>
          </w:p>
        </w:tc>
        <w:tc>
          <w:tcPr>
            <w:tcW w:w="2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76A38E21" w:rsidP="004D7C4B" w:rsidRDefault="76A38E21" w14:paraId="4163B462" w14:textId="269DD058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UC023</w:t>
            </w:r>
          </w:p>
        </w:tc>
        <w:tc>
          <w:tcPr>
            <w:tcW w:w="190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76A38E21" w:rsidP="004D7C4B" w:rsidRDefault="76A38E21" w14:paraId="41AB67D9" w14:textId="748F89CD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Version</w:t>
            </w:r>
          </w:p>
        </w:tc>
        <w:tc>
          <w:tcPr>
            <w:tcW w:w="211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76A38E21" w:rsidP="004D7C4B" w:rsidRDefault="76A38E21" w14:paraId="64D3C167" w14:textId="67A79698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1.0</w:t>
            </w:r>
          </w:p>
        </w:tc>
      </w:tr>
      <w:tr w:rsidR="76A38E21" w:rsidTr="32189B6B" w14:paraId="0EFDB87D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76A38E21" w:rsidP="004D7C4B" w:rsidRDefault="76A38E21" w14:paraId="0C54749A" w14:textId="40B18F4D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Name</w:t>
            </w:r>
          </w:p>
        </w:tc>
        <w:tc>
          <w:tcPr>
            <w:tcW w:w="6465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76A38E21" w:rsidP="004D7C4B" w:rsidRDefault="76A38E21" w14:paraId="69186F7D" w14:textId="150CA8F3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View confirmed request by Supervisor</w:t>
            </w:r>
          </w:p>
        </w:tc>
      </w:tr>
      <w:tr w:rsidR="76A38E21" w:rsidTr="32189B6B" w14:paraId="2F22F3B9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76A38E21" w:rsidP="004D7C4B" w:rsidRDefault="76A38E21" w14:paraId="1E3C6425" w14:textId="77839897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Author </w:t>
            </w:r>
          </w:p>
        </w:tc>
        <w:tc>
          <w:tcPr>
            <w:tcW w:w="6465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76A38E21" w:rsidP="004D7C4B" w:rsidRDefault="76A38E21" w14:paraId="51A88EB9" w14:textId="4935D911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Le Minh Tuan</w:t>
            </w:r>
          </w:p>
        </w:tc>
      </w:tr>
      <w:tr w:rsidR="76A38E21" w:rsidTr="32189B6B" w14:paraId="507141E3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76A38E21" w:rsidP="004D7C4B" w:rsidRDefault="76A38E21" w14:paraId="512BD417" w14:textId="0096B9B8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Date</w:t>
            </w:r>
          </w:p>
        </w:tc>
        <w:tc>
          <w:tcPr>
            <w:tcW w:w="2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76A38E21" w:rsidP="004D7C4B" w:rsidRDefault="76A38E21" w14:paraId="6D1C7251" w14:textId="60E2073C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24/02/2021</w:t>
            </w:r>
          </w:p>
        </w:tc>
        <w:tc>
          <w:tcPr>
            <w:tcW w:w="151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76A38E21" w:rsidP="004D7C4B" w:rsidRDefault="76A38E21" w14:paraId="32BC1A2F" w14:textId="73FE9B99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Priority</w:t>
            </w:r>
          </w:p>
        </w:tc>
        <w:tc>
          <w:tcPr>
            <w:tcW w:w="250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76A38E21" w:rsidP="004D7C4B" w:rsidRDefault="32189B6B" w14:paraId="50342854" w14:textId="6E703C2C">
            <w:pPr>
              <w:rPr>
                <w:rFonts w:eastAsia="Tahoma" w:cs="Tahoma"/>
                <w:color w:val="000000" w:themeColor="text1"/>
              </w:rPr>
            </w:pPr>
            <w:r w:rsidRPr="32189B6B">
              <w:rPr>
                <w:rFonts w:eastAsia="Tahoma" w:cs="Tahoma"/>
                <w:color w:val="000000" w:themeColor="text1"/>
              </w:rPr>
              <w:t>High</w:t>
            </w:r>
          </w:p>
        </w:tc>
      </w:tr>
      <w:tr w:rsidR="76A38E21" w:rsidTr="32189B6B" w14:paraId="1B7F5CC9" w14:textId="77777777">
        <w:tc>
          <w:tcPr>
            <w:tcW w:w="8955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FFFFF" w:themeFill="background1"/>
          </w:tcPr>
          <w:p w:rsidR="76A38E21" w:rsidP="004D7C4B" w:rsidRDefault="76A38E21" w14:paraId="118095E9" w14:textId="2E4579B2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Actor:</w:t>
            </w:r>
          </w:p>
          <w:p w:rsidR="76A38E21" w:rsidP="004D7C4B" w:rsidRDefault="76A38E21" w14:paraId="23680B5D" w14:textId="0C8D644E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Accountant</w:t>
            </w:r>
          </w:p>
          <w:p w:rsidR="76A38E21" w:rsidP="004D7C4B" w:rsidRDefault="76A38E21" w14:paraId="58353343" w14:textId="29BE7954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Summary:</w:t>
            </w:r>
          </w:p>
          <w:p w:rsidR="76A38E21" w:rsidP="004D7C4B" w:rsidRDefault="76A38E21" w14:paraId="0D0D9A22" w14:textId="05BA4F5A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Accountant view requests which were confirmed by specific Supervisor.</w:t>
            </w:r>
          </w:p>
          <w:p w:rsidR="76A38E21" w:rsidP="004D7C4B" w:rsidRDefault="76A38E21" w14:paraId="1DC3761E" w14:textId="371193D9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Goal:</w:t>
            </w:r>
          </w:p>
          <w:p w:rsidR="76A38E21" w:rsidP="004D7C4B" w:rsidRDefault="76A38E21" w14:paraId="54F1B78E" w14:textId="670A8DC1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View requests which were confirmed by specific Supervisor for making decision to deny    or accept to transfer money.</w:t>
            </w:r>
          </w:p>
          <w:p w:rsidR="76A38E21" w:rsidP="004D7C4B" w:rsidRDefault="76A38E21" w14:paraId="5A9403AF" w14:textId="24EC03C6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Triggers</w:t>
            </w:r>
          </w:p>
          <w:p w:rsidR="76A38E21" w:rsidP="004D7C4B" w:rsidRDefault="76A38E21" w14:paraId="1C1D3B4D" w14:textId="32C050F6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Accountant wants to view requests which were confirmed by Supervisor of each group.</w:t>
            </w:r>
          </w:p>
          <w:p w:rsidR="76A38E21" w:rsidP="004D7C4B" w:rsidRDefault="76A38E21" w14:paraId="031A9526" w14:textId="5EC2084B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Preconditions:</w:t>
            </w:r>
          </w:p>
          <w:p w:rsidR="76A38E21" w:rsidP="004D7C4B" w:rsidRDefault="76A38E21" w14:paraId="64125AF5" w14:textId="63C4E14C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PRE-1. User’s identity has been authenticated.</w:t>
            </w:r>
          </w:p>
          <w:p w:rsidR="76A38E21" w:rsidP="004D7C4B" w:rsidRDefault="76A38E21" w14:paraId="14932DFB" w14:textId="0137B784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PRE-2. User is authorized to Accountant role.</w:t>
            </w:r>
          </w:p>
          <w:p w:rsidR="76A38E21" w:rsidP="004D7C4B" w:rsidRDefault="76A38E21" w14:paraId="1A18720D" w14:textId="552BA1BF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Post Conditions:</w:t>
            </w:r>
          </w:p>
          <w:p w:rsidR="76A38E21" w:rsidP="004D7C4B" w:rsidRDefault="2F972B14" w14:paraId="2B6A26AA" w14:textId="4FB237D1">
            <w:pPr>
              <w:rPr>
                <w:rFonts w:eastAsia="Tahoma" w:cs="Tahoma"/>
                <w:color w:val="000000" w:themeColor="text1"/>
              </w:rPr>
            </w:pPr>
            <w:r w:rsidRPr="2F972B14">
              <w:rPr>
                <w:rFonts w:eastAsia="Tahoma" w:cs="Tahoma"/>
                <w:color w:val="000000" w:themeColor="text1"/>
              </w:rPr>
              <w:t xml:space="preserve">         POST-1. Display list requests which were accepted by selected Supervisor.</w:t>
            </w:r>
          </w:p>
          <w:p w:rsidR="62C43BD0" w:rsidP="62C43BD0" w:rsidRDefault="62C43BD0" w14:paraId="13640F4F" w14:textId="4FB237D1">
            <w:pPr>
              <w:rPr>
                <w:color w:val="000000" w:themeColor="text1"/>
              </w:rPr>
            </w:pPr>
          </w:p>
          <w:p w:rsidR="76A38E21" w:rsidP="004D7C4B" w:rsidRDefault="76A38E21" w14:paraId="0B11E1CA" w14:textId="2B0C0AC7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Main Success Scenario: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4A0" w:firstRow="1" w:lastRow="0" w:firstColumn="1" w:lastColumn="0" w:noHBand="0" w:noVBand="1"/>
            </w:tblPr>
            <w:tblGrid>
              <w:gridCol w:w="4275"/>
              <w:gridCol w:w="4275"/>
            </w:tblGrid>
            <w:tr w:rsidR="76A38E21" w:rsidTr="76A38E21" w14:paraId="248201E4" w14:textId="77777777">
              <w:tc>
                <w:tcPr>
                  <w:tcW w:w="4275" w:type="dxa"/>
                </w:tcPr>
                <w:p w:rsidR="76A38E21" w:rsidP="71D65FC7" w:rsidRDefault="76A38E21" w14:paraId="7A53D962" w14:textId="12BDA056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Accountant</w:t>
                  </w:r>
                </w:p>
              </w:tc>
              <w:tc>
                <w:tcPr>
                  <w:tcW w:w="4275" w:type="dxa"/>
                </w:tcPr>
                <w:p w:rsidR="76A38E21" w:rsidP="71D65FC7" w:rsidRDefault="76A38E21" w14:paraId="69A43041" w14:textId="5979F840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76A38E21" w:rsidTr="76A38E21" w14:paraId="302BEA7F" w14:textId="77777777">
              <w:tc>
                <w:tcPr>
                  <w:tcW w:w="4275" w:type="dxa"/>
                </w:tcPr>
                <w:p w:rsidR="76A38E21" w:rsidP="004D7C4B" w:rsidRDefault="76A38E21" w14:paraId="6483CA1F" w14:textId="5387F1FA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1. Accountant click “View requests list” button </w:t>
                  </w:r>
                </w:p>
              </w:tc>
              <w:tc>
                <w:tcPr>
                  <w:tcW w:w="4275" w:type="dxa"/>
                </w:tcPr>
                <w:p w:rsidR="76A38E21" w:rsidP="004D7C4B" w:rsidRDefault="76A38E21" w14:paraId="2E8B34EC" w14:textId="64EB1693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System display requests list which was confirmed by selected Supervisor of each group</w:t>
                  </w:r>
                </w:p>
              </w:tc>
            </w:tr>
          </w:tbl>
          <w:p w:rsidR="76A38E21" w:rsidP="62C43BD0" w:rsidRDefault="2F972B14" w14:paraId="0651C1B0" w14:textId="4FB237D1">
            <w:pPr>
              <w:rPr>
                <w:rFonts w:eastAsia="Tahoma" w:cs="Tahoma"/>
                <w:color w:val="000000" w:themeColor="text1"/>
              </w:rPr>
            </w:pPr>
            <w:r w:rsidRPr="2F972B14">
              <w:rPr>
                <w:rFonts w:eastAsia="Tahoma" w:cs="Tahoma"/>
                <w:b/>
                <w:bCs/>
                <w:color w:val="000000" w:themeColor="text1"/>
              </w:rPr>
              <w:t xml:space="preserve"> </w:t>
            </w:r>
          </w:p>
          <w:p w:rsidR="76A38E21" w:rsidP="004D7C4B" w:rsidRDefault="62C43BD0" w14:paraId="6887F365" w14:textId="69E37848">
            <w:pPr>
              <w:rPr>
                <w:rFonts w:eastAsia="Tahoma" w:cs="Tahoma"/>
                <w:color w:val="000000" w:themeColor="text1"/>
              </w:rPr>
            </w:pPr>
            <w:r w:rsidRPr="62C43BD0">
              <w:rPr>
                <w:rFonts w:eastAsia="Tahoma" w:cs="Tahoma"/>
                <w:b/>
                <w:bCs/>
                <w:color w:val="000000" w:themeColor="text1"/>
              </w:rPr>
              <w:t xml:space="preserve">Alternative Scenario: </w:t>
            </w:r>
          </w:p>
          <w:p w:rsidR="002241E4" w:rsidP="004D7C4B" w:rsidRDefault="2F972B14" w14:paraId="39B6052E" w14:textId="4FB237D1">
            <w:pPr>
              <w:rPr>
                <w:rFonts w:eastAsia="Tahoma" w:cs="Tahoma"/>
                <w:color w:val="000000" w:themeColor="text1"/>
              </w:rPr>
            </w:pPr>
            <w:r w:rsidRPr="2F972B14">
              <w:rPr>
                <w:rFonts w:eastAsia="Tahoma" w:cs="Tahoma"/>
                <w:color w:val="000000" w:themeColor="text1"/>
              </w:rPr>
              <w:t xml:space="preserve">        </w:t>
            </w:r>
            <w:r w:rsidRPr="2F972B14">
              <w:rPr>
                <w:rFonts w:eastAsia="Tahoma" w:cs="Tahoma"/>
                <w:i/>
                <w:iCs/>
                <w:color w:val="000000" w:themeColor="text1"/>
              </w:rPr>
              <w:t xml:space="preserve"> </w:t>
            </w:r>
            <w:r w:rsidRPr="2F972B14">
              <w:rPr>
                <w:rFonts w:eastAsia="Tahoma" w:cs="Tahoma"/>
                <w:color w:val="000000" w:themeColor="text1"/>
              </w:rPr>
              <w:t>N/A.</w:t>
            </w:r>
          </w:p>
          <w:p w:rsidR="62C43BD0" w:rsidP="62C43BD0" w:rsidRDefault="62C43BD0" w14:paraId="6F03D9B2" w14:textId="4FB237D1">
            <w:pPr>
              <w:rPr>
                <w:color w:val="000000" w:themeColor="text1"/>
              </w:rPr>
            </w:pPr>
          </w:p>
          <w:p w:rsidR="76A38E21" w:rsidP="004D7C4B" w:rsidRDefault="76A38E21" w14:paraId="5689CD1E" w14:textId="3AC59083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Exceptions: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4A0" w:firstRow="1" w:lastRow="0" w:firstColumn="1" w:lastColumn="0" w:noHBand="0" w:noVBand="1"/>
            </w:tblPr>
            <w:tblGrid>
              <w:gridCol w:w="4275"/>
              <w:gridCol w:w="4275"/>
            </w:tblGrid>
            <w:tr w:rsidR="4AC3F5A3" w:rsidTr="4AC3F5A3" w14:paraId="4510388B" w14:textId="77777777">
              <w:tc>
                <w:tcPr>
                  <w:tcW w:w="4275" w:type="dxa"/>
                </w:tcPr>
                <w:p w:rsidR="4AC3F5A3" w:rsidP="71D65FC7" w:rsidRDefault="4AC3F5A3" w14:paraId="70A8B790" w14:textId="7796D5E8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Cause</w:t>
                  </w:r>
                </w:p>
              </w:tc>
              <w:tc>
                <w:tcPr>
                  <w:tcW w:w="4275" w:type="dxa"/>
                </w:tcPr>
                <w:p w:rsidR="4AC3F5A3" w:rsidP="71D65FC7" w:rsidRDefault="4AC3F5A3" w14:paraId="070AC193" w14:textId="5979F840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4AC3F5A3" w:rsidTr="4AC3F5A3" w14:paraId="41961FC4" w14:textId="77777777">
              <w:tc>
                <w:tcPr>
                  <w:tcW w:w="4275" w:type="dxa"/>
                </w:tcPr>
                <w:p w:rsidR="4AC3F5A3" w:rsidP="004D7C4B" w:rsidRDefault="4AC3F5A3" w14:paraId="7571A363" w14:textId="4BD3DB2B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1. Request list is empty </w:t>
                  </w:r>
                </w:p>
              </w:tc>
              <w:tc>
                <w:tcPr>
                  <w:tcW w:w="4275" w:type="dxa"/>
                </w:tcPr>
                <w:p w:rsidR="4AC3F5A3" w:rsidP="004D7C4B" w:rsidRDefault="4AC3F5A3" w14:paraId="240BF245" w14:textId="1FE87498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System will show message on screen: “Request list is </w:t>
                  </w:r>
                  <w:r w:rsidRPr="71D65FC7" w:rsidR="12249BBD">
                    <w:rPr>
                      <w:rFonts w:eastAsia="Tahoma" w:cs="Tahoma"/>
                      <w:sz w:val="20"/>
                      <w:szCs w:val="20"/>
                    </w:rPr>
                    <w:t>empty</w:t>
                  </w: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”</w:t>
                  </w:r>
                </w:p>
              </w:tc>
            </w:tr>
          </w:tbl>
          <w:p w:rsidR="4AC3F5A3" w:rsidP="004D7C4B" w:rsidRDefault="4AC3F5A3" w14:paraId="21ABDDFD" w14:textId="70E05D99">
            <w:pPr>
              <w:rPr>
                <w:color w:val="000000" w:themeColor="text1"/>
              </w:rPr>
            </w:pPr>
          </w:p>
          <w:p w:rsidR="76A38E21" w:rsidP="004D7C4B" w:rsidRDefault="76A38E21" w14:paraId="288FE592" w14:textId="68D9467A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Relationships: </w:t>
            </w:r>
          </w:p>
          <w:p w:rsidR="76A38E21" w:rsidP="004D7C4B" w:rsidRDefault="76A38E21" w14:paraId="5896F3BB" w14:textId="4ED2C3D9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Be extended </w:t>
            </w:r>
            <w:r w:rsidRPr="71D65FC7" w:rsidR="12249BBD">
              <w:rPr>
                <w:rFonts w:eastAsia="Tahoma" w:cs="Tahoma"/>
                <w:color w:val="000000" w:themeColor="text1"/>
              </w:rPr>
              <w:t>by</w:t>
            </w:r>
            <w:r w:rsidRPr="71D65FC7">
              <w:rPr>
                <w:rFonts w:eastAsia="Tahoma" w:cs="Tahoma"/>
                <w:color w:val="000000" w:themeColor="text1"/>
              </w:rPr>
              <w:t xml:space="preserve"> View Request’s Details.</w:t>
            </w:r>
          </w:p>
          <w:p w:rsidR="76A38E21" w:rsidP="004D7C4B" w:rsidRDefault="76A38E21" w14:paraId="7F6C98E1" w14:textId="16933C8F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Business Rules:</w:t>
            </w:r>
          </w:p>
          <w:p w:rsidR="76A38E21" w:rsidP="004D7C4B" w:rsidRDefault="76A38E21" w14:paraId="4CDE1EF3" w14:textId="71B525D1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</w:t>
            </w:r>
            <w:r w:rsidRPr="71D65FC7">
              <w:rPr>
                <w:rFonts w:eastAsia="Tahoma" w:cs="Tahoma"/>
                <w:i/>
                <w:color w:val="000000" w:themeColor="text1"/>
              </w:rPr>
              <w:t xml:space="preserve">  </w:t>
            </w:r>
            <w:r w:rsidRPr="71D65FC7">
              <w:rPr>
                <w:rFonts w:eastAsia="Tahoma" w:cs="Tahoma"/>
                <w:color w:val="000000" w:themeColor="text1"/>
              </w:rPr>
              <w:t>Request must be confirmed by Supervisor of each group before showing to Accountant.</w:t>
            </w:r>
          </w:p>
        </w:tc>
      </w:tr>
    </w:tbl>
    <w:p w:rsidRPr="001A1F29" w:rsidR="003A0570" w:rsidP="71D65FC7" w:rsidRDefault="003A0570" w14:paraId="40358CA1" w14:textId="7A53B8BC">
      <w:pPr>
        <w:ind w:left="0"/>
        <w:rPr>
          <w:rFonts w:eastAsia="Tahoma"/>
        </w:rPr>
      </w:pPr>
    </w:p>
    <w:p w:rsidRPr="001A1F29" w:rsidR="00045A41" w:rsidP="004D7C4B" w:rsidRDefault="5971CE1D" w14:paraId="3EE2F8EF" w14:textId="7FA3DDB8">
      <w:pPr>
        <w:pStyle w:val="Heading2"/>
      </w:pPr>
      <w:r>
        <w:t>Use Case View Request’s Details</w:t>
      </w:r>
    </w:p>
    <w:p w:rsidRPr="001A1F29" w:rsidR="00045A41" w:rsidP="004D7C4B" w:rsidRDefault="00045A41" w14:paraId="2474BE78" w14:textId="18B5664C">
      <w:pPr>
        <w:rPr>
          <w:rFonts w:eastAsia="Tahoma"/>
        </w:rPr>
      </w:pPr>
      <w:r>
        <w:drawing>
          <wp:inline wp14:editId="21B49379" wp14:anchorId="0FBDE27F">
            <wp:extent cx="5438774" cy="1981200"/>
            <wp:effectExtent l="0" t="0" r="0" b="0"/>
            <wp:docPr id="1426745742" name="Picture 142674574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26745742"/>
                    <pic:cNvPicPr/>
                  </pic:nvPicPr>
                  <pic:blipFill>
                    <a:blip r:embed="Re4621f683ad644e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38774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A1F29" w:rsidR="00045A41" w:rsidP="004D7C4B" w:rsidRDefault="00045A41" w14:paraId="2DBBCCAC" w14:textId="42C31EA3">
      <w:pPr>
        <w:rPr>
          <w:rFonts w:eastAsia="Tahoma"/>
        </w:rPr>
      </w:pP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2490"/>
        <w:gridCol w:w="2445"/>
        <w:gridCol w:w="1275"/>
        <w:gridCol w:w="630"/>
        <w:gridCol w:w="2115"/>
      </w:tblGrid>
      <w:tr w:rsidR="2A3E86F1" w:rsidTr="2A3E86F1" w14:paraId="2F9070D7" w14:textId="77777777">
        <w:tc>
          <w:tcPr>
            <w:tcW w:w="8955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2A3E86F1" w:rsidP="004D7C4B" w:rsidRDefault="2A3E86F1" w14:paraId="07C1FE1D" w14:textId="5ACDA7E2">
            <w:pPr>
              <w:rPr>
                <w:rFonts w:eastAsia="Tahoma" w:cs="Tahoma"/>
                <w:color w:val="000000" w:themeColor="text1"/>
              </w:rPr>
            </w:pPr>
          </w:p>
          <w:p w:rsidR="2A3E86F1" w:rsidP="004D7C4B" w:rsidRDefault="2A3E86F1" w14:paraId="6F400331" w14:textId="38E1462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 CASE-20 SPECIFICATION</w:t>
            </w:r>
          </w:p>
          <w:p w:rsidR="2A3E86F1" w:rsidP="004D7C4B" w:rsidRDefault="2A3E86F1" w14:paraId="3CEBA33B" w14:textId="35C375D2">
            <w:pPr>
              <w:rPr>
                <w:rFonts w:eastAsia="Tahoma" w:cs="Tahoma"/>
                <w:color w:val="000000" w:themeColor="text1"/>
              </w:rPr>
            </w:pPr>
          </w:p>
        </w:tc>
      </w:tr>
      <w:tr w:rsidR="2A3E86F1" w:rsidTr="2A3E86F1" w14:paraId="1C249A7A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2A3E86F1" w:rsidP="004D7C4B" w:rsidRDefault="2A3E86F1" w14:paraId="3A18F963" w14:textId="152CFB77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No.</w:t>
            </w:r>
          </w:p>
        </w:tc>
        <w:tc>
          <w:tcPr>
            <w:tcW w:w="2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2A3E86F1" w:rsidP="004D7C4B" w:rsidRDefault="2A3E86F1" w14:paraId="48E34D92" w14:textId="16771963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UC024</w:t>
            </w:r>
          </w:p>
        </w:tc>
        <w:tc>
          <w:tcPr>
            <w:tcW w:w="190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2A3E86F1" w:rsidP="004D7C4B" w:rsidRDefault="2A3E86F1" w14:paraId="3E65C314" w14:textId="1DE8658E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Version</w:t>
            </w:r>
          </w:p>
        </w:tc>
        <w:tc>
          <w:tcPr>
            <w:tcW w:w="211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2A3E86F1" w:rsidP="004D7C4B" w:rsidRDefault="2A3E86F1" w14:paraId="7F5D67A0" w14:textId="4068A601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1.0</w:t>
            </w:r>
          </w:p>
        </w:tc>
      </w:tr>
      <w:tr w:rsidR="2A3E86F1" w:rsidTr="2A3E86F1" w14:paraId="2D0CE23E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2A3E86F1" w:rsidP="004D7C4B" w:rsidRDefault="2A3E86F1" w14:paraId="2EA8E40B" w14:textId="34AA26B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Name</w:t>
            </w:r>
          </w:p>
        </w:tc>
        <w:tc>
          <w:tcPr>
            <w:tcW w:w="6465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2A3E86F1" w:rsidP="004D7C4B" w:rsidRDefault="2A3E86F1" w14:paraId="2A4A7E58" w14:textId="3FAF932F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View Request’s Details</w:t>
            </w:r>
          </w:p>
        </w:tc>
      </w:tr>
      <w:tr w:rsidR="2A3E86F1" w:rsidTr="2A3E86F1" w14:paraId="744AE38A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2A3E86F1" w:rsidP="004D7C4B" w:rsidRDefault="2A3E86F1" w14:paraId="6CC88116" w14:textId="4BB92B74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Author </w:t>
            </w:r>
          </w:p>
        </w:tc>
        <w:tc>
          <w:tcPr>
            <w:tcW w:w="6465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2A3E86F1" w:rsidP="004D7C4B" w:rsidRDefault="2A3E86F1" w14:paraId="38CF92B2" w14:textId="6BF91808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Le Minh Tuan</w:t>
            </w:r>
          </w:p>
        </w:tc>
      </w:tr>
      <w:tr w:rsidR="2A3E86F1" w:rsidTr="7D4AA377" w14:paraId="5C4AC10A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2A3E86F1" w:rsidP="004D7C4B" w:rsidRDefault="2A3E86F1" w14:paraId="5AE33D90" w14:textId="40B2137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Date</w:t>
            </w:r>
          </w:p>
        </w:tc>
        <w:tc>
          <w:tcPr>
            <w:tcW w:w="2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2A3E86F1" w:rsidP="004D7C4B" w:rsidRDefault="2A3E86F1" w14:paraId="18914EC0" w14:textId="67C1B088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24/02/2021</w:t>
            </w:r>
          </w:p>
        </w:tc>
        <w:tc>
          <w:tcPr>
            <w:tcW w:w="12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2A3E86F1" w:rsidP="004D7C4B" w:rsidRDefault="2A3E86F1" w14:paraId="74BEE2AE" w14:textId="2DB04F51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Priority</w:t>
            </w:r>
          </w:p>
        </w:tc>
        <w:tc>
          <w:tcPr>
            <w:tcW w:w="274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2A3E86F1" w:rsidP="004D7C4B" w:rsidRDefault="2A3E86F1" w14:paraId="47708472" w14:textId="4685DAEA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Normal</w:t>
            </w:r>
          </w:p>
        </w:tc>
      </w:tr>
      <w:tr w:rsidR="2A3E86F1" w:rsidTr="2A3E86F1" w14:paraId="214FE413" w14:textId="77777777">
        <w:tc>
          <w:tcPr>
            <w:tcW w:w="8955" w:type="dxa"/>
            <w:gridSpan w:val="5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  <w:shd w:val="clear" w:color="auto" w:fill="FFFFFF" w:themeFill="background1"/>
          </w:tcPr>
          <w:p w:rsidR="2A3E86F1" w:rsidP="004D7C4B" w:rsidRDefault="2A3E86F1" w14:paraId="1703CDC6" w14:textId="71EEFBC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Actor:</w:t>
            </w:r>
          </w:p>
          <w:p w:rsidR="2A3E86F1" w:rsidP="004D7C4B" w:rsidRDefault="2A3E86F1" w14:paraId="592F2D45" w14:textId="641BB20C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Accountant.</w:t>
            </w:r>
          </w:p>
          <w:p w:rsidR="2A3E86F1" w:rsidP="004D7C4B" w:rsidRDefault="2A3E86F1" w14:paraId="1E20BB6B" w14:textId="20BE5D8B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Summary:</w:t>
            </w:r>
          </w:p>
          <w:p w:rsidR="2A3E86F1" w:rsidP="004D7C4B" w:rsidRDefault="2A3E86F1" w14:paraId="363F0C18" w14:textId="368542E8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Accountant view request’s details.</w:t>
            </w:r>
          </w:p>
          <w:p w:rsidR="2A3E86F1" w:rsidP="004D7C4B" w:rsidRDefault="2A3E86F1" w14:paraId="4D45008A" w14:textId="188A48D7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Goal:</w:t>
            </w:r>
          </w:p>
          <w:p w:rsidR="2A3E86F1" w:rsidP="004D7C4B" w:rsidRDefault="2A3E86F1" w14:paraId="7167C7BC" w14:textId="16665FC8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Accountant can view details of request sent from groups before deciding to transfer money or deny.</w:t>
            </w:r>
          </w:p>
          <w:p w:rsidR="2A3E86F1" w:rsidP="004D7C4B" w:rsidRDefault="2A3E86F1" w14:paraId="70A3AEE6" w14:textId="0C426425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Triggers</w:t>
            </w:r>
          </w:p>
          <w:p w:rsidR="2A3E86F1" w:rsidP="004D7C4B" w:rsidRDefault="2A3E86F1" w14:paraId="6C898F58" w14:textId="3F9A222D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Accountant wants to view request’s details these are in list of confirmed requests by Supervisor of each group.</w:t>
            </w:r>
          </w:p>
          <w:p w:rsidR="2A3E86F1" w:rsidP="004D7C4B" w:rsidRDefault="2A3E86F1" w14:paraId="4ECF63DB" w14:textId="0D183068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Preconditions:</w:t>
            </w:r>
          </w:p>
          <w:p w:rsidR="2A3E86F1" w:rsidP="004D7C4B" w:rsidRDefault="2A3E86F1" w14:paraId="1016765B" w14:textId="1F23C99B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PRE-1. User’s identity has been authenticated.</w:t>
            </w:r>
          </w:p>
          <w:p w:rsidR="2A3E86F1" w:rsidP="004D7C4B" w:rsidRDefault="2A3E86F1" w14:paraId="70256BD0" w14:textId="7FDB9E1E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PRE-2. User is authorized to Accountant role.</w:t>
            </w:r>
          </w:p>
          <w:p w:rsidR="2A3E86F1" w:rsidP="004D7C4B" w:rsidRDefault="2A3E86F1" w14:paraId="38D1D705" w14:textId="112BF7F8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Post Conditions:</w:t>
            </w:r>
          </w:p>
          <w:p w:rsidR="2A3E86F1" w:rsidP="004D7C4B" w:rsidRDefault="2A3E86F1" w14:paraId="1DA9AF5B" w14:textId="736A75FD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POST-1. Display request’s details of selected request.</w:t>
            </w:r>
          </w:p>
          <w:p w:rsidR="2A3E86F1" w:rsidP="004D7C4B" w:rsidRDefault="2A3E86F1" w14:paraId="2203DEBA" w14:textId="20F800D8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Main Success Scenario: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4A0" w:firstRow="1" w:lastRow="0" w:firstColumn="1" w:lastColumn="0" w:noHBand="0" w:noVBand="1"/>
            </w:tblPr>
            <w:tblGrid>
              <w:gridCol w:w="4275"/>
              <w:gridCol w:w="4275"/>
            </w:tblGrid>
            <w:tr w:rsidR="2A3E86F1" w:rsidTr="2A3E86F1" w14:paraId="57450C22" w14:textId="77777777">
              <w:tc>
                <w:tcPr>
                  <w:tcW w:w="4275" w:type="dxa"/>
                </w:tcPr>
                <w:p w:rsidR="2A3E86F1" w:rsidP="71D65FC7" w:rsidRDefault="2A3E86F1" w14:paraId="02B07D7A" w14:textId="0FF74D69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Accountant</w:t>
                  </w:r>
                </w:p>
              </w:tc>
              <w:tc>
                <w:tcPr>
                  <w:tcW w:w="4275" w:type="dxa"/>
                </w:tcPr>
                <w:p w:rsidR="2A3E86F1" w:rsidP="71D65FC7" w:rsidRDefault="2A3E86F1" w14:paraId="597E2162" w14:textId="23C5D3C7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2A3E86F1" w:rsidTr="2A3E86F1" w14:paraId="73775609" w14:textId="77777777">
              <w:trPr>
                <w:trHeight w:val="720"/>
              </w:trPr>
              <w:tc>
                <w:tcPr>
                  <w:tcW w:w="4275" w:type="dxa"/>
                </w:tcPr>
                <w:p w:rsidR="2A3E86F1" w:rsidP="004D7C4B" w:rsidRDefault="2A3E86F1" w14:paraId="1932552A" w14:textId="546FB6D4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1. Accountant click “View requests list” button</w:t>
                  </w:r>
                </w:p>
              </w:tc>
              <w:tc>
                <w:tcPr>
                  <w:tcW w:w="4275" w:type="dxa"/>
                </w:tcPr>
                <w:p w:rsidR="2A3E86F1" w:rsidP="004D7C4B" w:rsidRDefault="2A3E86F1" w14:paraId="477E04FA" w14:textId="00DCF205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 display requests list which was confirmed by selected Supervisor of each group</w:t>
                  </w:r>
                </w:p>
              </w:tc>
            </w:tr>
            <w:tr w:rsidR="2A3E86F1" w:rsidTr="2A3E86F1" w14:paraId="68D60A99" w14:textId="77777777">
              <w:tc>
                <w:tcPr>
                  <w:tcW w:w="4275" w:type="dxa"/>
                </w:tcPr>
                <w:p w:rsidR="2A3E86F1" w:rsidP="004D7C4B" w:rsidRDefault="2A3E86F1" w14:paraId="6BD60D1D" w14:textId="0D3A2EE5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2. Accountant chooses a request in request list to view details</w:t>
                  </w:r>
                </w:p>
              </w:tc>
              <w:tc>
                <w:tcPr>
                  <w:tcW w:w="4275" w:type="dxa"/>
                </w:tcPr>
                <w:p w:rsidR="2A3E86F1" w:rsidP="004D7C4B" w:rsidRDefault="2A3E86F1" w14:paraId="4F662D59" w14:textId="01AD7661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 shows request’s details of selected request</w:t>
                  </w:r>
                </w:p>
              </w:tc>
            </w:tr>
          </w:tbl>
          <w:p w:rsidR="2A3E86F1" w:rsidP="004D7C4B" w:rsidRDefault="2A3E86F1" w14:paraId="0A8D2E44" w14:textId="1D6B4C3B">
            <w:pPr>
              <w:rPr>
                <w:rFonts w:eastAsia="Tahoma" w:cs="Tahoma"/>
                <w:color w:val="000000" w:themeColor="text1"/>
              </w:rPr>
            </w:pPr>
          </w:p>
          <w:p w:rsidR="2A3E86F1" w:rsidP="004D7C4B" w:rsidRDefault="2A3E86F1" w14:paraId="71FE16E7" w14:textId="74836CA8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 Alternative Scenario: 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4A0" w:firstRow="1" w:lastRow="0" w:firstColumn="1" w:lastColumn="0" w:noHBand="0" w:noVBand="1"/>
            </w:tblPr>
            <w:tblGrid>
              <w:gridCol w:w="4275"/>
              <w:gridCol w:w="4275"/>
            </w:tblGrid>
            <w:tr w:rsidR="6A3D4DE6" w:rsidTr="6A3D4DE6" w14:paraId="6AB356E9" w14:textId="77777777">
              <w:tc>
                <w:tcPr>
                  <w:tcW w:w="4275" w:type="dxa"/>
                </w:tcPr>
                <w:p w:rsidR="6A3D4DE6" w:rsidP="71D65FC7" w:rsidRDefault="6A3D4DE6" w14:paraId="3202DFA4" w14:textId="0FF74D69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Accountant</w:t>
                  </w:r>
                </w:p>
              </w:tc>
              <w:tc>
                <w:tcPr>
                  <w:tcW w:w="4275" w:type="dxa"/>
                </w:tcPr>
                <w:p w:rsidR="6A3D4DE6" w:rsidP="71D65FC7" w:rsidRDefault="6A3D4DE6" w14:paraId="128A25DF" w14:textId="23C5D3C7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7D4AA377" w:rsidTr="7D4AA377" w14:paraId="5B6BDE95" w14:textId="77777777">
              <w:tc>
                <w:tcPr>
                  <w:tcW w:w="4275" w:type="dxa"/>
                </w:tcPr>
                <w:p w:rsidR="7D4AA377" w:rsidP="004D7C4B" w:rsidRDefault="7D4AA377" w14:paraId="360769EA" w14:textId="3DBAE5C3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1. Accountant click “View requests list” button</w:t>
                  </w:r>
                </w:p>
              </w:tc>
              <w:tc>
                <w:tcPr>
                  <w:tcW w:w="4275" w:type="dxa"/>
                </w:tcPr>
                <w:p w:rsidR="7D4AA377" w:rsidP="004D7C4B" w:rsidRDefault="7D4AA377" w14:paraId="1270E8C7" w14:textId="43E2534F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 display requests list which was confirmed by selected Supervisor of each group</w:t>
                  </w:r>
                </w:p>
              </w:tc>
            </w:tr>
            <w:tr w:rsidR="6A3D4DE6" w:rsidTr="6A3D4DE6" w14:paraId="613C85D8" w14:textId="77777777">
              <w:trPr>
                <w:trHeight w:val="720"/>
              </w:trPr>
              <w:tc>
                <w:tcPr>
                  <w:tcW w:w="4275" w:type="dxa"/>
                </w:tcPr>
                <w:p w:rsidR="6A3D4DE6" w:rsidP="004D7C4B" w:rsidRDefault="6A3D4DE6" w14:paraId="018AC274" w14:textId="2B14A6F2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1. Accountant click “</w:t>
                  </w:r>
                  <w:r w:rsidRPr="71D65FC7" w:rsidR="2286D9B3">
                    <w:rPr>
                      <w:rFonts w:eastAsia="Tahoma" w:cs="Tahoma"/>
                      <w:sz w:val="20"/>
                      <w:szCs w:val="20"/>
                    </w:rPr>
                    <w:t>Back</w:t>
                  </w: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” button</w:t>
                  </w:r>
                </w:p>
              </w:tc>
              <w:tc>
                <w:tcPr>
                  <w:tcW w:w="4275" w:type="dxa"/>
                </w:tcPr>
                <w:p w:rsidR="6A3D4DE6" w:rsidP="004D7C4B" w:rsidRDefault="2286D9B3" w14:paraId="6827CE7C" w14:textId="3DD2611F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System </w:t>
                  </w:r>
                  <w:r w:rsidRPr="71D65FC7" w:rsidR="1090EAB8">
                    <w:rPr>
                      <w:rFonts w:eastAsia="Tahoma" w:cs="Tahoma"/>
                      <w:sz w:val="20"/>
                      <w:szCs w:val="20"/>
                    </w:rPr>
                    <w:t>navigates</w:t>
                  </w: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to “home” page</w:t>
                  </w:r>
                </w:p>
              </w:tc>
            </w:tr>
          </w:tbl>
          <w:p w:rsidR="6A3D4DE6" w:rsidP="004D7C4B" w:rsidRDefault="6A3D4DE6" w14:paraId="08A2E4A3" w14:textId="3058ECDE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</w:t>
            </w:r>
          </w:p>
          <w:p w:rsidR="006819DA" w:rsidP="004D7C4B" w:rsidRDefault="2A3E86F1" w14:paraId="20AEA762" w14:textId="74836CA8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Exceptions: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4A0" w:firstRow="1" w:lastRow="0" w:firstColumn="1" w:lastColumn="0" w:noHBand="0" w:noVBand="1"/>
            </w:tblPr>
            <w:tblGrid>
              <w:gridCol w:w="4275"/>
              <w:gridCol w:w="4275"/>
            </w:tblGrid>
            <w:tr w:rsidR="2CF1BEE3" w:rsidTr="2CF1BEE3" w14:paraId="554B5BB6" w14:textId="77777777">
              <w:tc>
                <w:tcPr>
                  <w:tcW w:w="4275" w:type="dxa"/>
                </w:tcPr>
                <w:p w:rsidR="2CF1BEE3" w:rsidP="71D65FC7" w:rsidRDefault="2CF1BEE3" w14:paraId="7C8463FF" w14:textId="79411095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Cause</w:t>
                  </w:r>
                </w:p>
              </w:tc>
              <w:tc>
                <w:tcPr>
                  <w:tcW w:w="4275" w:type="dxa"/>
                </w:tcPr>
                <w:p w:rsidR="2CF1BEE3" w:rsidP="71D65FC7" w:rsidRDefault="2CF1BEE3" w14:paraId="07E93495" w14:textId="23C5D3C7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2CF1BEE3" w:rsidTr="2CF1BEE3" w14:paraId="50941709" w14:textId="77777777">
              <w:trPr>
                <w:trHeight w:val="720"/>
              </w:trPr>
              <w:tc>
                <w:tcPr>
                  <w:tcW w:w="4275" w:type="dxa"/>
                </w:tcPr>
                <w:p w:rsidR="2CF1BEE3" w:rsidP="004D7C4B" w:rsidRDefault="3ADA69B9" w14:paraId="1A5BB142" w14:textId="2E6CFB9C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1. Request list is empty</w:t>
                  </w:r>
                </w:p>
              </w:tc>
              <w:tc>
                <w:tcPr>
                  <w:tcW w:w="4275" w:type="dxa"/>
                </w:tcPr>
                <w:p w:rsidR="2CF1BEE3" w:rsidP="004D7C4B" w:rsidRDefault="3ADA69B9" w14:paraId="61FF993D" w14:textId="18D46D1A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 will show message on screen: “Request list is empty”</w:t>
                  </w:r>
                </w:p>
              </w:tc>
            </w:tr>
          </w:tbl>
          <w:p w:rsidR="70415894" w:rsidP="004D7C4B" w:rsidRDefault="70415894" w14:paraId="03EFB728" w14:textId="0FA00407">
            <w:pPr>
              <w:rPr>
                <w:rFonts w:eastAsia="Tahoma" w:cs="Tahoma"/>
                <w:b/>
                <w:color w:val="000000" w:themeColor="text1"/>
              </w:rPr>
            </w:pPr>
          </w:p>
          <w:p w:rsidR="2A3E86F1" w:rsidP="004D7C4B" w:rsidRDefault="2A3E86F1" w14:paraId="4E4613DC" w14:textId="1D7B3172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Relationships: </w:t>
            </w:r>
          </w:p>
          <w:p w:rsidR="2A3E86F1" w:rsidP="004D7C4B" w:rsidRDefault="2A3E86F1" w14:paraId="67C38CAD" w14:textId="2AF71363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1. Be extended with use case Transfer Money to Request.</w:t>
            </w:r>
          </w:p>
          <w:p w:rsidR="2A3E86F1" w:rsidP="004D7C4B" w:rsidRDefault="2A3E86F1" w14:paraId="06F8E6D1" w14:textId="442EAA05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2. Extend with use case Deny Transfer Money Request.</w:t>
            </w:r>
          </w:p>
          <w:p w:rsidR="2A3E86F1" w:rsidP="004D7C4B" w:rsidRDefault="2A3E86F1" w14:paraId="2E599299" w14:textId="18CB0DA8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Business Rules</w:t>
            </w:r>
          </w:p>
          <w:p w:rsidR="2A3E86F1" w:rsidP="004D7C4B" w:rsidRDefault="2A3E86F1" w14:paraId="4CEAB846" w14:textId="1C73989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</w:t>
            </w:r>
            <w:r w:rsidRPr="71D65FC7">
              <w:rPr>
                <w:rFonts w:eastAsia="Tahoma" w:cs="Tahoma"/>
                <w:i/>
                <w:color w:val="000000" w:themeColor="text1"/>
              </w:rPr>
              <w:t xml:space="preserve">   </w:t>
            </w:r>
            <w:r w:rsidRPr="71D65FC7">
              <w:rPr>
                <w:rFonts w:eastAsia="Tahoma" w:cs="Tahoma"/>
                <w:color w:val="000000" w:themeColor="text1"/>
              </w:rPr>
              <w:t>Request must be confirmed by Supervisor of each group before showing to Accountant.</w:t>
            </w:r>
          </w:p>
        </w:tc>
      </w:tr>
      <w:tr w:rsidR="2A3E86F1" w:rsidTr="2A3E86F1" w14:paraId="7D785D00" w14:textId="77777777">
        <w:tc>
          <w:tcPr>
            <w:tcW w:w="8955" w:type="dxa"/>
            <w:gridSpan w:val="5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FFFFF" w:themeFill="background1"/>
          </w:tcPr>
          <w:p w:rsidR="2A3E86F1" w:rsidP="004D7C4B" w:rsidRDefault="2A3E86F1" w14:paraId="50BC8771" w14:textId="41D14B11">
            <w:pPr>
              <w:rPr>
                <w:rFonts w:eastAsia="Tahoma" w:cs="Tahoma"/>
                <w:color w:val="000000" w:themeColor="text1"/>
              </w:rPr>
            </w:pPr>
          </w:p>
        </w:tc>
      </w:tr>
    </w:tbl>
    <w:p w:rsidRPr="001A1F29" w:rsidR="00045A41" w:rsidP="004D7C4B" w:rsidRDefault="00045A41" w14:paraId="173CD6CB" w14:textId="42C31EA3">
      <w:pPr>
        <w:rPr>
          <w:rFonts w:eastAsia="Tahoma"/>
        </w:rPr>
      </w:pPr>
    </w:p>
    <w:p w:rsidRPr="001A1F29" w:rsidR="003A0570" w:rsidP="004D7C4B" w:rsidRDefault="003A0570" w14:paraId="57E9F71A" w14:textId="77777777">
      <w:pPr>
        <w:rPr>
          <w:rFonts w:eastAsia="Tahoma"/>
        </w:rPr>
      </w:pPr>
    </w:p>
    <w:p w:rsidRPr="001A1F29" w:rsidR="003A0570" w:rsidP="004D7C4B" w:rsidRDefault="003A0570" w14:paraId="7C100096" w14:textId="77777777">
      <w:pPr>
        <w:rPr>
          <w:rFonts w:eastAsia="Tahoma"/>
        </w:rPr>
      </w:pPr>
    </w:p>
    <w:p w:rsidRPr="001A1F29" w:rsidR="003A0570" w:rsidP="004D7C4B" w:rsidRDefault="003A0570" w14:paraId="7471A7ED" w14:textId="77777777">
      <w:pPr>
        <w:rPr>
          <w:rFonts w:eastAsia="Tahoma"/>
        </w:rPr>
      </w:pPr>
    </w:p>
    <w:p w:rsidRPr="001A1F29" w:rsidR="00045A41" w:rsidP="004D7C4B" w:rsidRDefault="5971CE1D" w14:paraId="1408D4D5" w14:textId="4C7DDC0C">
      <w:pPr>
        <w:pStyle w:val="Heading2"/>
      </w:pPr>
      <w:r>
        <w:t>Use Case Transfer Money for Accepted Request</w:t>
      </w:r>
    </w:p>
    <w:p w:rsidRPr="001A1F29" w:rsidR="00045A41" w:rsidP="004D7C4B" w:rsidRDefault="00045A41" w14:paraId="31D9B3DD" w14:textId="70B0715B">
      <w:pPr>
        <w:rPr>
          <w:rFonts w:eastAsia="Tahoma"/>
        </w:rPr>
      </w:pPr>
      <w:r>
        <w:drawing>
          <wp:inline wp14:editId="3516F91D" wp14:anchorId="285DBFCA">
            <wp:extent cx="5657850" cy="1952625"/>
            <wp:effectExtent l="0" t="0" r="0" b="0"/>
            <wp:docPr id="820973678" name="Picture 82097367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20973678"/>
                    <pic:cNvPicPr/>
                  </pic:nvPicPr>
                  <pic:blipFill>
                    <a:blip r:embed="Rf841a3a0efab45c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78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2490"/>
        <w:gridCol w:w="2445"/>
        <w:gridCol w:w="1260"/>
        <w:gridCol w:w="645"/>
        <w:gridCol w:w="2115"/>
      </w:tblGrid>
      <w:tr w:rsidR="2A3E86F1" w:rsidTr="32189B6B" w14:paraId="5661A80E" w14:textId="77777777">
        <w:tc>
          <w:tcPr>
            <w:tcW w:w="8955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2A3E86F1" w:rsidP="004D7C4B" w:rsidRDefault="2A3E86F1" w14:paraId="50B5E03A" w14:textId="6CB7A1DF">
            <w:pPr>
              <w:rPr>
                <w:rFonts w:eastAsia="Tahoma" w:cs="Tahoma"/>
                <w:color w:val="000000" w:themeColor="text1"/>
              </w:rPr>
            </w:pPr>
          </w:p>
          <w:p w:rsidR="2A3E86F1" w:rsidP="004D7C4B" w:rsidRDefault="2A3E86F1" w14:paraId="08D00B1C" w14:textId="4A32411B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 CASE-25 SPECIFICATION</w:t>
            </w:r>
          </w:p>
          <w:p w:rsidR="2A3E86F1" w:rsidP="004D7C4B" w:rsidRDefault="2A3E86F1" w14:paraId="2BEA4B31" w14:textId="793188C1">
            <w:pPr>
              <w:rPr>
                <w:rFonts w:eastAsia="Tahoma" w:cs="Tahoma"/>
                <w:color w:val="000000" w:themeColor="text1"/>
              </w:rPr>
            </w:pPr>
          </w:p>
        </w:tc>
      </w:tr>
      <w:tr w:rsidR="2A3E86F1" w:rsidTr="32189B6B" w14:paraId="6EFE44D9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2A3E86F1" w:rsidP="004D7C4B" w:rsidRDefault="2A3E86F1" w14:paraId="087A84A1" w14:textId="3DE3EC39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No.</w:t>
            </w:r>
          </w:p>
        </w:tc>
        <w:tc>
          <w:tcPr>
            <w:tcW w:w="2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2A3E86F1" w:rsidP="004D7C4B" w:rsidRDefault="2A3E86F1" w14:paraId="3E696BDA" w14:textId="5E2EA43B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UC025</w:t>
            </w:r>
          </w:p>
        </w:tc>
        <w:tc>
          <w:tcPr>
            <w:tcW w:w="190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2A3E86F1" w:rsidP="004D7C4B" w:rsidRDefault="2A3E86F1" w14:paraId="795B9E3C" w14:textId="04B5AA68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Version</w:t>
            </w:r>
          </w:p>
        </w:tc>
        <w:tc>
          <w:tcPr>
            <w:tcW w:w="211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2A3E86F1" w:rsidP="004D7C4B" w:rsidRDefault="2A3E86F1" w14:paraId="54336A11" w14:textId="68BB65C5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1.0</w:t>
            </w:r>
          </w:p>
        </w:tc>
      </w:tr>
      <w:tr w:rsidR="2A3E86F1" w:rsidTr="32189B6B" w14:paraId="453F7FFB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2A3E86F1" w:rsidP="004D7C4B" w:rsidRDefault="2A3E86F1" w14:paraId="45360286" w14:textId="1BF384AE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Name</w:t>
            </w:r>
          </w:p>
        </w:tc>
        <w:tc>
          <w:tcPr>
            <w:tcW w:w="6465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2A3E86F1" w:rsidP="004D7C4B" w:rsidRDefault="2A3E86F1" w14:paraId="08C8FBAB" w14:textId="287F1945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Transfer Money for accepted Request</w:t>
            </w:r>
          </w:p>
        </w:tc>
      </w:tr>
      <w:tr w:rsidR="2A3E86F1" w:rsidTr="32189B6B" w14:paraId="04ACBD5F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2A3E86F1" w:rsidP="004D7C4B" w:rsidRDefault="2A3E86F1" w14:paraId="35976993" w14:textId="7D198033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Author </w:t>
            </w:r>
          </w:p>
        </w:tc>
        <w:tc>
          <w:tcPr>
            <w:tcW w:w="6465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2A3E86F1" w:rsidP="004D7C4B" w:rsidRDefault="2A3E86F1" w14:paraId="312494E2" w14:textId="14F886B5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Le Minh Tuan</w:t>
            </w:r>
          </w:p>
        </w:tc>
      </w:tr>
      <w:tr w:rsidR="2A3E86F1" w:rsidTr="32189B6B" w14:paraId="719F3260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2A3E86F1" w:rsidP="004D7C4B" w:rsidRDefault="2A3E86F1" w14:paraId="3EE4E5E8" w14:textId="6F82A3E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Date</w:t>
            </w:r>
          </w:p>
        </w:tc>
        <w:tc>
          <w:tcPr>
            <w:tcW w:w="2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2A3E86F1" w:rsidP="004D7C4B" w:rsidRDefault="2A3E86F1" w14:paraId="290DF209" w14:textId="39D816F9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24/02/2021</w:t>
            </w:r>
          </w:p>
        </w:tc>
        <w:tc>
          <w:tcPr>
            <w:tcW w:w="12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2A3E86F1" w:rsidP="004D7C4B" w:rsidRDefault="2A3E86F1" w14:paraId="32BBA5DB" w14:textId="558114B4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Priority</w:t>
            </w:r>
          </w:p>
        </w:tc>
        <w:tc>
          <w:tcPr>
            <w:tcW w:w="276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2A3E86F1" w:rsidP="004D7C4B" w:rsidRDefault="2A3E86F1" w14:paraId="6A882944" w14:textId="6B116DF9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Normal</w:t>
            </w:r>
          </w:p>
        </w:tc>
      </w:tr>
      <w:tr w:rsidR="2A3E86F1" w:rsidTr="32189B6B" w14:paraId="215E3EA9" w14:textId="77777777">
        <w:tc>
          <w:tcPr>
            <w:tcW w:w="8955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FFFFF" w:themeFill="background1"/>
          </w:tcPr>
          <w:p w:rsidR="2A3E86F1" w:rsidP="004D7C4B" w:rsidRDefault="2A3E86F1" w14:paraId="47B7F129" w14:textId="6209AA73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Actor:</w:t>
            </w:r>
          </w:p>
          <w:p w:rsidR="2A3E86F1" w:rsidP="004D7C4B" w:rsidRDefault="41D60D0D" w14:paraId="5CD28DCE" w14:textId="20403DD6">
            <w:pPr>
              <w:rPr>
                <w:rFonts w:eastAsia="Tahoma" w:cs="Tahoma"/>
                <w:color w:val="000000" w:themeColor="text1"/>
              </w:rPr>
            </w:pPr>
            <w:r w:rsidRPr="41D60D0D">
              <w:rPr>
                <w:rFonts w:eastAsia="Tahoma" w:cs="Tahoma"/>
                <w:color w:val="000000" w:themeColor="text1"/>
              </w:rPr>
              <w:t xml:space="preserve">         Accountant.</w:t>
            </w:r>
          </w:p>
          <w:p w:rsidR="7DB80BBE" w:rsidP="7DB80BBE" w:rsidRDefault="7DB80BBE" w14:paraId="74787ACF" w14:textId="20403DD6">
            <w:pPr>
              <w:rPr>
                <w:color w:val="000000" w:themeColor="text1"/>
              </w:rPr>
            </w:pPr>
          </w:p>
          <w:p w:rsidR="2A3E86F1" w:rsidP="004D7C4B" w:rsidRDefault="2A3E86F1" w14:paraId="35D9B961" w14:textId="18CBFBDD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Summary:</w:t>
            </w:r>
          </w:p>
          <w:p w:rsidR="2A3E86F1" w:rsidP="004D7C4B" w:rsidRDefault="41D60D0D" w14:paraId="4CC5AC3A" w14:textId="20403DD6">
            <w:pPr>
              <w:rPr>
                <w:rFonts w:eastAsia="Tahoma" w:cs="Tahoma"/>
                <w:color w:val="000000" w:themeColor="text1"/>
              </w:rPr>
            </w:pPr>
            <w:r w:rsidRPr="41D60D0D">
              <w:rPr>
                <w:rFonts w:eastAsia="Tahoma" w:cs="Tahoma"/>
                <w:color w:val="000000" w:themeColor="text1"/>
              </w:rPr>
              <w:t xml:space="preserve">         Accountant chooses to transfer money for selected request.</w:t>
            </w:r>
          </w:p>
          <w:p w:rsidR="7DB80BBE" w:rsidP="7DB80BBE" w:rsidRDefault="7DB80BBE" w14:paraId="6019DC01" w14:textId="20403DD6">
            <w:pPr>
              <w:rPr>
                <w:color w:val="000000" w:themeColor="text1"/>
              </w:rPr>
            </w:pPr>
          </w:p>
          <w:p w:rsidR="2A3E86F1" w:rsidP="004D7C4B" w:rsidRDefault="41D60D0D" w14:paraId="114ADBF6" w14:textId="20403DD6">
            <w:pPr>
              <w:rPr>
                <w:rFonts w:eastAsia="Tahoma" w:cs="Tahoma"/>
                <w:color w:val="000000" w:themeColor="text1"/>
              </w:rPr>
            </w:pPr>
            <w:r w:rsidRPr="41D60D0D">
              <w:rPr>
                <w:rFonts w:eastAsia="Tahoma" w:cs="Tahoma"/>
                <w:b/>
                <w:bCs/>
                <w:color w:val="000000" w:themeColor="text1"/>
              </w:rPr>
              <w:t>Goal:</w:t>
            </w:r>
          </w:p>
          <w:p w:rsidR="2A3E86F1" w:rsidP="7DB80BBE" w:rsidRDefault="41D60D0D" w14:paraId="1846B0EF" w14:textId="20403DD6">
            <w:pPr>
              <w:rPr>
                <w:rFonts w:eastAsia="Tahoma" w:cs="Tahoma"/>
                <w:color w:val="000000" w:themeColor="text1"/>
              </w:rPr>
            </w:pPr>
            <w:r w:rsidRPr="41D60D0D">
              <w:rPr>
                <w:rFonts w:eastAsia="Tahoma" w:cs="Tahoma"/>
                <w:color w:val="000000" w:themeColor="text1"/>
              </w:rPr>
              <w:t xml:space="preserve">         Groups can receive money from accountant for charity purpose.      </w:t>
            </w:r>
          </w:p>
          <w:p w:rsidR="2A3E86F1" w:rsidP="004D7C4B" w:rsidRDefault="2CE604E4" w14:paraId="61F1B538" w14:textId="1DD3187C">
            <w:pPr>
              <w:rPr>
                <w:rFonts w:eastAsia="Tahoma" w:cs="Tahoma"/>
                <w:color w:val="000000" w:themeColor="text1"/>
              </w:rPr>
            </w:pPr>
            <w:r w:rsidRPr="2CE604E4">
              <w:rPr>
                <w:rFonts w:eastAsia="Tahoma" w:cs="Tahoma"/>
                <w:color w:val="000000" w:themeColor="text1"/>
              </w:rPr>
              <w:t xml:space="preserve">   </w:t>
            </w:r>
          </w:p>
          <w:p w:rsidR="2A3E86F1" w:rsidP="004D7C4B" w:rsidRDefault="2A3E86F1" w14:paraId="0D94D397" w14:textId="40366236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Triggers</w:t>
            </w:r>
          </w:p>
          <w:p w:rsidR="2A3E86F1" w:rsidP="004D7C4B" w:rsidRDefault="32189B6B" w14:paraId="64498E50" w14:textId="3CD99A9D">
            <w:pPr>
              <w:rPr>
                <w:rFonts w:eastAsia="Tahoma" w:cs="Tahoma"/>
                <w:color w:val="000000" w:themeColor="text1"/>
              </w:rPr>
            </w:pPr>
            <w:r w:rsidRPr="32189B6B">
              <w:rPr>
                <w:rFonts w:eastAsia="Tahoma" w:cs="Tahoma"/>
                <w:color w:val="000000" w:themeColor="text1"/>
              </w:rPr>
              <w:t xml:space="preserve">         Accountant wants to transfer money for selected request.</w:t>
            </w:r>
          </w:p>
          <w:p w:rsidR="7DB80BBE" w:rsidP="7DB80BBE" w:rsidRDefault="7DB80BBE" w14:paraId="0C0DB226" w14:textId="20403DD6">
            <w:pPr>
              <w:rPr>
                <w:color w:val="000000" w:themeColor="text1"/>
              </w:rPr>
            </w:pPr>
          </w:p>
          <w:p w:rsidR="2A3E86F1" w:rsidP="004D7C4B" w:rsidRDefault="2A3E86F1" w14:paraId="3EC9CB9E" w14:textId="06BB82E9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Preconditions:</w:t>
            </w:r>
          </w:p>
          <w:p w:rsidR="2A3E86F1" w:rsidP="004D7C4B" w:rsidRDefault="2A3E86F1" w14:paraId="00DA12AF" w14:textId="781FD497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PRE-1. User’s identity has been authenticated.</w:t>
            </w:r>
          </w:p>
          <w:p w:rsidR="2A3E86F1" w:rsidP="004D7C4B" w:rsidRDefault="41D60D0D" w14:paraId="02A8BE01" w14:textId="20403DD6">
            <w:pPr>
              <w:rPr>
                <w:rFonts w:eastAsia="Tahoma" w:cs="Tahoma"/>
                <w:color w:val="000000" w:themeColor="text1"/>
              </w:rPr>
            </w:pPr>
            <w:r w:rsidRPr="41D60D0D">
              <w:rPr>
                <w:rFonts w:eastAsia="Tahoma" w:cs="Tahoma"/>
                <w:color w:val="000000" w:themeColor="text1"/>
              </w:rPr>
              <w:t xml:space="preserve">         PRE-2. User is authorized to Accountant role.</w:t>
            </w:r>
          </w:p>
          <w:p w:rsidR="7DB80BBE" w:rsidP="7DB80BBE" w:rsidRDefault="7DB80BBE" w14:paraId="655A3E4A" w14:textId="20403DD6">
            <w:pPr>
              <w:rPr>
                <w:color w:val="000000" w:themeColor="text1"/>
              </w:rPr>
            </w:pPr>
          </w:p>
          <w:p w:rsidR="2A3E86F1" w:rsidP="004D7C4B" w:rsidRDefault="2A3E86F1" w14:paraId="63621991" w14:textId="2E4D0304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Post Conditions:</w:t>
            </w:r>
          </w:p>
          <w:p w:rsidR="2A3E86F1" w:rsidP="004D7C4B" w:rsidRDefault="41D60D0D" w14:paraId="7BACE699" w14:textId="20403DD6">
            <w:pPr>
              <w:rPr>
                <w:rFonts w:eastAsia="Tahoma" w:cs="Tahoma"/>
                <w:color w:val="000000" w:themeColor="text1"/>
              </w:rPr>
            </w:pPr>
            <w:r w:rsidRPr="41D60D0D">
              <w:rPr>
                <w:rFonts w:eastAsia="Tahoma" w:cs="Tahoma"/>
                <w:color w:val="000000" w:themeColor="text1"/>
              </w:rPr>
              <w:t xml:space="preserve">         POST-1. Transaction information inserted into DB.</w:t>
            </w:r>
          </w:p>
          <w:p w:rsidR="7DB80BBE" w:rsidP="7DB80BBE" w:rsidRDefault="7DB80BBE" w14:paraId="17E8283A" w14:textId="20403DD6">
            <w:pPr>
              <w:rPr>
                <w:color w:val="000000" w:themeColor="text1"/>
              </w:rPr>
            </w:pPr>
          </w:p>
          <w:p w:rsidR="2A3E86F1" w:rsidP="004D7C4B" w:rsidRDefault="2A3E86F1" w14:paraId="1D0EB174" w14:textId="5F884044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Main Success Scenario: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4A0" w:firstRow="1" w:lastRow="0" w:firstColumn="1" w:lastColumn="0" w:noHBand="0" w:noVBand="1"/>
            </w:tblPr>
            <w:tblGrid>
              <w:gridCol w:w="4275"/>
              <w:gridCol w:w="4275"/>
            </w:tblGrid>
            <w:tr w:rsidR="2A3E86F1" w:rsidTr="32189B6B" w14:paraId="63B5AADB" w14:textId="77777777">
              <w:tc>
                <w:tcPr>
                  <w:tcW w:w="4275" w:type="dxa"/>
                </w:tcPr>
                <w:p w:rsidR="2A3E86F1" w:rsidP="71D65FC7" w:rsidRDefault="2A3E86F1" w14:paraId="7089E5F4" w14:textId="2C561C9B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Accountant</w:t>
                  </w:r>
                </w:p>
              </w:tc>
              <w:tc>
                <w:tcPr>
                  <w:tcW w:w="4275" w:type="dxa"/>
                </w:tcPr>
                <w:p w:rsidR="2A3E86F1" w:rsidP="71D65FC7" w:rsidRDefault="2A3E86F1" w14:paraId="617D879C" w14:textId="19BBA70F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2A3E86F1" w:rsidTr="32189B6B" w14:paraId="40F701FA" w14:textId="77777777">
              <w:tc>
                <w:tcPr>
                  <w:tcW w:w="4275" w:type="dxa"/>
                </w:tcPr>
                <w:p w:rsidR="2A3E86F1" w:rsidP="004D7C4B" w:rsidRDefault="2A3E86F1" w14:paraId="7D3BF58D" w14:textId="54382C8F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1. Accountant click “View requests list” button</w:t>
                  </w:r>
                </w:p>
              </w:tc>
              <w:tc>
                <w:tcPr>
                  <w:tcW w:w="4275" w:type="dxa"/>
                </w:tcPr>
                <w:p w:rsidR="2A3E86F1" w:rsidP="004D7C4B" w:rsidRDefault="32189B6B" w14:paraId="658FF1E9" w14:textId="2DF2BCC5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32189B6B">
                    <w:rPr>
                      <w:rFonts w:eastAsia="Tahoma" w:cs="Tahoma"/>
                      <w:sz w:val="20"/>
                      <w:szCs w:val="20"/>
                    </w:rPr>
                    <w:t>System displays requests list which was confirmed by selected Supervisor of each group</w:t>
                  </w:r>
                </w:p>
              </w:tc>
            </w:tr>
            <w:tr w:rsidR="2A3E86F1" w:rsidTr="32189B6B" w14:paraId="02119843" w14:textId="77777777">
              <w:tc>
                <w:tcPr>
                  <w:tcW w:w="4275" w:type="dxa"/>
                </w:tcPr>
                <w:p w:rsidR="2A3E86F1" w:rsidP="004D7C4B" w:rsidRDefault="2A3E86F1" w14:paraId="7D16307C" w14:textId="295AB7E0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2. Accountant chooses a request in request list to view details</w:t>
                  </w:r>
                </w:p>
              </w:tc>
              <w:tc>
                <w:tcPr>
                  <w:tcW w:w="4275" w:type="dxa"/>
                </w:tcPr>
                <w:p w:rsidR="2A3E86F1" w:rsidP="004D7C4B" w:rsidRDefault="2A3E86F1" w14:paraId="623C1445" w14:textId="05502F39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 shows request’s details of selected request</w:t>
                  </w:r>
                </w:p>
              </w:tc>
            </w:tr>
            <w:tr w:rsidR="2A3E86F1" w:rsidTr="32189B6B" w14:paraId="7CFFC2B8" w14:textId="77777777">
              <w:tc>
                <w:tcPr>
                  <w:tcW w:w="4275" w:type="dxa"/>
                </w:tcPr>
                <w:p w:rsidR="2A3E86F1" w:rsidP="004D7C4B" w:rsidRDefault="2A3E86F1" w14:paraId="16EE3B3C" w14:textId="37A49062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3. Accountant chooses to transfer money to selected request</w:t>
                  </w:r>
                </w:p>
              </w:tc>
              <w:tc>
                <w:tcPr>
                  <w:tcW w:w="4275" w:type="dxa"/>
                </w:tcPr>
                <w:p w:rsidR="2A3E86F1" w:rsidP="004D7C4B" w:rsidRDefault="2A3E86F1" w14:paraId="6D80E4E8" w14:textId="56C029B9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 link to bank application of Accountant.</w:t>
                  </w:r>
                </w:p>
              </w:tc>
            </w:tr>
            <w:tr w:rsidR="2A3E86F1" w:rsidTr="32189B6B" w14:paraId="44F4B06B" w14:textId="77777777">
              <w:tc>
                <w:tcPr>
                  <w:tcW w:w="4275" w:type="dxa"/>
                </w:tcPr>
                <w:p w:rsidR="2A3E86F1" w:rsidP="004D7C4B" w:rsidRDefault="2A3E86F1" w14:paraId="4C5990C6" w14:textId="728112D9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4. Accountant transfers money to group on bank application</w:t>
                  </w:r>
                </w:p>
              </w:tc>
              <w:tc>
                <w:tcPr>
                  <w:tcW w:w="4275" w:type="dxa"/>
                </w:tcPr>
                <w:p w:rsidR="2A3E86F1" w:rsidP="004D7C4B" w:rsidRDefault="2A3E86F1" w14:paraId="5C538E66" w14:textId="29E8188B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System receives successful </w:t>
                  </w:r>
                  <w:r w:rsidRPr="71D65FC7" w:rsidR="7D4AA377">
                    <w:rPr>
                      <w:rFonts w:eastAsia="Tahoma" w:cs="Tahoma"/>
                      <w:sz w:val="20"/>
                      <w:szCs w:val="20"/>
                    </w:rPr>
                    <w:t xml:space="preserve">transferring </w:t>
                  </w: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signal and display successful message</w:t>
                  </w:r>
                </w:p>
              </w:tc>
            </w:tr>
          </w:tbl>
          <w:p w:rsidR="2A3E86F1" w:rsidP="004D7C4B" w:rsidRDefault="2A3E86F1" w14:paraId="6DEC538D" w14:textId="20403DD6">
            <w:pPr>
              <w:rPr>
                <w:rFonts w:eastAsia="Tahoma" w:cs="Tahoma"/>
                <w:color w:val="000000" w:themeColor="text1"/>
              </w:rPr>
            </w:pPr>
          </w:p>
          <w:p w:rsidR="7D4AA377" w:rsidP="004D7C4B" w:rsidRDefault="7DB80BBE" w14:paraId="09355897" w14:textId="1DD3187C">
            <w:pPr>
              <w:rPr>
                <w:rFonts w:eastAsia="Tahoma" w:cs="Tahoma"/>
                <w:color w:val="000000" w:themeColor="text1"/>
              </w:rPr>
            </w:pPr>
            <w:r w:rsidRPr="7DB80BBE">
              <w:rPr>
                <w:rFonts w:eastAsia="Tahoma" w:cs="Tahoma"/>
                <w:b/>
                <w:bCs/>
                <w:color w:val="000000" w:themeColor="text1"/>
              </w:rPr>
              <w:t xml:space="preserve">   Alternative Scenario: </w:t>
            </w:r>
            <w:r w:rsidRPr="7DB80BBE">
              <w:rPr>
                <w:rFonts w:eastAsia="Tahoma" w:cs="Tahoma"/>
                <w:color w:val="000000" w:themeColor="text1"/>
              </w:rPr>
              <w:t xml:space="preserve">   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4A0" w:firstRow="1" w:lastRow="0" w:firstColumn="1" w:lastColumn="0" w:noHBand="0" w:noVBand="1"/>
            </w:tblPr>
            <w:tblGrid>
              <w:gridCol w:w="4275"/>
              <w:gridCol w:w="4275"/>
            </w:tblGrid>
            <w:tr w:rsidR="7D4AA377" w:rsidTr="7D4AA377" w14:paraId="6A8529AC" w14:textId="77777777">
              <w:tc>
                <w:tcPr>
                  <w:tcW w:w="4275" w:type="dxa"/>
                </w:tcPr>
                <w:p w:rsidR="7D4AA377" w:rsidP="71D65FC7" w:rsidRDefault="7D4AA377" w14:paraId="1F20980C" w14:textId="2C561C9B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Accountant</w:t>
                  </w:r>
                </w:p>
              </w:tc>
              <w:tc>
                <w:tcPr>
                  <w:tcW w:w="4275" w:type="dxa"/>
                </w:tcPr>
                <w:p w:rsidR="7D4AA377" w:rsidP="71D65FC7" w:rsidRDefault="7D4AA377" w14:paraId="50B60176" w14:textId="19BBA70F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7D4AA377" w:rsidTr="7D4AA377" w14:paraId="79F76982" w14:textId="77777777">
              <w:tc>
                <w:tcPr>
                  <w:tcW w:w="4275" w:type="dxa"/>
                </w:tcPr>
                <w:p w:rsidR="7D4AA377" w:rsidP="004D7C4B" w:rsidRDefault="7D4AA377" w14:paraId="1791A2D0" w14:textId="54382C8F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1. Accountant click “View requests list” button</w:t>
                  </w:r>
                </w:p>
              </w:tc>
              <w:tc>
                <w:tcPr>
                  <w:tcW w:w="4275" w:type="dxa"/>
                </w:tcPr>
                <w:p w:rsidR="7D4AA377" w:rsidP="004D7C4B" w:rsidRDefault="7D4AA377" w14:paraId="42741EDF" w14:textId="12641EE4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 display requests list which was confirmed by selected Supervisor of each group</w:t>
                  </w:r>
                </w:p>
              </w:tc>
            </w:tr>
            <w:tr w:rsidR="7D4AA377" w:rsidTr="7D4AA377" w14:paraId="4D4E0984" w14:textId="77777777">
              <w:tc>
                <w:tcPr>
                  <w:tcW w:w="4275" w:type="dxa"/>
                </w:tcPr>
                <w:p w:rsidR="7D4AA377" w:rsidP="004D7C4B" w:rsidRDefault="7D4AA377" w14:paraId="10CAF88D" w14:textId="295AB7E0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2. Accountant chooses a request in request list to view details</w:t>
                  </w:r>
                </w:p>
              </w:tc>
              <w:tc>
                <w:tcPr>
                  <w:tcW w:w="4275" w:type="dxa"/>
                </w:tcPr>
                <w:p w:rsidR="7D4AA377" w:rsidP="004D7C4B" w:rsidRDefault="7D4AA377" w14:paraId="05157EAC" w14:textId="05502F39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 shows request’s details of selected request</w:t>
                  </w:r>
                </w:p>
              </w:tc>
            </w:tr>
            <w:tr w:rsidR="7D4AA377" w:rsidTr="7D4AA377" w14:paraId="19281B32" w14:textId="77777777">
              <w:tc>
                <w:tcPr>
                  <w:tcW w:w="4275" w:type="dxa"/>
                </w:tcPr>
                <w:p w:rsidR="7D4AA377" w:rsidP="004D7C4B" w:rsidRDefault="7D4AA377" w14:paraId="79E59D43" w14:textId="64A40271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3. Accountant click “Back” button</w:t>
                  </w:r>
                </w:p>
              </w:tc>
              <w:tc>
                <w:tcPr>
                  <w:tcW w:w="4275" w:type="dxa"/>
                </w:tcPr>
                <w:p w:rsidR="7D4AA377" w:rsidP="004D7C4B" w:rsidRDefault="7D4AA377" w14:paraId="6BE7F53B" w14:textId="77B74F5F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 navigates to “home” page</w:t>
                  </w:r>
                </w:p>
              </w:tc>
            </w:tr>
          </w:tbl>
          <w:p w:rsidR="7D4AA377" w:rsidP="71D65FC7" w:rsidRDefault="7D4AA377" w14:paraId="7A7962C2" w14:textId="41603D03">
            <w:pPr>
              <w:ind w:left="0"/>
              <w:rPr>
                <w:color w:val="000000" w:themeColor="text1"/>
              </w:rPr>
            </w:pPr>
          </w:p>
          <w:p w:rsidR="00F952E7" w:rsidP="004D7C4B" w:rsidRDefault="2A3E86F1" w14:paraId="4677334E" w14:textId="53F9291A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Exceptions: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4A0" w:firstRow="1" w:lastRow="0" w:firstColumn="1" w:lastColumn="0" w:noHBand="0" w:noVBand="1"/>
            </w:tblPr>
            <w:tblGrid>
              <w:gridCol w:w="4275"/>
              <w:gridCol w:w="4275"/>
            </w:tblGrid>
            <w:tr w:rsidR="70415894" w:rsidTr="70415894" w14:paraId="23BEEC0C" w14:textId="77777777">
              <w:tc>
                <w:tcPr>
                  <w:tcW w:w="4275" w:type="dxa"/>
                </w:tcPr>
                <w:p w:rsidR="70415894" w:rsidP="71D65FC7" w:rsidRDefault="70415894" w14:paraId="76267D73" w14:textId="6247BF9E">
                  <w:pPr>
                    <w:spacing w:line="259" w:lineRule="auto"/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Cause</w:t>
                  </w:r>
                </w:p>
              </w:tc>
              <w:tc>
                <w:tcPr>
                  <w:tcW w:w="4275" w:type="dxa"/>
                </w:tcPr>
                <w:p w:rsidR="70415894" w:rsidP="71D65FC7" w:rsidRDefault="70415894" w14:paraId="27B26390" w14:textId="19BBA70F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70415894" w:rsidTr="70415894" w14:paraId="36922E51" w14:textId="77777777">
              <w:tc>
                <w:tcPr>
                  <w:tcW w:w="4275" w:type="dxa"/>
                </w:tcPr>
                <w:p w:rsidR="5273DD94" w:rsidP="004D7C4B" w:rsidRDefault="5273DD94" w14:paraId="146A37F6" w14:textId="32BD01E0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1. Request list is empty</w:t>
                  </w:r>
                </w:p>
                <w:p w:rsidR="70415894" w:rsidP="004D7C4B" w:rsidRDefault="70415894" w14:paraId="6F49A31C" w14:textId="70F8AAFF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275" w:type="dxa"/>
                </w:tcPr>
                <w:p w:rsidR="70415894" w:rsidP="004D7C4B" w:rsidRDefault="77E230BD" w14:paraId="6B362902" w14:textId="11EB36DC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 will show message on screen: “Request list is empty”</w:t>
                  </w:r>
                </w:p>
              </w:tc>
            </w:tr>
            <w:tr w:rsidR="70415894" w:rsidTr="70415894" w14:paraId="0882F4F3" w14:textId="77777777">
              <w:tc>
                <w:tcPr>
                  <w:tcW w:w="4275" w:type="dxa"/>
                </w:tcPr>
                <w:p w:rsidR="70415894" w:rsidP="004D7C4B" w:rsidRDefault="7D4AA377" w14:paraId="5ABCC2BD" w14:textId="6D67ECC8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2. System receives fail transferring signal </w:t>
                  </w:r>
                </w:p>
              </w:tc>
              <w:tc>
                <w:tcPr>
                  <w:tcW w:w="4275" w:type="dxa"/>
                </w:tcPr>
                <w:p w:rsidR="70415894" w:rsidP="004D7C4B" w:rsidRDefault="7D4AA377" w14:paraId="4DD3C577" w14:textId="40AAE7CD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 shows error message “Transfer money fail” on screen</w:t>
                  </w:r>
                </w:p>
              </w:tc>
            </w:tr>
          </w:tbl>
          <w:p w:rsidR="70415894" w:rsidP="004D7C4B" w:rsidRDefault="70415894" w14:paraId="283FCA4F" w14:textId="3DC5024B"/>
          <w:p w:rsidR="2A3E86F1" w:rsidP="004D7C4B" w:rsidRDefault="2A3E86F1" w14:paraId="7940266F" w14:textId="4DC7296D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Relationships: </w:t>
            </w:r>
          </w:p>
          <w:p w:rsidR="2A3E86F1" w:rsidP="004D7C4B" w:rsidRDefault="41D60D0D" w14:paraId="41680257" w14:textId="20403DD6">
            <w:pPr>
              <w:rPr>
                <w:rFonts w:eastAsia="Tahoma" w:cs="Tahoma"/>
                <w:color w:val="000000" w:themeColor="text1"/>
              </w:rPr>
            </w:pPr>
            <w:r w:rsidRPr="41D60D0D">
              <w:rPr>
                <w:rFonts w:eastAsia="Tahoma" w:cs="Tahoma"/>
                <w:color w:val="000000" w:themeColor="text1"/>
              </w:rPr>
              <w:t xml:space="preserve">         Extend to use case View Request’s Detail.</w:t>
            </w:r>
          </w:p>
          <w:p w:rsidR="7DB80BBE" w:rsidP="7DB80BBE" w:rsidRDefault="7DB80BBE" w14:paraId="64E44F6B" w14:textId="20403DD6">
            <w:pPr>
              <w:rPr>
                <w:color w:val="000000" w:themeColor="text1"/>
              </w:rPr>
            </w:pPr>
          </w:p>
          <w:p w:rsidR="2A3E86F1" w:rsidP="004D7C4B" w:rsidRDefault="2A3E86F1" w14:paraId="0BBD692E" w14:textId="35C2CB95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Business Rules:</w:t>
            </w:r>
          </w:p>
          <w:p w:rsidR="2A3E86F1" w:rsidP="004D7C4B" w:rsidRDefault="2A3E86F1" w14:paraId="734A3065" w14:textId="74F51D47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</w:t>
            </w:r>
            <w:r w:rsidRPr="71D65FC7">
              <w:rPr>
                <w:rFonts w:eastAsia="Tahoma" w:cs="Tahoma"/>
                <w:i/>
                <w:color w:val="000000" w:themeColor="text1"/>
              </w:rPr>
              <w:t xml:space="preserve">   </w:t>
            </w:r>
            <w:r w:rsidRPr="71D65FC7">
              <w:rPr>
                <w:rFonts w:eastAsia="Tahoma" w:cs="Tahoma"/>
                <w:color w:val="000000" w:themeColor="text1"/>
              </w:rPr>
              <w:t>Bank account of accountant must be linked to application before making transaction.</w:t>
            </w:r>
          </w:p>
        </w:tc>
      </w:tr>
    </w:tbl>
    <w:p w:rsidRPr="001A1F29" w:rsidR="5A11A838" w:rsidP="004D7C4B" w:rsidRDefault="5A11A838" w14:paraId="64E46CBC" w14:textId="70B0715B">
      <w:pPr>
        <w:rPr>
          <w:rFonts w:eastAsia="Tahoma"/>
        </w:rPr>
      </w:pPr>
    </w:p>
    <w:p w:rsidRPr="001A1F29" w:rsidR="003A0570" w:rsidP="004D7C4B" w:rsidRDefault="003A0570" w14:paraId="1DE00E69" w14:textId="77777777">
      <w:pPr>
        <w:rPr>
          <w:rFonts w:eastAsia="Tahoma"/>
        </w:rPr>
      </w:pPr>
    </w:p>
    <w:p w:rsidRPr="001A1F29" w:rsidR="003A0570" w:rsidP="004D7C4B" w:rsidRDefault="003A0570" w14:paraId="7E5F147D" w14:textId="77777777">
      <w:pPr>
        <w:rPr>
          <w:rFonts w:eastAsia="Tahoma"/>
        </w:rPr>
      </w:pPr>
    </w:p>
    <w:p w:rsidRPr="001A1F29" w:rsidR="003A0570" w:rsidP="004D7C4B" w:rsidRDefault="003A0570" w14:paraId="0402C2C0" w14:textId="77777777">
      <w:pPr>
        <w:rPr>
          <w:rFonts w:eastAsia="Tahoma"/>
        </w:rPr>
      </w:pPr>
    </w:p>
    <w:p w:rsidRPr="001A1F29" w:rsidR="003A0570" w:rsidP="004D7C4B" w:rsidRDefault="003A0570" w14:paraId="0FF958CE" w14:textId="77777777">
      <w:pPr>
        <w:rPr>
          <w:rFonts w:eastAsia="Tahoma"/>
        </w:rPr>
      </w:pPr>
    </w:p>
    <w:p w:rsidRPr="001A1F29" w:rsidR="003A0570" w:rsidP="004D7C4B" w:rsidRDefault="003A0570" w14:paraId="39DE362B" w14:textId="77777777">
      <w:pPr>
        <w:rPr>
          <w:rFonts w:eastAsia="Tahoma"/>
        </w:rPr>
      </w:pPr>
    </w:p>
    <w:p w:rsidRPr="001A1F29" w:rsidR="00045A41" w:rsidP="004D7C4B" w:rsidRDefault="5971CE1D" w14:paraId="2B08C3F6" w14:textId="136F8A1C">
      <w:pPr>
        <w:pStyle w:val="Heading2"/>
      </w:pPr>
      <w:r>
        <w:t xml:space="preserve">Use Case Deny Transfer Money </w:t>
      </w:r>
    </w:p>
    <w:p w:rsidRPr="001A1F29" w:rsidR="00045A41" w:rsidP="004D7C4B" w:rsidRDefault="00045A41" w14:paraId="0A526EE4" w14:textId="5B20C73E">
      <w:pPr>
        <w:rPr>
          <w:rFonts w:eastAsia="Tahoma"/>
        </w:rPr>
      </w:pPr>
      <w:r>
        <w:drawing>
          <wp:inline wp14:editId="5CADEC62" wp14:anchorId="1B49E5E0">
            <wp:extent cx="5562602" cy="1790700"/>
            <wp:effectExtent l="0" t="0" r="0" b="0"/>
            <wp:docPr id="431357209" name="Picture 43135720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31357209"/>
                    <pic:cNvPicPr/>
                  </pic:nvPicPr>
                  <pic:blipFill>
                    <a:blip r:embed="Re137d35f72fc4ca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62602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2490"/>
        <w:gridCol w:w="2445"/>
        <w:gridCol w:w="1155"/>
        <w:gridCol w:w="750"/>
        <w:gridCol w:w="2115"/>
      </w:tblGrid>
      <w:tr w:rsidR="06E617F6" w:rsidTr="32189B6B" w14:paraId="05F141C1" w14:textId="77777777">
        <w:tc>
          <w:tcPr>
            <w:tcW w:w="8955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06E617F6" w:rsidP="004D7C4B" w:rsidRDefault="06E617F6" w14:paraId="0361B1C6" w14:textId="6BBC5447">
            <w:pPr>
              <w:rPr>
                <w:rFonts w:eastAsia="Tahoma" w:cs="Tahoma"/>
                <w:color w:val="000000" w:themeColor="text1"/>
              </w:rPr>
            </w:pPr>
          </w:p>
          <w:p w:rsidR="06E617F6" w:rsidP="004D7C4B" w:rsidRDefault="06E617F6" w14:paraId="6BC716DF" w14:textId="111E4FAC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 CASE-26 SPECIFICATION</w:t>
            </w:r>
          </w:p>
          <w:p w:rsidR="06E617F6" w:rsidP="004D7C4B" w:rsidRDefault="06E617F6" w14:paraId="5FE74D72" w14:textId="7C7C4441">
            <w:pPr>
              <w:rPr>
                <w:rFonts w:eastAsia="Tahoma" w:cs="Tahoma"/>
                <w:color w:val="000000" w:themeColor="text1"/>
              </w:rPr>
            </w:pPr>
          </w:p>
        </w:tc>
      </w:tr>
      <w:tr w:rsidR="06E617F6" w:rsidTr="32189B6B" w14:paraId="67DFEFA0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06E617F6" w:rsidP="004D7C4B" w:rsidRDefault="06E617F6" w14:paraId="74AB7108" w14:textId="408922C6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No.</w:t>
            </w:r>
          </w:p>
        </w:tc>
        <w:tc>
          <w:tcPr>
            <w:tcW w:w="2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6E617F6" w:rsidP="004D7C4B" w:rsidRDefault="06E617F6" w14:paraId="1FCB6E0C" w14:textId="3DD60BD5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UC026</w:t>
            </w:r>
          </w:p>
        </w:tc>
        <w:tc>
          <w:tcPr>
            <w:tcW w:w="190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06E617F6" w:rsidP="004D7C4B" w:rsidRDefault="06E617F6" w14:paraId="26CEDFA6" w14:textId="42B3CC35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Version</w:t>
            </w:r>
          </w:p>
        </w:tc>
        <w:tc>
          <w:tcPr>
            <w:tcW w:w="211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6E617F6" w:rsidP="004D7C4B" w:rsidRDefault="06E617F6" w14:paraId="10AAA7A7" w14:textId="0689E9B4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1.0</w:t>
            </w:r>
          </w:p>
        </w:tc>
      </w:tr>
      <w:tr w:rsidR="06E617F6" w:rsidTr="32189B6B" w14:paraId="26E8208A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06E617F6" w:rsidP="004D7C4B" w:rsidRDefault="06E617F6" w14:paraId="0F85F15A" w14:textId="3A2706A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Name</w:t>
            </w:r>
          </w:p>
        </w:tc>
        <w:tc>
          <w:tcPr>
            <w:tcW w:w="6465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6E617F6" w:rsidP="004D7C4B" w:rsidRDefault="06E617F6" w14:paraId="71042C50" w14:textId="3937E144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Deny Transfer Money for Request</w:t>
            </w:r>
          </w:p>
        </w:tc>
      </w:tr>
      <w:tr w:rsidR="06E617F6" w:rsidTr="32189B6B" w14:paraId="323005E6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06E617F6" w:rsidP="004D7C4B" w:rsidRDefault="06E617F6" w14:paraId="730ADB94" w14:textId="43653677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Author </w:t>
            </w:r>
          </w:p>
        </w:tc>
        <w:tc>
          <w:tcPr>
            <w:tcW w:w="6465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6E617F6" w:rsidP="004D7C4B" w:rsidRDefault="06E617F6" w14:paraId="676399CE" w14:textId="3F7BEFFA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Le Minh Tuan</w:t>
            </w:r>
          </w:p>
        </w:tc>
      </w:tr>
      <w:tr w:rsidR="06E617F6" w:rsidTr="32189B6B" w14:paraId="7316B9CF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06E617F6" w:rsidP="004D7C4B" w:rsidRDefault="06E617F6" w14:paraId="068AF109" w14:textId="0A443BD9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Date</w:t>
            </w:r>
          </w:p>
        </w:tc>
        <w:tc>
          <w:tcPr>
            <w:tcW w:w="2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6E617F6" w:rsidP="004D7C4B" w:rsidRDefault="06E617F6" w14:paraId="6E80829A" w14:textId="168CE6F8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24/02/2021</w:t>
            </w:r>
          </w:p>
        </w:tc>
        <w:tc>
          <w:tcPr>
            <w:tcW w:w="115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06E617F6" w:rsidP="004D7C4B" w:rsidRDefault="06E617F6" w14:paraId="383CC8D6" w14:textId="6138BDB5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Priority</w:t>
            </w:r>
          </w:p>
        </w:tc>
        <w:tc>
          <w:tcPr>
            <w:tcW w:w="286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6E617F6" w:rsidP="004D7C4B" w:rsidRDefault="06E617F6" w14:paraId="30A280E8" w14:textId="2A9E32ED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Normal</w:t>
            </w:r>
          </w:p>
        </w:tc>
      </w:tr>
      <w:tr w:rsidR="06E617F6" w:rsidTr="32189B6B" w14:paraId="0353FE85" w14:textId="77777777">
        <w:tc>
          <w:tcPr>
            <w:tcW w:w="8955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FFFFF" w:themeFill="background1"/>
          </w:tcPr>
          <w:p w:rsidR="06E617F6" w:rsidP="004D7C4B" w:rsidRDefault="06E617F6" w14:paraId="73E1FC9C" w14:textId="2090B947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Actor:</w:t>
            </w:r>
          </w:p>
          <w:p w:rsidR="06E617F6" w:rsidP="004D7C4B" w:rsidRDefault="06E617F6" w14:paraId="0A41E7A5" w14:textId="144B72B6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Accountant</w:t>
            </w:r>
          </w:p>
          <w:p w:rsidR="06E617F6" w:rsidP="004D7C4B" w:rsidRDefault="06E617F6" w14:paraId="176FBFF1" w14:textId="77D86B23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Summary:</w:t>
            </w:r>
          </w:p>
          <w:p w:rsidR="06E617F6" w:rsidP="004D7C4B" w:rsidRDefault="06E617F6" w14:paraId="02B7D846" w14:textId="7D0F53D9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Accountant chooses to deny transfer money to selected request.</w:t>
            </w:r>
          </w:p>
          <w:p w:rsidR="06E617F6" w:rsidP="004D7C4B" w:rsidRDefault="06E617F6" w14:paraId="6BE74EFD" w14:textId="34F4E3FC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Goal:</w:t>
            </w:r>
          </w:p>
          <w:p w:rsidR="06E617F6" w:rsidP="004D7C4B" w:rsidRDefault="06E617F6" w14:paraId="3A586D5D" w14:textId="3413D972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Deny transfer money for selected request because of out of money or some specific reason.</w:t>
            </w:r>
          </w:p>
          <w:p w:rsidR="06E617F6" w:rsidP="004D7C4B" w:rsidRDefault="06E617F6" w14:paraId="7C9FA18B" w14:textId="462FADC8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Triggers</w:t>
            </w:r>
          </w:p>
          <w:p w:rsidR="06E617F6" w:rsidP="004D7C4B" w:rsidRDefault="32189B6B" w14:paraId="551081CC" w14:textId="11543AF0">
            <w:pPr>
              <w:rPr>
                <w:rFonts w:eastAsia="Tahoma" w:cs="Tahoma"/>
                <w:color w:val="000000" w:themeColor="text1"/>
              </w:rPr>
            </w:pPr>
            <w:r w:rsidRPr="32189B6B">
              <w:rPr>
                <w:rFonts w:eastAsia="Tahoma" w:cs="Tahoma"/>
                <w:color w:val="000000" w:themeColor="text1"/>
              </w:rPr>
              <w:t xml:space="preserve">         Accountant wants to deny transfer money for selected request.</w:t>
            </w:r>
          </w:p>
          <w:p w:rsidR="06E617F6" w:rsidP="004D7C4B" w:rsidRDefault="06E617F6" w14:paraId="7AB9D848" w14:textId="66B24FCA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Preconditions:</w:t>
            </w:r>
          </w:p>
          <w:p w:rsidR="06E617F6" w:rsidP="004D7C4B" w:rsidRDefault="06E617F6" w14:paraId="15A4E712" w14:textId="08A8CE6D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PRE-1. User’s identity has been authenticated.</w:t>
            </w:r>
          </w:p>
          <w:p w:rsidR="06E617F6" w:rsidP="004D7C4B" w:rsidRDefault="06E617F6" w14:paraId="594DEE0A" w14:textId="673F26E6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PRE-2. User is authorized to Accountant role.</w:t>
            </w:r>
          </w:p>
          <w:p w:rsidR="06E617F6" w:rsidP="004D7C4B" w:rsidRDefault="06E617F6" w14:paraId="469DD1A5" w14:textId="7193BA44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Post Conditions:</w:t>
            </w:r>
          </w:p>
          <w:p w:rsidR="06E617F6" w:rsidP="004D7C4B" w:rsidRDefault="06E617F6" w14:paraId="6D9D7AD2" w14:textId="493B7FBC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POST-1. Status of request is set “Denied” in list request.</w:t>
            </w:r>
          </w:p>
          <w:p w:rsidR="06E617F6" w:rsidP="004D7C4B" w:rsidRDefault="06E617F6" w14:paraId="08F285E7" w14:textId="663DEAF5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POST-2. Supervisor receives notification about denying action of accountant.</w:t>
            </w:r>
          </w:p>
          <w:p w:rsidR="002241E4" w:rsidP="004D7C4B" w:rsidRDefault="06E617F6" w14:paraId="55E05D48" w14:textId="6890DE9D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Main Success Scenario:</w:t>
            </w:r>
          </w:p>
          <w:p w:rsidR="7D4AA377" w:rsidP="004D7C4B" w:rsidRDefault="7D4AA377" w14:paraId="1DC6B1D5" w14:textId="674D31F1">
            <w:pPr>
              <w:rPr>
                <w:b/>
                <w:color w:val="000000" w:themeColor="text1"/>
              </w:rPr>
            </w:pPr>
          </w:p>
          <w:tbl>
            <w:tblPr>
              <w:tblStyle w:val="TableGrid"/>
              <w:tblW w:w="0" w:type="auto"/>
              <w:tblInd w:w="180" w:type="dxa"/>
              <w:tblLayout w:type="fixed"/>
              <w:tblLook w:val="04A0" w:firstRow="1" w:lastRow="0" w:firstColumn="1" w:lastColumn="0" w:noHBand="0" w:noVBand="1"/>
            </w:tblPr>
            <w:tblGrid>
              <w:gridCol w:w="4275"/>
              <w:gridCol w:w="4275"/>
            </w:tblGrid>
            <w:tr w:rsidR="06E617F6" w:rsidTr="06E617F6" w14:paraId="3B65D3BE" w14:textId="77777777">
              <w:tc>
                <w:tcPr>
                  <w:tcW w:w="4275" w:type="dxa"/>
                </w:tcPr>
                <w:p w:rsidR="06E617F6" w:rsidP="71D65FC7" w:rsidRDefault="06E617F6" w14:paraId="42BF8D4F" w14:textId="0026C915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Accountant</w:t>
                  </w:r>
                </w:p>
              </w:tc>
              <w:tc>
                <w:tcPr>
                  <w:tcW w:w="4275" w:type="dxa"/>
                </w:tcPr>
                <w:p w:rsidR="06E617F6" w:rsidP="71D65FC7" w:rsidRDefault="06E617F6" w14:paraId="35709144" w14:textId="5CE57A11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06E617F6" w:rsidTr="06E617F6" w14:paraId="421F7024" w14:textId="77777777">
              <w:tc>
                <w:tcPr>
                  <w:tcW w:w="4275" w:type="dxa"/>
                </w:tcPr>
                <w:p w:rsidR="06E617F6" w:rsidP="004D7C4B" w:rsidRDefault="06E617F6" w14:paraId="71CE252A" w14:textId="16137BE3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1. Accountant click “View requests list” button</w:t>
                  </w:r>
                </w:p>
              </w:tc>
              <w:tc>
                <w:tcPr>
                  <w:tcW w:w="4275" w:type="dxa"/>
                </w:tcPr>
                <w:p w:rsidR="06E617F6" w:rsidP="004D7C4B" w:rsidRDefault="06E617F6" w14:paraId="0959839D" w14:textId="51CB3E90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 display requests list which was confirmed by selected Supervisor of each group</w:t>
                  </w:r>
                </w:p>
              </w:tc>
            </w:tr>
            <w:tr w:rsidR="06E617F6" w:rsidTr="06E617F6" w14:paraId="2022B9B3" w14:textId="77777777">
              <w:tc>
                <w:tcPr>
                  <w:tcW w:w="4275" w:type="dxa"/>
                </w:tcPr>
                <w:p w:rsidR="06E617F6" w:rsidP="004D7C4B" w:rsidRDefault="06E617F6" w14:paraId="387B81B0" w14:textId="04F79CD7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2. Accountant chooses a request in request list to view details</w:t>
                  </w:r>
                </w:p>
              </w:tc>
              <w:tc>
                <w:tcPr>
                  <w:tcW w:w="4275" w:type="dxa"/>
                </w:tcPr>
                <w:p w:rsidR="06E617F6" w:rsidP="004D7C4B" w:rsidRDefault="06E617F6" w14:paraId="08FB785F" w14:textId="56F66CD3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 shows request’s details of selected request</w:t>
                  </w:r>
                </w:p>
              </w:tc>
            </w:tr>
            <w:tr w:rsidR="06E617F6" w:rsidTr="06E617F6" w14:paraId="738F5C23" w14:textId="77777777">
              <w:tc>
                <w:tcPr>
                  <w:tcW w:w="4275" w:type="dxa"/>
                </w:tcPr>
                <w:p w:rsidR="06E617F6" w:rsidP="004D7C4B" w:rsidRDefault="06E617F6" w14:paraId="69F3B7E7" w14:textId="012680EA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3. Accountant click “Deny” of selected request deny transfer money for selected request</w:t>
                  </w:r>
                </w:p>
              </w:tc>
              <w:tc>
                <w:tcPr>
                  <w:tcW w:w="4275" w:type="dxa"/>
                </w:tcPr>
                <w:p w:rsidR="06E617F6" w:rsidP="004D7C4B" w:rsidRDefault="06E617F6" w14:paraId="193AFDB0" w14:textId="63B747ED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 shows reason box for denying request action</w:t>
                  </w:r>
                </w:p>
              </w:tc>
            </w:tr>
            <w:tr w:rsidR="06E617F6" w:rsidTr="06E617F6" w14:paraId="5573F30E" w14:textId="77777777">
              <w:tc>
                <w:tcPr>
                  <w:tcW w:w="4275" w:type="dxa"/>
                </w:tcPr>
                <w:p w:rsidR="06E617F6" w:rsidP="004D7C4B" w:rsidRDefault="06E617F6" w14:paraId="3A38B095" w14:textId="1F8D600E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4. Accountant input reason for denying action</w:t>
                  </w:r>
                </w:p>
              </w:tc>
              <w:tc>
                <w:tcPr>
                  <w:tcW w:w="4275" w:type="dxa"/>
                </w:tcPr>
                <w:p w:rsidR="06E617F6" w:rsidP="004D7C4B" w:rsidRDefault="06E617F6" w14:paraId="591735F5" w14:textId="37CE87AA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 display notification successfully and insert “denied” status for request into DB then notified to Supervisor.</w:t>
                  </w:r>
                </w:p>
              </w:tc>
            </w:tr>
            <w:tr w:rsidR="06E617F6" w:rsidTr="06E617F6" w14:paraId="76FB48A0" w14:textId="77777777">
              <w:tc>
                <w:tcPr>
                  <w:tcW w:w="4275" w:type="dxa"/>
                </w:tcPr>
                <w:p w:rsidR="06E617F6" w:rsidP="004D7C4B" w:rsidRDefault="06E617F6" w14:paraId="159FD0A2" w14:textId="3C474139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5. Accountant click “verify” button</w:t>
                  </w:r>
                </w:p>
              </w:tc>
              <w:tc>
                <w:tcPr>
                  <w:tcW w:w="4275" w:type="dxa"/>
                </w:tcPr>
                <w:p w:rsidR="06E617F6" w:rsidP="004D7C4B" w:rsidRDefault="06E617F6" w14:paraId="71CD9751" w14:textId="2DDBEEE1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 set status of request is “Denied” and save reason for denying action.</w:t>
                  </w:r>
                </w:p>
              </w:tc>
            </w:tr>
          </w:tbl>
          <w:p w:rsidR="06E617F6" w:rsidP="004D7C4B" w:rsidRDefault="06E617F6" w14:paraId="0099F228" w14:textId="7F555694">
            <w:pPr>
              <w:rPr>
                <w:rFonts w:eastAsia="Tahoma" w:cs="Tahoma"/>
                <w:color w:val="000000" w:themeColor="text1"/>
              </w:rPr>
            </w:pPr>
          </w:p>
          <w:p w:rsidR="06E617F6" w:rsidP="004D7C4B" w:rsidRDefault="06E617F6" w14:paraId="739329B0" w14:textId="2AA8157C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4A0" w:firstRow="1" w:lastRow="0" w:firstColumn="1" w:lastColumn="0" w:noHBand="0" w:noVBand="1"/>
            </w:tblPr>
            <w:tblGrid>
              <w:gridCol w:w="4275"/>
              <w:gridCol w:w="4275"/>
            </w:tblGrid>
            <w:tr w:rsidR="7D4AA377" w:rsidTr="7D4AA377" w14:paraId="59842CB3" w14:textId="77777777">
              <w:tc>
                <w:tcPr>
                  <w:tcW w:w="4275" w:type="dxa"/>
                </w:tcPr>
                <w:p w:rsidR="7D4AA377" w:rsidP="71D65FC7" w:rsidRDefault="7D4AA377" w14:paraId="0724E779" w14:textId="1F45919E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Accountant</w:t>
                  </w:r>
                </w:p>
              </w:tc>
              <w:tc>
                <w:tcPr>
                  <w:tcW w:w="4275" w:type="dxa"/>
                </w:tcPr>
                <w:p w:rsidR="7D4AA377" w:rsidP="71D65FC7" w:rsidRDefault="7D4AA377" w14:paraId="4E126B01" w14:textId="5CE57A11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7D4AA377" w:rsidTr="7D4AA377" w14:paraId="2D0301B2" w14:textId="77777777">
              <w:tc>
                <w:tcPr>
                  <w:tcW w:w="4275" w:type="dxa"/>
                </w:tcPr>
                <w:p w:rsidR="7D4AA377" w:rsidP="004D7C4B" w:rsidRDefault="7D4AA377" w14:paraId="13827F02" w14:textId="48765C73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1. Accountant click “View requests list” button</w:t>
                  </w:r>
                </w:p>
              </w:tc>
              <w:tc>
                <w:tcPr>
                  <w:tcW w:w="4275" w:type="dxa"/>
                </w:tcPr>
                <w:p w:rsidR="7D4AA377" w:rsidP="004D7C4B" w:rsidRDefault="7D4AA377" w14:paraId="08B1758E" w14:textId="3E485C3B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 display requests list which was confirmed by selected Supervisor of each group</w:t>
                  </w:r>
                </w:p>
              </w:tc>
            </w:tr>
            <w:tr w:rsidR="7D4AA377" w:rsidTr="7D4AA377" w14:paraId="41148C91" w14:textId="77777777">
              <w:tc>
                <w:tcPr>
                  <w:tcW w:w="4275" w:type="dxa"/>
                </w:tcPr>
                <w:p w:rsidR="7D4AA377" w:rsidP="004D7C4B" w:rsidRDefault="01B3DADF" w14:paraId="24D86E6E" w14:textId="7E8D25A3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2. Accountant click “Back” button</w:t>
                  </w:r>
                </w:p>
              </w:tc>
              <w:tc>
                <w:tcPr>
                  <w:tcW w:w="4275" w:type="dxa"/>
                </w:tcPr>
                <w:p w:rsidR="7D4AA377" w:rsidP="004D7C4B" w:rsidRDefault="668962B5" w14:paraId="583D748F" w14:textId="0D2DAD54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 navigates to “home” page</w:t>
                  </w:r>
                </w:p>
              </w:tc>
            </w:tr>
          </w:tbl>
          <w:p w:rsidR="7D4AA377" w:rsidP="004D7C4B" w:rsidRDefault="7D4AA377" w14:paraId="7E57E89C" w14:textId="4A00702D">
            <w:pPr>
              <w:rPr>
                <w:i/>
                <w:color w:val="000000" w:themeColor="text1"/>
              </w:rPr>
            </w:pPr>
          </w:p>
          <w:p w:rsidR="7D4AA377" w:rsidP="004D7C4B" w:rsidRDefault="7D4AA377" w14:paraId="3E0F35FA" w14:textId="0601A812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Exceptions:  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4A0" w:firstRow="1" w:lastRow="0" w:firstColumn="1" w:lastColumn="0" w:noHBand="0" w:noVBand="1"/>
            </w:tblPr>
            <w:tblGrid>
              <w:gridCol w:w="4275"/>
              <w:gridCol w:w="4275"/>
            </w:tblGrid>
            <w:tr w:rsidR="7D4AA377" w:rsidTr="32189B6B" w14:paraId="42AC3E0A" w14:textId="77777777">
              <w:tc>
                <w:tcPr>
                  <w:tcW w:w="4275" w:type="dxa"/>
                </w:tcPr>
                <w:p w:rsidR="7D4AA377" w:rsidP="71D65FC7" w:rsidRDefault="7D4AA377" w14:paraId="1A463159" w14:textId="13D1BFA2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Cause</w:t>
                  </w:r>
                </w:p>
              </w:tc>
              <w:tc>
                <w:tcPr>
                  <w:tcW w:w="4275" w:type="dxa"/>
                </w:tcPr>
                <w:p w:rsidR="7D4AA377" w:rsidP="71D65FC7" w:rsidRDefault="7D4AA377" w14:paraId="74EF45DB" w14:textId="5CE57A11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7D4AA377" w:rsidTr="32189B6B" w14:paraId="78C5D7F1" w14:textId="77777777">
              <w:tc>
                <w:tcPr>
                  <w:tcW w:w="4275" w:type="dxa"/>
                </w:tcPr>
                <w:p w:rsidR="7D4AA377" w:rsidP="004D7C4B" w:rsidRDefault="7D4AA377" w14:paraId="3FE0152F" w14:textId="00104D3E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1. Request list is empty</w:t>
                  </w:r>
                </w:p>
              </w:tc>
              <w:tc>
                <w:tcPr>
                  <w:tcW w:w="4275" w:type="dxa"/>
                </w:tcPr>
                <w:p w:rsidR="7D4AA377" w:rsidP="004D7C4B" w:rsidRDefault="7D4AA377" w14:paraId="705597B8" w14:textId="17F8EE59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 will show message on screen: “Request list is empty”</w:t>
                  </w:r>
                </w:p>
              </w:tc>
            </w:tr>
            <w:tr w:rsidR="7D4AA377" w:rsidTr="32189B6B" w14:paraId="1E87ED9E" w14:textId="77777777">
              <w:tc>
                <w:tcPr>
                  <w:tcW w:w="4275" w:type="dxa"/>
                </w:tcPr>
                <w:p w:rsidR="7D4AA377" w:rsidP="004D7C4B" w:rsidRDefault="7D4AA377" w14:paraId="7B84B939" w14:textId="6F159FEB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2. Reason for denying action is empty</w:t>
                  </w:r>
                </w:p>
              </w:tc>
              <w:tc>
                <w:tcPr>
                  <w:tcW w:w="4275" w:type="dxa"/>
                </w:tcPr>
                <w:p w:rsidR="7D4AA377" w:rsidP="004D7C4B" w:rsidRDefault="32189B6B" w14:paraId="2BB9F1B7" w14:textId="78CC5CAA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32189B6B">
                    <w:rPr>
                      <w:rFonts w:eastAsia="Tahoma" w:cs="Tahoma"/>
                      <w:sz w:val="20"/>
                      <w:szCs w:val="20"/>
                    </w:rPr>
                    <w:t>System shows error message: “Reason for denying action” cannot be empty</w:t>
                  </w:r>
                </w:p>
              </w:tc>
            </w:tr>
          </w:tbl>
          <w:p w:rsidR="7D4AA377" w:rsidP="004D7C4B" w:rsidRDefault="7D4AA377" w14:paraId="0569C973" w14:textId="462E67FC">
            <w:pPr>
              <w:rPr>
                <w:rFonts w:eastAsia="Tahoma" w:cs="Tahoma"/>
                <w:b/>
                <w:color w:val="000000" w:themeColor="text1"/>
              </w:rPr>
            </w:pPr>
          </w:p>
          <w:p w:rsidR="06E617F6" w:rsidP="004D7C4B" w:rsidRDefault="06E617F6" w14:paraId="65D01C42" w14:textId="4A2EC61E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Relationships: </w:t>
            </w:r>
          </w:p>
          <w:p w:rsidR="06E617F6" w:rsidP="004D7C4B" w:rsidRDefault="06E617F6" w14:paraId="4360CD91" w14:textId="517800CB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Extend from use case View Request’s Detail.</w:t>
            </w:r>
          </w:p>
          <w:p w:rsidR="06E617F6" w:rsidP="004D7C4B" w:rsidRDefault="06E617F6" w14:paraId="4927DC47" w14:textId="37181F03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Business Rules:</w:t>
            </w:r>
          </w:p>
          <w:p w:rsidR="06E617F6" w:rsidP="004D7C4B" w:rsidRDefault="06E617F6" w14:paraId="0EC627A4" w14:textId="0E864CFE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</w:t>
            </w:r>
            <w:r w:rsidRPr="71D65FC7">
              <w:rPr>
                <w:rFonts w:eastAsia="Tahoma" w:cs="Tahoma"/>
                <w:i/>
                <w:color w:val="000000" w:themeColor="text1"/>
              </w:rPr>
              <w:t xml:space="preserve">   </w:t>
            </w:r>
            <w:r w:rsidRPr="71D65FC7">
              <w:rPr>
                <w:rFonts w:eastAsia="Tahoma" w:cs="Tahoma"/>
                <w:color w:val="000000" w:themeColor="text1"/>
              </w:rPr>
              <w:t>Request must be confirmed by Supervisor of group.</w:t>
            </w:r>
          </w:p>
        </w:tc>
      </w:tr>
    </w:tbl>
    <w:p w:rsidRPr="001A1F29" w:rsidR="5A11A838" w:rsidP="004D7C4B" w:rsidRDefault="5A11A838" w14:paraId="3B905A38" w14:textId="5B20C73E">
      <w:pPr>
        <w:rPr>
          <w:rFonts w:eastAsia="Tahoma"/>
        </w:rPr>
      </w:pPr>
    </w:p>
    <w:p w:rsidRPr="001A1F29" w:rsidR="003A0570" w:rsidP="004D7C4B" w:rsidRDefault="003A0570" w14:paraId="12B946A6" w14:textId="77777777">
      <w:pPr>
        <w:rPr>
          <w:rFonts w:eastAsia="Tahoma"/>
        </w:rPr>
      </w:pPr>
    </w:p>
    <w:p w:rsidRPr="001A1F29" w:rsidR="003A0570" w:rsidP="004D7C4B" w:rsidRDefault="003A0570" w14:paraId="4497C6FF" w14:textId="77777777">
      <w:pPr>
        <w:rPr>
          <w:rFonts w:eastAsia="Tahoma"/>
        </w:rPr>
      </w:pPr>
    </w:p>
    <w:p w:rsidRPr="001A1F29" w:rsidR="003A0570" w:rsidP="71D65FC7" w:rsidRDefault="003A0570" w14:paraId="4071D1C5" w14:textId="6F2C9A67">
      <w:pPr>
        <w:ind w:left="0"/>
        <w:rPr>
          <w:rFonts w:eastAsia="Tahoma"/>
        </w:rPr>
      </w:pPr>
    </w:p>
    <w:p w:rsidRPr="001A1F29" w:rsidR="003A0570" w:rsidP="004D7C4B" w:rsidRDefault="003A0570" w14:paraId="79A19DE8" w14:textId="42DA8098">
      <w:pPr>
        <w:rPr>
          <w:rFonts w:eastAsia="Tahoma"/>
        </w:rPr>
      </w:pPr>
    </w:p>
    <w:p w:rsidRPr="001A1F29" w:rsidR="00045A41" w:rsidP="004D7C4B" w:rsidRDefault="5971CE1D" w14:paraId="18E30B5D" w14:textId="336FB4A9">
      <w:pPr>
        <w:pStyle w:val="Heading2"/>
      </w:pPr>
      <w:r>
        <w:t>Use Case View Transaction History</w:t>
      </w:r>
    </w:p>
    <w:p w:rsidRPr="001A1F29" w:rsidR="00045A41" w:rsidP="004D7C4B" w:rsidRDefault="00045A41" w14:paraId="5937B49E" w14:textId="2157AC1D">
      <w:pPr>
        <w:rPr>
          <w:rFonts w:eastAsia="Tahoma"/>
        </w:rPr>
      </w:pPr>
      <w:r>
        <w:drawing>
          <wp:inline wp14:editId="6FE0666C" wp14:anchorId="36994944">
            <wp:extent cx="5715000" cy="2324100"/>
            <wp:effectExtent l="0" t="0" r="0" b="0"/>
            <wp:docPr id="422507074" name="Picture 42250707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22507074"/>
                    <pic:cNvPicPr/>
                  </pic:nvPicPr>
                  <pic:blipFill>
                    <a:blip r:embed="Rc6d64cc39def457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2490"/>
        <w:gridCol w:w="2445"/>
        <w:gridCol w:w="1530"/>
        <w:gridCol w:w="375"/>
        <w:gridCol w:w="2115"/>
      </w:tblGrid>
      <w:tr w:rsidR="7D6D2F50" w:rsidTr="7D6D2F50" w14:paraId="20829D21" w14:textId="77777777">
        <w:tc>
          <w:tcPr>
            <w:tcW w:w="8955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7D6D2F50" w:rsidP="004D7C4B" w:rsidRDefault="7D6D2F50" w14:paraId="6B58C75C" w14:textId="4C694104">
            <w:pPr>
              <w:rPr>
                <w:rFonts w:eastAsia="Tahoma" w:cs="Tahoma"/>
                <w:color w:val="000000" w:themeColor="text1"/>
              </w:rPr>
            </w:pPr>
          </w:p>
          <w:p w:rsidR="7D6D2F50" w:rsidP="004D7C4B" w:rsidRDefault="7D6D2F50" w14:paraId="702B7344" w14:textId="5919849B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 CASE-27 SPECIFICATION</w:t>
            </w:r>
          </w:p>
          <w:p w:rsidR="7D6D2F50" w:rsidP="004D7C4B" w:rsidRDefault="7D6D2F50" w14:paraId="5DE6AA12" w14:textId="753110C0">
            <w:pPr>
              <w:rPr>
                <w:rFonts w:eastAsia="Tahoma" w:cs="Tahoma"/>
                <w:color w:val="000000" w:themeColor="text1"/>
              </w:rPr>
            </w:pPr>
          </w:p>
        </w:tc>
      </w:tr>
      <w:tr w:rsidR="7D6D2F50" w:rsidTr="7D6D2F50" w14:paraId="17A699C7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7D6D2F50" w:rsidP="004D7C4B" w:rsidRDefault="7D6D2F50" w14:paraId="15A5FD84" w14:textId="5B2198A4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No.</w:t>
            </w:r>
          </w:p>
        </w:tc>
        <w:tc>
          <w:tcPr>
            <w:tcW w:w="2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7D6D2F50" w:rsidP="004D7C4B" w:rsidRDefault="7D6D2F50" w14:paraId="08933833" w14:textId="38A50E44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UC027</w:t>
            </w:r>
          </w:p>
        </w:tc>
        <w:tc>
          <w:tcPr>
            <w:tcW w:w="190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7D6D2F50" w:rsidP="004D7C4B" w:rsidRDefault="7D6D2F50" w14:paraId="36769C66" w14:textId="7B02D569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Version</w:t>
            </w:r>
          </w:p>
        </w:tc>
        <w:tc>
          <w:tcPr>
            <w:tcW w:w="211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7D6D2F50" w:rsidP="004D7C4B" w:rsidRDefault="7D6D2F50" w14:paraId="71D4DC3A" w14:textId="68794A63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1.0</w:t>
            </w:r>
          </w:p>
        </w:tc>
      </w:tr>
      <w:tr w:rsidR="7D6D2F50" w:rsidTr="7D6D2F50" w14:paraId="0B640B79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7D6D2F50" w:rsidP="004D7C4B" w:rsidRDefault="7D6D2F50" w14:paraId="44751504" w14:textId="3C88D7FC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Name</w:t>
            </w:r>
          </w:p>
        </w:tc>
        <w:tc>
          <w:tcPr>
            <w:tcW w:w="6465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7D6D2F50" w:rsidP="004D7C4B" w:rsidRDefault="7D6D2F50" w14:paraId="62833409" w14:textId="2D82E3E6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View Transaction History</w:t>
            </w:r>
          </w:p>
        </w:tc>
      </w:tr>
      <w:tr w:rsidR="7D6D2F50" w:rsidTr="7D6D2F50" w14:paraId="11289D1C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7D6D2F50" w:rsidP="004D7C4B" w:rsidRDefault="7D6D2F50" w14:paraId="55897DA3" w14:textId="04787836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Author </w:t>
            </w:r>
          </w:p>
        </w:tc>
        <w:tc>
          <w:tcPr>
            <w:tcW w:w="6465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7D6D2F50" w:rsidP="004D7C4B" w:rsidRDefault="7D6D2F50" w14:paraId="184EFE92" w14:textId="4F02C126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Le Minh Tuan</w:t>
            </w:r>
          </w:p>
        </w:tc>
      </w:tr>
      <w:tr w:rsidR="7D6D2F50" w:rsidTr="6882BAEA" w14:paraId="268C4D7A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7D6D2F50" w:rsidP="004D7C4B" w:rsidRDefault="7D6D2F50" w14:paraId="4D15D75E" w14:textId="048318BA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Date</w:t>
            </w:r>
          </w:p>
        </w:tc>
        <w:tc>
          <w:tcPr>
            <w:tcW w:w="2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7D6D2F50" w:rsidP="004D7C4B" w:rsidRDefault="7D6D2F50" w14:paraId="50555D73" w14:textId="5B81FEBE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24/02/2021</w:t>
            </w:r>
          </w:p>
        </w:tc>
        <w:tc>
          <w:tcPr>
            <w:tcW w:w="153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7D6D2F50" w:rsidP="004D7C4B" w:rsidRDefault="7D6D2F50" w14:paraId="40B626DA" w14:textId="0FF79BD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Priority</w:t>
            </w:r>
          </w:p>
        </w:tc>
        <w:tc>
          <w:tcPr>
            <w:tcW w:w="249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7D6D2F50" w:rsidP="004D7C4B" w:rsidRDefault="7D6D2F50" w14:paraId="6626177B" w14:textId="064E5471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Normal</w:t>
            </w:r>
          </w:p>
        </w:tc>
      </w:tr>
      <w:tr w:rsidR="7D6D2F50" w:rsidTr="7D6D2F50" w14:paraId="71FE3B8C" w14:textId="77777777">
        <w:tc>
          <w:tcPr>
            <w:tcW w:w="8955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FFFFF" w:themeFill="background1"/>
          </w:tcPr>
          <w:p w:rsidR="7D6D2F50" w:rsidP="004D7C4B" w:rsidRDefault="7D6D2F50" w14:paraId="4D76604D" w14:textId="3D12EE76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Actor:</w:t>
            </w:r>
          </w:p>
          <w:p w:rsidR="7D6D2F50" w:rsidP="71D65FC7" w:rsidRDefault="7D6D2F50" w14:paraId="6BF29CDA" w14:textId="599822FF">
            <w:pPr>
              <w:ind w:left="720"/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Leader, Accountant</w:t>
            </w:r>
          </w:p>
          <w:p w:rsidR="7D6D2F50" w:rsidP="004D7C4B" w:rsidRDefault="7D6D2F50" w14:paraId="1D65DE38" w14:textId="4BC622AE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Summary:</w:t>
            </w:r>
          </w:p>
          <w:p w:rsidR="7D6D2F50" w:rsidP="004D7C4B" w:rsidRDefault="7D6D2F50" w14:paraId="42E1755E" w14:textId="66EEDBAF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</w:t>
            </w:r>
            <w:r w:rsidRPr="71D65FC7" w:rsidR="6882BAEA">
              <w:rPr>
                <w:rFonts w:eastAsia="Tahoma" w:cs="Tahoma"/>
                <w:color w:val="000000" w:themeColor="text1"/>
              </w:rPr>
              <w:t>Leader</w:t>
            </w:r>
            <w:r w:rsidRPr="71D65FC7">
              <w:rPr>
                <w:rFonts w:eastAsia="Tahoma" w:cs="Tahoma"/>
                <w:color w:val="000000" w:themeColor="text1"/>
              </w:rPr>
              <w:t>, Accountant can view transaction history.</w:t>
            </w:r>
          </w:p>
          <w:p w:rsidR="7D6D2F50" w:rsidP="004D7C4B" w:rsidRDefault="7D6D2F50" w14:paraId="55E64BC5" w14:textId="1B21D1DD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Goal:</w:t>
            </w:r>
          </w:p>
          <w:p w:rsidR="7D6D2F50" w:rsidP="71D65FC7" w:rsidRDefault="6882BAEA" w14:paraId="598412A6" w14:textId="72C92ADB">
            <w:pPr>
              <w:ind w:left="720"/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Leader</w:t>
            </w:r>
            <w:r w:rsidRPr="71D65FC7" w:rsidR="7D6D2F50">
              <w:rPr>
                <w:rFonts w:eastAsia="Tahoma" w:cs="Tahoma"/>
                <w:color w:val="000000" w:themeColor="text1"/>
              </w:rPr>
              <w:t xml:space="preserve">, Accountant can view transaction history for management of organization’s        finance. </w:t>
            </w:r>
          </w:p>
          <w:p w:rsidR="7D6D2F50" w:rsidP="004D7C4B" w:rsidRDefault="7D6D2F50" w14:paraId="07391DF9" w14:textId="757FC775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  <w:u w:val="single"/>
              </w:rPr>
              <w:t>Triggers</w:t>
            </w:r>
          </w:p>
          <w:p w:rsidR="7D6D2F50" w:rsidP="004D7C4B" w:rsidRDefault="7D6D2F50" w14:paraId="2AB9A454" w14:textId="35F0BAA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</w:t>
            </w:r>
            <w:r w:rsidRPr="71D65FC7" w:rsidR="6882BAEA">
              <w:rPr>
                <w:rFonts w:eastAsia="Tahoma" w:cs="Tahoma"/>
                <w:color w:val="000000" w:themeColor="text1"/>
              </w:rPr>
              <w:t>Leader</w:t>
            </w:r>
            <w:r w:rsidRPr="71D65FC7">
              <w:rPr>
                <w:rFonts w:eastAsia="Tahoma" w:cs="Tahoma"/>
                <w:color w:val="000000" w:themeColor="text1"/>
              </w:rPr>
              <w:t>, Account needs information about transaction history.</w:t>
            </w:r>
          </w:p>
          <w:p w:rsidR="7D6D2F50" w:rsidP="004D7C4B" w:rsidRDefault="7D6D2F50" w14:paraId="50D7481C" w14:textId="33E8E37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Preconditions:</w:t>
            </w:r>
          </w:p>
          <w:p w:rsidR="7D6D2F50" w:rsidP="004D7C4B" w:rsidRDefault="7D6D2F50" w14:paraId="263C7536" w14:textId="0B2BFE04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PRE-1. User’s identity has been authenticated.</w:t>
            </w:r>
          </w:p>
          <w:p w:rsidR="7D6D2F50" w:rsidP="004D7C4B" w:rsidRDefault="7D6D2F50" w14:paraId="636A0116" w14:textId="602BD90E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PRE-2. User is authorized to Accountant or </w:t>
            </w:r>
            <w:r w:rsidRPr="71D65FC7" w:rsidR="6882BAEA">
              <w:rPr>
                <w:rFonts w:eastAsia="Tahoma" w:cs="Tahoma"/>
                <w:color w:val="000000" w:themeColor="text1"/>
              </w:rPr>
              <w:t>Leader</w:t>
            </w:r>
            <w:r w:rsidRPr="71D65FC7">
              <w:rPr>
                <w:rFonts w:eastAsia="Tahoma" w:cs="Tahoma"/>
                <w:color w:val="000000" w:themeColor="text1"/>
              </w:rPr>
              <w:t xml:space="preserve"> role.       </w:t>
            </w:r>
          </w:p>
          <w:p w:rsidR="7D6D2F50" w:rsidP="004D7C4B" w:rsidRDefault="7D6D2F50" w14:paraId="12CF00E3" w14:textId="1C429BAF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Post Conditions:</w:t>
            </w:r>
          </w:p>
          <w:p w:rsidR="7D6D2F50" w:rsidP="004D7C4B" w:rsidRDefault="7D6D2F50" w14:paraId="508F4BE6" w14:textId="0DFFD974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POST-1. Transaction history list will be showed on screen.</w:t>
            </w:r>
          </w:p>
          <w:p w:rsidR="7D6D2F50" w:rsidP="004D7C4B" w:rsidRDefault="7D6D2F50" w14:paraId="3CA6698F" w14:textId="53D3641E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Main Success Scenario: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4A0" w:firstRow="1" w:lastRow="0" w:firstColumn="1" w:lastColumn="0" w:noHBand="0" w:noVBand="1"/>
            </w:tblPr>
            <w:tblGrid>
              <w:gridCol w:w="4275"/>
              <w:gridCol w:w="4275"/>
            </w:tblGrid>
            <w:tr w:rsidR="7D6D2F50" w:rsidTr="7D6D2F50" w14:paraId="1F0E15EC" w14:textId="77777777">
              <w:tc>
                <w:tcPr>
                  <w:tcW w:w="4275" w:type="dxa"/>
                </w:tcPr>
                <w:p w:rsidR="7D6D2F50" w:rsidP="71D65FC7" w:rsidRDefault="7D6D2F50" w14:paraId="78EB5A89" w14:textId="5084C399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Accountant</w:t>
                  </w:r>
                </w:p>
              </w:tc>
              <w:tc>
                <w:tcPr>
                  <w:tcW w:w="4275" w:type="dxa"/>
                </w:tcPr>
                <w:p w:rsidR="7D6D2F50" w:rsidP="71D65FC7" w:rsidRDefault="7D6D2F50" w14:paraId="1C524F8D" w14:textId="46CC3D6D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7D6D2F50" w:rsidTr="7D6D2F50" w14:paraId="6BE4454E" w14:textId="77777777">
              <w:tc>
                <w:tcPr>
                  <w:tcW w:w="4275" w:type="dxa"/>
                </w:tcPr>
                <w:p w:rsidR="7D6D2F50" w:rsidP="004D7C4B" w:rsidRDefault="7D6D2F50" w14:paraId="2CF6D624" w14:textId="54748482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1. Accountant, Leader clicks “View transaction” button</w:t>
                  </w:r>
                </w:p>
              </w:tc>
              <w:tc>
                <w:tcPr>
                  <w:tcW w:w="4275" w:type="dxa"/>
                </w:tcPr>
                <w:p w:rsidR="7D6D2F50" w:rsidP="004D7C4B" w:rsidRDefault="4A39CA5C" w14:paraId="72EF9A61" w14:textId="2CB1233D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System display transaction history list</w:t>
                  </w:r>
                </w:p>
              </w:tc>
            </w:tr>
          </w:tbl>
          <w:p w:rsidR="4A39CA5C" w:rsidP="004D7C4B" w:rsidRDefault="4A39CA5C" w14:paraId="0478535B" w14:textId="25FE5480"/>
          <w:p w:rsidR="7D6D2F50" w:rsidP="004D7C4B" w:rsidRDefault="7D6D2F50" w14:paraId="5BC34E11" w14:textId="26C9FE49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Alternative Scenario: </w:t>
            </w:r>
          </w:p>
          <w:p w:rsidR="7D6D2F50" w:rsidP="004D7C4B" w:rsidRDefault="7D6D2F50" w14:paraId="52722ADA" w14:textId="6156285F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          </w:t>
            </w:r>
            <w:r w:rsidRPr="71D65FC7">
              <w:rPr>
                <w:rFonts w:eastAsia="Tahoma" w:cs="Tahoma"/>
                <w:color w:val="000000" w:themeColor="text1"/>
              </w:rPr>
              <w:t>N/A</w:t>
            </w:r>
          </w:p>
          <w:p w:rsidR="7D6D2F50" w:rsidP="004D7C4B" w:rsidRDefault="7D6D2F50" w14:paraId="6B605AC7" w14:textId="2E7AAB1E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Exceptions:</w:t>
            </w:r>
          </w:p>
          <w:p w:rsidR="1D133D15" w:rsidP="004D7C4B" w:rsidRDefault="7D6D2F50" w14:paraId="05ACB37D" w14:textId="44719798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4A0" w:firstRow="1" w:lastRow="0" w:firstColumn="1" w:lastColumn="0" w:noHBand="0" w:noVBand="1"/>
            </w:tblPr>
            <w:tblGrid>
              <w:gridCol w:w="4275"/>
              <w:gridCol w:w="4275"/>
            </w:tblGrid>
            <w:tr w:rsidR="1D133D15" w:rsidTr="1D133D15" w14:paraId="62D4F3E3" w14:textId="77777777">
              <w:tc>
                <w:tcPr>
                  <w:tcW w:w="4275" w:type="dxa"/>
                </w:tcPr>
                <w:p w:rsidR="1D133D15" w:rsidP="71D65FC7" w:rsidRDefault="1D133D15" w14:paraId="3D04CC3B" w14:textId="0B6B9763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Cause</w:t>
                  </w:r>
                </w:p>
              </w:tc>
              <w:tc>
                <w:tcPr>
                  <w:tcW w:w="4275" w:type="dxa"/>
                </w:tcPr>
                <w:p w:rsidR="1D133D15" w:rsidP="71D65FC7" w:rsidRDefault="1D133D15" w14:paraId="4A187E02" w14:textId="46CC3D6D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1D133D15" w:rsidTr="1D133D15" w14:paraId="00FD11E2" w14:textId="77777777">
              <w:tc>
                <w:tcPr>
                  <w:tcW w:w="4275" w:type="dxa"/>
                </w:tcPr>
                <w:p w:rsidR="1D133D15" w:rsidP="004D7C4B" w:rsidRDefault="1D133D15" w14:paraId="1C48360D" w14:textId="5666748D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1. List of transaction is empty</w:t>
                  </w:r>
                </w:p>
              </w:tc>
              <w:tc>
                <w:tcPr>
                  <w:tcW w:w="4275" w:type="dxa"/>
                </w:tcPr>
                <w:p w:rsidR="1D133D15" w:rsidP="004D7C4B" w:rsidRDefault="02373CF8" w14:paraId="1067831F" w14:textId="78828C43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System will show error message: “This </w:t>
                  </w:r>
                  <w:r w:rsidRPr="71D65FC7" w:rsidR="2F638BBB">
                    <w:rPr>
                      <w:rFonts w:eastAsia="Tahoma" w:cs="Tahoma"/>
                      <w:sz w:val="20"/>
                      <w:szCs w:val="20"/>
                    </w:rPr>
                    <w:t>transaction list is empty</w:t>
                  </w: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”</w:t>
                  </w:r>
                </w:p>
              </w:tc>
            </w:tr>
          </w:tbl>
          <w:p w:rsidR="7D6D2F50" w:rsidP="71D65FC7" w:rsidRDefault="1D133D15" w14:paraId="730BBDF2" w14:textId="1D9CF3D9">
            <w:pPr>
              <w:ind w:left="0"/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</w:t>
            </w:r>
          </w:p>
          <w:p w:rsidR="7D6D2F50" w:rsidP="004D7C4B" w:rsidRDefault="7D6D2F50" w14:paraId="6EC12DA7" w14:textId="2473A87C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Relationships: </w:t>
            </w:r>
          </w:p>
          <w:p w:rsidR="7D6D2F50" w:rsidP="004D7C4B" w:rsidRDefault="7D6D2F50" w14:paraId="496D2026" w14:textId="56DCCDE2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N/A</w:t>
            </w:r>
          </w:p>
          <w:p w:rsidR="7D6D2F50" w:rsidP="004D7C4B" w:rsidRDefault="7D6D2F50" w14:paraId="61986A9B" w14:textId="5C53D728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Business Rules:</w:t>
            </w:r>
          </w:p>
          <w:p w:rsidR="003407AD" w:rsidP="004D7C4B" w:rsidRDefault="4E090703" w14:paraId="77EB4AEF" w14:textId="386481AC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- Leader just only can view transactions of his group.</w:t>
            </w:r>
          </w:p>
          <w:p w:rsidR="4E090703" w:rsidP="004D7C4B" w:rsidRDefault="6666AF9E" w14:paraId="564732A6" w14:textId="4A16930E">
            <w:pPr>
              <w:rPr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- Accountant can view all transactions of campaign.</w:t>
            </w:r>
          </w:p>
          <w:p w:rsidR="7D6D2F50" w:rsidP="004D7C4B" w:rsidRDefault="7D6D2F50" w14:paraId="687E0397" w14:textId="278FFC79">
            <w:pPr>
              <w:rPr>
                <w:rFonts w:eastAsia="Tahoma" w:cs="Tahoma"/>
                <w:color w:val="000000" w:themeColor="text1"/>
              </w:rPr>
            </w:pPr>
          </w:p>
        </w:tc>
      </w:tr>
    </w:tbl>
    <w:p w:rsidRPr="001A1F29" w:rsidR="003A0570" w:rsidP="71D65FC7" w:rsidRDefault="003A0570" w14:paraId="5E9293DE" w14:textId="5CD1F13B">
      <w:pPr>
        <w:ind w:left="0"/>
        <w:rPr>
          <w:rFonts w:eastAsia="Tahoma"/>
        </w:rPr>
      </w:pPr>
    </w:p>
    <w:p w:rsidRPr="001A1F29" w:rsidR="00045A41" w:rsidP="004D7C4B" w:rsidRDefault="5971CE1D" w14:paraId="6786B75F" w14:textId="5F72955A">
      <w:pPr>
        <w:pStyle w:val="Heading2"/>
      </w:pPr>
      <w:r>
        <w:t>Use Case View Transaction’s Details</w:t>
      </w:r>
    </w:p>
    <w:p w:rsidRPr="001A1F29" w:rsidR="00045A41" w:rsidP="004D7C4B" w:rsidRDefault="00045A41" w14:paraId="3635B1F2" w14:textId="6EE6E19B">
      <w:pPr>
        <w:rPr>
          <w:rFonts w:eastAsia="Tahoma"/>
        </w:rPr>
      </w:pPr>
      <w:r>
        <w:drawing>
          <wp:inline wp14:editId="203D5DA4" wp14:anchorId="66D321C3">
            <wp:extent cx="5715000" cy="2057400"/>
            <wp:effectExtent l="0" t="0" r="0" b="0"/>
            <wp:docPr id="1939964526" name="Picture 193996452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39964526"/>
                    <pic:cNvPicPr/>
                  </pic:nvPicPr>
                  <pic:blipFill>
                    <a:blip r:embed="R6249b591538c4e0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2490"/>
        <w:gridCol w:w="2445"/>
        <w:gridCol w:w="1530"/>
        <w:gridCol w:w="375"/>
        <w:gridCol w:w="2115"/>
      </w:tblGrid>
      <w:tr w:rsidRPr="001A1F29" w:rsidR="00045A41" w:rsidTr="32189B6B" w14:paraId="186C0FE8" w14:textId="77777777">
        <w:tc>
          <w:tcPr>
            <w:tcW w:w="8955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00045A41" w:rsidP="004D7C4B" w:rsidRDefault="00045A41" w14:paraId="7624862B" w14:textId="4147D6ED">
            <w:pPr>
              <w:rPr>
                <w:rFonts w:eastAsia="Tahoma" w:cs="Tahoma"/>
                <w:color w:val="000000" w:themeColor="text1"/>
              </w:rPr>
            </w:pPr>
          </w:p>
          <w:p w:rsidR="00045A41" w:rsidP="004D7C4B" w:rsidRDefault="00045A41" w14:paraId="013271AA" w14:textId="3162C712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 CASE-</w:t>
            </w:r>
            <w:r w:rsidRPr="71D65FC7" w:rsidR="4278A9AF">
              <w:rPr>
                <w:rFonts w:eastAsia="Tahoma" w:cs="Tahoma"/>
                <w:b/>
                <w:color w:val="000000" w:themeColor="text1"/>
              </w:rPr>
              <w:t>28</w:t>
            </w:r>
            <w:r w:rsidRPr="71D65FC7">
              <w:rPr>
                <w:rFonts w:eastAsia="Tahoma" w:cs="Tahoma"/>
                <w:b/>
                <w:color w:val="000000" w:themeColor="text1"/>
              </w:rPr>
              <w:t xml:space="preserve"> SPECIFICATION</w:t>
            </w:r>
          </w:p>
          <w:p w:rsidR="00045A41" w:rsidP="004D7C4B" w:rsidRDefault="00045A41" w14:paraId="2056784A" w14:textId="2F68A8D4">
            <w:pPr>
              <w:rPr>
                <w:rFonts w:eastAsia="Tahoma" w:cs="Tahoma"/>
                <w:color w:val="000000" w:themeColor="text1"/>
              </w:rPr>
            </w:pPr>
          </w:p>
        </w:tc>
      </w:tr>
      <w:tr w:rsidRPr="001A1F29" w:rsidR="00045A41" w:rsidTr="32189B6B" w14:paraId="17EC1AF0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00045A41" w:rsidP="004D7C4B" w:rsidRDefault="00045A41" w14:paraId="5F5EF605" w14:textId="2D494BA9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No.</w:t>
            </w:r>
          </w:p>
        </w:tc>
        <w:tc>
          <w:tcPr>
            <w:tcW w:w="2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045A41" w:rsidP="004D7C4B" w:rsidRDefault="4278A9AF" w14:paraId="3DE3CFA1" w14:textId="574CC486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UC028</w:t>
            </w:r>
          </w:p>
        </w:tc>
        <w:tc>
          <w:tcPr>
            <w:tcW w:w="190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00045A41" w:rsidP="004D7C4B" w:rsidRDefault="00045A41" w14:paraId="7E588F6C" w14:textId="3D19AB92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Version</w:t>
            </w:r>
          </w:p>
        </w:tc>
        <w:tc>
          <w:tcPr>
            <w:tcW w:w="211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045A41" w:rsidP="004D7C4B" w:rsidRDefault="00045A41" w14:paraId="4434B465" w14:textId="5A8F8249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1.0</w:t>
            </w:r>
          </w:p>
        </w:tc>
      </w:tr>
      <w:tr w:rsidRPr="001A1F29" w:rsidR="00045A41" w:rsidTr="32189B6B" w14:paraId="0BBE8009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00045A41" w:rsidP="004D7C4B" w:rsidRDefault="00045A41" w14:paraId="18856EA9" w14:textId="20629342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Name</w:t>
            </w:r>
          </w:p>
        </w:tc>
        <w:tc>
          <w:tcPr>
            <w:tcW w:w="6465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045A41" w:rsidP="004D7C4B" w:rsidRDefault="4278A9AF" w14:paraId="5EB65F5F" w14:textId="34774EE5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View Transaction’s </w:t>
            </w:r>
            <w:r w:rsidRPr="71D65FC7" w:rsidR="4DECADDB">
              <w:rPr>
                <w:rFonts w:eastAsia="Tahoma" w:cs="Tahoma"/>
                <w:color w:val="000000" w:themeColor="text1"/>
              </w:rPr>
              <w:t>Details</w:t>
            </w:r>
          </w:p>
        </w:tc>
      </w:tr>
      <w:tr w:rsidRPr="001A1F29" w:rsidR="00045A41" w:rsidTr="32189B6B" w14:paraId="23453B7E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00045A41" w:rsidP="004D7C4B" w:rsidRDefault="00045A41" w14:paraId="7523A985" w14:textId="31C1DE8F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Author </w:t>
            </w:r>
          </w:p>
        </w:tc>
        <w:tc>
          <w:tcPr>
            <w:tcW w:w="6465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045A41" w:rsidP="004D7C4B" w:rsidRDefault="4278A9AF" w14:paraId="55F3107C" w14:textId="5EEF886B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Le Minh Tuan</w:t>
            </w:r>
          </w:p>
        </w:tc>
      </w:tr>
      <w:tr w:rsidRPr="001A1F29" w:rsidR="00045A41" w:rsidTr="32189B6B" w14:paraId="4FE5D5CE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00045A41" w:rsidP="004D7C4B" w:rsidRDefault="00045A41" w14:paraId="7B69BB3E" w14:textId="7995C112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Date</w:t>
            </w:r>
          </w:p>
        </w:tc>
        <w:tc>
          <w:tcPr>
            <w:tcW w:w="2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045A41" w:rsidP="004D7C4B" w:rsidRDefault="007A5AB0" w14:paraId="50C8346A" w14:textId="7D14CD3A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24</w:t>
            </w:r>
            <w:r w:rsidRPr="71D65FC7" w:rsidR="4278A9AF">
              <w:rPr>
                <w:rFonts w:eastAsia="Tahoma" w:cs="Tahoma"/>
                <w:color w:val="000000" w:themeColor="text1"/>
              </w:rPr>
              <w:t>/02</w:t>
            </w:r>
            <w:r w:rsidRPr="71D65FC7" w:rsidR="00045A41">
              <w:rPr>
                <w:rFonts w:eastAsia="Tahoma" w:cs="Tahoma"/>
                <w:color w:val="000000" w:themeColor="text1"/>
              </w:rPr>
              <w:t>/2021</w:t>
            </w:r>
          </w:p>
        </w:tc>
        <w:tc>
          <w:tcPr>
            <w:tcW w:w="153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00045A41" w:rsidP="004D7C4B" w:rsidRDefault="00045A41" w14:paraId="57ED07B8" w14:textId="4D7C302A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Priority</w:t>
            </w:r>
          </w:p>
        </w:tc>
        <w:tc>
          <w:tcPr>
            <w:tcW w:w="249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045A41" w:rsidP="004D7C4B" w:rsidRDefault="4278A9AF" w14:paraId="27498666" w14:textId="6300E921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Normal</w:t>
            </w:r>
          </w:p>
        </w:tc>
      </w:tr>
      <w:tr w:rsidRPr="001A1F29" w:rsidR="00045A41" w:rsidTr="32189B6B" w14:paraId="06EDEBD5" w14:textId="77777777">
        <w:tc>
          <w:tcPr>
            <w:tcW w:w="8955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FFFFF" w:themeFill="background1"/>
          </w:tcPr>
          <w:p w:rsidR="00045A41" w:rsidP="004D7C4B" w:rsidRDefault="00045A41" w14:paraId="53FD5F19" w14:textId="64C51D9B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Actor:</w:t>
            </w:r>
          </w:p>
          <w:p w:rsidR="00045A41" w:rsidP="004D7C4B" w:rsidRDefault="6AB6FBCE" w14:paraId="7F483F5D" w14:textId="04CBB6F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  <w:sz w:val="24"/>
                <w:szCs w:val="24"/>
              </w:rPr>
              <w:t xml:space="preserve">     </w:t>
            </w:r>
            <w:r w:rsidRPr="71D65FC7">
              <w:rPr>
                <w:rFonts w:eastAsia="Tahoma" w:cs="Tahoma"/>
                <w:color w:val="000000" w:themeColor="text1"/>
                <w:sz w:val="24"/>
                <w:szCs w:val="24"/>
              </w:rPr>
              <w:t xml:space="preserve">  </w:t>
            </w:r>
            <w:r w:rsidRPr="71D65FC7">
              <w:rPr>
                <w:rFonts w:eastAsia="Tahoma" w:cs="Tahoma"/>
                <w:color w:val="000000" w:themeColor="text1"/>
              </w:rPr>
              <w:t>Accountant, Leader</w:t>
            </w:r>
          </w:p>
          <w:p w:rsidR="00045A41" w:rsidP="004D7C4B" w:rsidRDefault="00045A41" w14:paraId="014B4635" w14:textId="3B5308CD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Summary:</w:t>
            </w:r>
          </w:p>
          <w:p w:rsidR="6AB6FBCE" w:rsidP="004D7C4B" w:rsidRDefault="6AB6FBCE" w14:paraId="37869045" w14:textId="72B1580A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  <w:sz w:val="24"/>
                <w:szCs w:val="24"/>
              </w:rPr>
              <w:t xml:space="preserve">        </w:t>
            </w:r>
            <w:r w:rsidRPr="71D65FC7">
              <w:rPr>
                <w:rFonts w:eastAsia="Tahoma" w:cs="Tahoma"/>
                <w:color w:val="000000" w:themeColor="text1"/>
                <w:sz w:val="24"/>
                <w:szCs w:val="24"/>
              </w:rPr>
              <w:t xml:space="preserve">  </w:t>
            </w:r>
            <w:r w:rsidRPr="71D65FC7">
              <w:rPr>
                <w:rFonts w:eastAsia="Tahoma" w:cs="Tahoma"/>
                <w:color w:val="000000" w:themeColor="text1"/>
              </w:rPr>
              <w:t>With the existed transaction in each bank account, the Accountant or Leader can view the details of it.</w:t>
            </w:r>
          </w:p>
          <w:p w:rsidR="00045A41" w:rsidP="004D7C4B" w:rsidRDefault="00045A41" w14:paraId="2FED90D8" w14:textId="20FE95A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Goal:</w:t>
            </w:r>
          </w:p>
          <w:p w:rsidR="00045A41" w:rsidP="004D7C4B" w:rsidRDefault="6AB6FBCE" w14:paraId="7186A3F6" w14:textId="24763E01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  <w:sz w:val="24"/>
                <w:szCs w:val="24"/>
              </w:rPr>
              <w:t xml:space="preserve">     </w:t>
            </w:r>
            <w:r w:rsidRPr="71D65FC7">
              <w:rPr>
                <w:rFonts w:eastAsia="Tahoma" w:cs="Tahoma"/>
                <w:color w:val="000000" w:themeColor="text1"/>
                <w:sz w:val="24"/>
                <w:szCs w:val="24"/>
              </w:rPr>
              <w:t xml:space="preserve">  </w:t>
            </w:r>
            <w:r w:rsidRPr="71D65FC7">
              <w:rPr>
                <w:rFonts w:eastAsia="Tahoma" w:cs="Tahoma"/>
                <w:color w:val="000000" w:themeColor="text1"/>
              </w:rPr>
              <w:t xml:space="preserve">Accountant or leader needs the information of </w:t>
            </w:r>
            <w:r w:rsidRPr="71D65FC7" w:rsidR="7E3BC8C3">
              <w:rPr>
                <w:rFonts w:eastAsia="Tahoma" w:cs="Tahoma"/>
                <w:color w:val="000000" w:themeColor="text1"/>
              </w:rPr>
              <w:t>transaction’ details</w:t>
            </w:r>
            <w:r w:rsidRPr="71D65FC7">
              <w:rPr>
                <w:rFonts w:eastAsia="Tahoma" w:cs="Tahoma"/>
                <w:color w:val="000000" w:themeColor="text1"/>
              </w:rPr>
              <w:t xml:space="preserve"> for management of organization. </w:t>
            </w:r>
          </w:p>
          <w:p w:rsidR="00045A41" w:rsidP="004D7C4B" w:rsidRDefault="00045A41" w14:paraId="5C17538D" w14:textId="39826F96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  <w:u w:val="single"/>
              </w:rPr>
              <w:t>Triggers</w:t>
            </w:r>
          </w:p>
          <w:p w:rsidR="00045A41" w:rsidP="004D7C4B" w:rsidRDefault="32189B6B" w14:paraId="3D3BCB1E" w14:textId="12DB0A27">
            <w:pPr>
              <w:rPr>
                <w:rFonts w:eastAsia="Tahoma" w:cs="Tahoma"/>
                <w:color w:val="000000" w:themeColor="text1"/>
              </w:rPr>
            </w:pPr>
            <w:r w:rsidRPr="32189B6B">
              <w:rPr>
                <w:rFonts w:eastAsia="Tahoma" w:cs="Tahoma"/>
                <w:b/>
                <w:bCs/>
                <w:color w:val="000000" w:themeColor="text1"/>
                <w:sz w:val="24"/>
                <w:szCs w:val="24"/>
              </w:rPr>
              <w:t xml:space="preserve">     </w:t>
            </w:r>
            <w:r w:rsidRPr="32189B6B">
              <w:rPr>
                <w:rFonts w:eastAsia="Tahoma" w:cs="Tahoma"/>
                <w:color w:val="000000" w:themeColor="text1"/>
                <w:sz w:val="24"/>
                <w:szCs w:val="24"/>
              </w:rPr>
              <w:t xml:space="preserve">  </w:t>
            </w:r>
            <w:r w:rsidRPr="32189B6B">
              <w:rPr>
                <w:rFonts w:eastAsia="Tahoma" w:cs="Tahoma"/>
                <w:color w:val="000000" w:themeColor="text1"/>
              </w:rPr>
              <w:t xml:space="preserve"> Accountant, Leader wants to view the details of it.</w:t>
            </w:r>
          </w:p>
          <w:p w:rsidR="00045A41" w:rsidP="004D7C4B" w:rsidRDefault="00045A41" w14:paraId="68A52E67" w14:textId="4EB98965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Preconditions:</w:t>
            </w:r>
          </w:p>
          <w:p w:rsidR="00045A41" w:rsidP="004D7C4B" w:rsidRDefault="6AB6FBCE" w14:paraId="71984415" w14:textId="553C5F11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</w:t>
            </w:r>
            <w:r w:rsidRPr="71D65FC7">
              <w:rPr>
                <w:rFonts w:eastAsia="Tahoma" w:cs="Tahoma"/>
                <w:b/>
                <w:color w:val="000000" w:themeColor="text1"/>
                <w:sz w:val="24"/>
                <w:szCs w:val="24"/>
              </w:rPr>
              <w:t xml:space="preserve">     </w:t>
            </w:r>
            <w:r w:rsidRPr="71D65FC7">
              <w:rPr>
                <w:rFonts w:eastAsia="Tahoma" w:cs="Tahoma"/>
                <w:color w:val="000000" w:themeColor="text1"/>
                <w:sz w:val="24"/>
                <w:szCs w:val="24"/>
              </w:rPr>
              <w:t xml:space="preserve">  </w:t>
            </w:r>
            <w:r w:rsidRPr="71D65FC7">
              <w:rPr>
                <w:rFonts w:eastAsia="Tahoma" w:cs="Tahoma"/>
                <w:color w:val="000000" w:themeColor="text1"/>
              </w:rPr>
              <w:t>PRE-1. User’s identity has been authenticated</w:t>
            </w:r>
            <w:r w:rsidRPr="71D65FC7" w:rsidR="5400F4E3">
              <w:rPr>
                <w:rFonts w:eastAsia="Tahoma" w:cs="Tahoma"/>
                <w:color w:val="000000" w:themeColor="text1"/>
              </w:rPr>
              <w:t>.</w:t>
            </w:r>
          </w:p>
          <w:p w:rsidR="00045A41" w:rsidP="004D7C4B" w:rsidRDefault="6AB6FBCE" w14:paraId="1691B151" w14:textId="07821D28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</w:t>
            </w:r>
            <w:r w:rsidRPr="71D65FC7">
              <w:rPr>
                <w:rFonts w:eastAsia="Tahoma" w:cs="Tahoma"/>
                <w:b/>
                <w:color w:val="000000" w:themeColor="text1"/>
                <w:sz w:val="24"/>
                <w:szCs w:val="24"/>
              </w:rPr>
              <w:t xml:space="preserve">     </w:t>
            </w:r>
            <w:r w:rsidRPr="71D65FC7">
              <w:rPr>
                <w:rFonts w:eastAsia="Tahoma" w:cs="Tahoma"/>
                <w:color w:val="000000" w:themeColor="text1"/>
                <w:sz w:val="24"/>
                <w:szCs w:val="24"/>
              </w:rPr>
              <w:t xml:space="preserve"> </w:t>
            </w:r>
            <w:r w:rsidRPr="71D65FC7">
              <w:rPr>
                <w:rFonts w:eastAsia="Tahoma" w:cs="Tahoma"/>
                <w:color w:val="000000" w:themeColor="text1"/>
              </w:rPr>
              <w:t>PRE-2. User’s is authorized to Accountant role or Leader role</w:t>
            </w:r>
            <w:r w:rsidRPr="71D65FC7" w:rsidR="5400F4E3">
              <w:rPr>
                <w:rFonts w:eastAsia="Tahoma" w:cs="Tahoma"/>
                <w:color w:val="000000" w:themeColor="text1"/>
              </w:rPr>
              <w:t>.</w:t>
            </w:r>
          </w:p>
          <w:p w:rsidR="00045A41" w:rsidP="004D7C4B" w:rsidRDefault="00045A41" w14:paraId="61F4B379" w14:textId="4D7DB98E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Post Conditions:</w:t>
            </w:r>
          </w:p>
          <w:p w:rsidR="00045A41" w:rsidP="004D7C4B" w:rsidRDefault="6AB6FBCE" w14:paraId="22BB3C0E" w14:textId="30D0B4F7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  <w:sz w:val="24"/>
                <w:szCs w:val="24"/>
              </w:rPr>
              <w:t xml:space="preserve">     </w:t>
            </w:r>
            <w:r w:rsidRPr="71D65FC7">
              <w:rPr>
                <w:rFonts w:eastAsia="Tahoma" w:cs="Tahoma"/>
                <w:color w:val="000000" w:themeColor="text1"/>
                <w:sz w:val="24"/>
                <w:szCs w:val="24"/>
              </w:rPr>
              <w:t xml:space="preserve">  </w:t>
            </w:r>
            <w:r w:rsidRPr="71D65FC7">
              <w:rPr>
                <w:rFonts w:eastAsia="Tahoma" w:cs="Tahoma"/>
                <w:color w:val="000000" w:themeColor="text1"/>
              </w:rPr>
              <w:t>POST-1. The details of transaction will be shown on screen.</w:t>
            </w:r>
          </w:p>
          <w:p w:rsidR="00045A41" w:rsidP="004D7C4B" w:rsidRDefault="00045A41" w14:paraId="29BFBB05" w14:textId="3F2BD6CD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Main Success Scenario:</w:t>
            </w:r>
          </w:p>
          <w:p w:rsidR="00045A41" w:rsidP="004D7C4B" w:rsidRDefault="00045A41" w14:paraId="05265255" w14:textId="6E3AD0A2">
            <w:pPr>
              <w:rPr>
                <w:rFonts w:eastAsia="Tahoma" w:cs="Tahoma"/>
                <w:color w:val="000000" w:themeColor="text1"/>
              </w:rPr>
            </w:pPr>
          </w:p>
          <w:tbl>
            <w:tblPr>
              <w:tblStyle w:val="TableGrid"/>
              <w:tblW w:w="0" w:type="auto"/>
              <w:tblInd w:w="180" w:type="dxa"/>
              <w:tblLayout w:type="fixed"/>
              <w:tblLook w:val="04A0" w:firstRow="1" w:lastRow="0" w:firstColumn="1" w:lastColumn="0" w:noHBand="0" w:noVBand="1"/>
            </w:tblPr>
            <w:tblGrid>
              <w:gridCol w:w="4275"/>
              <w:gridCol w:w="4275"/>
            </w:tblGrid>
            <w:tr w:rsidRPr="001A1F29" w:rsidR="6AB6FBCE" w:rsidTr="67B8D9DE" w14:paraId="1C6DE434" w14:textId="77777777">
              <w:tc>
                <w:tcPr>
                  <w:tcW w:w="4275" w:type="dxa"/>
                </w:tcPr>
                <w:p w:rsidR="6AB6FBCE" w:rsidP="71D65FC7" w:rsidRDefault="6AB6FBCE" w14:paraId="26FCCB8A" w14:textId="6C1B82EB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Accountant, Leader</w:t>
                  </w:r>
                </w:p>
              </w:tc>
              <w:tc>
                <w:tcPr>
                  <w:tcW w:w="4275" w:type="dxa"/>
                </w:tcPr>
                <w:p w:rsidR="6AB6FBCE" w:rsidP="71D65FC7" w:rsidRDefault="6AB6FBCE" w14:paraId="16EA854C" w14:textId="6C2CAB2A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4A39CA5C" w:rsidTr="4A39CA5C" w14:paraId="4FD575CD" w14:textId="77777777">
              <w:tc>
                <w:tcPr>
                  <w:tcW w:w="4275" w:type="dxa"/>
                </w:tcPr>
                <w:p w:rsidR="4A39CA5C" w:rsidP="004D7C4B" w:rsidRDefault="25B61DB0" w14:paraId="0CD207EA" w14:textId="7BDD7BD3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1. Accountant, Leader clicks “View transaction” button</w:t>
                  </w:r>
                </w:p>
              </w:tc>
              <w:tc>
                <w:tcPr>
                  <w:tcW w:w="4275" w:type="dxa"/>
                </w:tcPr>
                <w:p w:rsidR="4A39CA5C" w:rsidP="004D7C4B" w:rsidRDefault="4A39CA5C" w14:paraId="431D2AB5" w14:textId="72E5F9F9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System </w:t>
                  </w:r>
                  <w:r w:rsidRPr="71D65FC7" w:rsidR="3BFE7995">
                    <w:rPr>
                      <w:rFonts w:eastAsia="Tahoma" w:cs="Tahoma"/>
                      <w:sz w:val="20"/>
                      <w:szCs w:val="20"/>
                    </w:rPr>
                    <w:t>displays</w:t>
                  </w: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transaction history list</w:t>
                  </w:r>
                </w:p>
              </w:tc>
            </w:tr>
            <w:tr w:rsidRPr="001A1F29" w:rsidR="6AB6FBCE" w:rsidTr="67B8D9DE" w14:paraId="1E3FA0D9" w14:textId="77777777">
              <w:tc>
                <w:tcPr>
                  <w:tcW w:w="4275" w:type="dxa"/>
                </w:tcPr>
                <w:p w:rsidR="6AB6FBCE" w:rsidP="004D7C4B" w:rsidRDefault="25B61DB0" w14:paraId="78326BD2" w14:textId="23A3F79F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2</w:t>
                  </w:r>
                  <w:r w:rsidRPr="71D65FC7" w:rsidR="6AB6FBCE">
                    <w:rPr>
                      <w:rFonts w:eastAsia="Tahoma" w:cs="Tahoma"/>
                      <w:sz w:val="20"/>
                      <w:szCs w:val="20"/>
                    </w:rPr>
                    <w:t>. Accountant or Leader selects the transaction that wants to view the details.</w:t>
                  </w:r>
                </w:p>
              </w:tc>
              <w:tc>
                <w:tcPr>
                  <w:tcW w:w="4275" w:type="dxa"/>
                </w:tcPr>
                <w:p w:rsidR="6AB6FBCE" w:rsidP="004D7C4B" w:rsidRDefault="3BFE7995" w14:paraId="6D92BEEC" w14:textId="7E4AA8F5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System </w:t>
                  </w:r>
                  <w:r w:rsidRPr="71D65FC7" w:rsidR="2FECAF50">
                    <w:rPr>
                      <w:rFonts w:eastAsia="Tahoma" w:cs="Tahoma"/>
                      <w:sz w:val="20"/>
                      <w:szCs w:val="20"/>
                    </w:rPr>
                    <w:t>shows</w:t>
                  </w: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details of selected transaction history</w:t>
                  </w:r>
                </w:p>
              </w:tc>
            </w:tr>
          </w:tbl>
          <w:p w:rsidR="00045A41" w:rsidP="004D7C4B" w:rsidRDefault="00045A41" w14:paraId="6840FE43" w14:textId="14877E21"/>
          <w:p w:rsidR="00045A41" w:rsidP="004D7C4B" w:rsidRDefault="00045A41" w14:paraId="1AC5198B" w14:textId="6E2BF70B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4A0" w:firstRow="1" w:lastRow="0" w:firstColumn="1" w:lastColumn="0" w:noHBand="0" w:noVBand="1"/>
            </w:tblPr>
            <w:tblGrid>
              <w:gridCol w:w="4275"/>
              <w:gridCol w:w="4275"/>
            </w:tblGrid>
            <w:tr w:rsidR="2FECAF50" w:rsidTr="2FECAF50" w14:paraId="72FF66DC" w14:textId="77777777">
              <w:tc>
                <w:tcPr>
                  <w:tcW w:w="4275" w:type="dxa"/>
                </w:tcPr>
                <w:p w:rsidR="2FECAF50" w:rsidP="71D65FC7" w:rsidRDefault="2FECAF50" w14:paraId="6504A06B" w14:textId="6C1B82EB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Accountant, Leader</w:t>
                  </w:r>
                </w:p>
              </w:tc>
              <w:tc>
                <w:tcPr>
                  <w:tcW w:w="4275" w:type="dxa"/>
                </w:tcPr>
                <w:p w:rsidR="2FECAF50" w:rsidP="71D65FC7" w:rsidRDefault="2FECAF50" w14:paraId="44B2B99E" w14:textId="6C2CAB2A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2FECAF50" w:rsidTr="2FECAF50" w14:paraId="2323B3D4" w14:textId="77777777">
              <w:tc>
                <w:tcPr>
                  <w:tcW w:w="4275" w:type="dxa"/>
                </w:tcPr>
                <w:p w:rsidR="2FECAF50" w:rsidP="004D7C4B" w:rsidRDefault="2FECAF50" w14:paraId="57A71119" w14:textId="7BDD7BD3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1. Accountant, Leader clicks “View transaction” button</w:t>
                  </w:r>
                </w:p>
              </w:tc>
              <w:tc>
                <w:tcPr>
                  <w:tcW w:w="4275" w:type="dxa"/>
                </w:tcPr>
                <w:p w:rsidR="2FECAF50" w:rsidP="004D7C4B" w:rsidRDefault="2FECAF50" w14:paraId="72E8C7B5" w14:textId="72E5F9F9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 displays transaction history list</w:t>
                  </w:r>
                </w:p>
              </w:tc>
            </w:tr>
            <w:tr w:rsidR="2FECAF50" w:rsidTr="2FECAF50" w14:paraId="01872E52" w14:textId="77777777">
              <w:tc>
                <w:tcPr>
                  <w:tcW w:w="4275" w:type="dxa"/>
                </w:tcPr>
                <w:p w:rsidR="2FECAF50" w:rsidP="004D7C4B" w:rsidRDefault="2FECAF50" w14:paraId="2425B6F2" w14:textId="59724779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2. Accountant or Leader click “Back button”</w:t>
                  </w:r>
                </w:p>
              </w:tc>
              <w:tc>
                <w:tcPr>
                  <w:tcW w:w="4275" w:type="dxa"/>
                </w:tcPr>
                <w:p w:rsidR="2FECAF50" w:rsidP="004D7C4B" w:rsidRDefault="73B62AF8" w14:paraId="00C96ED3" w14:textId="42B7D1B6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 navigates to “home” page</w:t>
                  </w:r>
                </w:p>
              </w:tc>
            </w:tr>
          </w:tbl>
          <w:p w:rsidR="2FECAF50" w:rsidP="71D65FC7" w:rsidRDefault="2FECAF50" w14:paraId="52E1384D" w14:textId="0BD485F1">
            <w:pPr>
              <w:ind w:left="0"/>
              <w:rPr>
                <w:color w:val="000000" w:themeColor="text1"/>
              </w:rPr>
            </w:pPr>
          </w:p>
          <w:p w:rsidR="00045A41" w:rsidP="004D7C4B" w:rsidRDefault="00045A41" w14:paraId="2130A04B" w14:textId="1A0070FA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Exceptions:</w:t>
            </w:r>
          </w:p>
          <w:p w:rsidR="2FECAF50" w:rsidP="004D7C4B" w:rsidRDefault="2FECAF50" w14:paraId="46155C3D" w14:textId="0D8A7B97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4A0" w:firstRow="1" w:lastRow="0" w:firstColumn="1" w:lastColumn="0" w:noHBand="0" w:noVBand="1"/>
            </w:tblPr>
            <w:tblGrid>
              <w:gridCol w:w="4275"/>
              <w:gridCol w:w="4275"/>
            </w:tblGrid>
            <w:tr w:rsidR="2FECAF50" w:rsidTr="2FECAF50" w14:paraId="34F0713E" w14:textId="77777777">
              <w:tc>
                <w:tcPr>
                  <w:tcW w:w="4275" w:type="dxa"/>
                </w:tcPr>
                <w:p w:rsidR="2FECAF50" w:rsidP="71D65FC7" w:rsidRDefault="4DECADDB" w14:paraId="36B8584F" w14:textId="58FDB92C">
                  <w:pPr>
                    <w:spacing w:line="259" w:lineRule="auto"/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Cause</w:t>
                  </w:r>
                </w:p>
              </w:tc>
              <w:tc>
                <w:tcPr>
                  <w:tcW w:w="4275" w:type="dxa"/>
                </w:tcPr>
                <w:p w:rsidR="2FECAF50" w:rsidP="71D65FC7" w:rsidRDefault="2FECAF50" w14:paraId="6E6D02EC" w14:textId="6C2CAB2A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2FECAF50" w:rsidTr="2FECAF50" w14:paraId="79392455" w14:textId="77777777">
              <w:tc>
                <w:tcPr>
                  <w:tcW w:w="4275" w:type="dxa"/>
                </w:tcPr>
                <w:p w:rsidR="2FECAF50" w:rsidP="004D7C4B" w:rsidRDefault="044D85CD" w14:paraId="034DF01F" w14:textId="5D52DF6B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1. Transaction list is empty</w:t>
                  </w:r>
                </w:p>
              </w:tc>
              <w:tc>
                <w:tcPr>
                  <w:tcW w:w="4275" w:type="dxa"/>
                </w:tcPr>
                <w:p w:rsidR="2FECAF50" w:rsidP="004D7C4B" w:rsidRDefault="2FECAF50" w14:paraId="4D324922" w14:textId="5F7BB582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System displays </w:t>
                  </w:r>
                  <w:r w:rsidRPr="71D65FC7" w:rsidR="044D85CD">
                    <w:rPr>
                      <w:rFonts w:eastAsia="Tahoma" w:cs="Tahoma"/>
                      <w:sz w:val="20"/>
                      <w:szCs w:val="20"/>
                    </w:rPr>
                    <w:t xml:space="preserve">message: “The </w:t>
                  </w: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transaction list</w:t>
                  </w:r>
                  <w:r w:rsidRPr="71D65FC7" w:rsidR="044D85CD">
                    <w:rPr>
                      <w:rFonts w:eastAsia="Tahoma" w:cs="Tahoma"/>
                      <w:sz w:val="20"/>
                      <w:szCs w:val="20"/>
                    </w:rPr>
                    <w:t xml:space="preserve"> is empty”</w:t>
                  </w:r>
                </w:p>
              </w:tc>
            </w:tr>
          </w:tbl>
          <w:p w:rsidR="00045A41" w:rsidP="004D7C4B" w:rsidRDefault="00045A41" w14:paraId="2031CF1E" w14:textId="28D120A0">
            <w:pPr>
              <w:rPr>
                <w:rFonts w:eastAsia="Tahoma"/>
              </w:rPr>
            </w:pPr>
          </w:p>
          <w:p w:rsidR="00045A41" w:rsidP="004D7C4B" w:rsidRDefault="00045A41" w14:paraId="2F3DD712" w14:textId="35831D52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Relationships: </w:t>
            </w:r>
          </w:p>
          <w:p w:rsidR="6AB6FBCE" w:rsidP="004D7C4B" w:rsidRDefault="2F638BBB" w14:paraId="638599B0" w14:textId="250DA2B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  <w:sz w:val="24"/>
                <w:szCs w:val="24"/>
              </w:rPr>
              <w:t xml:space="preserve">     </w:t>
            </w:r>
            <w:r w:rsidRPr="71D65FC7">
              <w:rPr>
                <w:rFonts w:eastAsia="Tahoma" w:cs="Tahoma"/>
                <w:color w:val="000000" w:themeColor="text1"/>
                <w:sz w:val="24"/>
                <w:szCs w:val="24"/>
              </w:rPr>
              <w:t xml:space="preserve">  </w:t>
            </w:r>
            <w:r w:rsidRPr="71D65FC7" w:rsidR="009D002E">
              <w:rPr>
                <w:rFonts w:eastAsia="Tahoma" w:cs="Tahoma"/>
                <w:color w:val="000000" w:themeColor="text1"/>
              </w:rPr>
              <w:t>Extends</w:t>
            </w:r>
            <w:r w:rsidRPr="71D65FC7">
              <w:rPr>
                <w:rFonts w:eastAsia="Tahoma" w:cs="Tahoma"/>
                <w:color w:val="000000" w:themeColor="text1"/>
              </w:rPr>
              <w:t xml:space="preserve"> from </w:t>
            </w:r>
            <w:r w:rsidRPr="71D65FC7" w:rsidR="40C933E4">
              <w:rPr>
                <w:rFonts w:eastAsia="Tahoma" w:cs="Tahoma"/>
                <w:color w:val="000000" w:themeColor="text1"/>
              </w:rPr>
              <w:t>use case “View transaction History</w:t>
            </w:r>
            <w:r w:rsidRPr="71D65FC7" w:rsidR="4A39CA5C">
              <w:rPr>
                <w:rFonts w:eastAsia="Tahoma" w:cs="Tahoma"/>
                <w:color w:val="000000" w:themeColor="text1"/>
              </w:rPr>
              <w:t>”.</w:t>
            </w:r>
          </w:p>
          <w:p w:rsidR="00045A41" w:rsidP="004D7C4B" w:rsidRDefault="00045A41" w14:paraId="2666F8E9" w14:textId="29A48F17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Business Rules:</w:t>
            </w:r>
          </w:p>
          <w:p w:rsidR="0BC0C8FC" w:rsidP="004D7C4B" w:rsidRDefault="32189B6B" w14:paraId="4D39344E" w14:textId="46D69020">
            <w:pPr>
              <w:rPr>
                <w:rFonts w:eastAsia="Tahoma" w:cs="Tahoma"/>
                <w:color w:val="000000" w:themeColor="text1"/>
              </w:rPr>
            </w:pPr>
            <w:r w:rsidRPr="32189B6B">
              <w:rPr>
                <w:rFonts w:eastAsia="Tahoma" w:cs="Tahoma"/>
                <w:color w:val="000000" w:themeColor="text1"/>
              </w:rPr>
              <w:t xml:space="preserve">   </w:t>
            </w:r>
            <w:r w:rsidRPr="32189B6B">
              <w:rPr>
                <w:rFonts w:eastAsia="Tahoma" w:cs="Tahoma"/>
                <w:b/>
                <w:bCs/>
                <w:color w:val="000000" w:themeColor="text1"/>
                <w:sz w:val="24"/>
                <w:szCs w:val="24"/>
              </w:rPr>
              <w:t xml:space="preserve">   </w:t>
            </w:r>
            <w:r w:rsidRPr="32189B6B">
              <w:rPr>
                <w:rFonts w:eastAsia="Tahoma" w:cs="Tahoma"/>
                <w:color w:val="000000" w:themeColor="text1"/>
                <w:sz w:val="24"/>
                <w:szCs w:val="24"/>
              </w:rPr>
              <w:t xml:space="preserve"> </w:t>
            </w:r>
            <w:r w:rsidRPr="32189B6B">
              <w:rPr>
                <w:rFonts w:eastAsia="Tahoma" w:cs="Tahoma"/>
                <w:color w:val="000000" w:themeColor="text1"/>
              </w:rPr>
              <w:t>-</w:t>
            </w:r>
            <w:r w:rsidRPr="32189B6B">
              <w:rPr>
                <w:rFonts w:eastAsia="Tahoma" w:cs="Tahoma"/>
                <w:b/>
                <w:bCs/>
                <w:color w:val="000000" w:themeColor="text1"/>
              </w:rPr>
              <w:t xml:space="preserve"> </w:t>
            </w:r>
            <w:r w:rsidRPr="32189B6B">
              <w:rPr>
                <w:rFonts w:eastAsia="Tahoma" w:cs="Tahoma"/>
                <w:color w:val="000000" w:themeColor="text1"/>
              </w:rPr>
              <w:t>Leader just only can view transactions’ details of his/her group.</w:t>
            </w:r>
          </w:p>
          <w:p w:rsidR="0BC0C8FC" w:rsidP="004D7C4B" w:rsidRDefault="32189B6B" w14:paraId="32EFF444" w14:textId="22D9EAB5">
            <w:pPr>
              <w:rPr>
                <w:color w:val="000000" w:themeColor="text1"/>
              </w:rPr>
            </w:pPr>
            <w:r w:rsidRPr="32189B6B">
              <w:rPr>
                <w:rFonts w:eastAsia="Tahoma" w:cs="Tahoma"/>
                <w:color w:val="000000" w:themeColor="text1"/>
              </w:rPr>
              <w:t xml:space="preserve">        - Accountant can view all transactions’ details of campaign.</w:t>
            </w:r>
          </w:p>
          <w:p w:rsidR="00045A41" w:rsidP="004D7C4B" w:rsidRDefault="00045A41" w14:paraId="3A4E1C19" w14:textId="1908D42A">
            <w:pPr>
              <w:rPr>
                <w:rFonts w:eastAsia="Tahoma"/>
                <w:b/>
                <w:color w:val="000000" w:themeColor="text1"/>
                <w:sz w:val="24"/>
                <w:szCs w:val="24"/>
              </w:rPr>
            </w:pPr>
          </w:p>
        </w:tc>
      </w:tr>
    </w:tbl>
    <w:p w:rsidR="3C5EF50E" w:rsidP="004D7C4B" w:rsidRDefault="3C5EF50E" w14:paraId="6D8F0355" w14:textId="161EC249"/>
    <w:p w:rsidRPr="001A1F29" w:rsidR="003A0570" w:rsidP="71D65FC7" w:rsidRDefault="003A0570" w14:paraId="236B235D" w14:textId="31F97376">
      <w:pPr>
        <w:ind w:left="0"/>
        <w:rPr>
          <w:rFonts w:eastAsia="Tahoma"/>
        </w:rPr>
      </w:pPr>
    </w:p>
    <w:p w:rsidRPr="001A1F29" w:rsidR="00045A41" w:rsidP="004D7C4B" w:rsidRDefault="5971CE1D" w14:paraId="53B0CD07" w14:textId="49D8955B">
      <w:pPr>
        <w:pStyle w:val="Heading2"/>
      </w:pPr>
      <w:r>
        <w:t>Use Case Link Bank Account</w:t>
      </w:r>
    </w:p>
    <w:p w:rsidRPr="001A1F29" w:rsidR="00045A41" w:rsidP="004D7C4B" w:rsidRDefault="00045A41" w14:paraId="40B65797" w14:textId="18A5D79F">
      <w:pPr>
        <w:rPr>
          <w:rFonts w:eastAsia="Tahoma"/>
        </w:rPr>
      </w:pPr>
      <w:r>
        <w:drawing>
          <wp:inline wp14:editId="1D9F2A5B" wp14:anchorId="11FD8757">
            <wp:extent cx="5715000" cy="1990725"/>
            <wp:effectExtent l="0" t="0" r="0" b="0"/>
            <wp:docPr id="652884719" name="Picture 6528847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52884719"/>
                    <pic:cNvPicPr/>
                  </pic:nvPicPr>
                  <pic:blipFill>
                    <a:blip r:embed="R07ff9102446b48e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2490"/>
        <w:gridCol w:w="2445"/>
        <w:gridCol w:w="1155"/>
        <w:gridCol w:w="750"/>
        <w:gridCol w:w="2115"/>
      </w:tblGrid>
      <w:tr w:rsidRPr="001A1F29" w:rsidR="00045A41" w:rsidTr="32189B6B" w14:paraId="04A9ED43" w14:textId="77777777">
        <w:tc>
          <w:tcPr>
            <w:tcW w:w="8955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00045A41" w:rsidP="004D7C4B" w:rsidRDefault="00045A41" w14:paraId="27DAFE69" w14:textId="7975390A">
            <w:pPr>
              <w:rPr>
                <w:rFonts w:eastAsia="Tahoma" w:cs="Tahoma"/>
                <w:color w:val="000000" w:themeColor="text1"/>
              </w:rPr>
            </w:pPr>
          </w:p>
          <w:p w:rsidR="00045A41" w:rsidP="004D7C4B" w:rsidRDefault="00045A41" w14:paraId="287FF863" w14:textId="1A2A90BC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 CASE</w:t>
            </w:r>
            <w:r w:rsidRPr="71D65FC7" w:rsidR="00B66074">
              <w:rPr>
                <w:rFonts w:eastAsia="Tahoma" w:cs="Tahoma"/>
                <w:b/>
                <w:color w:val="000000" w:themeColor="text1"/>
              </w:rPr>
              <w:t>-</w:t>
            </w:r>
            <w:r w:rsidRPr="71D65FC7" w:rsidR="4278A9AF">
              <w:rPr>
                <w:rFonts w:eastAsia="Tahoma" w:cs="Tahoma"/>
                <w:b/>
                <w:color w:val="000000" w:themeColor="text1"/>
              </w:rPr>
              <w:t>29</w:t>
            </w:r>
            <w:r w:rsidRPr="71D65FC7">
              <w:rPr>
                <w:rFonts w:eastAsia="Tahoma" w:cs="Tahoma"/>
                <w:b/>
                <w:color w:val="000000" w:themeColor="text1"/>
              </w:rPr>
              <w:t xml:space="preserve"> SPECIFICATION</w:t>
            </w:r>
          </w:p>
          <w:p w:rsidR="00045A41" w:rsidP="004D7C4B" w:rsidRDefault="00045A41" w14:paraId="627C13B7" w14:textId="16A50F89">
            <w:pPr>
              <w:rPr>
                <w:rFonts w:eastAsia="Tahoma" w:cs="Tahoma"/>
                <w:color w:val="000000" w:themeColor="text1"/>
              </w:rPr>
            </w:pPr>
          </w:p>
        </w:tc>
      </w:tr>
      <w:tr w:rsidRPr="001A1F29" w:rsidR="00045A41" w:rsidTr="32189B6B" w14:paraId="3C73CE12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00045A41" w:rsidP="004D7C4B" w:rsidRDefault="00045A41" w14:paraId="7CC1E019" w14:textId="4E7ADA52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No.</w:t>
            </w:r>
          </w:p>
        </w:tc>
        <w:tc>
          <w:tcPr>
            <w:tcW w:w="2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045A41" w:rsidP="004D7C4B" w:rsidRDefault="4278A9AF" w14:paraId="1A17990E" w14:textId="6E489EED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UC029</w:t>
            </w:r>
          </w:p>
        </w:tc>
        <w:tc>
          <w:tcPr>
            <w:tcW w:w="190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00045A41" w:rsidP="004D7C4B" w:rsidRDefault="00045A41" w14:paraId="24A6C510" w14:textId="228B9CE7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Version</w:t>
            </w:r>
          </w:p>
        </w:tc>
        <w:tc>
          <w:tcPr>
            <w:tcW w:w="211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045A41" w:rsidP="004D7C4B" w:rsidRDefault="005A1EAB" w14:paraId="6585A7E5" w14:textId="11D6479B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2</w:t>
            </w:r>
            <w:r w:rsidRPr="71D65FC7" w:rsidR="00045A41">
              <w:rPr>
                <w:rFonts w:eastAsia="Tahoma" w:cs="Tahoma"/>
                <w:color w:val="000000" w:themeColor="text1"/>
              </w:rPr>
              <w:t>.0</w:t>
            </w:r>
          </w:p>
        </w:tc>
      </w:tr>
      <w:tr w:rsidRPr="001A1F29" w:rsidR="00045A41" w:rsidTr="32189B6B" w14:paraId="6DABA1AB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00045A41" w:rsidP="004D7C4B" w:rsidRDefault="00045A41" w14:paraId="1FE7295D" w14:textId="7057E2D8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Name</w:t>
            </w:r>
          </w:p>
        </w:tc>
        <w:tc>
          <w:tcPr>
            <w:tcW w:w="6465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045A41" w:rsidP="004D7C4B" w:rsidRDefault="4278A9AF" w14:paraId="3EA67691" w14:textId="6EFF5A8A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Link Bank Account</w:t>
            </w:r>
          </w:p>
        </w:tc>
      </w:tr>
      <w:tr w:rsidRPr="001A1F29" w:rsidR="00045A41" w:rsidTr="32189B6B" w14:paraId="3E277CE0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00045A41" w:rsidP="004D7C4B" w:rsidRDefault="00045A41" w14:paraId="23E61A57" w14:textId="02C273C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Author </w:t>
            </w:r>
          </w:p>
        </w:tc>
        <w:tc>
          <w:tcPr>
            <w:tcW w:w="6465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045A41" w:rsidP="004D7C4B" w:rsidRDefault="4278A9AF" w14:paraId="142DE77A" w14:textId="33C75F8B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Le Minh Tuan</w:t>
            </w:r>
          </w:p>
        </w:tc>
      </w:tr>
      <w:tr w:rsidRPr="001A1F29" w:rsidR="00045A41" w:rsidTr="32189B6B" w14:paraId="5906B115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00045A41" w:rsidP="004D7C4B" w:rsidRDefault="00045A41" w14:paraId="74DDBFD1" w14:textId="20B932EE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Date</w:t>
            </w:r>
          </w:p>
        </w:tc>
        <w:tc>
          <w:tcPr>
            <w:tcW w:w="2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045A41" w:rsidP="004D7C4B" w:rsidRDefault="005A1EAB" w14:paraId="7B8292BC" w14:textId="39FB511A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24</w:t>
            </w:r>
            <w:r w:rsidRPr="71D65FC7" w:rsidR="00045A41">
              <w:rPr>
                <w:rFonts w:eastAsia="Tahoma" w:cs="Tahoma"/>
                <w:color w:val="000000" w:themeColor="text1"/>
              </w:rPr>
              <w:t>/02/2021</w:t>
            </w:r>
          </w:p>
        </w:tc>
        <w:tc>
          <w:tcPr>
            <w:tcW w:w="115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00045A41" w:rsidP="004D7C4B" w:rsidRDefault="00045A41" w14:paraId="647F46DB" w14:textId="38F91C4C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Priority</w:t>
            </w:r>
          </w:p>
        </w:tc>
        <w:tc>
          <w:tcPr>
            <w:tcW w:w="286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045A41" w:rsidP="004D7C4B" w:rsidRDefault="4278A9AF" w14:paraId="5F5D44C8" w14:textId="30AE35E9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Normal</w:t>
            </w:r>
          </w:p>
        </w:tc>
      </w:tr>
      <w:tr w:rsidRPr="001A1F29" w:rsidR="00045A41" w:rsidTr="32189B6B" w14:paraId="462BA542" w14:textId="77777777">
        <w:tc>
          <w:tcPr>
            <w:tcW w:w="8955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FFFFF" w:themeFill="background1"/>
          </w:tcPr>
          <w:p w:rsidR="00045A41" w:rsidP="004D7C4B" w:rsidRDefault="00045A41" w14:paraId="35B63D09" w14:textId="78890729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Actor:</w:t>
            </w:r>
          </w:p>
          <w:p w:rsidR="00045A41" w:rsidP="004D7C4B" w:rsidRDefault="5A11A838" w14:paraId="7F62FAB0" w14:textId="486D782F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Leader, Accountant, Donator</w:t>
            </w:r>
            <w:r w:rsidRPr="71D65FC7" w:rsidR="7D5E6BA6">
              <w:rPr>
                <w:rFonts w:eastAsia="Tahoma" w:cs="Tahoma"/>
                <w:color w:val="000000" w:themeColor="text1"/>
              </w:rPr>
              <w:t>.</w:t>
            </w:r>
          </w:p>
          <w:p w:rsidR="00045A41" w:rsidP="004D7C4B" w:rsidRDefault="00045A41" w14:paraId="47B54FDD" w14:textId="5F52C181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Summary:</w:t>
            </w:r>
          </w:p>
          <w:p w:rsidR="7640942F" w:rsidP="7640942F" w:rsidRDefault="1C474D87" w14:paraId="2AABAA9C" w14:textId="72AE7932">
            <w:pPr>
              <w:rPr>
                <w:rFonts w:eastAsia="Tahoma" w:cs="Tahoma"/>
                <w:color w:val="000000" w:themeColor="text1"/>
              </w:rPr>
            </w:pPr>
            <w:r w:rsidRPr="1C474D87">
              <w:rPr>
                <w:rFonts w:eastAsia="Tahoma" w:cs="Tahoma"/>
                <w:color w:val="000000" w:themeColor="text1"/>
              </w:rPr>
              <w:t xml:space="preserve">       Linking bank account with application makes transaction history management easier.</w:t>
            </w:r>
          </w:p>
          <w:p w:rsidR="00045A41" w:rsidP="004D7C4B" w:rsidRDefault="5A11A838" w14:paraId="33278B9F" w14:textId="68D1EA5A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Goal:</w:t>
            </w:r>
          </w:p>
          <w:p w:rsidR="00045A41" w:rsidP="004D7C4B" w:rsidRDefault="32189B6B" w14:paraId="3B8BF6DF" w14:textId="1576652E">
            <w:pPr>
              <w:rPr>
                <w:rFonts w:eastAsia="Tahoma" w:cs="Tahoma"/>
                <w:color w:val="000000" w:themeColor="text1"/>
              </w:rPr>
            </w:pPr>
            <w:r w:rsidRPr="32189B6B">
              <w:rPr>
                <w:rFonts w:eastAsia="Tahoma" w:cs="Tahoma"/>
                <w:color w:val="000000" w:themeColor="text1"/>
              </w:rPr>
              <w:t xml:space="preserve">        To link bank account to application for statistical management in charity campaign through application.</w:t>
            </w:r>
          </w:p>
          <w:p w:rsidR="00045A41" w:rsidP="004D7C4B" w:rsidRDefault="00045A41" w14:paraId="46BC289F" w14:textId="5C98266F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Triggers</w:t>
            </w:r>
          </w:p>
          <w:p w:rsidR="00045A41" w:rsidP="004D7C4B" w:rsidRDefault="24E906A8" w14:paraId="681E6B8C" w14:textId="72DAFA3C">
            <w:pPr>
              <w:rPr>
                <w:rFonts w:eastAsia="Tahoma" w:cs="Tahoma"/>
                <w:color w:val="000000" w:themeColor="text1"/>
              </w:rPr>
            </w:pPr>
            <w:r w:rsidRPr="24E906A8">
              <w:rPr>
                <w:rFonts w:eastAsia="Tahoma" w:cs="Tahoma"/>
                <w:color w:val="000000" w:themeColor="text1"/>
              </w:rPr>
              <w:t xml:space="preserve">        Leader, Accountant, Donator wants to link bank account with application.</w:t>
            </w:r>
          </w:p>
          <w:p w:rsidR="00045A41" w:rsidP="004D7C4B" w:rsidRDefault="00045A41" w14:paraId="7FABEB43" w14:textId="7260FDED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Preconditions:</w:t>
            </w:r>
          </w:p>
          <w:p w:rsidR="00045A41" w:rsidP="004D7C4B" w:rsidRDefault="5A11A838" w14:paraId="375E8B79" w14:textId="741A786C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PRE-1. User’s identity has been authenticated</w:t>
            </w:r>
            <w:r w:rsidRPr="71D65FC7" w:rsidR="7D5E6BA6">
              <w:rPr>
                <w:rFonts w:eastAsia="Tahoma" w:cs="Tahoma"/>
                <w:color w:val="000000" w:themeColor="text1"/>
              </w:rPr>
              <w:t>.</w:t>
            </w:r>
          </w:p>
          <w:p w:rsidR="00045A41" w:rsidP="004D7C4B" w:rsidRDefault="60EDE51D" w14:paraId="417D1DA3" w14:textId="27473C8E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PRE-2. User is authorized to Leader, Accountant, Donator role</w:t>
            </w:r>
            <w:r w:rsidRPr="71D65FC7" w:rsidR="7D5E6BA6">
              <w:rPr>
                <w:rFonts w:eastAsia="Tahoma" w:cs="Tahoma"/>
                <w:color w:val="000000" w:themeColor="text1"/>
              </w:rPr>
              <w:t>.</w:t>
            </w:r>
          </w:p>
          <w:p w:rsidR="00045A41" w:rsidP="004D7C4B" w:rsidRDefault="5A11A838" w14:paraId="36A60289" w14:textId="6CBB3149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PRE-3. The bank card is active</w:t>
            </w:r>
            <w:r w:rsidRPr="71D65FC7" w:rsidR="7D5E6BA6">
              <w:rPr>
                <w:rFonts w:eastAsia="Tahoma" w:cs="Tahoma"/>
                <w:color w:val="000000" w:themeColor="text1"/>
              </w:rPr>
              <w:t>.</w:t>
            </w:r>
          </w:p>
          <w:p w:rsidR="00045A41" w:rsidP="004D7C4B" w:rsidRDefault="00045A41" w14:paraId="33A3611A" w14:textId="522E8A2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Post Conditions:</w:t>
            </w:r>
          </w:p>
          <w:p w:rsidR="00045A41" w:rsidP="004D7C4B" w:rsidRDefault="5A11A838" w14:paraId="0620F76E" w14:textId="32F5F792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POST-1. Bank account is linked to app</w:t>
            </w:r>
            <w:r w:rsidRPr="71D65FC7" w:rsidR="7E3BC8C3">
              <w:rPr>
                <w:rFonts w:eastAsia="Tahoma" w:cs="Tahoma"/>
                <w:color w:val="000000" w:themeColor="text1"/>
              </w:rPr>
              <w:t>.</w:t>
            </w:r>
          </w:p>
          <w:p w:rsidR="00045A41" w:rsidP="004D7C4B" w:rsidRDefault="5A11A838" w14:paraId="024565BA" w14:textId="69566482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Main Success Scenario:</w:t>
            </w:r>
            <w:r w:rsidRPr="71D65FC7">
              <w:rPr>
                <w:rFonts w:eastAsia="Tahoma" w:cs="Tahoma"/>
                <w:color w:val="000000" w:themeColor="text1"/>
              </w:rPr>
              <w:t xml:space="preserve">          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320"/>
              <w:gridCol w:w="4320"/>
            </w:tblGrid>
            <w:tr w:rsidRPr="001A1F29" w:rsidR="5A11A838" w:rsidTr="2CE604E4" w14:paraId="16455691" w14:textId="77777777">
              <w:trPr>
                <w:trHeight w:val="315"/>
              </w:trPr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A11A838" w:rsidP="71D65FC7" w:rsidRDefault="5A11A838" w14:paraId="36C0E872" w14:textId="7086FA41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Leader, Accountant, Donator</w:t>
                  </w:r>
                </w:p>
              </w:tc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A11A838" w:rsidP="71D65FC7" w:rsidRDefault="5A11A838" w14:paraId="34193215" w14:textId="05EC4355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Pr="001A1F29" w:rsidR="5A11A838" w:rsidTr="2CE604E4" w14:paraId="139E83D9" w14:textId="77777777">
              <w:trPr>
                <w:trHeight w:val="315"/>
              </w:trPr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A11A838" w:rsidP="004D7C4B" w:rsidRDefault="5A11A838" w14:paraId="128B0B85" w14:textId="4A387596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1. Leader, Accountant, Donator chooses to link bank card</w:t>
                  </w:r>
                </w:p>
              </w:tc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A11A838" w:rsidP="4D97DCC2" w:rsidRDefault="6DCDF907" w14:paraId="29A179A4" w14:textId="4B0A3099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6DCDF907">
                    <w:rPr>
                      <w:rFonts w:eastAsia="Tahoma" w:cs="Tahoma"/>
                      <w:sz w:val="20"/>
                      <w:szCs w:val="20"/>
                    </w:rPr>
                    <w:t xml:space="preserve"> System navigates to Bank Card linking page includes: </w:t>
                  </w:r>
                </w:p>
                <w:p w:rsidR="5A11A838" w:rsidP="01B7CC3D" w:rsidRDefault="2CE604E4" w14:paraId="1BEA5CB2" w14:textId="4B0A3099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2CE604E4">
                    <w:rPr>
                      <w:rFonts w:eastAsia="Tahoma" w:cs="Tahoma"/>
                      <w:sz w:val="20"/>
                      <w:szCs w:val="20"/>
                    </w:rPr>
                    <w:t xml:space="preserve">      - Bank chooser</w:t>
                  </w:r>
                </w:p>
                <w:p w:rsidR="5A11A838" w:rsidP="01B7CC3D" w:rsidRDefault="2CE604E4" w14:paraId="3284AD7C" w14:textId="4B0A3099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2CE604E4">
                    <w:rPr>
                      <w:rFonts w:eastAsia="Tahoma" w:cs="Tahoma"/>
                      <w:sz w:val="20"/>
                      <w:szCs w:val="20"/>
                    </w:rPr>
                    <w:t xml:space="preserve">      - Card number text box</w:t>
                  </w:r>
                </w:p>
                <w:p w:rsidR="5A11A838" w:rsidP="207A064F" w:rsidRDefault="2CE604E4" w14:paraId="483EF170" w14:textId="4095130C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2CE604E4">
                    <w:rPr>
                      <w:rFonts w:eastAsia="Tahoma" w:cs="Tahoma"/>
                      <w:sz w:val="20"/>
                      <w:szCs w:val="20"/>
                    </w:rPr>
                    <w:t xml:space="preserve">      - Card holder text box</w:t>
                  </w:r>
                </w:p>
                <w:p w:rsidR="5A11A838" w:rsidP="01B7CC3D" w:rsidRDefault="2CE604E4" w14:paraId="37B21ACD" w14:textId="53D4CA64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2CE604E4">
                    <w:rPr>
                      <w:rFonts w:eastAsia="Tahoma" w:cs="Tahoma"/>
                      <w:sz w:val="20"/>
                      <w:szCs w:val="20"/>
                    </w:rPr>
                    <w:t xml:space="preserve">      - Effective date text box</w:t>
                  </w:r>
                </w:p>
              </w:tc>
            </w:tr>
            <w:tr w:rsidRPr="001A1F29" w:rsidR="5A11A838" w:rsidTr="2CE604E4" w14:paraId="2A009A60" w14:textId="77777777">
              <w:trPr>
                <w:trHeight w:val="315"/>
              </w:trPr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A11A838" w:rsidP="004D7C4B" w:rsidRDefault="5A11A838" w14:paraId="05A9EA8F" w14:textId="2B51AAF2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2. Leader, Accountant, Donator selects the bank that they want to link </w:t>
                  </w:r>
                </w:p>
              </w:tc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A11A838" w:rsidP="71D65FC7" w:rsidRDefault="5A11A838" w14:paraId="16B75ADF" w14:textId="15ACB199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Pr="001A1F29" w:rsidR="5A11A838" w:rsidTr="2CE604E4" w14:paraId="05BC8579" w14:textId="77777777">
              <w:trPr>
                <w:trHeight w:val="315"/>
              </w:trPr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A11A838" w:rsidP="004D7C4B" w:rsidRDefault="5A11A838" w14:paraId="37A9065A" w14:textId="467590A5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3. Leader, Accountant, Donator inputs their card number, card holder and effective date of bank card (if have) </w:t>
                  </w:r>
                </w:p>
              </w:tc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A11A838" w:rsidP="004D7C4B" w:rsidRDefault="5A11A838" w14:paraId="1C8BAC1A" w14:textId="0161780A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Pr="001A1F29" w:rsidR="5A11A838" w:rsidTr="2CE604E4" w14:paraId="75422BB6" w14:textId="77777777">
              <w:trPr>
                <w:trHeight w:val="315"/>
              </w:trPr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A11A838" w:rsidP="004D7C4B" w:rsidRDefault="5A11A838" w14:paraId="320DB14F" w14:textId="1309A906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4. Leader, Accountant, Donator chooses send information to system</w:t>
                  </w:r>
                </w:p>
              </w:tc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A11A838" w:rsidP="24E906A8" w:rsidRDefault="24E906A8" w14:paraId="7D219B3E" w14:textId="31E8087F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24E906A8">
                    <w:rPr>
                      <w:rFonts w:eastAsia="Tahoma" w:cs="Tahoma"/>
                      <w:sz w:val="20"/>
                      <w:szCs w:val="20"/>
                    </w:rPr>
                    <w:t xml:space="preserve"> System sends OTP code to phone number of bank account</w:t>
                  </w:r>
                </w:p>
              </w:tc>
            </w:tr>
            <w:tr w:rsidRPr="001A1F29" w:rsidR="5A11A838" w:rsidTr="2CE604E4" w14:paraId="3CAC39AB" w14:textId="77777777">
              <w:trPr>
                <w:trHeight w:val="315"/>
              </w:trPr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A11A838" w:rsidP="004D7C4B" w:rsidRDefault="51228F92" w14:paraId="46D96424" w14:textId="43147C4C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51228F92">
                    <w:rPr>
                      <w:rFonts w:eastAsia="Tahoma" w:cs="Tahoma"/>
                      <w:sz w:val="20"/>
                      <w:szCs w:val="20"/>
                    </w:rPr>
                    <w:t>6. Leader, Accountant, Donator input OTP code and click “Verify”</w:t>
                  </w:r>
                </w:p>
              </w:tc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A11A838" w:rsidP="51D1224A" w:rsidRDefault="24E906A8" w14:paraId="48AB3A74" w14:textId="037F39E1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24E906A8">
                    <w:rPr>
                      <w:rFonts w:eastAsia="Tahoma" w:cs="Tahoma"/>
                      <w:sz w:val="20"/>
                      <w:szCs w:val="20"/>
                    </w:rPr>
                    <w:t>System show message:” Link account with application successfully”.</w:t>
                  </w:r>
                </w:p>
                <w:p w:rsidR="5A11A838" w:rsidP="004D7C4B" w:rsidRDefault="2CE604E4" w14:paraId="4D9DB3EE" w14:textId="7239778A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2CE604E4">
                    <w:rPr>
                      <w:rFonts w:eastAsia="Tahoma" w:cs="Tahoma"/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:rsidR="51D1224A" w:rsidRDefault="51D1224A" w14:paraId="065E0DA1" w14:textId="6717CC5D"/>
          <w:p w:rsidR="00045A41" w:rsidP="004D7C4B" w:rsidRDefault="36715A72" w14:paraId="00B066D1" w14:textId="0EFA0F4A">
            <w:pPr>
              <w:rPr>
                <w:rFonts w:eastAsia="Tahoma" w:cs="Tahoma"/>
                <w:color w:val="000000" w:themeColor="text1"/>
              </w:rPr>
            </w:pPr>
            <w:r w:rsidRPr="36715A72">
              <w:rPr>
                <w:rFonts w:eastAsia="Tahoma" w:cs="Tahoma"/>
                <w:b/>
                <w:bCs/>
                <w:color w:val="000000" w:themeColor="text1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320"/>
              <w:gridCol w:w="4320"/>
            </w:tblGrid>
            <w:tr w:rsidR="36715A72" w:rsidTr="442CD5F0" w14:paraId="1D7C66EF" w14:textId="77777777">
              <w:trPr>
                <w:trHeight w:val="315"/>
              </w:trPr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36715A72" w:rsidP="36715A72" w:rsidRDefault="36715A72" w14:paraId="559434C1" w14:textId="7086FA41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36715A72">
                    <w:rPr>
                      <w:rFonts w:eastAsia="Tahoma" w:cs="Tahoma"/>
                      <w:sz w:val="20"/>
                      <w:szCs w:val="20"/>
                    </w:rPr>
                    <w:t>Leader, Accountant, Donator</w:t>
                  </w:r>
                </w:p>
              </w:tc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36715A72" w:rsidP="36715A72" w:rsidRDefault="36715A72" w14:paraId="0304B08F" w14:textId="05EC4355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36715A72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36715A72" w:rsidTr="442CD5F0" w14:paraId="6E8FC59A" w14:textId="77777777">
              <w:trPr>
                <w:trHeight w:val="315"/>
              </w:trPr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36715A72" w:rsidP="36715A72" w:rsidRDefault="442CD5F0" w14:paraId="59DFD664" w14:textId="1FD3A168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442CD5F0">
                    <w:rPr>
                      <w:rFonts w:eastAsia="Tahoma" w:cs="Tahoma"/>
                      <w:sz w:val="20"/>
                      <w:szCs w:val="20"/>
                    </w:rPr>
                    <w:t>1. Leader, Accountant, Donator click to “Back” button</w:t>
                  </w:r>
                </w:p>
              </w:tc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36715A72" w:rsidP="36715A72" w:rsidRDefault="442CD5F0" w14:paraId="56E8EB44" w14:textId="43DEA75A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442CD5F0">
                    <w:rPr>
                      <w:rFonts w:eastAsia="Tahoma" w:cs="Tahoma"/>
                      <w:sz w:val="20"/>
                      <w:szCs w:val="20"/>
                    </w:rPr>
                    <w:t xml:space="preserve"> System navigates to "home” page</w:t>
                  </w:r>
                </w:p>
              </w:tc>
            </w:tr>
          </w:tbl>
          <w:p w:rsidR="36715A72" w:rsidP="36715A72" w:rsidRDefault="36715A72" w14:paraId="33494645" w14:textId="0EFA0F4A"/>
          <w:p w:rsidR="00045A41" w:rsidP="004D7C4B" w:rsidRDefault="5E23F10C" w14:paraId="1C3ED5CD" w14:textId="565B7FAC">
            <w:pPr>
              <w:rPr>
                <w:rFonts w:eastAsia="Tahoma" w:cs="Tahoma"/>
                <w:color w:val="000000" w:themeColor="text1"/>
              </w:rPr>
            </w:pPr>
            <w:r w:rsidRPr="5E23F10C">
              <w:rPr>
                <w:rFonts w:eastAsia="Tahoma" w:cs="Tahoma"/>
                <w:b/>
                <w:bCs/>
                <w:color w:val="000000" w:themeColor="text1"/>
              </w:rPr>
              <w:t>Exceptions: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320"/>
              <w:gridCol w:w="4320"/>
            </w:tblGrid>
            <w:tr w:rsidR="5E23F10C" w:rsidTr="2CE604E4" w14:paraId="33FC4932" w14:textId="77777777">
              <w:trPr>
                <w:trHeight w:val="315"/>
              </w:trPr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E23F10C" w:rsidP="5E23F10C" w:rsidRDefault="5E23F10C" w14:paraId="0016CEBE" w14:textId="73A1C513">
                  <w:pPr>
                    <w:spacing w:line="259" w:lineRule="auto"/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5E23F10C">
                    <w:rPr>
                      <w:rFonts w:eastAsia="Tahoma" w:cs="Tahoma"/>
                      <w:sz w:val="20"/>
                      <w:szCs w:val="20"/>
                    </w:rPr>
                    <w:t>Cause</w:t>
                  </w:r>
                </w:p>
              </w:tc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E23F10C" w:rsidP="5E23F10C" w:rsidRDefault="5E23F10C" w14:paraId="11E124B0" w14:textId="05EC4355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5E23F10C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5E23F10C" w:rsidTr="2CE604E4" w14:paraId="2DCF3302" w14:textId="77777777">
              <w:trPr>
                <w:trHeight w:val="315"/>
              </w:trPr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E23F10C" w:rsidP="5E23F10C" w:rsidRDefault="5E23F10C" w14:paraId="5DCFF319" w14:textId="07A9110F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5E23F10C">
                    <w:rPr>
                      <w:rFonts w:eastAsia="Tahoma" w:cs="Tahoma"/>
                      <w:sz w:val="20"/>
                      <w:szCs w:val="20"/>
                    </w:rPr>
                    <w:t xml:space="preserve">1. Leader, Accountant, Donator does not select the bank </w:t>
                  </w:r>
                </w:p>
              </w:tc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E23F10C" w:rsidP="004E5633" w:rsidRDefault="30AD4E85" w14:paraId="59A7E923" w14:textId="76A8AAD6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30AD4E85">
                    <w:rPr>
                      <w:rFonts w:eastAsia="Tahoma" w:cs="Tahoma"/>
                      <w:sz w:val="20"/>
                      <w:szCs w:val="20"/>
                    </w:rPr>
                    <w:t xml:space="preserve">System shows error message “Please choose bank” </w:t>
                  </w:r>
                </w:p>
              </w:tc>
            </w:tr>
            <w:tr w:rsidR="5E23F10C" w:rsidTr="2CE604E4" w14:paraId="322AFC02" w14:textId="77777777">
              <w:trPr>
                <w:trHeight w:val="315"/>
              </w:trPr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E23F10C" w:rsidP="72AB87A0" w:rsidRDefault="72AB87A0" w14:paraId="3E3BB308" w14:textId="20670303">
                  <w:pPr>
                    <w:ind w:left="0"/>
                    <w:jc w:val="both"/>
                    <w:rPr>
                      <w:rFonts w:eastAsia="Tahoma" w:cs="Tahoma"/>
                      <w:sz w:val="20"/>
                      <w:szCs w:val="20"/>
                    </w:rPr>
                  </w:pPr>
                  <w:r w:rsidRPr="72AB87A0">
                    <w:rPr>
                      <w:rFonts w:eastAsia="Tahoma" w:cs="Tahoma"/>
                      <w:sz w:val="20"/>
                      <w:szCs w:val="20"/>
                    </w:rPr>
                    <w:t xml:space="preserve">  2. Card number is incorrect</w:t>
                  </w:r>
                </w:p>
              </w:tc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E23F10C" w:rsidP="30AD4E85" w:rsidRDefault="668DD5BC" w14:paraId="1BB0D09B" w14:textId="795E90AB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668DD5BC">
                    <w:rPr>
                      <w:rFonts w:eastAsia="Tahoma" w:cs="Tahoma"/>
                      <w:sz w:val="20"/>
                      <w:szCs w:val="20"/>
                    </w:rPr>
                    <w:t>System shows error message “Card number is incorrect”</w:t>
                  </w:r>
                </w:p>
              </w:tc>
            </w:tr>
            <w:tr w:rsidR="004E5633" w:rsidTr="2CE604E4" w14:paraId="3E440CA7" w14:textId="77777777">
              <w:trPr>
                <w:trHeight w:val="315"/>
              </w:trPr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004E5633" w:rsidP="72AB87A0" w:rsidRDefault="72AB87A0" w14:paraId="281971E2" w14:textId="3D223DE1">
                  <w:pPr>
                    <w:jc w:val="both"/>
                    <w:rPr>
                      <w:rFonts w:eastAsia="Times New Roman"/>
                      <w:sz w:val="20"/>
                      <w:szCs w:val="20"/>
                    </w:rPr>
                  </w:pPr>
                  <w:r w:rsidRPr="72AB87A0">
                    <w:rPr>
                      <w:rFonts w:eastAsia="Tahoma" w:cs="Tahoma"/>
                      <w:sz w:val="20"/>
                      <w:szCs w:val="20"/>
                    </w:rPr>
                    <w:t>3. Card holder is incorrect</w:t>
                  </w:r>
                </w:p>
              </w:tc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004E5633" w:rsidP="004E5633" w:rsidRDefault="00D98F08" w14:paraId="26CC8015" w14:textId="4F163AE9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00D98F08">
                    <w:rPr>
                      <w:rFonts w:eastAsia="Tahoma" w:cs="Tahoma"/>
                      <w:sz w:val="20"/>
                      <w:szCs w:val="20"/>
                    </w:rPr>
                    <w:t>System shows error message “Card holder is incorrect”</w:t>
                  </w:r>
                </w:p>
              </w:tc>
            </w:tr>
            <w:tr w:rsidR="004E5633" w:rsidTr="2CE604E4" w14:paraId="4E86A752" w14:textId="77777777">
              <w:trPr>
                <w:trHeight w:val="315"/>
              </w:trPr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004E5633" w:rsidP="004E5633" w:rsidRDefault="72AB87A0" w14:paraId="1409AF26" w14:textId="3BFF0412">
                  <w:pPr>
                    <w:jc w:val="both"/>
                    <w:rPr>
                      <w:rFonts w:eastAsia="Times New Roman"/>
                      <w:sz w:val="20"/>
                      <w:szCs w:val="20"/>
                    </w:rPr>
                  </w:pPr>
                  <w:r w:rsidRPr="72AB87A0">
                    <w:rPr>
                      <w:rFonts w:eastAsia="Tahoma" w:cs="Tahoma"/>
                      <w:sz w:val="20"/>
                      <w:szCs w:val="20"/>
                    </w:rPr>
                    <w:t>4. Effective date of bank card is incorrect</w:t>
                  </w:r>
                </w:p>
              </w:tc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004E5633" w:rsidP="004E5633" w:rsidRDefault="00D98F08" w14:paraId="376EB93D" w14:textId="262BC8A1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00D98F08">
                    <w:rPr>
                      <w:rFonts w:eastAsia="Tahoma" w:cs="Tahoma"/>
                      <w:sz w:val="20"/>
                      <w:szCs w:val="20"/>
                    </w:rPr>
                    <w:t>System shows error message “Effective date is incorrect”</w:t>
                  </w:r>
                </w:p>
              </w:tc>
            </w:tr>
            <w:tr w:rsidR="6DE6DEE3" w:rsidTr="2CE604E4" w14:paraId="273A0794" w14:textId="77777777">
              <w:trPr>
                <w:trHeight w:val="315"/>
              </w:trPr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6DE6DEE3" w:rsidP="6DE6DEE3" w:rsidRDefault="2CE604E4" w14:paraId="5A5922B5" w14:textId="4788D0C3">
                  <w:pPr>
                    <w:ind w:left="0"/>
                    <w:jc w:val="both"/>
                    <w:rPr>
                      <w:rFonts w:eastAsia="Times New Roman"/>
                      <w:sz w:val="20"/>
                      <w:szCs w:val="20"/>
                    </w:rPr>
                  </w:pPr>
                  <w:r w:rsidRPr="2CE604E4">
                    <w:rPr>
                      <w:rFonts w:eastAsia="Times New Roman"/>
                      <w:sz w:val="20"/>
                      <w:szCs w:val="20"/>
                    </w:rPr>
                    <w:t xml:space="preserve">   5. OTP code is incorrect</w:t>
                  </w:r>
                </w:p>
              </w:tc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6DE6DEE3" w:rsidP="6DE6DEE3" w:rsidRDefault="6DE6DEE3" w14:paraId="0573D877" w14:textId="606E9408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6DE6DEE3">
                    <w:rPr>
                      <w:rFonts w:eastAsia="Tahoma" w:cs="Tahoma"/>
                      <w:sz w:val="20"/>
                      <w:szCs w:val="20"/>
                    </w:rPr>
                    <w:t>System shows error message “OTP code is incorrect”</w:t>
                  </w:r>
                </w:p>
              </w:tc>
            </w:tr>
          </w:tbl>
          <w:p w:rsidR="00045A41" w:rsidP="004D7C4B" w:rsidRDefault="2CE604E4" w14:paraId="3B291251" w14:textId="53C5A05F">
            <w:pPr>
              <w:rPr>
                <w:rFonts w:eastAsia="Tahoma" w:cs="Tahoma"/>
                <w:color w:val="000000" w:themeColor="text1"/>
              </w:rPr>
            </w:pPr>
            <w:r w:rsidRPr="2CE604E4">
              <w:rPr>
                <w:rFonts w:eastAsia="Tahoma" w:cs="Tahoma"/>
                <w:color w:val="000000" w:themeColor="text1"/>
              </w:rPr>
              <w:t xml:space="preserve">    </w:t>
            </w:r>
          </w:p>
          <w:p w:rsidR="00045A41" w:rsidP="004D7C4B" w:rsidRDefault="5A11A838" w14:paraId="4F18BA57" w14:textId="673C9A04">
            <w:pPr>
              <w:rPr>
                <w:rFonts w:eastAsia="Tahoma" w:cs="Tahoma"/>
                <w:color w:val="000000" w:themeColor="text1"/>
              </w:rPr>
            </w:pPr>
            <w:r w:rsidRPr="51D1224A">
              <w:rPr>
                <w:rFonts w:eastAsia="Tahoma" w:cs="Tahoma"/>
                <w:b/>
                <w:bCs/>
                <w:color w:val="000000" w:themeColor="text1"/>
              </w:rPr>
              <w:t xml:space="preserve">Relationships: </w:t>
            </w:r>
          </w:p>
          <w:p w:rsidR="00045A41" w:rsidP="004D7C4B" w:rsidRDefault="5E23F10C" w14:paraId="7873936A" w14:textId="1A982763">
            <w:pPr>
              <w:rPr>
                <w:rFonts w:eastAsia="Tahoma" w:cs="Tahoma"/>
                <w:color w:val="000000" w:themeColor="text1"/>
              </w:rPr>
            </w:pPr>
            <w:r w:rsidRPr="5E23F10C">
              <w:rPr>
                <w:rFonts w:eastAsia="Tahoma" w:cs="Tahoma"/>
                <w:color w:val="000000" w:themeColor="text1"/>
              </w:rPr>
              <w:t xml:space="preserve">         N/A</w:t>
            </w:r>
          </w:p>
          <w:p w:rsidR="00045A41" w:rsidP="004D7C4B" w:rsidRDefault="00045A41" w14:paraId="460AF564" w14:textId="746F2302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Business Rules:</w:t>
            </w:r>
          </w:p>
          <w:p w:rsidR="00045A41" w:rsidP="004D7C4B" w:rsidRDefault="6DE6DEE3" w14:paraId="7E2C7025" w14:textId="2522DE2A">
            <w:pPr>
              <w:rPr>
                <w:rFonts w:eastAsia="Tahoma" w:cs="Tahoma"/>
                <w:color w:val="000000" w:themeColor="text1"/>
              </w:rPr>
            </w:pPr>
            <w:r w:rsidRPr="6DE6DEE3">
              <w:rPr>
                <w:rFonts w:eastAsia="Tahoma" w:cs="Tahoma"/>
                <w:color w:val="000000" w:themeColor="text1"/>
              </w:rPr>
              <w:t xml:space="preserve">         Can link only one bank account to each Leader, Accountant, Donator account.</w:t>
            </w:r>
          </w:p>
        </w:tc>
      </w:tr>
    </w:tbl>
    <w:p w:rsidRPr="001A1F29" w:rsidR="5A11A838" w:rsidP="004D7C4B" w:rsidRDefault="5A11A838" w14:paraId="205C6BDD" w14:textId="3ADC43A7">
      <w:pPr>
        <w:rPr>
          <w:rFonts w:eastAsia="Tahoma"/>
        </w:rPr>
      </w:pPr>
    </w:p>
    <w:p w:rsidRPr="001A1F29" w:rsidR="00045A41" w:rsidP="004D7C4B" w:rsidRDefault="5971CE1D" w14:paraId="67309970" w14:textId="14E6A0F9">
      <w:pPr>
        <w:pStyle w:val="Heading2"/>
      </w:pPr>
      <w:r>
        <w:t>Use Case Add Supporter to Team</w:t>
      </w:r>
    </w:p>
    <w:p w:rsidRPr="001A1F29" w:rsidR="00045A41" w:rsidP="004D7C4B" w:rsidRDefault="00045A41" w14:paraId="4E7B5E90" w14:textId="7A57C487">
      <w:pPr>
        <w:rPr>
          <w:rFonts w:eastAsia="Tahoma"/>
        </w:rPr>
      </w:pPr>
      <w:r>
        <w:drawing>
          <wp:inline wp14:editId="7235568A" wp14:anchorId="1AFD8D7C">
            <wp:extent cx="5715000" cy="2066925"/>
            <wp:effectExtent l="0" t="0" r="0" b="0"/>
            <wp:docPr id="1301015333" name="Picture 130101533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01015333"/>
                    <pic:cNvPicPr/>
                  </pic:nvPicPr>
                  <pic:blipFill>
                    <a:blip r:embed="Rd9ae0eed282141f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98"/>
        <w:gridCol w:w="2449"/>
        <w:gridCol w:w="1158"/>
        <w:gridCol w:w="756"/>
        <w:gridCol w:w="2129"/>
      </w:tblGrid>
      <w:tr w:rsidRPr="001A1F29" w:rsidR="00045A41" w:rsidTr="2C4D4907" w14:paraId="200003E7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</w:tcPr>
          <w:p w:rsidRPr="001A1F29" w:rsidR="00045A41" w:rsidP="004D7C4B" w:rsidRDefault="00045A41" w14:paraId="6DE7A455" w14:textId="77777777">
            <w:pPr>
              <w:rPr>
                <w:rFonts w:eastAsia="Tahoma"/>
              </w:rPr>
            </w:pPr>
          </w:p>
          <w:p w:rsidRPr="001A1F29" w:rsidR="00045A41" w:rsidP="004D7C4B" w:rsidRDefault="00045A41" w14:paraId="6A9851E7" w14:textId="5536B2C6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 CASE-</w:t>
            </w:r>
            <w:r w:rsidRPr="001A1F29" w:rsidR="4278A9AF">
              <w:rPr>
                <w:rFonts w:eastAsia="Tahoma" w:cs="Tahoma"/>
                <w:b/>
              </w:rPr>
              <w:t>30</w:t>
            </w:r>
            <w:r w:rsidRPr="001A1F29">
              <w:rPr>
                <w:rFonts w:eastAsia="Tahoma" w:cs="Tahoma"/>
                <w:b/>
              </w:rPr>
              <w:t xml:space="preserve"> SPECIFICATION</w:t>
            </w:r>
          </w:p>
          <w:p w:rsidRPr="001A1F29" w:rsidR="00045A41" w:rsidP="004D7C4B" w:rsidRDefault="00045A41" w14:paraId="708B0306" w14:textId="77777777">
            <w:pPr>
              <w:rPr>
                <w:rFonts w:eastAsia="Tahoma"/>
              </w:rPr>
            </w:pPr>
          </w:p>
        </w:tc>
      </w:tr>
      <w:tr w:rsidRPr="001A1F29" w:rsidR="00045A41" w:rsidTr="2C4D4907" w14:paraId="3E0BEC54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45A41" w:rsidP="004D7C4B" w:rsidRDefault="00045A41" w14:paraId="3BA27F2C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45A41" w:rsidP="004D7C4B" w:rsidRDefault="4278A9AF" w14:paraId="63F5950C" w14:textId="1D0D8025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UC030</w:t>
            </w:r>
          </w:p>
        </w:tc>
        <w:tc>
          <w:tcPr>
            <w:tcW w:w="1059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45A41" w:rsidP="004D7C4B" w:rsidRDefault="00045A41" w14:paraId="5F63D3EF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45A41" w:rsidP="004D7C4B" w:rsidRDefault="00045A41" w14:paraId="13C66B38" w14:textId="1993FEE8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045A41" w:rsidTr="2C4D4907" w14:paraId="5E974150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45A41" w:rsidP="004D7C4B" w:rsidRDefault="00045A41" w14:paraId="6A763A10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45A41" w:rsidP="4278A9AF" w:rsidRDefault="4278A9AF" w14:paraId="549E7910" w14:textId="1B990225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Add Supporter to Team</w:t>
            </w:r>
          </w:p>
        </w:tc>
      </w:tr>
      <w:tr w:rsidRPr="001A1F29" w:rsidR="00045A41" w:rsidTr="2C4D4907" w14:paraId="3749AD48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45A41" w:rsidP="004D7C4B" w:rsidRDefault="00045A41" w14:paraId="6BB1867B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45A41" w:rsidP="004D7C4B" w:rsidRDefault="00045A41" w14:paraId="14811685" w14:textId="6A23675F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Nguyen </w:t>
            </w:r>
            <w:r w:rsidRPr="001A1F29" w:rsidR="4278A9AF">
              <w:rPr>
                <w:rFonts w:eastAsia="Tahoma"/>
              </w:rPr>
              <w:t>Quoc Vinh</w:t>
            </w:r>
          </w:p>
        </w:tc>
      </w:tr>
      <w:tr w:rsidRPr="001A1F29" w:rsidR="00045A41" w:rsidTr="2C4D4907" w14:paraId="2CBF032D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45A41" w:rsidP="004D7C4B" w:rsidRDefault="00045A41" w14:paraId="20896924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Date</w:t>
            </w:r>
          </w:p>
        </w:tc>
        <w:tc>
          <w:tcPr>
            <w:tcW w:w="13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45A41" w:rsidP="004D7C4B" w:rsidRDefault="005A1EAB" w14:paraId="52935694" w14:textId="326083E3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24</w:t>
            </w:r>
            <w:r w:rsidRPr="001A1F29" w:rsidR="00045A41">
              <w:rPr>
                <w:rFonts w:eastAsia="Tahoma"/>
              </w:rPr>
              <w:t>/02/2021</w:t>
            </w:r>
          </w:p>
        </w:tc>
        <w:tc>
          <w:tcPr>
            <w:tcW w:w="6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45A41" w:rsidP="004D7C4B" w:rsidRDefault="00045A41" w14:paraId="796D570F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45A41" w:rsidP="4278A9AF" w:rsidRDefault="4278A9AF" w14:paraId="72B1DED8" w14:textId="46C77B76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Normal</w:t>
            </w:r>
          </w:p>
        </w:tc>
      </w:tr>
      <w:tr w:rsidRPr="001A1F29" w:rsidR="00045A41" w:rsidTr="2C4D4907" w14:paraId="426DF4A9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hideMark/>
          </w:tcPr>
          <w:p w:rsidRPr="001A1F29" w:rsidR="00045A41" w:rsidP="004D7C4B" w:rsidRDefault="00045A41" w14:paraId="623100F8" w14:textId="01351C0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Actor:</w:t>
            </w:r>
          </w:p>
          <w:p w:rsidRPr="001A1F29" w:rsidR="00045A41" w:rsidP="004D7C4B" w:rsidRDefault="60EDE51D" w14:paraId="3E6A22CE" w14:textId="2E989D1E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Leader</w:t>
            </w:r>
          </w:p>
          <w:p w:rsidRPr="001A1F29" w:rsidR="00045A41" w:rsidP="004D7C4B" w:rsidRDefault="00045A41" w14:paraId="7E1CD3DF" w14:textId="106F348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Summary:</w:t>
            </w:r>
          </w:p>
          <w:p w:rsidRPr="001A1F29" w:rsidR="00045A41" w:rsidP="004D7C4B" w:rsidRDefault="60EDE51D" w14:paraId="1231AC7E" w14:textId="2444F936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Leader adds Supporter to Team</w:t>
            </w:r>
          </w:p>
          <w:p w:rsidRPr="001A1F29" w:rsidR="00045A41" w:rsidP="004D7C4B" w:rsidRDefault="00045A41" w14:paraId="6F2F6988" w14:textId="7B19579E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Goal:</w:t>
            </w:r>
          </w:p>
          <w:p w:rsidRPr="001A1F29" w:rsidR="00045A41" w:rsidP="004D7C4B" w:rsidRDefault="67B8D9DE" w14:paraId="4E42E3FF" w14:textId="3BC722C9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         </w:t>
            </w:r>
            <w:r w:rsidRPr="71D65FC7">
              <w:rPr>
                <w:rFonts w:eastAsia="Tahoma" w:cs="Tahoma"/>
                <w:color w:val="000000" w:themeColor="text1"/>
              </w:rPr>
              <w:t>Leader can add Supporter to Team</w:t>
            </w:r>
          </w:p>
          <w:p w:rsidRPr="001A1F29" w:rsidR="00045A41" w:rsidP="004D7C4B" w:rsidRDefault="67B8D9DE" w14:paraId="75C415BE" w14:textId="2B4C1FD7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Triggers</w:t>
            </w:r>
          </w:p>
          <w:p w:rsidRPr="001A1F29" w:rsidR="00045A41" w:rsidP="004D7C4B" w:rsidRDefault="67B8D9DE" w14:paraId="38A0B662" w14:textId="27D8435C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Leader click “add Supporter” button</w:t>
            </w:r>
          </w:p>
          <w:p w:rsidRPr="001A1F29" w:rsidR="00045A41" w:rsidP="004D7C4B" w:rsidRDefault="00045A41" w14:paraId="30F4A7CC" w14:textId="78D9753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Preconditions:</w:t>
            </w:r>
          </w:p>
          <w:p w:rsidRPr="001A1F29" w:rsidR="00045A41" w:rsidP="004D7C4B" w:rsidRDefault="60EDE51D" w14:paraId="61AFCCE3" w14:textId="08E3D3B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PRE-1. User’s identity has been authenticated</w:t>
            </w:r>
          </w:p>
          <w:p w:rsidRPr="001A1F29" w:rsidR="00045A41" w:rsidP="004D7C4B" w:rsidRDefault="60EDE51D" w14:paraId="6FEA97AA" w14:textId="0CAF93FA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   PRE-2. User is authorized to Leader role</w:t>
            </w:r>
          </w:p>
          <w:p w:rsidRPr="001A1F29" w:rsidR="00045A41" w:rsidP="004D7C4B" w:rsidRDefault="00045A41" w14:paraId="674C4700" w14:textId="6CF60BD1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Post Conditions:</w:t>
            </w:r>
          </w:p>
          <w:p w:rsidRPr="001A1F29" w:rsidR="00045A41" w:rsidP="004D7C4B" w:rsidRDefault="60EDE51D" w14:paraId="68F5A10D" w14:textId="460ECA4D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POST-1. </w:t>
            </w:r>
            <w:r w:rsidRPr="71D65FC7" w:rsidR="67B8D9DE">
              <w:rPr>
                <w:rFonts w:eastAsia="Tahoma" w:cs="Tahoma"/>
                <w:color w:val="000000" w:themeColor="text1"/>
              </w:rPr>
              <w:t>Show successful message</w:t>
            </w:r>
          </w:p>
          <w:p w:rsidRPr="001A1F29" w:rsidR="00045A41" w:rsidP="004D7C4B" w:rsidRDefault="67B8D9DE" w14:paraId="35ADAA29" w14:textId="089C5A45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POST-2. A new Supporter is added to the list of members in Leader’s team.  </w:t>
            </w:r>
          </w:p>
          <w:p w:rsidRPr="001A1F29" w:rsidR="00045A41" w:rsidP="004D7C4B" w:rsidRDefault="2C4D4907" w14:paraId="0CB7E60B" w14:textId="5BCFE02B">
            <w:pPr>
              <w:rPr>
                <w:rFonts w:eastAsia="Tahoma" w:cs="Tahoma"/>
                <w:color w:val="000000" w:themeColor="text1"/>
              </w:rPr>
            </w:pPr>
            <w:r w:rsidRPr="2C4D4907">
              <w:rPr>
                <w:rFonts w:eastAsia="Tahoma" w:cs="Tahoma"/>
                <w:b/>
                <w:bCs/>
                <w:color w:val="000000" w:themeColor="text1"/>
              </w:rPr>
              <w:t>Main Success Scenario:</w:t>
            </w:r>
          </w:p>
          <w:p w:rsidR="2C4D4907" w:rsidP="2C4D4907" w:rsidRDefault="2C4D4907" w14:paraId="67DDA286" w14:textId="16578078">
            <w:pPr>
              <w:rPr>
                <w:b/>
                <w:bCs/>
                <w:color w:val="000000" w:themeColor="text1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320"/>
              <w:gridCol w:w="4320"/>
            </w:tblGrid>
            <w:tr w:rsidR="00CE66E0" w:rsidTr="127C8953" w14:paraId="50E5CA25" w14:textId="77777777">
              <w:trPr>
                <w:trHeight w:val="315"/>
              </w:trPr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67B8D9DE" w:rsidP="71D65FC7" w:rsidRDefault="67B8D9DE" w14:paraId="0DBCF0E7" w14:textId="270E1C7F">
                  <w:pPr>
                    <w:jc w:val="center"/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Leader</w:t>
                  </w:r>
                </w:p>
              </w:tc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67B8D9DE" w:rsidP="71D65FC7" w:rsidRDefault="67B8D9DE" w14:paraId="6CC64007" w14:textId="047560D4">
                  <w:pPr>
                    <w:jc w:val="center"/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System</w:t>
                  </w:r>
                </w:p>
              </w:tc>
            </w:tr>
            <w:tr w:rsidR="00CE66E0" w:rsidTr="127C8953" w14:paraId="33BD123C" w14:textId="77777777">
              <w:trPr>
                <w:trHeight w:val="315"/>
              </w:trPr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67B8D9DE" w:rsidP="004D7C4B" w:rsidRDefault="67B8D9DE" w14:paraId="5F539479" w14:textId="419E3623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1. Leader clicks “add Supporter” button</w:t>
                  </w:r>
                </w:p>
              </w:tc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67B8D9DE" w:rsidP="004D7C4B" w:rsidRDefault="67B8D9DE" w14:paraId="13A8449F" w14:textId="59D83C29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1. System shows the add form that contains some option to input information:</w:t>
                  </w:r>
                  <w:r>
                    <w:br/>
                  </w:r>
                  <w:r w:rsidRPr="71D65FC7">
                    <w:rPr>
                      <w:rFonts w:eastAsia="Tahoma"/>
                    </w:rPr>
                    <w:t>- option 1: Phone</w:t>
                  </w:r>
                  <w:r>
                    <w:br/>
                  </w:r>
                  <w:r w:rsidRPr="71D65FC7">
                    <w:rPr>
                      <w:rFonts w:eastAsia="Tahoma"/>
                    </w:rPr>
                    <w:t>- option 2: Email</w:t>
                  </w:r>
                </w:p>
              </w:tc>
            </w:tr>
            <w:tr w:rsidR="00CE66E0" w:rsidTr="127C8953" w14:paraId="2119E685" w14:textId="77777777">
              <w:trPr>
                <w:trHeight w:val="315"/>
              </w:trPr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67B8D9DE" w:rsidP="004D7C4B" w:rsidRDefault="67B8D9DE" w14:paraId="1272886C" w14:textId="76882449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2. Leader chooses an option to input information.</w:t>
                  </w:r>
                </w:p>
              </w:tc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67B8D9DE" w:rsidP="004D7C4B" w:rsidRDefault="67B8D9DE" w14:paraId="5B9E3E4E" w14:textId="3D81DAA5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2. System will check valid of input field:</w:t>
                  </w:r>
                  <w:r>
                    <w:br/>
                  </w:r>
                  <w:r w:rsidRPr="71D65FC7">
                    <w:rPr>
                      <w:rFonts w:eastAsia="Tahoma"/>
                    </w:rPr>
                    <w:t>- option 1: Phone is a phone number and not a blank text.</w:t>
                  </w:r>
                  <w:r>
                    <w:br/>
                  </w:r>
                  <w:r w:rsidRPr="71D65FC7">
                    <w:rPr>
                      <w:rFonts w:eastAsia="Tahoma"/>
                    </w:rPr>
                    <w:t>- option 2: Email must be in correct email format and not be blank text.</w:t>
                  </w:r>
                </w:p>
              </w:tc>
            </w:tr>
            <w:tr w:rsidR="00CE66E0" w:rsidTr="127C8953" w14:paraId="221AB362" w14:textId="77777777">
              <w:trPr>
                <w:trHeight w:val="315"/>
              </w:trPr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67B8D9DE" w:rsidP="004D7C4B" w:rsidRDefault="67B8D9DE" w14:paraId="3A435228" w14:textId="4CFDE4E0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3. Leader inputs the information.</w:t>
                  </w:r>
                </w:p>
              </w:tc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67B8D9DE" w:rsidP="004D7C4B" w:rsidRDefault="67B8D9DE" w14:paraId="39781C9C" w14:textId="21B75D17">
                  <w:pPr>
                    <w:rPr>
                      <w:rFonts w:ascii="Times New Roman" w:hAnsi="Times New Roman" w:eastAsia="Times New Roman" w:cs="Times New Roman"/>
                    </w:rPr>
                  </w:pPr>
                </w:p>
              </w:tc>
            </w:tr>
            <w:tr w:rsidR="00CE66E0" w:rsidTr="127C8953" w14:paraId="4640B88A" w14:textId="77777777">
              <w:trPr>
                <w:trHeight w:val="315"/>
              </w:trPr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67B8D9DE" w:rsidP="004D7C4B" w:rsidRDefault="67B8D9DE" w14:paraId="12A8C7E7" w14:textId="2756AA53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4. Leader click “add” button</w:t>
                  </w:r>
                </w:p>
              </w:tc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67B8D9DE" w:rsidP="004D7C4B" w:rsidRDefault="67B8D9DE" w14:paraId="5F9F6521" w14:textId="4E9B2C15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4. System will check whether this Supporter exists or not.</w:t>
                  </w:r>
                  <w:r>
                    <w:br/>
                  </w:r>
                  <w:r w:rsidRPr="71D65FC7">
                    <w:rPr>
                      <w:rFonts w:eastAsia="Tahoma"/>
                    </w:rPr>
                    <w:t>- Exist: System shows successful message and adds Supporter to Leader’s team.</w:t>
                  </w:r>
                  <w:r>
                    <w:br/>
                  </w:r>
                  <w:r w:rsidRPr="71D65FC7">
                    <w:rPr>
                      <w:rFonts w:eastAsia="Tahoma"/>
                    </w:rPr>
                    <w:t>- Not Exist: System show “not found Supporter” message to Leader.</w:t>
                  </w:r>
                </w:p>
              </w:tc>
            </w:tr>
          </w:tbl>
          <w:p w:rsidRPr="001A1F29" w:rsidR="00045A41" w:rsidP="004D7C4B" w:rsidRDefault="00045A41" w14:paraId="2D70B4A8" w14:textId="7EC5225B">
            <w:pPr>
              <w:rPr>
                <w:rFonts w:eastAsia="Tahoma" w:cs="Tahoma"/>
                <w:color w:val="000000" w:themeColor="text1"/>
              </w:rPr>
            </w:pPr>
          </w:p>
          <w:p w:rsidRPr="001A1F29" w:rsidR="00045A41" w:rsidP="004D7C4B" w:rsidRDefault="00045A41" w14:paraId="0FEE8E6F" w14:textId="6D23E890">
            <w:pPr>
              <w:rPr>
                <w:rFonts w:eastAsia="Tahoma" w:cs="Tahoma"/>
                <w:color w:val="000000" w:themeColor="text1"/>
              </w:rPr>
            </w:pPr>
          </w:p>
          <w:p w:rsidRPr="001A1F29" w:rsidR="00045A41" w:rsidP="004D7C4B" w:rsidRDefault="00045A41" w14:paraId="6C4DE9E3" w14:textId="193BFF16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Alternative Scenario: </w:t>
            </w:r>
          </w:p>
          <w:p w:rsidRPr="001A1F29" w:rsidR="00045A41" w:rsidP="004D7C4B" w:rsidRDefault="60EDE51D" w14:paraId="4D433DE0" w14:textId="1265D5CD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</w:t>
            </w:r>
            <w:r w:rsidRPr="71D65FC7">
              <w:rPr>
                <w:rFonts w:eastAsia="Tahoma" w:cs="Tahoma"/>
                <w:i/>
                <w:color w:val="000000" w:themeColor="text1"/>
              </w:rPr>
              <w:t>N/A</w:t>
            </w:r>
          </w:p>
          <w:p w:rsidRPr="001A1F29" w:rsidR="00045A41" w:rsidP="004D7C4B" w:rsidRDefault="2C4D4907" w14:paraId="6FB63108" w14:textId="0DCD4D0E">
            <w:pPr>
              <w:rPr>
                <w:rFonts w:eastAsia="Tahoma" w:cs="Tahoma"/>
                <w:color w:val="000000" w:themeColor="text1"/>
              </w:rPr>
            </w:pPr>
            <w:r w:rsidRPr="2C4D4907">
              <w:rPr>
                <w:rFonts w:eastAsia="Tahoma" w:cs="Tahoma"/>
                <w:b/>
                <w:bCs/>
                <w:color w:val="000000" w:themeColor="text1"/>
              </w:rPr>
              <w:t>Exceptions:</w:t>
            </w:r>
          </w:p>
          <w:p w:rsidR="2C4D4907" w:rsidP="2C4D4907" w:rsidRDefault="2C4D4907" w14:paraId="4E8EF9B2" w14:textId="5DC5B6D5">
            <w:pPr>
              <w:rPr>
                <w:b/>
                <w:bCs/>
                <w:color w:val="000000" w:themeColor="text1"/>
              </w:rPr>
            </w:pPr>
          </w:p>
          <w:tbl>
            <w:tblPr>
              <w:tblStyle w:val="TableGrid"/>
              <w:tblW w:w="0" w:type="auto"/>
              <w:tblInd w:w="180" w:type="dxa"/>
              <w:tblLook w:val="04A0" w:firstRow="1" w:lastRow="0" w:firstColumn="1" w:lastColumn="0" w:noHBand="0" w:noVBand="1"/>
            </w:tblPr>
            <w:tblGrid>
              <w:gridCol w:w="4275"/>
              <w:gridCol w:w="4275"/>
            </w:tblGrid>
            <w:tr w:rsidR="2C4D4907" w:rsidTr="2C4D4907" w14:paraId="10F958AA" w14:textId="77777777">
              <w:tc>
                <w:tcPr>
                  <w:tcW w:w="4275" w:type="dxa"/>
                </w:tcPr>
                <w:p w:rsidR="2C4D4907" w:rsidP="2C4D4907" w:rsidRDefault="2C4D4907" w14:paraId="4BA16CF5" w14:textId="7796D5E8">
                  <w:pPr>
                    <w:jc w:val="center"/>
                    <w:rPr>
                      <w:rFonts w:eastAsia="Tahoma" w:cs="Tahoma"/>
                    </w:rPr>
                  </w:pPr>
                  <w:r w:rsidRPr="2C4D4907">
                    <w:rPr>
                      <w:rFonts w:eastAsia="Tahoma" w:cs="Tahoma"/>
                    </w:rPr>
                    <w:t>Cause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59DFF5A8" w14:textId="5979F840">
                  <w:pPr>
                    <w:jc w:val="center"/>
                    <w:rPr>
                      <w:rFonts w:eastAsia="Tahoma" w:cs="Tahoma"/>
                    </w:rPr>
                  </w:pPr>
                  <w:r w:rsidRPr="2C4D4907">
                    <w:rPr>
                      <w:rFonts w:eastAsia="Tahoma" w:cs="Tahoma"/>
                    </w:rPr>
                    <w:t>System</w:t>
                  </w:r>
                </w:p>
              </w:tc>
            </w:tr>
            <w:tr w:rsidR="2C4D4907" w:rsidTr="2C4D4907" w14:paraId="295B89AF" w14:textId="77777777">
              <w:tc>
                <w:tcPr>
                  <w:tcW w:w="4275" w:type="dxa"/>
                </w:tcPr>
                <w:p w:rsidR="2C4D4907" w:rsidP="2C4D4907" w:rsidRDefault="2C4D4907" w14:paraId="0AB3A80C" w14:textId="33BAA41D">
                  <w:pPr>
                    <w:rPr>
                      <w:rFonts w:eastAsia="Tahoma" w:cs="Tahoma"/>
                    </w:rPr>
                  </w:pPr>
                  <w:r w:rsidRPr="2C4D4907">
                    <w:rPr>
                      <w:rFonts w:eastAsia="Tahoma" w:cs="Tahoma"/>
                    </w:rPr>
                    <w:t xml:space="preserve">1. </w:t>
                  </w:r>
                  <w:r w:rsidRPr="2C4D4907">
                    <w:rPr>
                      <w:rFonts w:eastAsia="Tahoma" w:cs="Tahoma"/>
                      <w:color w:val="000000" w:themeColor="text1"/>
                    </w:rPr>
                    <w:t>Leader does not choose the option</w:t>
                  </w:r>
                  <w:r w:rsidRPr="2C4D4907">
                    <w:rPr>
                      <w:rFonts w:eastAsia="Tahoma" w:cs="Tahoma"/>
                    </w:rPr>
                    <w:t xml:space="preserve"> 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5E6C4EE5" w14:textId="0E40229A">
                  <w:pPr>
                    <w:rPr>
                      <w:rFonts w:eastAsia="Tahoma" w:cs="Tahoma"/>
                    </w:rPr>
                  </w:pPr>
                  <w:r w:rsidRPr="2C4D4907">
                    <w:rPr>
                      <w:rFonts w:eastAsia="Tahoma" w:cs="Tahoma"/>
                    </w:rPr>
                    <w:t>1. System will show message on screen: “Choose the option please”</w:t>
                  </w:r>
                </w:p>
              </w:tc>
            </w:tr>
            <w:tr w:rsidR="2C4D4907" w:rsidTr="2C4D4907" w14:paraId="747CFF6C" w14:textId="77777777">
              <w:tc>
                <w:tcPr>
                  <w:tcW w:w="4275" w:type="dxa"/>
                </w:tcPr>
                <w:p w:rsidR="2C4D4907" w:rsidP="2C4D4907" w:rsidRDefault="2C4D4907" w14:paraId="0A6315E0" w14:textId="0E7B5C02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C4D4907">
                    <w:rPr>
                      <w:rFonts w:eastAsia="Tahoma" w:cs="Tahoma"/>
                      <w:color w:val="000000" w:themeColor="text1"/>
                    </w:rPr>
                    <w:t>2. Leader does not input any character in input field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6BD08314" w14:textId="3A32AE05">
                  <w:pPr>
                    <w:rPr>
                      <w:rFonts w:eastAsia="Times New Roman"/>
                    </w:rPr>
                  </w:pPr>
                  <w:r w:rsidRPr="2C4D4907">
                    <w:rPr>
                      <w:rFonts w:eastAsia="Times New Roman"/>
                    </w:rPr>
                    <w:t xml:space="preserve">2. </w:t>
                  </w:r>
                  <w:r w:rsidRPr="2C4D4907">
                    <w:rPr>
                      <w:rFonts w:eastAsia="Tahoma" w:cs="Tahoma"/>
                    </w:rPr>
                    <w:t>System will show message on screen: “Not empty input fields”</w:t>
                  </w:r>
                </w:p>
              </w:tc>
            </w:tr>
            <w:tr w:rsidR="2C4D4907" w:rsidTr="2C4D4907" w14:paraId="6596823D" w14:textId="77777777">
              <w:tc>
                <w:tcPr>
                  <w:tcW w:w="4275" w:type="dxa"/>
                </w:tcPr>
                <w:p w:rsidR="2C4D4907" w:rsidP="2C4D4907" w:rsidRDefault="2C4D4907" w14:paraId="704E388B" w14:textId="47FFB4B9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C4D4907">
                    <w:rPr>
                      <w:rFonts w:eastAsia="Tahoma" w:cs="Tahoma"/>
                      <w:color w:val="000000" w:themeColor="text1"/>
                    </w:rPr>
                    <w:t>3. Leader does not input the correct format phone number if the phone option is selected.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37D6F72E" w14:textId="7C15A9D2">
                  <w:pPr>
                    <w:rPr>
                      <w:rFonts w:eastAsia="Times New Roman"/>
                    </w:rPr>
                  </w:pPr>
                  <w:r w:rsidRPr="2C4D4907">
                    <w:rPr>
                      <w:rFonts w:eastAsia="Times New Roman"/>
                    </w:rPr>
                    <w:t xml:space="preserve">3. </w:t>
                  </w:r>
                  <w:r w:rsidRPr="2C4D4907">
                    <w:rPr>
                      <w:rFonts w:eastAsia="Tahoma" w:cs="Tahoma"/>
                    </w:rPr>
                    <w:t>System will show message on screen: “Not correct the phone format”</w:t>
                  </w:r>
                </w:p>
              </w:tc>
            </w:tr>
            <w:tr w:rsidR="2C4D4907" w:rsidTr="2C4D4907" w14:paraId="372EAE92" w14:textId="77777777">
              <w:tc>
                <w:tcPr>
                  <w:tcW w:w="4275" w:type="dxa"/>
                </w:tcPr>
                <w:p w:rsidR="2C4D4907" w:rsidP="2C4D4907" w:rsidRDefault="2C4D4907" w14:paraId="3B911386" w14:textId="120AA29E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C4D4907">
                    <w:rPr>
                      <w:rFonts w:eastAsia="Tahoma" w:cs="Tahoma"/>
                      <w:color w:val="000000" w:themeColor="text1"/>
                    </w:rPr>
                    <w:t>4. Leader does not input the correct format email if the email option is selected.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7869D4B8" w14:textId="185446CF">
                  <w:pPr>
                    <w:rPr>
                      <w:rFonts w:eastAsia="Times New Roman"/>
                    </w:rPr>
                  </w:pPr>
                  <w:r w:rsidRPr="2C4D4907">
                    <w:rPr>
                      <w:rFonts w:eastAsia="Times New Roman"/>
                    </w:rPr>
                    <w:t xml:space="preserve">4. </w:t>
                  </w:r>
                  <w:r w:rsidRPr="2C4D4907">
                    <w:rPr>
                      <w:rFonts w:eastAsia="Tahoma" w:cs="Tahoma"/>
                    </w:rPr>
                    <w:t>System will show message on screen: “Not correct the email format”</w:t>
                  </w:r>
                </w:p>
              </w:tc>
            </w:tr>
          </w:tbl>
          <w:p w:rsidR="2C4D4907" w:rsidP="2C4D4907" w:rsidRDefault="2C4D4907" w14:paraId="2A6A1CB7" w14:textId="7099F46B">
            <w:pPr>
              <w:rPr>
                <w:b/>
                <w:bCs/>
                <w:color w:val="000000" w:themeColor="text1"/>
              </w:rPr>
            </w:pPr>
          </w:p>
          <w:p w:rsidRPr="001A1F29" w:rsidR="00045A41" w:rsidP="004D7C4B" w:rsidRDefault="2C4D4907" w14:paraId="7835241D" w14:textId="21895796">
            <w:pPr>
              <w:rPr>
                <w:rFonts w:eastAsia="Tahoma" w:cs="Tahoma"/>
                <w:color w:val="000000" w:themeColor="text1"/>
              </w:rPr>
            </w:pPr>
            <w:r w:rsidRPr="2C4D4907">
              <w:rPr>
                <w:rFonts w:eastAsia="Tahoma" w:cs="Tahoma"/>
                <w:b/>
                <w:bCs/>
                <w:color w:val="000000" w:themeColor="text1"/>
              </w:rPr>
              <w:t xml:space="preserve">Relationships: </w:t>
            </w:r>
          </w:p>
          <w:p w:rsidRPr="001A1F29" w:rsidR="00045A41" w:rsidP="004D7C4B" w:rsidRDefault="67B8D9DE" w14:paraId="2EEB4CD3" w14:textId="53364A11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 </w:t>
            </w:r>
            <w:r w:rsidRPr="71D65FC7">
              <w:rPr>
                <w:rFonts w:eastAsia="Tahoma" w:cs="Tahoma"/>
                <w:i/>
                <w:color w:val="000000" w:themeColor="text1"/>
              </w:rPr>
              <w:t>N/A</w:t>
            </w:r>
          </w:p>
          <w:p w:rsidRPr="001A1F29" w:rsidR="00045A41" w:rsidP="004D7C4B" w:rsidRDefault="00045A41" w14:paraId="4CE9D89B" w14:textId="36205A26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Business Rules:</w:t>
            </w:r>
          </w:p>
          <w:p w:rsidRPr="001A1F29" w:rsidR="00045A41" w:rsidP="004D7C4B" w:rsidRDefault="60EDE51D" w14:paraId="7B1DD47F" w14:textId="503A076A">
            <w:pPr>
              <w:rPr>
                <w:rFonts w:eastAsia="Tahoma"/>
                <w:i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</w:t>
            </w:r>
            <w:r w:rsidRPr="71D65FC7">
              <w:rPr>
                <w:rFonts w:eastAsia="Tahoma" w:cs="Tahoma"/>
                <w:i/>
                <w:color w:val="000000" w:themeColor="text1"/>
              </w:rPr>
              <w:t xml:space="preserve">   N/A</w:t>
            </w:r>
          </w:p>
        </w:tc>
      </w:tr>
    </w:tbl>
    <w:p w:rsidRPr="001A1F29" w:rsidR="60EDE51D" w:rsidP="60EDE51D" w:rsidRDefault="60EDE51D" w14:paraId="57288F87" w14:textId="2CC3C2E4">
      <w:pPr>
        <w:ind w:left="0"/>
        <w:rPr>
          <w:rFonts w:eastAsia="Tahoma"/>
        </w:rPr>
      </w:pPr>
    </w:p>
    <w:p w:rsidRPr="001A1F29" w:rsidR="003A0570" w:rsidP="60EDE51D" w:rsidRDefault="003A0570" w14:paraId="0E641202" w14:textId="77777777">
      <w:pPr>
        <w:ind w:left="0"/>
        <w:rPr>
          <w:rFonts w:eastAsia="Tahoma"/>
        </w:rPr>
      </w:pPr>
    </w:p>
    <w:p w:rsidRPr="001A1F29" w:rsidR="003A0570" w:rsidP="60EDE51D" w:rsidRDefault="003A0570" w14:paraId="7B0E0303" w14:textId="77777777">
      <w:pPr>
        <w:ind w:left="0"/>
        <w:rPr>
          <w:rFonts w:eastAsia="Tahoma"/>
        </w:rPr>
      </w:pPr>
    </w:p>
    <w:p w:rsidRPr="001A1F29" w:rsidR="003A0570" w:rsidP="60EDE51D" w:rsidRDefault="003A0570" w14:paraId="21E249F5" w14:textId="77777777">
      <w:pPr>
        <w:ind w:left="0"/>
        <w:rPr>
          <w:rFonts w:eastAsia="Tahoma"/>
        </w:rPr>
      </w:pPr>
    </w:p>
    <w:p w:rsidRPr="001A1F29" w:rsidR="003A0570" w:rsidP="60EDE51D" w:rsidRDefault="003A0570" w14:paraId="75EB95FF" w14:textId="77777777">
      <w:pPr>
        <w:ind w:left="0"/>
        <w:rPr>
          <w:rFonts w:eastAsia="Tahoma"/>
        </w:rPr>
      </w:pPr>
    </w:p>
    <w:p w:rsidRPr="001A1F29" w:rsidR="003A0570" w:rsidP="60EDE51D" w:rsidRDefault="003A0570" w14:paraId="427D2A92" w14:textId="77777777">
      <w:pPr>
        <w:ind w:left="0"/>
        <w:rPr>
          <w:rFonts w:eastAsia="Tahoma"/>
        </w:rPr>
      </w:pPr>
    </w:p>
    <w:p w:rsidRPr="001A1F29" w:rsidR="00045A41" w:rsidP="004D7C4B" w:rsidRDefault="5971CE1D" w14:paraId="50D5867B" w14:textId="6EBA2CEC">
      <w:pPr>
        <w:pStyle w:val="Heading2"/>
      </w:pPr>
      <w:r>
        <w:t xml:space="preserve">Use Case Remove Supporter from Team </w:t>
      </w:r>
    </w:p>
    <w:p w:rsidRPr="001A1F29" w:rsidR="00045A41" w:rsidP="004D7C4B" w:rsidRDefault="00045A41" w14:paraId="2A94FED7" w14:textId="2D24D4DD">
      <w:pPr>
        <w:rPr>
          <w:rFonts w:eastAsia="Tahoma"/>
        </w:rPr>
      </w:pPr>
      <w:r>
        <w:drawing>
          <wp:inline wp14:editId="03008C7E" wp14:anchorId="5A168FF7">
            <wp:extent cx="5715000" cy="1781175"/>
            <wp:effectExtent l="0" t="0" r="0" b="0"/>
            <wp:docPr id="2144795374" name="Picture 214479537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44795374"/>
                    <pic:cNvPicPr/>
                  </pic:nvPicPr>
                  <pic:blipFill>
                    <a:blip r:embed="R3fa82508ae1142a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98"/>
        <w:gridCol w:w="2449"/>
        <w:gridCol w:w="1158"/>
        <w:gridCol w:w="756"/>
        <w:gridCol w:w="2129"/>
      </w:tblGrid>
      <w:tr w:rsidRPr="001A1F29" w:rsidR="00045A41" w:rsidTr="2C4D4907" w14:paraId="569EDE0E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</w:tcPr>
          <w:p w:rsidRPr="001A1F29" w:rsidR="00045A41" w:rsidP="004D7C4B" w:rsidRDefault="00045A41" w14:paraId="310155FF" w14:textId="77777777">
            <w:pPr>
              <w:rPr>
                <w:rFonts w:eastAsia="Tahoma"/>
              </w:rPr>
            </w:pPr>
          </w:p>
          <w:p w:rsidRPr="001A1F29" w:rsidR="00045A41" w:rsidP="004D7C4B" w:rsidRDefault="00045A41" w14:paraId="1B4CF3F3" w14:textId="61337A01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 CASE-</w:t>
            </w:r>
            <w:r w:rsidRPr="001A1F29" w:rsidR="4278A9AF">
              <w:rPr>
                <w:rFonts w:eastAsia="Tahoma" w:cs="Tahoma"/>
                <w:b/>
              </w:rPr>
              <w:t>31</w:t>
            </w:r>
            <w:r w:rsidRPr="001A1F29">
              <w:rPr>
                <w:rFonts w:eastAsia="Tahoma" w:cs="Tahoma"/>
                <w:b/>
              </w:rPr>
              <w:t xml:space="preserve"> SPECIFICATION</w:t>
            </w:r>
          </w:p>
          <w:p w:rsidRPr="001A1F29" w:rsidR="00045A41" w:rsidP="004D7C4B" w:rsidRDefault="00045A41" w14:paraId="723782B9" w14:textId="77777777">
            <w:pPr>
              <w:rPr>
                <w:rFonts w:eastAsia="Tahoma"/>
              </w:rPr>
            </w:pPr>
          </w:p>
        </w:tc>
      </w:tr>
      <w:tr w:rsidRPr="001A1F29" w:rsidR="00045A41" w:rsidTr="2C4D4907" w14:paraId="570B9B9D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45A41" w:rsidP="004D7C4B" w:rsidRDefault="00045A41" w14:paraId="27B999D3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45A41" w:rsidP="004D7C4B" w:rsidRDefault="4278A9AF" w14:paraId="164F0C38" w14:textId="17E078D8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UC031</w:t>
            </w:r>
          </w:p>
        </w:tc>
        <w:tc>
          <w:tcPr>
            <w:tcW w:w="1059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45A41" w:rsidP="004D7C4B" w:rsidRDefault="00045A41" w14:paraId="71948EA4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45A41" w:rsidP="004D7C4B" w:rsidRDefault="00045A41" w14:paraId="6B3122A9" w14:textId="31C35F61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045A41" w:rsidTr="2C4D4907" w14:paraId="40DD60F7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45A41" w:rsidP="004D7C4B" w:rsidRDefault="00045A41" w14:paraId="735DB75D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45A41" w:rsidP="4278A9AF" w:rsidRDefault="4278A9AF" w14:paraId="6D50691D" w14:textId="2E76A101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Remove Supporter from Team</w:t>
            </w:r>
          </w:p>
        </w:tc>
      </w:tr>
      <w:tr w:rsidRPr="001A1F29" w:rsidR="00045A41" w:rsidTr="2C4D4907" w14:paraId="1F517452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45A41" w:rsidP="004D7C4B" w:rsidRDefault="00045A41" w14:paraId="07DDBF12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45A41" w:rsidP="004D7C4B" w:rsidRDefault="00045A41" w14:paraId="60F7D91F" w14:textId="22BB01E4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Nguyen </w:t>
            </w:r>
            <w:r w:rsidRPr="001A1F29" w:rsidR="4278A9AF">
              <w:rPr>
                <w:rFonts w:eastAsia="Tahoma"/>
              </w:rPr>
              <w:t>Quoc Vinh</w:t>
            </w:r>
          </w:p>
        </w:tc>
      </w:tr>
      <w:tr w:rsidRPr="001A1F29" w:rsidR="00045A41" w:rsidTr="2C4D4907" w14:paraId="74E00A95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45A41" w:rsidP="004D7C4B" w:rsidRDefault="00045A41" w14:paraId="12E84383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Date</w:t>
            </w:r>
          </w:p>
        </w:tc>
        <w:tc>
          <w:tcPr>
            <w:tcW w:w="13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45A41" w:rsidP="004D7C4B" w:rsidRDefault="005A1EAB" w14:paraId="7372A445" w14:textId="1F1DF505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24</w:t>
            </w:r>
            <w:r w:rsidRPr="001A1F29" w:rsidR="00045A41">
              <w:rPr>
                <w:rFonts w:eastAsia="Tahoma"/>
              </w:rPr>
              <w:t>/02/2021</w:t>
            </w:r>
          </w:p>
        </w:tc>
        <w:tc>
          <w:tcPr>
            <w:tcW w:w="6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45A41" w:rsidP="004D7C4B" w:rsidRDefault="00045A41" w14:paraId="1014E74D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45A41" w:rsidP="4278A9AF" w:rsidRDefault="4278A9AF" w14:paraId="0CFA2EBF" w14:textId="17EE508E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Normal</w:t>
            </w:r>
          </w:p>
        </w:tc>
      </w:tr>
      <w:tr w:rsidRPr="001A1F29" w:rsidR="00045A41" w:rsidTr="2C4D4907" w14:paraId="5470BC1B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hideMark/>
          </w:tcPr>
          <w:p w:rsidRPr="001A1F29" w:rsidR="00045A41" w:rsidP="004D7C4B" w:rsidRDefault="00045A41" w14:paraId="0735243A" w14:textId="6C8355B2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Actor:</w:t>
            </w:r>
          </w:p>
          <w:p w:rsidRPr="001A1F29" w:rsidR="00045A41" w:rsidP="004D7C4B" w:rsidRDefault="60EDE51D" w14:paraId="4A4E9C0D" w14:textId="56912B1C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Leader</w:t>
            </w:r>
          </w:p>
          <w:p w:rsidRPr="001A1F29" w:rsidR="00045A41" w:rsidP="004D7C4B" w:rsidRDefault="00045A41" w14:paraId="085E051F" w14:textId="7219AFC2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Summary:</w:t>
            </w:r>
          </w:p>
          <w:p w:rsidRPr="001A1F29" w:rsidR="00045A41" w:rsidP="004D7C4B" w:rsidRDefault="2B5D1C14" w14:paraId="7A632B8D" w14:textId="08CD087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Leader remove Supporter from Team when Supporter </w:t>
            </w:r>
            <w:r w:rsidRPr="71D65FC7" w:rsidR="5BF2F6F4">
              <w:rPr>
                <w:rFonts w:eastAsia="Tahoma" w:cs="Tahoma"/>
                <w:color w:val="000000" w:themeColor="text1"/>
              </w:rPr>
              <w:t>made</w:t>
            </w:r>
            <w:r w:rsidRPr="71D65FC7">
              <w:rPr>
                <w:rFonts w:eastAsia="Tahoma" w:cs="Tahoma"/>
                <w:color w:val="000000" w:themeColor="text1"/>
              </w:rPr>
              <w:t xml:space="preserve"> mistakes many times and </w:t>
            </w:r>
            <w:r w:rsidRPr="71D65FC7" w:rsidR="5BF2F6F4">
              <w:rPr>
                <w:rFonts w:eastAsia="Tahoma" w:cs="Tahoma"/>
                <w:color w:val="000000" w:themeColor="text1"/>
              </w:rPr>
              <w:t>did</w:t>
            </w:r>
            <w:r w:rsidRPr="71D65FC7">
              <w:rPr>
                <w:rFonts w:eastAsia="Tahoma" w:cs="Tahoma"/>
                <w:color w:val="000000" w:themeColor="text1"/>
              </w:rPr>
              <w:t xml:space="preserve"> not complete activities. </w:t>
            </w:r>
          </w:p>
          <w:p w:rsidRPr="001A1F29" w:rsidR="00045A41" w:rsidP="004D7C4B" w:rsidRDefault="60EDE51D" w14:paraId="0C98CAA8" w14:textId="2FA2278E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Goal:</w:t>
            </w:r>
          </w:p>
          <w:p w:rsidRPr="001A1F29" w:rsidR="00045A41" w:rsidP="004D7C4B" w:rsidRDefault="5BF2F6F4" w14:paraId="608D595E" w14:textId="15ACBB95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         </w:t>
            </w:r>
            <w:r w:rsidRPr="71D65FC7">
              <w:rPr>
                <w:rFonts w:eastAsia="Tahoma" w:cs="Tahoma"/>
                <w:color w:val="000000" w:themeColor="text1"/>
              </w:rPr>
              <w:t>Leader can remove Supporter from team.</w:t>
            </w:r>
          </w:p>
          <w:p w:rsidRPr="001A1F29" w:rsidR="00045A41" w:rsidP="004D7C4B" w:rsidRDefault="00045A41" w14:paraId="2A2B2D75" w14:textId="4AD574DD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Triggers</w:t>
            </w:r>
          </w:p>
          <w:p w:rsidRPr="001A1F29" w:rsidR="00045A41" w:rsidP="004D7C4B" w:rsidRDefault="5BF2F6F4" w14:paraId="66B68BDD" w14:textId="025D7439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Leader click “remove Supporter” button</w:t>
            </w:r>
          </w:p>
          <w:p w:rsidRPr="001A1F29" w:rsidR="00045A41" w:rsidP="004D7C4B" w:rsidRDefault="00045A41" w14:paraId="76D7E092" w14:textId="4A021669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Preconditions:</w:t>
            </w:r>
          </w:p>
          <w:p w:rsidRPr="001A1F29" w:rsidR="00045A41" w:rsidP="004D7C4B" w:rsidRDefault="60EDE51D" w14:paraId="55DD4785" w14:textId="46A214A1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PRE-1. User’s identity has been authenticated</w:t>
            </w:r>
          </w:p>
          <w:p w:rsidRPr="001A1F29" w:rsidR="00045A41" w:rsidP="004D7C4B" w:rsidRDefault="60EDE51D" w14:paraId="0F644774" w14:textId="432DBF73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   PRE-2. User is authorized to Leader role</w:t>
            </w:r>
          </w:p>
          <w:p w:rsidRPr="001A1F29" w:rsidR="00045A41" w:rsidP="004D7C4B" w:rsidRDefault="00045A41" w14:paraId="54D59D59" w14:textId="63FC5D14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Post Conditions:</w:t>
            </w:r>
          </w:p>
          <w:p w:rsidRPr="001A1F29" w:rsidR="00045A41" w:rsidP="004D7C4B" w:rsidRDefault="60EDE51D" w14:paraId="44AF38EF" w14:textId="7D7411F2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POST-1. </w:t>
            </w:r>
            <w:r w:rsidRPr="71D65FC7" w:rsidR="5BF2F6F4">
              <w:rPr>
                <w:rFonts w:eastAsia="Tahoma" w:cs="Tahoma"/>
                <w:color w:val="000000" w:themeColor="text1"/>
              </w:rPr>
              <w:t>Show successful message</w:t>
            </w:r>
          </w:p>
          <w:p w:rsidRPr="001A1F29" w:rsidR="00045A41" w:rsidP="004D7C4B" w:rsidRDefault="5BF2F6F4" w14:paraId="79759C01" w14:textId="28D94964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POST-2. A Supporter is removed from the list of members in Leader’s team. </w:t>
            </w:r>
          </w:p>
          <w:p w:rsidRPr="001A1F29" w:rsidR="00045A41" w:rsidP="004D7C4B" w:rsidRDefault="2C4D4907" w14:paraId="1210959E" w14:textId="0494C8CC">
            <w:pPr>
              <w:rPr>
                <w:rFonts w:eastAsia="Tahoma" w:cs="Tahoma"/>
                <w:color w:val="000000" w:themeColor="text1"/>
              </w:rPr>
            </w:pPr>
            <w:r w:rsidRPr="2C4D4907">
              <w:rPr>
                <w:rFonts w:eastAsia="Tahoma" w:cs="Tahoma"/>
                <w:b/>
                <w:bCs/>
                <w:color w:val="000000" w:themeColor="text1"/>
              </w:rPr>
              <w:t>Main Success Scenario:</w:t>
            </w:r>
          </w:p>
          <w:p w:rsidR="2C4D4907" w:rsidP="2C4D4907" w:rsidRDefault="2C4D4907" w14:paraId="001759CC" w14:textId="79A38C0D">
            <w:pPr>
              <w:rPr>
                <w:b/>
                <w:bCs/>
                <w:color w:val="000000" w:themeColor="text1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320"/>
              <w:gridCol w:w="4320"/>
            </w:tblGrid>
            <w:tr w:rsidR="009903C4" w:rsidTr="127C8953" w14:paraId="459055E4" w14:textId="77777777">
              <w:trPr>
                <w:trHeight w:val="315"/>
              </w:trPr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BF2F6F4" w:rsidP="71D65FC7" w:rsidRDefault="5BF2F6F4" w14:paraId="242937FC" w14:textId="040642F3">
                  <w:pPr>
                    <w:jc w:val="center"/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Leader</w:t>
                  </w:r>
                </w:p>
              </w:tc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BF2F6F4" w:rsidP="71D65FC7" w:rsidRDefault="5BF2F6F4" w14:paraId="5F9FA437" w14:textId="13A6E14A">
                  <w:pPr>
                    <w:jc w:val="center"/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System</w:t>
                  </w:r>
                </w:p>
              </w:tc>
            </w:tr>
            <w:tr w:rsidR="009903C4" w:rsidTr="127C8953" w14:paraId="3997F0F1" w14:textId="77777777">
              <w:trPr>
                <w:trHeight w:val="315"/>
              </w:trPr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BF2F6F4" w:rsidP="004D7C4B" w:rsidRDefault="5BF2F6F4" w14:paraId="0C647B20" w14:textId="3DC303AF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 xml:space="preserve">1. Leader click “remove Supporter” button </w:t>
                  </w:r>
                </w:p>
              </w:tc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BF2F6F4" w:rsidP="004D7C4B" w:rsidRDefault="5BF2F6F4" w14:paraId="57D097F7" w14:textId="2314B27F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1. System shows the list of members in Leader’s team.</w:t>
                  </w:r>
                </w:p>
              </w:tc>
            </w:tr>
            <w:tr w:rsidR="009903C4" w:rsidTr="127C8953" w14:paraId="303A9699" w14:textId="77777777">
              <w:trPr>
                <w:trHeight w:val="315"/>
              </w:trPr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BF2F6F4" w:rsidP="004D7C4B" w:rsidRDefault="5BF2F6F4" w14:paraId="566BECB7" w14:textId="2080B2A9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2. Leader selects the Supporters in the list.</w:t>
                  </w:r>
                </w:p>
              </w:tc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BF2F6F4" w:rsidP="004D7C4B" w:rsidRDefault="5BF2F6F4" w14:paraId="57F13E39" w14:textId="1D07F177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2. System focuses the selected Supporters.</w:t>
                  </w:r>
                </w:p>
              </w:tc>
            </w:tr>
            <w:tr w:rsidR="009903C4" w:rsidTr="127C8953" w14:paraId="232A3C55" w14:textId="77777777">
              <w:trPr>
                <w:trHeight w:val="315"/>
              </w:trPr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BF2F6F4" w:rsidP="004D7C4B" w:rsidRDefault="5BF2F6F4" w14:paraId="0C9A5EDC" w14:textId="48C1389E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3. Leader clicks “remove” button</w:t>
                  </w:r>
                </w:p>
              </w:tc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BF2F6F4" w:rsidP="004D7C4B" w:rsidRDefault="5BF2F6F4" w14:paraId="508D9C02" w14:textId="06566080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 xml:space="preserve">3. System display “confirm” button </w:t>
                  </w:r>
                </w:p>
              </w:tc>
            </w:tr>
            <w:tr w:rsidR="009903C4" w:rsidTr="127C8953" w14:paraId="7D9244DD" w14:textId="77777777">
              <w:trPr>
                <w:trHeight w:val="315"/>
              </w:trPr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BF2F6F4" w:rsidP="004D7C4B" w:rsidRDefault="5BF2F6F4" w14:paraId="4E16F07E" w14:textId="77EAD5D4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4. Leader clicks “confirm” button</w:t>
                  </w:r>
                </w:p>
              </w:tc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BF2F6F4" w:rsidP="004D7C4B" w:rsidRDefault="5BF2F6F4" w14:paraId="5F502962" w14:textId="79CBDEB1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4. System checks whether Leader has selected the Supporters and then:</w:t>
                  </w:r>
                  <w:r>
                    <w:br/>
                  </w:r>
                  <w:r w:rsidRPr="71D65FC7">
                    <w:rPr>
                      <w:rFonts w:eastAsia="Tahoma"/>
                    </w:rPr>
                    <w:t>- Show successful message (if selected)</w:t>
                  </w:r>
                  <w:r>
                    <w:br/>
                  </w:r>
                  <w:r w:rsidRPr="71D65FC7">
                    <w:rPr>
                      <w:rFonts w:eastAsia="Tahoma"/>
                    </w:rPr>
                    <w:t>- Show error message (if not selected)</w:t>
                  </w:r>
                </w:p>
              </w:tc>
            </w:tr>
          </w:tbl>
          <w:p w:rsidRPr="001A1F29" w:rsidR="00045A41" w:rsidP="004D7C4B" w:rsidRDefault="00045A41" w14:paraId="4E2185D7" w14:textId="54FCC63A">
            <w:pPr>
              <w:rPr>
                <w:rFonts w:eastAsia="Tahoma" w:cs="Tahoma"/>
                <w:color w:val="000000" w:themeColor="text1"/>
              </w:rPr>
            </w:pPr>
          </w:p>
          <w:p w:rsidRPr="001A1F29" w:rsidR="00045A41" w:rsidP="004D7C4B" w:rsidRDefault="00045A41" w14:paraId="6F91ABFB" w14:textId="7B6AC4CE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Alternative Scenario: </w:t>
            </w:r>
          </w:p>
          <w:p w:rsidRPr="001A1F29" w:rsidR="00045A41" w:rsidP="004D7C4B" w:rsidRDefault="60EDE51D" w14:paraId="18ED9D81" w14:textId="4B79FD3E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</w:t>
            </w:r>
            <w:r w:rsidRPr="71D65FC7">
              <w:rPr>
                <w:rFonts w:eastAsia="Tahoma" w:cs="Tahoma"/>
                <w:i/>
                <w:color w:val="000000" w:themeColor="text1"/>
              </w:rPr>
              <w:t>N/A</w:t>
            </w:r>
          </w:p>
          <w:p w:rsidRPr="001A1F29" w:rsidR="00045A41" w:rsidP="004D7C4B" w:rsidRDefault="2C4D4907" w14:paraId="084A77EF" w14:textId="369D9CB2">
            <w:pPr>
              <w:rPr>
                <w:rFonts w:eastAsia="Tahoma" w:cs="Tahoma"/>
                <w:color w:val="000000" w:themeColor="text1"/>
              </w:rPr>
            </w:pPr>
            <w:r w:rsidRPr="2C4D4907">
              <w:rPr>
                <w:rFonts w:eastAsia="Tahoma" w:cs="Tahoma"/>
                <w:b/>
                <w:bCs/>
                <w:color w:val="000000" w:themeColor="text1"/>
              </w:rPr>
              <w:t>Exceptions:</w:t>
            </w:r>
          </w:p>
          <w:p w:rsidR="2C4D4907" w:rsidP="2C4D4907" w:rsidRDefault="2C4D4907" w14:paraId="528BD7F6" w14:textId="709766B8">
            <w:pPr>
              <w:rPr>
                <w:b/>
                <w:bCs/>
                <w:color w:val="000000" w:themeColor="text1"/>
              </w:rPr>
            </w:pPr>
          </w:p>
          <w:tbl>
            <w:tblPr>
              <w:tblStyle w:val="TableGrid"/>
              <w:tblW w:w="0" w:type="auto"/>
              <w:tblInd w:w="180" w:type="dxa"/>
              <w:tblLook w:val="04A0" w:firstRow="1" w:lastRow="0" w:firstColumn="1" w:lastColumn="0" w:noHBand="0" w:noVBand="1"/>
            </w:tblPr>
            <w:tblGrid>
              <w:gridCol w:w="4275"/>
              <w:gridCol w:w="4275"/>
            </w:tblGrid>
            <w:tr w:rsidR="2C4D4907" w:rsidTr="2C4D4907" w14:paraId="648414F5" w14:textId="77777777">
              <w:tc>
                <w:tcPr>
                  <w:tcW w:w="4275" w:type="dxa"/>
                </w:tcPr>
                <w:p w:rsidR="2C4D4907" w:rsidP="2C4D4907" w:rsidRDefault="2C4D4907" w14:paraId="18AB362A" w14:textId="7796D5E8">
                  <w:pPr>
                    <w:jc w:val="center"/>
                    <w:rPr>
                      <w:rFonts w:eastAsia="Tahoma" w:cs="Tahoma"/>
                    </w:rPr>
                  </w:pPr>
                  <w:r w:rsidRPr="2C4D4907">
                    <w:rPr>
                      <w:rFonts w:eastAsia="Tahoma" w:cs="Tahoma"/>
                    </w:rPr>
                    <w:t>Cause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5C2ADEFF" w14:textId="5979F840">
                  <w:pPr>
                    <w:jc w:val="center"/>
                    <w:rPr>
                      <w:rFonts w:eastAsia="Tahoma" w:cs="Tahoma"/>
                    </w:rPr>
                  </w:pPr>
                  <w:r w:rsidRPr="2C4D4907">
                    <w:rPr>
                      <w:rFonts w:eastAsia="Tahoma" w:cs="Tahoma"/>
                    </w:rPr>
                    <w:t>System</w:t>
                  </w:r>
                </w:p>
              </w:tc>
            </w:tr>
            <w:tr w:rsidR="2C4D4907" w:rsidTr="2C4D4907" w14:paraId="035B1DE8" w14:textId="77777777">
              <w:tc>
                <w:tcPr>
                  <w:tcW w:w="4275" w:type="dxa"/>
                </w:tcPr>
                <w:p w:rsidR="2C4D4907" w:rsidP="2C4D4907" w:rsidRDefault="2C4D4907" w14:paraId="2CDCB731" w14:textId="0444D7B0">
                  <w:pPr>
                    <w:rPr>
                      <w:rFonts w:eastAsia="Tahoma" w:cs="Tahoma"/>
                      <w:color w:val="000000" w:themeColor="text1"/>
                    </w:rPr>
                  </w:pPr>
                  <w:r w:rsidRPr="2C4D4907">
                    <w:rPr>
                      <w:rFonts w:eastAsia="Tahoma" w:cs="Tahoma"/>
                    </w:rPr>
                    <w:t xml:space="preserve">1. </w:t>
                  </w:r>
                  <w:r w:rsidRPr="2C4D4907">
                    <w:rPr>
                      <w:rFonts w:eastAsia="Tahoma" w:cs="Tahoma"/>
                      <w:color w:val="000000" w:themeColor="text1"/>
                    </w:rPr>
                    <w:t>Leader does not select the Supporters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4DD59487" w14:textId="55F48165">
                  <w:pPr>
                    <w:rPr>
                      <w:rFonts w:eastAsia="Tahoma" w:cs="Tahoma"/>
                    </w:rPr>
                  </w:pPr>
                  <w:r w:rsidRPr="2C4D4907">
                    <w:rPr>
                      <w:rFonts w:eastAsia="Tahoma" w:cs="Tahoma"/>
                    </w:rPr>
                    <w:t>1. System will show message on screen: “select the Supporter please”</w:t>
                  </w:r>
                </w:p>
              </w:tc>
            </w:tr>
          </w:tbl>
          <w:p w:rsidR="2C4D4907" w:rsidP="2C4D4907" w:rsidRDefault="2C4D4907" w14:paraId="04BC4950" w14:textId="6DF46E97">
            <w:pPr>
              <w:ind w:left="0"/>
            </w:pPr>
          </w:p>
          <w:p w:rsidRPr="001A1F29" w:rsidR="00045A41" w:rsidP="004D7C4B" w:rsidRDefault="2C4D4907" w14:paraId="47E13C3E" w14:textId="397A8C45">
            <w:pPr>
              <w:rPr>
                <w:rFonts w:eastAsia="Tahoma" w:cs="Tahoma"/>
                <w:color w:val="000000" w:themeColor="text1"/>
              </w:rPr>
            </w:pPr>
            <w:r w:rsidRPr="2C4D4907">
              <w:rPr>
                <w:rFonts w:eastAsia="Tahoma" w:cs="Tahoma"/>
                <w:b/>
                <w:bCs/>
                <w:color w:val="000000" w:themeColor="text1"/>
              </w:rPr>
              <w:t xml:space="preserve">Relationships: </w:t>
            </w:r>
          </w:p>
          <w:p w:rsidRPr="001A1F29" w:rsidR="00045A41" w:rsidP="004D7C4B" w:rsidRDefault="5BF2F6F4" w14:paraId="0246BAD6" w14:textId="12E48CEE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 </w:t>
            </w:r>
            <w:r w:rsidRPr="71D65FC7">
              <w:rPr>
                <w:rFonts w:eastAsia="Tahoma" w:cs="Tahoma"/>
                <w:i/>
                <w:color w:val="000000" w:themeColor="text1"/>
              </w:rPr>
              <w:t>N/A</w:t>
            </w:r>
          </w:p>
          <w:p w:rsidRPr="001A1F29" w:rsidR="00045A41" w:rsidP="004D7C4B" w:rsidRDefault="00045A41" w14:paraId="3CBFFE22" w14:textId="016D2154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Business Rules:</w:t>
            </w:r>
          </w:p>
          <w:p w:rsidRPr="001A1F29" w:rsidR="00045A41" w:rsidP="004D7C4B" w:rsidRDefault="60EDE51D" w14:paraId="6D1186E4" w14:textId="7E410EAF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</w:t>
            </w:r>
            <w:r w:rsidRPr="71D65FC7">
              <w:rPr>
                <w:rFonts w:eastAsia="Tahoma" w:cs="Tahoma"/>
                <w:i/>
                <w:color w:val="000000" w:themeColor="text1"/>
              </w:rPr>
              <w:t xml:space="preserve">   </w:t>
            </w:r>
            <w:r w:rsidRPr="71D65FC7" w:rsidR="5BF2F6F4">
              <w:rPr>
                <w:rFonts w:eastAsia="Tahoma" w:cs="Tahoma"/>
                <w:color w:val="000000" w:themeColor="text1"/>
              </w:rPr>
              <w:t>1. A confirm step is required before the system can remove the Supporter.</w:t>
            </w:r>
          </w:p>
        </w:tc>
      </w:tr>
    </w:tbl>
    <w:p w:rsidRPr="001A1F29" w:rsidR="60EDE51D" w:rsidP="60EDE51D" w:rsidRDefault="60EDE51D" w14:paraId="35D375F2" w14:textId="11B2EB18">
      <w:pPr>
        <w:ind w:left="0"/>
        <w:rPr>
          <w:rFonts w:eastAsia="Tahoma"/>
        </w:rPr>
      </w:pPr>
    </w:p>
    <w:p w:rsidRPr="001A1F29" w:rsidR="003A0570" w:rsidP="60EDE51D" w:rsidRDefault="003A0570" w14:paraId="0F5A04CE" w14:textId="77777777">
      <w:pPr>
        <w:ind w:left="0"/>
        <w:rPr>
          <w:rFonts w:eastAsia="Tahoma"/>
        </w:rPr>
      </w:pPr>
    </w:p>
    <w:p w:rsidRPr="001A1F29" w:rsidR="003A0570" w:rsidP="60EDE51D" w:rsidRDefault="003A0570" w14:paraId="6EE9ABDD" w14:textId="77777777">
      <w:pPr>
        <w:ind w:left="0"/>
        <w:rPr>
          <w:rFonts w:eastAsia="Tahoma"/>
        </w:rPr>
      </w:pPr>
    </w:p>
    <w:p w:rsidRPr="001A1F29" w:rsidR="003A0570" w:rsidP="60EDE51D" w:rsidRDefault="003A0570" w14:paraId="7E7E336F" w14:textId="77777777">
      <w:pPr>
        <w:ind w:left="0"/>
        <w:rPr>
          <w:rFonts w:eastAsia="Tahoma"/>
        </w:rPr>
      </w:pPr>
    </w:p>
    <w:p w:rsidRPr="001A1F29" w:rsidR="003A0570" w:rsidP="60EDE51D" w:rsidRDefault="003A0570" w14:paraId="66D2F929" w14:textId="77777777">
      <w:pPr>
        <w:ind w:left="0"/>
        <w:rPr>
          <w:rFonts w:eastAsia="Tahoma"/>
        </w:rPr>
      </w:pPr>
    </w:p>
    <w:p w:rsidRPr="001A1F29" w:rsidR="003A0570" w:rsidP="60EDE51D" w:rsidRDefault="003A0570" w14:paraId="0C092DC0" w14:textId="77777777">
      <w:pPr>
        <w:ind w:left="0"/>
        <w:rPr>
          <w:rFonts w:eastAsia="Tahoma"/>
        </w:rPr>
      </w:pPr>
    </w:p>
    <w:p w:rsidRPr="001A1F29" w:rsidR="003A0570" w:rsidP="60EDE51D" w:rsidRDefault="003A0570" w14:paraId="6E3924DA" w14:textId="77777777">
      <w:pPr>
        <w:ind w:left="0"/>
        <w:rPr>
          <w:rFonts w:eastAsia="Tahoma"/>
        </w:rPr>
      </w:pPr>
    </w:p>
    <w:p w:rsidRPr="001A1F29" w:rsidR="003A0570" w:rsidP="60EDE51D" w:rsidRDefault="003A0570" w14:paraId="5547C340" w14:textId="77777777">
      <w:pPr>
        <w:ind w:left="0"/>
        <w:rPr>
          <w:rFonts w:eastAsia="Tahoma"/>
        </w:rPr>
      </w:pPr>
    </w:p>
    <w:p w:rsidRPr="001A1F29" w:rsidR="00045A41" w:rsidP="004D7C4B" w:rsidRDefault="5971CE1D" w14:paraId="5CBD3461" w14:textId="775A49F9">
      <w:pPr>
        <w:pStyle w:val="Heading2"/>
      </w:pPr>
      <w:r>
        <w:t>Use Case Create Activity</w:t>
      </w:r>
    </w:p>
    <w:p w:rsidRPr="001A1F29" w:rsidR="00045A41" w:rsidP="004D7C4B" w:rsidRDefault="00045A41" w14:paraId="618F49FF" w14:textId="5FFEDAD0">
      <w:pPr>
        <w:rPr>
          <w:rFonts w:eastAsia="Tahoma"/>
        </w:rPr>
      </w:pPr>
      <w:r>
        <w:drawing>
          <wp:inline wp14:editId="718AB219" wp14:anchorId="084F263C">
            <wp:extent cx="5715000" cy="1857375"/>
            <wp:effectExtent l="0" t="0" r="0" b="0"/>
            <wp:docPr id="724875859" name="Picture 72487585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24875859"/>
                    <pic:cNvPicPr/>
                  </pic:nvPicPr>
                  <pic:blipFill>
                    <a:blip r:embed="Rbc883c903f3f45f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97"/>
        <w:gridCol w:w="2449"/>
        <w:gridCol w:w="1158"/>
        <w:gridCol w:w="757"/>
        <w:gridCol w:w="2129"/>
      </w:tblGrid>
      <w:tr w:rsidRPr="001A1F29" w:rsidR="00045A41" w:rsidTr="2C4D4907" w14:paraId="3AE7317E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</w:tcPr>
          <w:p w:rsidRPr="001A1F29" w:rsidR="00045A41" w:rsidP="004D7C4B" w:rsidRDefault="00045A41" w14:paraId="5116B6E5" w14:textId="77777777">
            <w:pPr>
              <w:rPr>
                <w:rFonts w:eastAsia="Tahoma"/>
              </w:rPr>
            </w:pPr>
          </w:p>
          <w:p w:rsidRPr="001A1F29" w:rsidR="00045A41" w:rsidP="004D7C4B" w:rsidRDefault="00045A41" w14:paraId="6F73414F" w14:textId="448EC101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 CASE-</w:t>
            </w:r>
            <w:r w:rsidRPr="001A1F29" w:rsidR="4278A9AF">
              <w:rPr>
                <w:rFonts w:eastAsia="Tahoma" w:cs="Tahoma"/>
                <w:b/>
              </w:rPr>
              <w:t>32</w:t>
            </w:r>
            <w:r w:rsidRPr="001A1F29">
              <w:rPr>
                <w:rFonts w:eastAsia="Tahoma" w:cs="Tahoma"/>
                <w:b/>
              </w:rPr>
              <w:t xml:space="preserve"> SPECIFICATION</w:t>
            </w:r>
          </w:p>
          <w:p w:rsidRPr="001A1F29" w:rsidR="00045A41" w:rsidP="004D7C4B" w:rsidRDefault="00045A41" w14:paraId="339D76E6" w14:textId="77777777">
            <w:pPr>
              <w:rPr>
                <w:rFonts w:eastAsia="Tahoma"/>
              </w:rPr>
            </w:pPr>
          </w:p>
        </w:tc>
      </w:tr>
      <w:tr w:rsidRPr="001A1F29" w:rsidR="00045A41" w:rsidTr="2C4D4907" w14:paraId="730652E3" w14:textId="77777777">
        <w:tc>
          <w:tcPr>
            <w:tcW w:w="138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45A41" w:rsidP="004D7C4B" w:rsidRDefault="00045A41" w14:paraId="526283BE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No.</w:t>
            </w:r>
          </w:p>
        </w:tc>
        <w:tc>
          <w:tcPr>
            <w:tcW w:w="136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45A41" w:rsidP="004D7C4B" w:rsidRDefault="4278A9AF" w14:paraId="2864E91D" w14:textId="5DFA09FA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UC032</w:t>
            </w:r>
          </w:p>
        </w:tc>
        <w:tc>
          <w:tcPr>
            <w:tcW w:w="106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45A41" w:rsidP="004D7C4B" w:rsidRDefault="00045A41" w14:paraId="424FD640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Version</w:t>
            </w:r>
          </w:p>
        </w:tc>
        <w:tc>
          <w:tcPr>
            <w:tcW w:w="118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45A41" w:rsidP="004D7C4B" w:rsidRDefault="00045A41" w14:paraId="0BDB317E" w14:textId="3D6CA18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045A41" w:rsidTr="2C4D4907" w14:paraId="68B5CD27" w14:textId="77777777">
        <w:tc>
          <w:tcPr>
            <w:tcW w:w="138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45A41" w:rsidP="004D7C4B" w:rsidRDefault="00045A41" w14:paraId="54A6BD6F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Name</w:t>
            </w:r>
          </w:p>
        </w:tc>
        <w:tc>
          <w:tcPr>
            <w:tcW w:w="3611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45A41" w:rsidP="4278A9AF" w:rsidRDefault="4278A9AF" w14:paraId="1BBE259E" w14:textId="6A0DC062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Create Activity</w:t>
            </w:r>
          </w:p>
        </w:tc>
      </w:tr>
      <w:tr w:rsidRPr="001A1F29" w:rsidR="00045A41" w:rsidTr="2C4D4907" w14:paraId="19899834" w14:textId="77777777">
        <w:tc>
          <w:tcPr>
            <w:tcW w:w="138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45A41" w:rsidP="004D7C4B" w:rsidRDefault="00045A41" w14:paraId="218C3832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Author </w:t>
            </w:r>
          </w:p>
        </w:tc>
        <w:tc>
          <w:tcPr>
            <w:tcW w:w="3611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45A41" w:rsidP="004D7C4B" w:rsidRDefault="00045A41" w14:paraId="1B54A6A4" w14:textId="783C511D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Nguyen </w:t>
            </w:r>
            <w:r w:rsidRPr="001A1F29" w:rsidR="4278A9AF">
              <w:rPr>
                <w:rFonts w:eastAsia="Tahoma"/>
              </w:rPr>
              <w:t>Quoc Vinh</w:t>
            </w:r>
          </w:p>
        </w:tc>
      </w:tr>
      <w:tr w:rsidRPr="001A1F29" w:rsidR="00045A41" w:rsidTr="2C4D4907" w14:paraId="497C3509" w14:textId="77777777">
        <w:tc>
          <w:tcPr>
            <w:tcW w:w="138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45A41" w:rsidP="004D7C4B" w:rsidRDefault="00045A41" w14:paraId="4EA0C653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Date</w:t>
            </w:r>
          </w:p>
        </w:tc>
        <w:tc>
          <w:tcPr>
            <w:tcW w:w="136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45A41" w:rsidP="004D7C4B" w:rsidRDefault="005A1EAB" w14:paraId="08E54A47" w14:textId="3474AF23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24</w:t>
            </w:r>
            <w:r w:rsidRPr="001A1F29" w:rsidR="00045A41">
              <w:rPr>
                <w:rFonts w:eastAsia="Tahoma"/>
              </w:rPr>
              <w:t>/02/2021</w:t>
            </w:r>
          </w:p>
        </w:tc>
        <w:tc>
          <w:tcPr>
            <w:tcW w:w="64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45A41" w:rsidP="004D7C4B" w:rsidRDefault="00045A41" w14:paraId="5F5F3D63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Priority</w:t>
            </w:r>
          </w:p>
        </w:tc>
        <w:tc>
          <w:tcPr>
            <w:tcW w:w="1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45A41" w:rsidP="4278A9AF" w:rsidRDefault="5BF2F6F4" w14:paraId="63C2F6A0" w14:textId="68D0B958">
            <w:pPr>
              <w:spacing w:line="259" w:lineRule="auto"/>
              <w:rPr>
                <w:rFonts w:eastAsia="Tahoma"/>
              </w:rPr>
            </w:pPr>
            <w:r w:rsidRPr="71D65FC7">
              <w:rPr>
                <w:rFonts w:eastAsia="Tahoma"/>
              </w:rPr>
              <w:t>High</w:t>
            </w:r>
          </w:p>
        </w:tc>
      </w:tr>
      <w:tr w:rsidRPr="00D26E5B" w:rsidR="00865C24" w:rsidTr="2C4D4907" w14:paraId="2E19A250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hideMark/>
          </w:tcPr>
          <w:p w:rsidRPr="00D26E5B" w:rsidR="00865C24" w:rsidP="004D7C4B" w:rsidRDefault="00865C24" w14:paraId="08EF49D1" w14:textId="446FB485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Actor:</w:t>
            </w:r>
          </w:p>
          <w:p w:rsidRPr="00D26E5B" w:rsidR="00865C24" w:rsidP="004D7C4B" w:rsidRDefault="00865C24" w14:paraId="2B2734F7" w14:textId="66B2C608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Leader</w:t>
            </w:r>
          </w:p>
          <w:p w:rsidRPr="00D26E5B" w:rsidR="00865C24" w:rsidP="004D7C4B" w:rsidRDefault="00865C24" w14:paraId="3226FF4F" w14:textId="033D4D81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Summary:</w:t>
            </w:r>
          </w:p>
          <w:p w:rsidRPr="00D26E5B" w:rsidR="00865C24" w:rsidP="004D7C4B" w:rsidRDefault="00865C24" w14:paraId="3B37C702" w14:textId="2B058757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Leader </w:t>
            </w:r>
            <w:r w:rsidRPr="71D65FC7" w:rsidR="5BF2F6F4">
              <w:rPr>
                <w:rFonts w:eastAsia="Tahoma" w:cs="Tahoma"/>
                <w:color w:val="000000" w:themeColor="text1"/>
              </w:rPr>
              <w:t>creates</w:t>
            </w:r>
            <w:r w:rsidRPr="71D65FC7">
              <w:rPr>
                <w:rFonts w:eastAsia="Tahoma" w:cs="Tahoma"/>
                <w:color w:val="000000" w:themeColor="text1"/>
              </w:rPr>
              <w:t xml:space="preserve"> activity for Team </w:t>
            </w:r>
          </w:p>
          <w:p w:rsidRPr="00D26E5B" w:rsidR="00865C24" w:rsidP="004D7C4B" w:rsidRDefault="00865C24" w14:paraId="6726340C" w14:textId="376F8F65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Goal:</w:t>
            </w:r>
          </w:p>
          <w:p w:rsidRPr="00D26E5B" w:rsidR="00865C24" w:rsidP="004D7C4B" w:rsidRDefault="5BF2F6F4" w14:paraId="1E6A416F" w14:textId="2EE3EE09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         </w:t>
            </w:r>
            <w:r w:rsidRPr="71D65FC7">
              <w:rPr>
                <w:rFonts w:eastAsia="Tahoma" w:cs="Tahoma"/>
                <w:color w:val="000000" w:themeColor="text1"/>
              </w:rPr>
              <w:t>Leader can create activity for Team</w:t>
            </w:r>
          </w:p>
          <w:p w:rsidRPr="00D26E5B" w:rsidR="00865C24" w:rsidP="004D7C4B" w:rsidRDefault="5BF2F6F4" w14:paraId="456C386B" w14:textId="0699631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Triggers</w:t>
            </w:r>
          </w:p>
          <w:p w:rsidRPr="00D26E5B" w:rsidR="00865C24" w:rsidP="004D7C4B" w:rsidRDefault="5BF2F6F4" w14:paraId="1403B037" w14:textId="4AB061D1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Leader clicks “create activity” button</w:t>
            </w:r>
          </w:p>
          <w:p w:rsidRPr="00D26E5B" w:rsidR="00865C24" w:rsidP="004D7C4B" w:rsidRDefault="00865C24" w14:paraId="631014F3" w14:textId="4EAD0CB8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Preconditions:</w:t>
            </w:r>
          </w:p>
          <w:p w:rsidRPr="00D26E5B" w:rsidR="00865C24" w:rsidP="004D7C4B" w:rsidRDefault="00865C24" w14:paraId="42A0C6EA" w14:textId="202E8CC4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PRE-1. User’s identity has been authenticated</w:t>
            </w:r>
          </w:p>
          <w:p w:rsidRPr="00D26E5B" w:rsidR="00865C24" w:rsidP="004D7C4B" w:rsidRDefault="00865C24" w14:paraId="276FD4F3" w14:textId="33242B15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   PRE-2. User is authorized to Leader role</w:t>
            </w:r>
          </w:p>
          <w:p w:rsidRPr="00D26E5B" w:rsidR="00865C24" w:rsidP="004D7C4B" w:rsidRDefault="00865C24" w14:paraId="40C491AF" w14:textId="69ACA14B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   PRE-3. </w:t>
            </w:r>
            <w:r w:rsidRPr="71D65FC7" w:rsidR="5BF2F6F4">
              <w:rPr>
                <w:rFonts w:eastAsia="Tahoma" w:cs="Tahoma"/>
                <w:color w:val="000000" w:themeColor="text1"/>
              </w:rPr>
              <w:t>The financial request</w:t>
            </w:r>
            <w:r w:rsidRPr="71D65FC7">
              <w:rPr>
                <w:rFonts w:eastAsia="Tahoma" w:cs="Tahoma"/>
                <w:color w:val="000000" w:themeColor="text1"/>
              </w:rPr>
              <w:t xml:space="preserve"> must be accepted</w:t>
            </w:r>
          </w:p>
          <w:p w:rsidRPr="00D26E5B" w:rsidR="00865C24" w:rsidP="004D7C4B" w:rsidRDefault="00865C24" w14:paraId="1E5F1E7F" w14:textId="525EC941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Post Conditions:</w:t>
            </w:r>
          </w:p>
          <w:p w:rsidRPr="00D26E5B" w:rsidR="00865C24" w:rsidP="004D7C4B" w:rsidRDefault="00865C24" w14:paraId="7E4BB570" w14:textId="46637756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POST-1. </w:t>
            </w:r>
            <w:r w:rsidRPr="71D65FC7" w:rsidR="5BF2F6F4">
              <w:rPr>
                <w:rFonts w:eastAsia="Tahoma" w:cs="Tahoma"/>
                <w:color w:val="000000" w:themeColor="text1"/>
              </w:rPr>
              <w:t>Show successful message</w:t>
            </w:r>
          </w:p>
          <w:p w:rsidRPr="00D26E5B" w:rsidR="00865C24" w:rsidP="004D7C4B" w:rsidRDefault="5BF2F6F4" w14:paraId="677488DF" w14:textId="37C6D123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POST-2. A new activity is added to the list of activities of Leader’s team.</w:t>
            </w:r>
          </w:p>
          <w:p w:rsidRPr="00D26E5B" w:rsidR="00865C24" w:rsidP="004D7C4B" w:rsidRDefault="2C4D4907" w14:paraId="6AEE21F2" w14:textId="05D0B88B">
            <w:pPr>
              <w:rPr>
                <w:rFonts w:eastAsia="Tahoma" w:cs="Tahoma"/>
                <w:color w:val="000000" w:themeColor="text1"/>
              </w:rPr>
            </w:pPr>
            <w:r w:rsidRPr="2C4D4907">
              <w:rPr>
                <w:rFonts w:eastAsia="Tahoma" w:cs="Tahoma"/>
                <w:b/>
                <w:bCs/>
                <w:color w:val="000000" w:themeColor="text1"/>
              </w:rPr>
              <w:t>Main Success Scenario:</w:t>
            </w:r>
          </w:p>
          <w:p w:rsidR="2C4D4907" w:rsidP="2C4D4907" w:rsidRDefault="2C4D4907" w14:paraId="7C7B3423" w14:textId="6F183C45">
            <w:pPr>
              <w:rPr>
                <w:b/>
                <w:bCs/>
                <w:color w:val="000000" w:themeColor="text1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75"/>
              <w:gridCol w:w="4365"/>
            </w:tblGrid>
            <w:tr w:rsidR="009903C4" w:rsidTr="2C4D4907" w14:paraId="2A4C489A" w14:textId="77777777">
              <w:trPr>
                <w:trHeight w:val="315"/>
              </w:trPr>
              <w:tc>
                <w:tcPr>
                  <w:tcW w:w="4275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BF2F6F4" w:rsidP="71D65FC7" w:rsidRDefault="5BF2F6F4" w14:paraId="6F49CCB7" w14:textId="670124D2">
                  <w:pPr>
                    <w:jc w:val="center"/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Leader</w:t>
                  </w:r>
                </w:p>
              </w:tc>
              <w:tc>
                <w:tcPr>
                  <w:tcW w:w="4365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BF2F6F4" w:rsidP="71D65FC7" w:rsidRDefault="5BF2F6F4" w14:paraId="2346AE96" w14:textId="4DAF364B">
                  <w:pPr>
                    <w:jc w:val="center"/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System</w:t>
                  </w:r>
                </w:p>
              </w:tc>
            </w:tr>
            <w:tr w:rsidR="009903C4" w:rsidTr="2C4D4907" w14:paraId="1E524064" w14:textId="77777777">
              <w:trPr>
                <w:trHeight w:val="315"/>
              </w:trPr>
              <w:tc>
                <w:tcPr>
                  <w:tcW w:w="4275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BF2F6F4" w:rsidP="004D7C4B" w:rsidRDefault="5BF2F6F4" w14:paraId="2AFD48E4" w14:textId="0C08C488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1. Leader clicks “create activity” button</w:t>
                  </w:r>
                </w:p>
              </w:tc>
              <w:tc>
                <w:tcPr>
                  <w:tcW w:w="4365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BF2F6F4" w:rsidP="004D7C4B" w:rsidRDefault="5BF2F6F4" w14:paraId="1FE79A82" w14:textId="50A9B8A4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1. System checks whether there is existed a financial request or not in the Leader’s team:</w:t>
                  </w:r>
                  <w:r>
                    <w:br/>
                  </w:r>
                  <w:r w:rsidRPr="71D65FC7">
                    <w:rPr>
                      <w:rFonts w:eastAsia="Tahoma"/>
                    </w:rPr>
                    <w:t>- If existed, system shows the list of financial requests that will be selected to create activity.</w:t>
                  </w:r>
                </w:p>
                <w:p w:rsidR="5BF2F6F4" w:rsidP="004D7C4B" w:rsidRDefault="5BF2F6F4" w14:paraId="60F17B8E" w14:textId="26991E95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- If not existed, system show “There aren’t any financial requests” message.</w:t>
                  </w:r>
                </w:p>
              </w:tc>
            </w:tr>
            <w:tr w:rsidR="009903C4" w:rsidTr="2C4D4907" w14:paraId="0A58557D" w14:textId="77777777">
              <w:trPr>
                <w:trHeight w:val="315"/>
              </w:trPr>
              <w:tc>
                <w:tcPr>
                  <w:tcW w:w="8640" w:type="dxa"/>
                  <w:gridSpan w:val="2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BF2F6F4" w:rsidP="71D65FC7" w:rsidRDefault="5BF2F6F4" w14:paraId="5124A139" w14:textId="40C368CE">
                  <w:pPr>
                    <w:jc w:val="center"/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The steps below are valid when the financial request existed.</w:t>
                  </w:r>
                </w:p>
              </w:tc>
            </w:tr>
            <w:tr w:rsidR="009903C4" w:rsidTr="2C4D4907" w14:paraId="43AE53AF" w14:textId="77777777">
              <w:trPr>
                <w:trHeight w:val="315"/>
              </w:trPr>
              <w:tc>
                <w:tcPr>
                  <w:tcW w:w="4275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BF2F6F4" w:rsidP="004D7C4B" w:rsidRDefault="5BF2F6F4" w14:paraId="02CFF500" w14:textId="5DCEC50B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2. Leader selects the financial request</w:t>
                  </w:r>
                </w:p>
              </w:tc>
              <w:tc>
                <w:tcPr>
                  <w:tcW w:w="4365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BF2F6F4" w:rsidP="004D7C4B" w:rsidRDefault="5BF2F6F4" w14:paraId="22181B8C" w14:textId="72AD5D16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2. System focuses the selected request and shows “create” button.</w:t>
                  </w:r>
                </w:p>
              </w:tc>
            </w:tr>
            <w:tr w:rsidR="009903C4" w:rsidTr="2C4D4907" w14:paraId="7403ED7C" w14:textId="77777777">
              <w:trPr>
                <w:trHeight w:val="2430"/>
              </w:trPr>
              <w:tc>
                <w:tcPr>
                  <w:tcW w:w="4275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BF2F6F4" w:rsidP="004D7C4B" w:rsidRDefault="5BF2F6F4" w14:paraId="3306E36D" w14:textId="6B9918B1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3. Leader clicks “create” button</w:t>
                  </w:r>
                </w:p>
              </w:tc>
              <w:tc>
                <w:tcPr>
                  <w:tcW w:w="4365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BF2F6F4" w:rsidP="004D7C4B" w:rsidRDefault="5BF2F6F4" w14:paraId="6C9A78C9" w14:textId="629E71F0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3. System shows the activity form to input information:</w:t>
                  </w:r>
                </w:p>
                <w:p w:rsidR="5BF2F6F4" w:rsidP="004D7C4B" w:rsidRDefault="2C4D4907" w14:paraId="2E9B776B" w14:textId="02371E51">
                  <w:pPr>
                    <w:rPr>
                      <w:rFonts w:eastAsia="Tahoma"/>
                    </w:rPr>
                  </w:pPr>
                  <w:r w:rsidRPr="2C4D4907">
                    <w:rPr>
                      <w:rFonts w:eastAsia="Tahoma"/>
                    </w:rPr>
                    <w:t>- Location: not be blank.</w:t>
                  </w:r>
                  <w:r w:rsidR="5BF2F6F4">
                    <w:br/>
                  </w:r>
                  <w:r w:rsidRPr="2C4D4907">
                    <w:rPr>
                      <w:rFonts w:eastAsia="Tahoma"/>
                    </w:rPr>
                    <w:t>- Start time: not be blank and be correct “day-month-year” date format.</w:t>
                  </w:r>
                  <w:r w:rsidR="5BF2F6F4">
                    <w:br/>
                  </w:r>
                  <w:r w:rsidRPr="2C4D4907">
                    <w:rPr>
                      <w:rFonts w:eastAsia="Tahoma"/>
                    </w:rPr>
                    <w:t>- Expected end time: not be blank, be correct “day-month-year” date format and be larger than start time.</w:t>
                  </w:r>
                  <w:r w:rsidR="5BF2F6F4">
                    <w:br/>
                  </w:r>
                  <w:r w:rsidRPr="2C4D4907">
                    <w:rPr>
                      <w:rFonts w:eastAsia="Tahoma"/>
                    </w:rPr>
                    <w:t>- What team needs to do: not be blank.</w:t>
                  </w:r>
                </w:p>
              </w:tc>
            </w:tr>
            <w:tr w:rsidR="009903C4" w:rsidTr="2C4D4907" w14:paraId="7B8F3C98" w14:textId="77777777">
              <w:trPr>
                <w:trHeight w:val="630"/>
              </w:trPr>
              <w:tc>
                <w:tcPr>
                  <w:tcW w:w="4275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BF2F6F4" w:rsidP="004D7C4B" w:rsidRDefault="5BF2F6F4" w14:paraId="32CC94BD" w14:textId="183B4A2C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4. Leader inputs the information of activity.</w:t>
                  </w:r>
                </w:p>
              </w:tc>
              <w:tc>
                <w:tcPr>
                  <w:tcW w:w="4365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BF2F6F4" w:rsidP="004D7C4B" w:rsidRDefault="5BF2F6F4" w14:paraId="3909CF34" w14:textId="54F0B866">
                  <w:pPr>
                    <w:rPr>
                      <w:rFonts w:ascii="Times New Roman" w:hAnsi="Times New Roman" w:eastAsia="Times New Roman" w:cs="Times New Roman"/>
                    </w:rPr>
                  </w:pPr>
                </w:p>
              </w:tc>
            </w:tr>
            <w:tr w:rsidR="009903C4" w:rsidTr="2C4D4907" w14:paraId="5D24E9A5" w14:textId="77777777">
              <w:trPr>
                <w:trHeight w:val="315"/>
              </w:trPr>
              <w:tc>
                <w:tcPr>
                  <w:tcW w:w="4275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BF2F6F4" w:rsidP="004D7C4B" w:rsidRDefault="5BF2F6F4" w14:paraId="29587B8D" w14:textId="04113F43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5. Leader clicks “confirm” button</w:t>
                  </w:r>
                </w:p>
              </w:tc>
              <w:tc>
                <w:tcPr>
                  <w:tcW w:w="4365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5BF2F6F4" w:rsidP="004D7C4B" w:rsidRDefault="5BF2F6F4" w14:paraId="76F6EE72" w14:textId="4BFFBB91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5. System checks valid and then show message based on:</w:t>
                  </w:r>
                  <w:r>
                    <w:br/>
                  </w:r>
                  <w:r w:rsidRPr="71D65FC7">
                    <w:rPr>
                      <w:rFonts w:eastAsia="Tahoma"/>
                    </w:rPr>
                    <w:t>- Not follow constraints: “Error for creating activity” message.</w:t>
                  </w:r>
                  <w:r>
                    <w:br/>
                  </w:r>
                  <w:r w:rsidRPr="71D65FC7">
                    <w:rPr>
                      <w:rFonts w:eastAsia="Tahoma"/>
                    </w:rPr>
                    <w:t>- follow constraints: “create successfully” message.</w:t>
                  </w:r>
                </w:p>
              </w:tc>
            </w:tr>
          </w:tbl>
          <w:p w:rsidRPr="00D26E5B" w:rsidR="00865C24" w:rsidP="004D7C4B" w:rsidRDefault="00865C24" w14:paraId="23869BDA" w14:textId="5D98B743">
            <w:pPr>
              <w:rPr>
                <w:rFonts w:eastAsia="Tahoma" w:cs="Tahoma"/>
                <w:color w:val="000000" w:themeColor="text1"/>
              </w:rPr>
            </w:pPr>
          </w:p>
          <w:p w:rsidRPr="00D26E5B" w:rsidR="00865C24" w:rsidP="004D7C4B" w:rsidRDefault="00865C24" w14:paraId="2B4750FA" w14:textId="430EA2A3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Alternative Scenario: </w:t>
            </w:r>
          </w:p>
          <w:p w:rsidRPr="00D26E5B" w:rsidR="00865C24" w:rsidP="004D7C4B" w:rsidRDefault="00865C24" w14:paraId="7975874F" w14:textId="0C86964C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</w:t>
            </w:r>
            <w:r w:rsidRPr="71D65FC7">
              <w:rPr>
                <w:rFonts w:eastAsia="Tahoma" w:cs="Tahoma"/>
                <w:i/>
                <w:color w:val="000000" w:themeColor="text1"/>
              </w:rPr>
              <w:t>N/A</w:t>
            </w:r>
          </w:p>
          <w:p w:rsidRPr="00D26E5B" w:rsidR="00865C24" w:rsidP="004D7C4B" w:rsidRDefault="2C4D4907" w14:paraId="520C98E1" w14:textId="33D10F0B">
            <w:pPr>
              <w:rPr>
                <w:rFonts w:eastAsia="Tahoma" w:cs="Tahoma"/>
                <w:color w:val="000000" w:themeColor="text1"/>
              </w:rPr>
            </w:pPr>
            <w:r w:rsidRPr="2C4D4907">
              <w:rPr>
                <w:rFonts w:eastAsia="Tahoma" w:cs="Tahoma"/>
                <w:b/>
                <w:bCs/>
                <w:color w:val="000000" w:themeColor="text1"/>
              </w:rPr>
              <w:t>Exceptions:</w:t>
            </w:r>
          </w:p>
          <w:p w:rsidR="2C4D4907" w:rsidP="2C4D4907" w:rsidRDefault="2C4D4907" w14:paraId="71B4B70F" w14:textId="19E75DFE">
            <w:pPr>
              <w:rPr>
                <w:b/>
                <w:bCs/>
                <w:color w:val="000000" w:themeColor="text1"/>
              </w:rPr>
            </w:pPr>
            <w:r w:rsidRPr="2C4D4907">
              <w:rPr>
                <w:rFonts w:eastAsia="Tahoma" w:cs="Tahoma"/>
                <w:b/>
                <w:bCs/>
                <w:color w:val="000000" w:themeColor="text1"/>
              </w:rPr>
              <w:t xml:space="preserve"> </w:t>
            </w:r>
          </w:p>
          <w:tbl>
            <w:tblPr>
              <w:tblStyle w:val="TableGrid"/>
              <w:tblW w:w="0" w:type="auto"/>
              <w:tblInd w:w="180" w:type="dxa"/>
              <w:tblLook w:val="04A0" w:firstRow="1" w:lastRow="0" w:firstColumn="1" w:lastColumn="0" w:noHBand="0" w:noVBand="1"/>
            </w:tblPr>
            <w:tblGrid>
              <w:gridCol w:w="4275"/>
              <w:gridCol w:w="4275"/>
            </w:tblGrid>
            <w:tr w:rsidR="2C4D4907" w:rsidTr="2C4D4907" w14:paraId="0961AD91" w14:textId="77777777">
              <w:tc>
                <w:tcPr>
                  <w:tcW w:w="4275" w:type="dxa"/>
                </w:tcPr>
                <w:p w:rsidR="2C4D4907" w:rsidP="2C4D4907" w:rsidRDefault="2C4D4907" w14:paraId="24538D67" w14:textId="7796D5E8">
                  <w:pPr>
                    <w:jc w:val="center"/>
                    <w:rPr>
                      <w:rFonts w:eastAsia="Tahoma" w:cs="Tahoma"/>
                    </w:rPr>
                  </w:pPr>
                  <w:r w:rsidRPr="2C4D4907">
                    <w:rPr>
                      <w:rFonts w:eastAsia="Tahoma" w:cs="Tahoma"/>
                    </w:rPr>
                    <w:t>Cause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5B8ECBA2" w14:textId="5979F840">
                  <w:pPr>
                    <w:jc w:val="center"/>
                    <w:rPr>
                      <w:rFonts w:eastAsia="Tahoma" w:cs="Tahoma"/>
                    </w:rPr>
                  </w:pPr>
                  <w:r w:rsidRPr="2C4D4907">
                    <w:rPr>
                      <w:rFonts w:eastAsia="Tahoma" w:cs="Tahoma"/>
                    </w:rPr>
                    <w:t>System</w:t>
                  </w:r>
                </w:p>
              </w:tc>
            </w:tr>
            <w:tr w:rsidR="2C4D4907" w:rsidTr="2C4D4907" w14:paraId="3AF876EC" w14:textId="77777777">
              <w:tc>
                <w:tcPr>
                  <w:tcW w:w="4275" w:type="dxa"/>
                </w:tcPr>
                <w:p w:rsidR="2C4D4907" w:rsidP="2C4D4907" w:rsidRDefault="2C4D4907" w14:paraId="5E201E97" w14:textId="71E73CC2">
                  <w:pPr>
                    <w:rPr>
                      <w:rFonts w:eastAsia="Tahoma" w:cs="Tahoma"/>
                    </w:rPr>
                  </w:pPr>
                  <w:r w:rsidRPr="2C4D4907">
                    <w:rPr>
                      <w:rFonts w:eastAsia="Tahoma" w:cs="Tahoma"/>
                    </w:rPr>
                    <w:t xml:space="preserve">1. </w:t>
                  </w:r>
                  <w:r w:rsidRPr="2C4D4907">
                    <w:rPr>
                      <w:rFonts w:eastAsia="Tahoma" w:cs="Tahoma"/>
                      <w:color w:val="000000" w:themeColor="text1"/>
                    </w:rPr>
                    <w:t>There aren’t any financial requests</w:t>
                  </w:r>
                  <w:r w:rsidRPr="2C4D4907">
                    <w:rPr>
                      <w:rFonts w:eastAsia="Tahoma" w:cs="Tahoma"/>
                    </w:rPr>
                    <w:t xml:space="preserve"> 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318D9132" w14:textId="36DE1509">
                  <w:pPr>
                    <w:rPr>
                      <w:rFonts w:eastAsia="Tahoma" w:cs="Tahoma"/>
                    </w:rPr>
                  </w:pPr>
                  <w:r w:rsidRPr="2C4D4907">
                    <w:rPr>
                      <w:rFonts w:eastAsia="Tahoma" w:cs="Tahoma"/>
                    </w:rPr>
                    <w:t>1. System will show message on screen: “your team must have at least one financial request”</w:t>
                  </w:r>
                </w:p>
              </w:tc>
            </w:tr>
            <w:tr w:rsidR="2C4D4907" w:rsidTr="2C4D4907" w14:paraId="65CF690A" w14:textId="77777777">
              <w:tc>
                <w:tcPr>
                  <w:tcW w:w="4275" w:type="dxa"/>
                </w:tcPr>
                <w:p w:rsidR="2C4D4907" w:rsidP="2C4D4907" w:rsidRDefault="2C4D4907" w14:paraId="08D13C63" w14:textId="6BF0AABE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C4D4907">
                    <w:rPr>
                      <w:rFonts w:eastAsia="Tahoma" w:cs="Tahoma"/>
                      <w:color w:val="000000" w:themeColor="text1"/>
                    </w:rPr>
                    <w:t>2. Leader does not input the location field.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6235B8C1" w14:textId="00F00348">
                  <w:pPr>
                    <w:rPr>
                      <w:rFonts w:eastAsia="Times New Roman"/>
                    </w:rPr>
                  </w:pPr>
                  <w:r w:rsidRPr="2C4D4907">
                    <w:rPr>
                      <w:rFonts w:eastAsia="Times New Roman"/>
                    </w:rPr>
                    <w:t xml:space="preserve">2. </w:t>
                  </w:r>
                  <w:r w:rsidRPr="2C4D4907">
                    <w:rPr>
                      <w:rFonts w:eastAsia="Tahoma" w:cs="Tahoma"/>
                    </w:rPr>
                    <w:t>System will show message on screen: “Not empty location fields”</w:t>
                  </w:r>
                </w:p>
              </w:tc>
            </w:tr>
            <w:tr w:rsidR="2C4D4907" w:rsidTr="2C4D4907" w14:paraId="31B922B8" w14:textId="77777777">
              <w:tc>
                <w:tcPr>
                  <w:tcW w:w="4275" w:type="dxa"/>
                </w:tcPr>
                <w:p w:rsidR="2C4D4907" w:rsidP="2C4D4907" w:rsidRDefault="2C4D4907" w14:paraId="3810EDAF" w14:textId="4F8DE3EF">
                  <w:pPr>
                    <w:rPr>
                      <w:rFonts w:eastAsia="Tahoma" w:cs="Tahoma"/>
                      <w:color w:val="000000" w:themeColor="text1"/>
                    </w:rPr>
                  </w:pPr>
                  <w:r w:rsidRPr="2C4D4907">
                    <w:rPr>
                      <w:rFonts w:eastAsia="Tahoma" w:cs="Tahoma"/>
                      <w:color w:val="000000" w:themeColor="text1"/>
                    </w:rPr>
                    <w:t>3. Leader does not input start time or start time isn’t be correct format</w:t>
                  </w:r>
                </w:p>
                <w:p w:rsidR="2C4D4907" w:rsidP="2C4D4907" w:rsidRDefault="2C4D4907" w14:paraId="4D4C64DD" w14:textId="79198045">
                  <w:pPr>
                    <w:rPr>
                      <w:rFonts w:eastAsia="Times New Roman"/>
                      <w:color w:val="000000" w:themeColor="text1"/>
                    </w:rPr>
                  </w:pPr>
                </w:p>
              </w:tc>
              <w:tc>
                <w:tcPr>
                  <w:tcW w:w="4275" w:type="dxa"/>
                </w:tcPr>
                <w:p w:rsidR="2C4D4907" w:rsidP="2C4D4907" w:rsidRDefault="2C4D4907" w14:paraId="3F612A4D" w14:textId="321F9B04">
                  <w:pPr>
                    <w:rPr>
                      <w:rFonts w:eastAsia="Times New Roman"/>
                    </w:rPr>
                  </w:pPr>
                  <w:r w:rsidRPr="2C4D4907">
                    <w:rPr>
                      <w:rFonts w:eastAsia="Times New Roman"/>
                    </w:rPr>
                    <w:t xml:space="preserve">3. </w:t>
                  </w:r>
                  <w:r w:rsidRPr="2C4D4907">
                    <w:rPr>
                      <w:rFonts w:eastAsia="Tahoma" w:cs="Tahoma"/>
                    </w:rPr>
                    <w:t>System will show message on screen: “Not input start time or correct the date format”</w:t>
                  </w:r>
                </w:p>
              </w:tc>
            </w:tr>
            <w:tr w:rsidR="2C4D4907" w:rsidTr="2C4D4907" w14:paraId="086D196F" w14:textId="77777777">
              <w:tc>
                <w:tcPr>
                  <w:tcW w:w="4275" w:type="dxa"/>
                </w:tcPr>
                <w:p w:rsidR="2C4D4907" w:rsidP="2C4D4907" w:rsidRDefault="2C4D4907" w14:paraId="14F416DB" w14:textId="1255DA5D">
                  <w:pPr>
                    <w:rPr>
                      <w:rFonts w:eastAsia="Tahoma" w:cs="Tahoma"/>
                      <w:color w:val="000000" w:themeColor="text1"/>
                    </w:rPr>
                  </w:pPr>
                  <w:r w:rsidRPr="2C4D4907">
                    <w:rPr>
                      <w:rFonts w:eastAsia="Tahoma" w:cs="Tahoma"/>
                      <w:color w:val="000000" w:themeColor="text1"/>
                    </w:rPr>
                    <w:t>4. Leader does not input end time or end time isn’t be correct format.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453B24B7" w14:textId="0CFC3F35">
                  <w:pPr>
                    <w:rPr>
                      <w:rFonts w:eastAsia="Times New Roman"/>
                    </w:rPr>
                  </w:pPr>
                  <w:r w:rsidRPr="2C4D4907">
                    <w:rPr>
                      <w:rFonts w:eastAsia="Times New Roman"/>
                    </w:rPr>
                    <w:t xml:space="preserve">4. </w:t>
                  </w:r>
                  <w:r w:rsidRPr="2C4D4907">
                    <w:rPr>
                      <w:rFonts w:eastAsia="Tahoma" w:cs="Tahoma"/>
                    </w:rPr>
                    <w:t>System will show message on screen: “Not correct the date format”.</w:t>
                  </w:r>
                </w:p>
              </w:tc>
            </w:tr>
            <w:tr w:rsidR="2C4D4907" w:rsidTr="2C4D4907" w14:paraId="040F5E3F" w14:textId="77777777">
              <w:tc>
                <w:tcPr>
                  <w:tcW w:w="4275" w:type="dxa"/>
                </w:tcPr>
                <w:p w:rsidR="2C4D4907" w:rsidP="2C4D4907" w:rsidRDefault="2C4D4907" w14:paraId="2D9027C4" w14:textId="73D9BE53">
                  <w:pPr>
                    <w:rPr>
                      <w:rFonts w:eastAsia="Tahoma" w:cs="Tahoma"/>
                      <w:color w:val="000000" w:themeColor="text1"/>
                    </w:rPr>
                  </w:pPr>
                  <w:r w:rsidRPr="2C4D4907">
                    <w:rPr>
                      <w:rFonts w:eastAsia="Tahoma" w:cs="Tahoma"/>
                      <w:color w:val="000000" w:themeColor="text1"/>
                    </w:rPr>
                    <w:t>5. Leader does not input end time or not larger than start time.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63C8AD44" w14:textId="5D7EDBD2">
                  <w:pPr>
                    <w:rPr>
                      <w:rFonts w:eastAsia="Times New Roman"/>
                    </w:rPr>
                  </w:pPr>
                  <w:r w:rsidRPr="2C4D4907">
                    <w:rPr>
                      <w:rFonts w:eastAsia="Times New Roman"/>
                    </w:rPr>
                    <w:t xml:space="preserve">5. </w:t>
                  </w:r>
                  <w:r w:rsidRPr="2C4D4907">
                    <w:rPr>
                      <w:rFonts w:eastAsia="Tahoma" w:cs="Tahoma"/>
                    </w:rPr>
                    <w:t>System will show message on screen: “Not larger than start time”.</w:t>
                  </w:r>
                </w:p>
              </w:tc>
            </w:tr>
            <w:tr w:rsidR="2C4D4907" w:rsidTr="2C4D4907" w14:paraId="17EC1818" w14:textId="77777777">
              <w:tc>
                <w:tcPr>
                  <w:tcW w:w="4275" w:type="dxa"/>
                </w:tcPr>
                <w:p w:rsidR="2C4D4907" w:rsidP="2C4D4907" w:rsidRDefault="2C4D4907" w14:paraId="6806C3C1" w14:textId="59DA827D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C4D4907">
                    <w:rPr>
                      <w:rFonts w:eastAsia="Times New Roman"/>
                      <w:color w:val="000000" w:themeColor="text1"/>
                    </w:rPr>
                    <w:t>6.</w:t>
                  </w:r>
                  <w:r w:rsidRPr="2C4D4907">
                    <w:rPr>
                      <w:rFonts w:eastAsia="Tahoma" w:cs="Tahoma"/>
                      <w:color w:val="000000" w:themeColor="text1"/>
                    </w:rPr>
                    <w:t xml:space="preserve"> Leader does not input "What team needs to do” field.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7E18CC83" w14:textId="5B564F27">
                  <w:pPr>
                    <w:rPr>
                      <w:rFonts w:eastAsia="Times New Roman"/>
                    </w:rPr>
                  </w:pPr>
                  <w:r w:rsidRPr="2C4D4907">
                    <w:rPr>
                      <w:rFonts w:eastAsia="Times New Roman"/>
                    </w:rPr>
                    <w:t xml:space="preserve">6. </w:t>
                  </w:r>
                  <w:r w:rsidRPr="2C4D4907">
                    <w:rPr>
                      <w:rFonts w:eastAsia="Tahoma" w:cs="Tahoma"/>
                    </w:rPr>
                    <w:t>System will show message on screen: “Not empty What team needs to do field”.</w:t>
                  </w:r>
                </w:p>
              </w:tc>
            </w:tr>
          </w:tbl>
          <w:p w:rsidR="2C4D4907" w:rsidP="2C4D4907" w:rsidRDefault="2C4D4907" w14:paraId="1F1BA8F6" w14:textId="16F5443D">
            <w:pPr>
              <w:rPr>
                <w:b/>
                <w:bCs/>
                <w:color w:val="000000" w:themeColor="text1"/>
              </w:rPr>
            </w:pPr>
          </w:p>
          <w:p w:rsidRPr="00D26E5B" w:rsidR="00865C24" w:rsidP="004D7C4B" w:rsidRDefault="2C4D4907" w14:paraId="30C0764C" w14:textId="40ADBCB3">
            <w:pPr>
              <w:rPr>
                <w:rFonts w:eastAsia="Tahoma" w:cs="Tahoma"/>
                <w:color w:val="000000" w:themeColor="text1"/>
              </w:rPr>
            </w:pPr>
            <w:r w:rsidRPr="2C4D4907">
              <w:rPr>
                <w:rFonts w:eastAsia="Tahoma" w:cs="Tahoma"/>
                <w:b/>
                <w:bCs/>
                <w:color w:val="000000" w:themeColor="text1"/>
              </w:rPr>
              <w:t xml:space="preserve">Relationships: </w:t>
            </w:r>
          </w:p>
          <w:p w:rsidRPr="00D26E5B" w:rsidR="00865C24" w:rsidP="004D7C4B" w:rsidRDefault="5BF2F6F4" w14:paraId="3DB04200" w14:textId="612B3BFC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 </w:t>
            </w:r>
            <w:r w:rsidRPr="71D65FC7">
              <w:rPr>
                <w:rFonts w:eastAsia="Tahoma" w:cs="Tahoma"/>
                <w:i/>
                <w:color w:val="000000" w:themeColor="text1"/>
              </w:rPr>
              <w:t>N/A</w:t>
            </w:r>
          </w:p>
          <w:p w:rsidRPr="00D26E5B" w:rsidR="00865C24" w:rsidP="004D7C4B" w:rsidRDefault="00865C24" w14:paraId="3367AEE5" w14:textId="378B9162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Business Rules:</w:t>
            </w:r>
          </w:p>
          <w:p w:rsidRPr="00D26E5B" w:rsidR="00865C24" w:rsidP="004D7C4B" w:rsidRDefault="00865C24" w14:paraId="15B7252B" w14:textId="19B6AACB">
            <w:pPr>
              <w:rPr>
                <w:rFonts w:eastAsia="Tahoma"/>
                <w:i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</w:t>
            </w:r>
            <w:r w:rsidRPr="71D65FC7">
              <w:rPr>
                <w:rFonts w:eastAsia="Tahoma" w:cs="Tahoma"/>
                <w:i/>
                <w:color w:val="000000" w:themeColor="text1"/>
              </w:rPr>
              <w:t xml:space="preserve">   N/A</w:t>
            </w:r>
          </w:p>
        </w:tc>
      </w:tr>
    </w:tbl>
    <w:p w:rsidR="00045A41" w:rsidP="00BC4F99" w:rsidRDefault="00045A41" w14:paraId="065ED049" w14:textId="32F4B36D">
      <w:pPr>
        <w:ind w:left="0"/>
        <w:rPr>
          <w:rFonts w:eastAsia="Tahoma"/>
        </w:rPr>
      </w:pPr>
    </w:p>
    <w:p w:rsidR="005E0F3A" w:rsidP="00BC4F99" w:rsidRDefault="005E0F3A" w14:paraId="1C36DD4F" w14:textId="32F4B36D">
      <w:pPr>
        <w:ind w:left="0"/>
        <w:rPr>
          <w:rFonts w:eastAsia="Tahoma"/>
        </w:rPr>
      </w:pPr>
    </w:p>
    <w:p w:rsidR="005E0F3A" w:rsidP="00BC4F99" w:rsidRDefault="005E0F3A" w14:paraId="232651FA" w14:textId="32F4B36D">
      <w:pPr>
        <w:ind w:left="0"/>
        <w:rPr>
          <w:rFonts w:eastAsia="Tahoma"/>
        </w:rPr>
      </w:pPr>
    </w:p>
    <w:p w:rsidR="005E0F3A" w:rsidP="00BC4F99" w:rsidRDefault="005E0F3A" w14:paraId="450A9B42" w14:textId="32F4B36D">
      <w:pPr>
        <w:ind w:left="0"/>
        <w:rPr>
          <w:rFonts w:eastAsia="Tahoma"/>
        </w:rPr>
      </w:pPr>
    </w:p>
    <w:p w:rsidRPr="001A1F29" w:rsidR="005E0F3A" w:rsidP="00BC4F99" w:rsidRDefault="005E0F3A" w14:paraId="00EF0339" w14:textId="32F4B36D">
      <w:pPr>
        <w:ind w:left="0"/>
        <w:rPr>
          <w:rFonts w:eastAsia="Tahoma"/>
        </w:rPr>
      </w:pPr>
    </w:p>
    <w:p w:rsidRPr="001A1F29" w:rsidR="00045A41" w:rsidP="004D7C4B" w:rsidRDefault="5971CE1D" w14:paraId="7E69447A" w14:textId="5DD4D98E">
      <w:pPr>
        <w:pStyle w:val="Heading2"/>
      </w:pPr>
      <w:r>
        <w:t>Use Case Update Activity</w:t>
      </w:r>
    </w:p>
    <w:p w:rsidRPr="001A1F29" w:rsidR="00045A41" w:rsidP="004D7C4B" w:rsidRDefault="00045A41" w14:paraId="2774F2DC" w14:textId="0B1257B3">
      <w:pPr>
        <w:rPr>
          <w:rFonts w:eastAsia="Tahoma"/>
        </w:rPr>
      </w:pPr>
      <w:r>
        <w:drawing>
          <wp:inline wp14:editId="7014A578" wp14:anchorId="79A13757">
            <wp:extent cx="5715000" cy="1952625"/>
            <wp:effectExtent l="0" t="0" r="0" b="0"/>
            <wp:docPr id="1128731403" name="Picture 112873140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28731403"/>
                    <pic:cNvPicPr/>
                  </pic:nvPicPr>
                  <pic:blipFill>
                    <a:blip r:embed="Ra75fe3c3b47f430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97"/>
        <w:gridCol w:w="2449"/>
        <w:gridCol w:w="1158"/>
        <w:gridCol w:w="757"/>
        <w:gridCol w:w="2129"/>
      </w:tblGrid>
      <w:tr w:rsidRPr="001A1F29" w:rsidR="00045A41" w:rsidTr="2C4D4907" w14:paraId="7BBC7BE6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</w:tcPr>
          <w:p w:rsidRPr="001A1F29" w:rsidR="00045A41" w:rsidP="004D7C4B" w:rsidRDefault="00045A41" w14:paraId="4C95A32F" w14:textId="77777777">
            <w:pPr>
              <w:rPr>
                <w:rFonts w:eastAsia="Tahoma"/>
              </w:rPr>
            </w:pPr>
          </w:p>
          <w:p w:rsidRPr="001A1F29" w:rsidR="00045A41" w:rsidP="004D7C4B" w:rsidRDefault="00045A41" w14:paraId="23A223EF" w14:textId="121FA263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 CASE-</w:t>
            </w:r>
            <w:r w:rsidRPr="001A1F29" w:rsidR="4278A9AF">
              <w:rPr>
                <w:rFonts w:eastAsia="Tahoma" w:cs="Tahoma"/>
                <w:b/>
              </w:rPr>
              <w:t>33</w:t>
            </w:r>
            <w:r w:rsidRPr="001A1F29">
              <w:rPr>
                <w:rFonts w:eastAsia="Tahoma" w:cs="Tahoma"/>
                <w:b/>
              </w:rPr>
              <w:t xml:space="preserve"> SPECIFICATION</w:t>
            </w:r>
          </w:p>
          <w:p w:rsidRPr="001A1F29" w:rsidR="00045A41" w:rsidP="004D7C4B" w:rsidRDefault="00045A41" w14:paraId="1E4943D8" w14:textId="77777777">
            <w:pPr>
              <w:rPr>
                <w:rFonts w:eastAsia="Tahoma"/>
              </w:rPr>
            </w:pPr>
          </w:p>
        </w:tc>
      </w:tr>
      <w:tr w:rsidRPr="001A1F29" w:rsidR="00045A41" w:rsidTr="2C4D4907" w14:paraId="1EB34494" w14:textId="77777777">
        <w:tc>
          <w:tcPr>
            <w:tcW w:w="138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45A41" w:rsidP="004D7C4B" w:rsidRDefault="00045A41" w14:paraId="08EA1CDF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No.</w:t>
            </w:r>
          </w:p>
        </w:tc>
        <w:tc>
          <w:tcPr>
            <w:tcW w:w="136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45A41" w:rsidP="004D7C4B" w:rsidRDefault="4278A9AF" w14:paraId="1862434C" w14:textId="4300420A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UC033</w:t>
            </w:r>
          </w:p>
        </w:tc>
        <w:tc>
          <w:tcPr>
            <w:tcW w:w="106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45A41" w:rsidP="004D7C4B" w:rsidRDefault="00045A41" w14:paraId="0CBC7B80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Version</w:t>
            </w:r>
          </w:p>
        </w:tc>
        <w:tc>
          <w:tcPr>
            <w:tcW w:w="118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45A41" w:rsidP="004D7C4B" w:rsidRDefault="00045A41" w14:paraId="35DA9C84" w14:textId="4F0035D5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045A41" w:rsidTr="2C4D4907" w14:paraId="111ACFA1" w14:textId="77777777">
        <w:tc>
          <w:tcPr>
            <w:tcW w:w="138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45A41" w:rsidP="004D7C4B" w:rsidRDefault="00045A41" w14:paraId="5E5AA653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Name</w:t>
            </w:r>
          </w:p>
        </w:tc>
        <w:tc>
          <w:tcPr>
            <w:tcW w:w="3611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45A41" w:rsidP="4278A9AF" w:rsidRDefault="4278A9AF" w14:paraId="56AB9FB5" w14:textId="5D5A3DE7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Update Activity</w:t>
            </w:r>
          </w:p>
        </w:tc>
      </w:tr>
      <w:tr w:rsidRPr="001A1F29" w:rsidR="00045A41" w:rsidTr="2C4D4907" w14:paraId="66093E12" w14:textId="77777777">
        <w:tc>
          <w:tcPr>
            <w:tcW w:w="138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45A41" w:rsidP="004D7C4B" w:rsidRDefault="00045A41" w14:paraId="4C9C040B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Author </w:t>
            </w:r>
          </w:p>
        </w:tc>
        <w:tc>
          <w:tcPr>
            <w:tcW w:w="3611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45A41" w:rsidP="004D7C4B" w:rsidRDefault="00045A41" w14:paraId="1853E873" w14:textId="3CDA71E1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Nguyen </w:t>
            </w:r>
            <w:r w:rsidRPr="001A1F29" w:rsidR="4278A9AF">
              <w:rPr>
                <w:rFonts w:eastAsia="Tahoma"/>
              </w:rPr>
              <w:t>Quoc Vinh</w:t>
            </w:r>
          </w:p>
        </w:tc>
      </w:tr>
      <w:tr w:rsidRPr="001A1F29" w:rsidR="00045A41" w:rsidTr="2C4D4907" w14:paraId="64028089" w14:textId="77777777">
        <w:tc>
          <w:tcPr>
            <w:tcW w:w="138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45A41" w:rsidP="004D7C4B" w:rsidRDefault="00045A41" w14:paraId="0B9F1E85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Date</w:t>
            </w:r>
          </w:p>
        </w:tc>
        <w:tc>
          <w:tcPr>
            <w:tcW w:w="136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45A41" w:rsidP="004D7C4B" w:rsidRDefault="005A1EAB" w14:paraId="72628FF5" w14:textId="6F2DB450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24</w:t>
            </w:r>
            <w:r w:rsidRPr="001A1F29" w:rsidR="00045A41">
              <w:rPr>
                <w:rFonts w:eastAsia="Tahoma"/>
              </w:rPr>
              <w:t>/</w:t>
            </w:r>
            <w:r w:rsidRPr="001A1F29">
              <w:rPr>
                <w:rFonts w:eastAsia="Tahoma"/>
              </w:rPr>
              <w:t>02</w:t>
            </w:r>
            <w:r w:rsidRPr="001A1F29" w:rsidR="00045A41">
              <w:rPr>
                <w:rFonts w:eastAsia="Tahoma"/>
              </w:rPr>
              <w:t>/2021</w:t>
            </w:r>
          </w:p>
        </w:tc>
        <w:tc>
          <w:tcPr>
            <w:tcW w:w="64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045A41" w:rsidP="004D7C4B" w:rsidRDefault="00045A41" w14:paraId="4A399A52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Priority</w:t>
            </w:r>
          </w:p>
        </w:tc>
        <w:tc>
          <w:tcPr>
            <w:tcW w:w="1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045A41" w:rsidP="004D7C4B" w:rsidRDefault="4F87FBF4" w14:paraId="1EE2206C" w14:textId="7ABFE14B">
            <w:pPr>
              <w:rPr>
                <w:rFonts w:eastAsia="Tahoma"/>
              </w:rPr>
            </w:pPr>
            <w:r w:rsidRPr="71D65FC7">
              <w:rPr>
                <w:rFonts w:eastAsia="Tahoma"/>
              </w:rPr>
              <w:t>High</w:t>
            </w:r>
          </w:p>
        </w:tc>
      </w:tr>
      <w:tr w:rsidRPr="001A1F29" w:rsidR="00045A41" w:rsidTr="2C4D4907" w14:paraId="658F6256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hideMark/>
          </w:tcPr>
          <w:p w:rsidRPr="001A1F29" w:rsidR="00045A41" w:rsidP="004D7C4B" w:rsidRDefault="00045A41" w14:paraId="0148425A" w14:textId="44F06E1E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Actor:</w:t>
            </w:r>
          </w:p>
          <w:p w:rsidRPr="001A1F29" w:rsidR="00045A41" w:rsidP="004D7C4B" w:rsidRDefault="2B5D1C14" w14:paraId="1CA05DBB" w14:textId="0DBBC958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Leader</w:t>
            </w:r>
          </w:p>
          <w:p w:rsidRPr="001A1F29" w:rsidR="00045A41" w:rsidP="004D7C4B" w:rsidRDefault="00045A41" w14:paraId="7554993D" w14:textId="346BF2F3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Summary:</w:t>
            </w:r>
          </w:p>
          <w:p w:rsidRPr="001A1F29" w:rsidR="00045A41" w:rsidP="004D7C4B" w:rsidRDefault="041B0ED0" w14:paraId="2A3DA4D2" w14:textId="79C3906C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Leader updates activity in Leader’s team that may have entered the incorrect information.</w:t>
            </w:r>
          </w:p>
          <w:p w:rsidRPr="001A1F29" w:rsidR="00045A41" w:rsidP="004D7C4B" w:rsidRDefault="00045A41" w14:paraId="7AA6AB37" w14:textId="6A723DC2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Goal:</w:t>
            </w:r>
          </w:p>
          <w:p w:rsidRPr="001A1F29" w:rsidR="00045A41" w:rsidP="004D7C4B" w:rsidRDefault="041B0ED0" w14:paraId="720150B5" w14:textId="7F8CD855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         </w:t>
            </w:r>
            <w:r w:rsidRPr="71D65FC7">
              <w:rPr>
                <w:rFonts w:eastAsia="Tahoma" w:cs="Tahoma"/>
                <w:color w:val="000000" w:themeColor="text1"/>
              </w:rPr>
              <w:t>Leader can update activity in Leader’s team</w:t>
            </w:r>
          </w:p>
          <w:p w:rsidRPr="001A1F29" w:rsidR="00045A41" w:rsidP="004D7C4B" w:rsidRDefault="00045A41" w14:paraId="1ADCBA98" w14:textId="3C4743D7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Triggers</w:t>
            </w:r>
          </w:p>
          <w:p w:rsidRPr="001A1F29" w:rsidR="00045A41" w:rsidP="004D7C4B" w:rsidRDefault="041B0ED0" w14:paraId="5439BD26" w14:textId="23DB2F48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Leader clicks “update activity” button</w:t>
            </w:r>
          </w:p>
          <w:p w:rsidRPr="001A1F29" w:rsidR="00045A41" w:rsidP="004D7C4B" w:rsidRDefault="00045A41" w14:paraId="0E7946C8" w14:textId="6077C677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Preconditions:</w:t>
            </w:r>
          </w:p>
          <w:p w:rsidRPr="001A1F29" w:rsidR="00045A41" w:rsidP="004D7C4B" w:rsidRDefault="2B5D1C14" w14:paraId="009ABADB" w14:textId="3058F065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PRE-1. User’s identity has been authenticated</w:t>
            </w:r>
          </w:p>
          <w:p w:rsidRPr="001A1F29" w:rsidR="00045A41" w:rsidP="004D7C4B" w:rsidRDefault="2B5D1C14" w14:paraId="1F153714" w14:textId="18EEBBA2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   PRE-2. User is authorized to Leader role</w:t>
            </w:r>
          </w:p>
          <w:p w:rsidRPr="001A1F29" w:rsidR="00045A41" w:rsidP="004D7C4B" w:rsidRDefault="041B0ED0" w14:paraId="18A7D8C1" w14:textId="5484BFE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   PRE-3. Leader’s team must have at least an activity.</w:t>
            </w:r>
          </w:p>
          <w:p w:rsidRPr="001A1F29" w:rsidR="00045A41" w:rsidP="004D7C4B" w:rsidRDefault="041B0ED0" w14:paraId="11D3373D" w14:textId="1F49946D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Post Conditions:</w:t>
            </w:r>
          </w:p>
          <w:p w:rsidRPr="001A1F29" w:rsidR="00045A41" w:rsidP="004D7C4B" w:rsidRDefault="041B0ED0" w14:paraId="6F068624" w14:textId="5B8CCF0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POST-1. Show successful message</w:t>
            </w:r>
          </w:p>
          <w:p w:rsidRPr="001A1F29" w:rsidR="00045A41" w:rsidP="004D7C4B" w:rsidRDefault="041B0ED0" w14:paraId="6BE96DAA" w14:textId="7A5C234D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POST-2. An updated activity is refreshed to the list of activities of Leader’s team.</w:t>
            </w:r>
          </w:p>
          <w:p w:rsidRPr="001A1F29" w:rsidR="00045A41" w:rsidP="004D7C4B" w:rsidRDefault="2C4D4907" w14:paraId="74A04AC6" w14:textId="6105E492">
            <w:pPr>
              <w:rPr>
                <w:rFonts w:eastAsia="Tahoma" w:cs="Tahoma"/>
                <w:color w:val="000000" w:themeColor="text1"/>
              </w:rPr>
            </w:pPr>
            <w:r w:rsidRPr="2C4D4907">
              <w:rPr>
                <w:rFonts w:eastAsia="Tahoma" w:cs="Tahoma"/>
                <w:b/>
                <w:bCs/>
                <w:color w:val="000000" w:themeColor="text1"/>
              </w:rPr>
              <w:t>Main Success Scenario:</w:t>
            </w:r>
          </w:p>
          <w:p w:rsidR="2C4D4907" w:rsidP="2C4D4907" w:rsidRDefault="2C4D4907" w14:paraId="17C63294" w14:textId="17735EC7">
            <w:pPr>
              <w:rPr>
                <w:b/>
                <w:bCs/>
                <w:color w:val="000000" w:themeColor="text1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320"/>
              <w:gridCol w:w="4320"/>
            </w:tblGrid>
            <w:tr w:rsidR="00552C01" w:rsidTr="2C4D4907" w14:paraId="66388260" w14:textId="77777777">
              <w:trPr>
                <w:trHeight w:val="315"/>
              </w:trPr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041B0ED0" w:rsidP="71D65FC7" w:rsidRDefault="041B0ED0" w14:paraId="7215C6A4" w14:textId="77A3F33A">
                  <w:pPr>
                    <w:jc w:val="center"/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Leader</w:t>
                  </w:r>
                </w:p>
              </w:tc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041B0ED0" w:rsidP="71D65FC7" w:rsidRDefault="041B0ED0" w14:paraId="2A474F63" w14:textId="6785890A">
                  <w:pPr>
                    <w:jc w:val="center"/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System</w:t>
                  </w:r>
                </w:p>
              </w:tc>
            </w:tr>
            <w:tr w:rsidR="00552C01" w:rsidTr="2C4D4907" w14:paraId="4FAD9991" w14:textId="77777777">
              <w:trPr>
                <w:trHeight w:val="315"/>
              </w:trPr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041B0ED0" w:rsidP="004D7C4B" w:rsidRDefault="041B0ED0" w14:paraId="4199CA4C" w14:textId="2FDDC331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1. Leader clicks “update activity” button</w:t>
                  </w:r>
                </w:p>
              </w:tc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041B0ED0" w:rsidP="004D7C4B" w:rsidRDefault="041B0ED0" w14:paraId="199A519E" w14:textId="1BFD3F2F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1. System checks whether there is existed a financial request or not in the Leader’s team:</w:t>
                  </w:r>
                  <w:r>
                    <w:br/>
                  </w:r>
                  <w:r w:rsidRPr="71D65FC7">
                    <w:rPr>
                      <w:rFonts w:eastAsia="Tahoma"/>
                    </w:rPr>
                    <w:t>- If existed, system shows the list of financial requests that will be selected to create activity.</w:t>
                  </w:r>
                </w:p>
                <w:p w:rsidR="041B0ED0" w:rsidP="004D7C4B" w:rsidRDefault="041B0ED0" w14:paraId="1FB952B1" w14:textId="6D32FC53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- If not existed, system show “There aren’t any financial requests” message.</w:t>
                  </w:r>
                </w:p>
              </w:tc>
            </w:tr>
            <w:tr w:rsidR="00552C01" w:rsidTr="2C4D4907" w14:paraId="21B8A711" w14:textId="77777777">
              <w:trPr>
                <w:trHeight w:val="315"/>
              </w:trPr>
              <w:tc>
                <w:tcPr>
                  <w:tcW w:w="8640" w:type="dxa"/>
                  <w:gridSpan w:val="2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041B0ED0" w:rsidP="71D65FC7" w:rsidRDefault="041B0ED0" w14:paraId="2F4F7393" w14:textId="730EAACB">
                  <w:pPr>
                    <w:jc w:val="center"/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The steps below are valid when the financial request existed</w:t>
                  </w:r>
                </w:p>
              </w:tc>
            </w:tr>
            <w:tr w:rsidR="00552C01" w:rsidTr="2C4D4907" w14:paraId="42FD895A" w14:textId="77777777">
              <w:trPr>
                <w:trHeight w:val="315"/>
              </w:trPr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041B0ED0" w:rsidP="004D7C4B" w:rsidRDefault="041B0ED0" w14:paraId="2838D684" w14:textId="09B58988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2. Leader selects the financial request</w:t>
                  </w:r>
                </w:p>
              </w:tc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7D4AA377" w:rsidP="004D7C4B" w:rsidRDefault="041B0ED0" w14:paraId="3C19C5EB" w14:textId="72167B6A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2. System checks whether there is existed an activity or not in the financial request:</w:t>
                  </w:r>
                  <w:r>
                    <w:br/>
                  </w:r>
                  <w:r w:rsidRPr="71D65FC7">
                    <w:rPr>
                      <w:rFonts w:eastAsia="Tahoma"/>
                    </w:rPr>
                    <w:t xml:space="preserve">- If existed, system shows the list of activities </w:t>
                  </w:r>
                </w:p>
                <w:p w:rsidR="041B0ED0" w:rsidP="004D7C4B" w:rsidRDefault="041B0ED0" w14:paraId="0637E404" w14:textId="6E4046C8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- If not existed, system show “There aren’t any activities” message.</w:t>
                  </w:r>
                </w:p>
              </w:tc>
            </w:tr>
            <w:tr w:rsidR="00552C01" w:rsidTr="2C4D4907" w14:paraId="0D7A58DD" w14:textId="77777777">
              <w:trPr>
                <w:trHeight w:val="315"/>
              </w:trPr>
              <w:tc>
                <w:tcPr>
                  <w:tcW w:w="8640" w:type="dxa"/>
                  <w:gridSpan w:val="2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041B0ED0" w:rsidP="71D65FC7" w:rsidRDefault="041B0ED0" w14:paraId="5CA9A652" w14:textId="59CF1D3D">
                  <w:pPr>
                    <w:jc w:val="center"/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The steps below are valid when the activities existed</w:t>
                  </w:r>
                </w:p>
              </w:tc>
            </w:tr>
            <w:tr w:rsidR="00552C01" w:rsidTr="2C4D4907" w14:paraId="3F40EBE2" w14:textId="77777777">
              <w:trPr>
                <w:trHeight w:val="315"/>
              </w:trPr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041B0ED0" w:rsidP="004D7C4B" w:rsidRDefault="041B0ED0" w14:paraId="45CBC2A5" w14:textId="4779C423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3. Leader selects an activity</w:t>
                  </w:r>
                </w:p>
              </w:tc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041B0ED0" w:rsidP="004D7C4B" w:rsidRDefault="041B0ED0" w14:paraId="2D9EBC95" w14:textId="750167E2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 xml:space="preserve">3. System focuses the selected activity and shows “update” button </w:t>
                  </w:r>
                </w:p>
              </w:tc>
            </w:tr>
            <w:tr w:rsidR="00552C01" w:rsidTr="2C4D4907" w14:paraId="348BA60D" w14:textId="77777777">
              <w:trPr>
                <w:trHeight w:val="315"/>
              </w:trPr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041B0ED0" w:rsidP="004D7C4B" w:rsidRDefault="041B0ED0" w14:paraId="000DA39F" w14:textId="29FC4BBA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4. Leader clicks “update”</w:t>
                  </w:r>
                </w:p>
              </w:tc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041B0ED0" w:rsidP="004D7C4B" w:rsidRDefault="041B0ED0" w14:paraId="28BB4E4D" w14:textId="034C1545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4. System shows the activity form to update information:</w:t>
                  </w:r>
                </w:p>
                <w:p w:rsidR="041B0ED0" w:rsidP="2C4D4907" w:rsidRDefault="2C4D4907" w14:paraId="42700296" w14:textId="591E3C83">
                  <w:pPr>
                    <w:rPr>
                      <w:rFonts w:eastAsia="Tahoma"/>
                      <w:lang w:val="vi-VN"/>
                    </w:rPr>
                  </w:pPr>
                  <w:r w:rsidRPr="2C4D4907">
                    <w:rPr>
                      <w:rFonts w:eastAsia="Tahoma"/>
                    </w:rPr>
                    <w:t>- Location: not be blank.</w:t>
                  </w:r>
                  <w:r w:rsidR="041B0ED0">
                    <w:br/>
                  </w:r>
                  <w:r w:rsidRPr="2C4D4907">
                    <w:rPr>
                      <w:rFonts w:eastAsia="Tahoma"/>
                    </w:rPr>
                    <w:t>- Start time: not be blank and be correct “day-month-year” date format.</w:t>
                  </w:r>
                  <w:r w:rsidR="041B0ED0">
                    <w:br/>
                  </w:r>
                  <w:r w:rsidRPr="2C4D4907">
                    <w:rPr>
                      <w:rFonts w:eastAsia="Tahoma"/>
                    </w:rPr>
                    <w:t>- Expected end time: not be blank, be correct “day-month-year” date format and be larger than start time.</w:t>
                  </w:r>
                  <w:r w:rsidR="041B0ED0">
                    <w:br/>
                  </w:r>
                  <w:r w:rsidRPr="2C4D4907">
                    <w:rPr>
                      <w:rFonts w:eastAsia="Tahoma"/>
                    </w:rPr>
                    <w:t>- What team needs to do: not be blank.</w:t>
                  </w:r>
                </w:p>
              </w:tc>
            </w:tr>
            <w:tr w:rsidR="00552C01" w:rsidTr="2C4D4907" w14:paraId="2738CC5A" w14:textId="77777777">
              <w:trPr>
                <w:trHeight w:val="315"/>
              </w:trPr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041B0ED0" w:rsidP="004D7C4B" w:rsidRDefault="041B0ED0" w14:paraId="76F40645" w14:textId="364E2F7D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5. Leader inputs the information</w:t>
                  </w:r>
                </w:p>
              </w:tc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041B0ED0" w:rsidP="71D65FC7" w:rsidRDefault="041B0ED0" w14:paraId="206F5879" w14:textId="3B296EFD">
                  <w:pPr>
                    <w:jc w:val="center"/>
                    <w:rPr>
                      <w:rFonts w:ascii="Times New Roman" w:hAnsi="Times New Roman" w:eastAsia="Times New Roman" w:cs="Times New Roman"/>
                    </w:rPr>
                  </w:pPr>
                </w:p>
              </w:tc>
            </w:tr>
            <w:tr w:rsidR="00552C01" w:rsidTr="2C4D4907" w14:paraId="34C1734F" w14:textId="77777777">
              <w:trPr>
                <w:trHeight w:val="315"/>
              </w:trPr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041B0ED0" w:rsidP="004D7C4B" w:rsidRDefault="041B0ED0" w14:paraId="1C60852D" w14:textId="0CBF5050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6. Leader clicks “confirm” button</w:t>
                  </w:r>
                </w:p>
              </w:tc>
              <w:tc>
                <w:tcPr>
                  <w:tcW w:w="432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 w:rsidR="041B0ED0" w:rsidP="004D7C4B" w:rsidRDefault="041B0ED0" w14:paraId="024DE4E4" w14:textId="4D10B27A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6. System checks valid and then show message based on:</w:t>
                  </w:r>
                  <w:r>
                    <w:br/>
                  </w:r>
                  <w:r w:rsidRPr="71D65FC7">
                    <w:rPr>
                      <w:rFonts w:eastAsia="Tahoma"/>
                    </w:rPr>
                    <w:t>- Not follow constraints: “Error for updating activity” message.</w:t>
                  </w:r>
                  <w:r>
                    <w:br/>
                  </w:r>
                  <w:r w:rsidRPr="71D65FC7">
                    <w:rPr>
                      <w:rFonts w:eastAsia="Tahoma"/>
                    </w:rPr>
                    <w:t>- follow constraints: “update successfully” message.</w:t>
                  </w:r>
                </w:p>
              </w:tc>
            </w:tr>
          </w:tbl>
          <w:p w:rsidRPr="001A1F29" w:rsidR="00045A41" w:rsidP="004D7C4B" w:rsidRDefault="00045A41" w14:paraId="19AF8262" w14:textId="62F780D5">
            <w:pPr>
              <w:rPr>
                <w:rFonts w:eastAsia="Tahoma" w:cs="Tahoma"/>
                <w:color w:val="000000" w:themeColor="text1"/>
              </w:rPr>
            </w:pPr>
          </w:p>
          <w:p w:rsidRPr="001A1F29" w:rsidR="00045A41" w:rsidP="004D7C4B" w:rsidRDefault="00045A41" w14:paraId="46BFAAB2" w14:textId="6AF4D699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Alternative Scenario: </w:t>
            </w:r>
          </w:p>
          <w:p w:rsidRPr="001A1F29" w:rsidR="00045A41" w:rsidP="004D7C4B" w:rsidRDefault="2B5D1C14" w14:paraId="621DAD7D" w14:textId="3300BE6C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</w:t>
            </w:r>
            <w:r w:rsidRPr="71D65FC7">
              <w:rPr>
                <w:rFonts w:eastAsia="Tahoma" w:cs="Tahoma"/>
                <w:i/>
                <w:color w:val="000000" w:themeColor="text1"/>
              </w:rPr>
              <w:t>N/A</w:t>
            </w:r>
          </w:p>
          <w:p w:rsidRPr="001A1F29" w:rsidR="00045A41" w:rsidP="004D7C4B" w:rsidRDefault="2C4D4907" w14:paraId="7F083F01" w14:textId="60485931">
            <w:pPr>
              <w:rPr>
                <w:rFonts w:eastAsia="Tahoma" w:cs="Tahoma"/>
                <w:color w:val="000000" w:themeColor="text1"/>
              </w:rPr>
            </w:pPr>
            <w:r w:rsidRPr="2C4D4907">
              <w:rPr>
                <w:rFonts w:eastAsia="Tahoma" w:cs="Tahoma"/>
                <w:b/>
                <w:bCs/>
                <w:color w:val="000000" w:themeColor="text1"/>
              </w:rPr>
              <w:t>Exceptions:</w:t>
            </w:r>
          </w:p>
          <w:p w:rsidR="2C4D4907" w:rsidP="2C4D4907" w:rsidRDefault="2C4D4907" w14:paraId="4E1F1614" w14:textId="09F71F91">
            <w:pPr>
              <w:rPr>
                <w:b/>
                <w:bCs/>
                <w:color w:val="000000" w:themeColor="text1"/>
              </w:rPr>
            </w:pPr>
          </w:p>
          <w:tbl>
            <w:tblPr>
              <w:tblStyle w:val="TableGrid"/>
              <w:tblW w:w="0" w:type="auto"/>
              <w:tblInd w:w="180" w:type="dxa"/>
              <w:tblLook w:val="04A0" w:firstRow="1" w:lastRow="0" w:firstColumn="1" w:lastColumn="0" w:noHBand="0" w:noVBand="1"/>
            </w:tblPr>
            <w:tblGrid>
              <w:gridCol w:w="4275"/>
              <w:gridCol w:w="4275"/>
            </w:tblGrid>
            <w:tr w:rsidR="2C4D4907" w:rsidTr="2C4D4907" w14:paraId="53E0D692" w14:textId="77777777">
              <w:tc>
                <w:tcPr>
                  <w:tcW w:w="4275" w:type="dxa"/>
                </w:tcPr>
                <w:p w:rsidR="2C4D4907" w:rsidP="2C4D4907" w:rsidRDefault="2C4D4907" w14:paraId="235D25EC" w14:textId="7796D5E8">
                  <w:pPr>
                    <w:jc w:val="center"/>
                    <w:rPr>
                      <w:rFonts w:eastAsia="Tahoma" w:cs="Tahoma"/>
                    </w:rPr>
                  </w:pPr>
                  <w:r w:rsidRPr="2C4D4907">
                    <w:rPr>
                      <w:rFonts w:eastAsia="Tahoma" w:cs="Tahoma"/>
                    </w:rPr>
                    <w:t>Cause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5399452E" w14:textId="5979F840">
                  <w:pPr>
                    <w:jc w:val="center"/>
                    <w:rPr>
                      <w:rFonts w:eastAsia="Tahoma" w:cs="Tahoma"/>
                    </w:rPr>
                  </w:pPr>
                  <w:r w:rsidRPr="2C4D4907">
                    <w:rPr>
                      <w:rFonts w:eastAsia="Tahoma" w:cs="Tahoma"/>
                    </w:rPr>
                    <w:t>System</w:t>
                  </w:r>
                </w:p>
              </w:tc>
            </w:tr>
            <w:tr w:rsidR="2C4D4907" w:rsidTr="2C4D4907" w14:paraId="70A7EB5F" w14:textId="77777777">
              <w:tc>
                <w:tcPr>
                  <w:tcW w:w="4275" w:type="dxa"/>
                </w:tcPr>
                <w:p w:rsidR="2C4D4907" w:rsidP="2C4D4907" w:rsidRDefault="2C4D4907" w14:paraId="3E5F23C5" w14:textId="3E32E144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C4D4907">
                    <w:rPr>
                      <w:rFonts w:eastAsia="Tahoma" w:cs="Tahoma"/>
                    </w:rPr>
                    <w:t xml:space="preserve">1. </w:t>
                  </w:r>
                  <w:r w:rsidRPr="2C4D4907">
                    <w:rPr>
                      <w:rFonts w:eastAsia="Tahoma" w:cs="Tahoma"/>
                      <w:color w:val="000000" w:themeColor="text1"/>
                    </w:rPr>
                    <w:t>There aren’t any financial requests or activities.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5959A2F6" w14:textId="74799EA5">
                  <w:pPr>
                    <w:rPr>
                      <w:rFonts w:eastAsia="Tahoma" w:cs="Tahoma"/>
                    </w:rPr>
                  </w:pPr>
                  <w:r w:rsidRPr="2C4D4907">
                    <w:rPr>
                      <w:rFonts w:eastAsia="Tahoma" w:cs="Tahoma"/>
                    </w:rPr>
                    <w:t>1. System will show message on screen: “your team must have at least one financial request and one activity in request.”</w:t>
                  </w:r>
                </w:p>
              </w:tc>
            </w:tr>
            <w:tr w:rsidR="2C4D4907" w:rsidTr="2C4D4907" w14:paraId="615B30F7" w14:textId="77777777">
              <w:tc>
                <w:tcPr>
                  <w:tcW w:w="4275" w:type="dxa"/>
                </w:tcPr>
                <w:p w:rsidR="2C4D4907" w:rsidP="2C4D4907" w:rsidRDefault="2C4D4907" w14:paraId="68F1CBFB" w14:textId="6BF0AABE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C4D4907">
                    <w:rPr>
                      <w:rFonts w:eastAsia="Tahoma" w:cs="Tahoma"/>
                      <w:color w:val="000000" w:themeColor="text1"/>
                    </w:rPr>
                    <w:t>2. Leader does not input the location field.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0311CB69" w14:textId="00F00348">
                  <w:pPr>
                    <w:rPr>
                      <w:rFonts w:eastAsia="Times New Roman"/>
                    </w:rPr>
                  </w:pPr>
                  <w:r w:rsidRPr="2C4D4907">
                    <w:rPr>
                      <w:rFonts w:eastAsia="Times New Roman"/>
                    </w:rPr>
                    <w:t xml:space="preserve">2. </w:t>
                  </w:r>
                  <w:r w:rsidRPr="2C4D4907">
                    <w:rPr>
                      <w:rFonts w:eastAsia="Tahoma" w:cs="Tahoma"/>
                    </w:rPr>
                    <w:t>System will show message on screen: “Not empty location fields”</w:t>
                  </w:r>
                </w:p>
              </w:tc>
            </w:tr>
            <w:tr w:rsidR="2C4D4907" w:rsidTr="2C4D4907" w14:paraId="0F54DD4A" w14:textId="77777777">
              <w:tc>
                <w:tcPr>
                  <w:tcW w:w="4275" w:type="dxa"/>
                </w:tcPr>
                <w:p w:rsidR="2C4D4907" w:rsidP="2C4D4907" w:rsidRDefault="2C4D4907" w14:paraId="7EEB0636" w14:textId="4F8DE3EF">
                  <w:pPr>
                    <w:rPr>
                      <w:rFonts w:eastAsia="Tahoma" w:cs="Tahoma"/>
                      <w:color w:val="000000" w:themeColor="text1"/>
                    </w:rPr>
                  </w:pPr>
                  <w:r w:rsidRPr="2C4D4907">
                    <w:rPr>
                      <w:rFonts w:eastAsia="Tahoma" w:cs="Tahoma"/>
                      <w:color w:val="000000" w:themeColor="text1"/>
                    </w:rPr>
                    <w:t>3. Leader does not input start time or start time isn’t be correct format</w:t>
                  </w:r>
                </w:p>
                <w:p w:rsidR="2C4D4907" w:rsidP="2C4D4907" w:rsidRDefault="2C4D4907" w14:paraId="7219F802" w14:textId="79198045">
                  <w:pPr>
                    <w:rPr>
                      <w:rFonts w:eastAsia="Times New Roman"/>
                      <w:color w:val="000000" w:themeColor="text1"/>
                    </w:rPr>
                  </w:pPr>
                </w:p>
              </w:tc>
              <w:tc>
                <w:tcPr>
                  <w:tcW w:w="4275" w:type="dxa"/>
                </w:tcPr>
                <w:p w:rsidR="2C4D4907" w:rsidP="2C4D4907" w:rsidRDefault="2C4D4907" w14:paraId="2956CC0F" w14:textId="321F9B04">
                  <w:pPr>
                    <w:rPr>
                      <w:rFonts w:eastAsia="Times New Roman"/>
                    </w:rPr>
                  </w:pPr>
                  <w:r w:rsidRPr="2C4D4907">
                    <w:rPr>
                      <w:rFonts w:eastAsia="Times New Roman"/>
                    </w:rPr>
                    <w:t xml:space="preserve">3. </w:t>
                  </w:r>
                  <w:r w:rsidRPr="2C4D4907">
                    <w:rPr>
                      <w:rFonts w:eastAsia="Tahoma" w:cs="Tahoma"/>
                    </w:rPr>
                    <w:t>System will show message on screen: “Not input start time or correct the date format”</w:t>
                  </w:r>
                </w:p>
              </w:tc>
            </w:tr>
            <w:tr w:rsidR="2C4D4907" w:rsidTr="2C4D4907" w14:paraId="15BF275A" w14:textId="77777777">
              <w:tc>
                <w:tcPr>
                  <w:tcW w:w="4275" w:type="dxa"/>
                </w:tcPr>
                <w:p w:rsidR="2C4D4907" w:rsidP="2C4D4907" w:rsidRDefault="2C4D4907" w14:paraId="55B9155E" w14:textId="1255DA5D">
                  <w:pPr>
                    <w:rPr>
                      <w:rFonts w:eastAsia="Tahoma" w:cs="Tahoma"/>
                      <w:color w:val="000000" w:themeColor="text1"/>
                    </w:rPr>
                  </w:pPr>
                  <w:r w:rsidRPr="2C4D4907">
                    <w:rPr>
                      <w:rFonts w:eastAsia="Tahoma" w:cs="Tahoma"/>
                      <w:color w:val="000000" w:themeColor="text1"/>
                    </w:rPr>
                    <w:t>4. Leader does not input end time or end time isn’t be correct format.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14B60EFF" w14:textId="0CFC3F35">
                  <w:pPr>
                    <w:rPr>
                      <w:rFonts w:eastAsia="Times New Roman"/>
                    </w:rPr>
                  </w:pPr>
                  <w:r w:rsidRPr="2C4D4907">
                    <w:rPr>
                      <w:rFonts w:eastAsia="Times New Roman"/>
                    </w:rPr>
                    <w:t xml:space="preserve">4. </w:t>
                  </w:r>
                  <w:r w:rsidRPr="2C4D4907">
                    <w:rPr>
                      <w:rFonts w:eastAsia="Tahoma" w:cs="Tahoma"/>
                    </w:rPr>
                    <w:t>System will show message on screen: “Not correct the date format”.</w:t>
                  </w:r>
                </w:p>
              </w:tc>
            </w:tr>
            <w:tr w:rsidR="2C4D4907" w:rsidTr="2C4D4907" w14:paraId="3E02178B" w14:textId="77777777">
              <w:tc>
                <w:tcPr>
                  <w:tcW w:w="4275" w:type="dxa"/>
                </w:tcPr>
                <w:p w:rsidR="2C4D4907" w:rsidP="2C4D4907" w:rsidRDefault="2C4D4907" w14:paraId="38B4585E" w14:textId="73D9BE53">
                  <w:pPr>
                    <w:rPr>
                      <w:rFonts w:eastAsia="Tahoma" w:cs="Tahoma"/>
                      <w:color w:val="000000" w:themeColor="text1"/>
                    </w:rPr>
                  </w:pPr>
                  <w:r w:rsidRPr="2C4D4907">
                    <w:rPr>
                      <w:rFonts w:eastAsia="Tahoma" w:cs="Tahoma"/>
                      <w:color w:val="000000" w:themeColor="text1"/>
                    </w:rPr>
                    <w:t>5. Leader does not input end time or not larger than start time.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2513CFBA" w14:textId="5D7EDBD2">
                  <w:pPr>
                    <w:rPr>
                      <w:rFonts w:eastAsia="Times New Roman"/>
                    </w:rPr>
                  </w:pPr>
                  <w:r w:rsidRPr="2C4D4907">
                    <w:rPr>
                      <w:rFonts w:eastAsia="Times New Roman"/>
                    </w:rPr>
                    <w:t xml:space="preserve">5. </w:t>
                  </w:r>
                  <w:r w:rsidRPr="2C4D4907">
                    <w:rPr>
                      <w:rFonts w:eastAsia="Tahoma" w:cs="Tahoma"/>
                    </w:rPr>
                    <w:t>System will show message on screen: “Not larger than start time”.</w:t>
                  </w:r>
                </w:p>
              </w:tc>
            </w:tr>
            <w:tr w:rsidR="2C4D4907" w:rsidTr="2C4D4907" w14:paraId="077E7186" w14:textId="77777777">
              <w:tc>
                <w:tcPr>
                  <w:tcW w:w="4275" w:type="dxa"/>
                </w:tcPr>
                <w:p w:rsidR="2C4D4907" w:rsidP="2C4D4907" w:rsidRDefault="2C4D4907" w14:paraId="335D297B" w14:textId="59DA827D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C4D4907">
                    <w:rPr>
                      <w:rFonts w:eastAsia="Times New Roman"/>
                      <w:color w:val="000000" w:themeColor="text1"/>
                    </w:rPr>
                    <w:t>6.</w:t>
                  </w:r>
                  <w:r w:rsidRPr="2C4D4907">
                    <w:rPr>
                      <w:rFonts w:eastAsia="Tahoma" w:cs="Tahoma"/>
                      <w:color w:val="000000" w:themeColor="text1"/>
                    </w:rPr>
                    <w:t xml:space="preserve"> Leader does not input "What team needs to do” field.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39262CAC" w14:textId="5B564F27">
                  <w:pPr>
                    <w:rPr>
                      <w:rFonts w:eastAsia="Times New Roman"/>
                    </w:rPr>
                  </w:pPr>
                  <w:r w:rsidRPr="2C4D4907">
                    <w:rPr>
                      <w:rFonts w:eastAsia="Times New Roman"/>
                    </w:rPr>
                    <w:t xml:space="preserve">6. </w:t>
                  </w:r>
                  <w:r w:rsidRPr="2C4D4907">
                    <w:rPr>
                      <w:rFonts w:eastAsia="Tahoma" w:cs="Tahoma"/>
                    </w:rPr>
                    <w:t>System will show message on screen: “Not empty What team needs to do field”.</w:t>
                  </w:r>
                </w:p>
              </w:tc>
            </w:tr>
          </w:tbl>
          <w:p w:rsidR="2C4D4907" w:rsidP="2C4D4907" w:rsidRDefault="2C4D4907" w14:paraId="253EFC22" w14:textId="78784B17">
            <w:pPr>
              <w:rPr>
                <w:b/>
                <w:bCs/>
                <w:color w:val="000000" w:themeColor="text1"/>
              </w:rPr>
            </w:pPr>
          </w:p>
          <w:p w:rsidRPr="001A1F29" w:rsidR="00045A41" w:rsidP="004D7C4B" w:rsidRDefault="2C4D4907" w14:paraId="5A781CA0" w14:textId="2695C14A">
            <w:pPr>
              <w:rPr>
                <w:rFonts w:eastAsia="Tahoma" w:cs="Tahoma"/>
                <w:color w:val="000000" w:themeColor="text1"/>
              </w:rPr>
            </w:pPr>
            <w:r w:rsidRPr="2C4D4907">
              <w:rPr>
                <w:rFonts w:eastAsia="Tahoma" w:cs="Tahoma"/>
                <w:b/>
                <w:bCs/>
                <w:color w:val="000000" w:themeColor="text1"/>
              </w:rPr>
              <w:t xml:space="preserve">Relationships: </w:t>
            </w:r>
          </w:p>
          <w:p w:rsidRPr="001A1F29" w:rsidR="00045A41" w:rsidP="004D7C4B" w:rsidRDefault="041B0ED0" w14:paraId="70B2F572" w14:textId="61A324F8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 </w:t>
            </w:r>
            <w:r w:rsidRPr="71D65FC7">
              <w:rPr>
                <w:rFonts w:eastAsia="Tahoma" w:cs="Tahoma"/>
                <w:i/>
                <w:color w:val="000000" w:themeColor="text1"/>
              </w:rPr>
              <w:t>N/A</w:t>
            </w:r>
          </w:p>
          <w:p w:rsidRPr="001A1F29" w:rsidR="00045A41" w:rsidP="004D7C4B" w:rsidRDefault="00045A41" w14:paraId="45409F7A" w14:textId="17D361B2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Business Rules:</w:t>
            </w:r>
          </w:p>
          <w:p w:rsidRPr="001A1F29" w:rsidR="00045A41" w:rsidP="004D7C4B" w:rsidRDefault="2B5D1C14" w14:paraId="0DF405CE" w14:textId="51B7B039">
            <w:pPr>
              <w:rPr>
                <w:rFonts w:eastAsia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</w:t>
            </w:r>
            <w:r w:rsidRPr="71D65FC7">
              <w:rPr>
                <w:rFonts w:eastAsia="Tahoma" w:cs="Tahoma"/>
                <w:i/>
                <w:color w:val="000000" w:themeColor="text1"/>
              </w:rPr>
              <w:t xml:space="preserve">   </w:t>
            </w:r>
            <w:r w:rsidRPr="71D65FC7" w:rsidR="041B0ED0">
              <w:rPr>
                <w:rFonts w:eastAsia="Tahoma" w:cs="Tahoma"/>
                <w:color w:val="000000" w:themeColor="text1"/>
              </w:rPr>
              <w:t>1. Update is</w:t>
            </w:r>
            <w:r w:rsidRPr="71D65FC7">
              <w:rPr>
                <w:rFonts w:eastAsia="Tahoma" w:cs="Tahoma"/>
                <w:color w:val="000000" w:themeColor="text1"/>
              </w:rPr>
              <w:t xml:space="preserve"> not </w:t>
            </w:r>
            <w:r w:rsidRPr="71D65FC7" w:rsidR="041B0ED0">
              <w:rPr>
                <w:rFonts w:eastAsia="Tahoma" w:cs="Tahoma"/>
                <w:color w:val="000000" w:themeColor="text1"/>
              </w:rPr>
              <w:t>possible</w:t>
            </w:r>
            <w:r w:rsidRPr="71D65FC7">
              <w:rPr>
                <w:rFonts w:eastAsia="Tahoma" w:cs="Tahoma"/>
                <w:color w:val="000000" w:themeColor="text1"/>
              </w:rPr>
              <w:t xml:space="preserve"> when </w:t>
            </w:r>
            <w:r w:rsidRPr="71D65FC7" w:rsidR="041B0ED0">
              <w:rPr>
                <w:rFonts w:eastAsia="Tahoma" w:cs="Tahoma"/>
                <w:color w:val="000000" w:themeColor="text1"/>
              </w:rPr>
              <w:t>the Supporter confirmed</w:t>
            </w:r>
            <w:r w:rsidRPr="71D65FC7">
              <w:rPr>
                <w:rFonts w:eastAsia="Tahoma" w:cs="Tahoma"/>
                <w:color w:val="000000" w:themeColor="text1"/>
              </w:rPr>
              <w:t xml:space="preserve"> that </w:t>
            </w:r>
            <w:r w:rsidRPr="71D65FC7" w:rsidR="041B0ED0">
              <w:rPr>
                <w:rFonts w:eastAsia="Tahoma" w:cs="Tahoma"/>
                <w:color w:val="000000" w:themeColor="text1"/>
              </w:rPr>
              <w:t xml:space="preserve">this </w:t>
            </w:r>
            <w:r w:rsidRPr="71D65FC7">
              <w:rPr>
                <w:rFonts w:eastAsia="Tahoma" w:cs="Tahoma"/>
                <w:color w:val="000000" w:themeColor="text1"/>
              </w:rPr>
              <w:t xml:space="preserve">activity has </w:t>
            </w:r>
            <w:r w:rsidRPr="71D65FC7" w:rsidR="041B0ED0">
              <w:rPr>
                <w:rFonts w:eastAsia="Tahoma" w:cs="Tahoma"/>
                <w:color w:val="000000" w:themeColor="text1"/>
              </w:rPr>
              <w:t xml:space="preserve">been </w:t>
            </w:r>
            <w:r w:rsidRPr="71D65FC7">
              <w:rPr>
                <w:rFonts w:eastAsia="Tahoma" w:cs="Tahoma"/>
                <w:color w:val="000000" w:themeColor="text1"/>
              </w:rPr>
              <w:t>done</w:t>
            </w:r>
            <w:r w:rsidRPr="71D65FC7" w:rsidR="041B0ED0">
              <w:rPr>
                <w:rFonts w:eastAsia="Tahoma" w:cs="Tahoma"/>
                <w:color w:val="000000" w:themeColor="text1"/>
              </w:rPr>
              <w:t>.</w:t>
            </w:r>
          </w:p>
        </w:tc>
      </w:tr>
    </w:tbl>
    <w:p w:rsidRPr="001A1F29" w:rsidR="2B5D1C14" w:rsidP="2B5D1C14" w:rsidRDefault="2B5D1C14" w14:paraId="438CC058" w14:textId="64CC189B">
      <w:pPr>
        <w:ind w:left="0"/>
        <w:rPr>
          <w:rFonts w:eastAsia="Tahoma"/>
        </w:rPr>
      </w:pPr>
    </w:p>
    <w:p w:rsidRPr="001A1F29" w:rsidR="00202B15" w:rsidP="004D7C4B" w:rsidRDefault="5971CE1D" w14:paraId="6196A36D" w14:textId="49AAFF6B">
      <w:pPr>
        <w:pStyle w:val="Heading2"/>
      </w:pPr>
      <w:r>
        <w:t xml:space="preserve">Use Case Report Cheating </w:t>
      </w:r>
    </w:p>
    <w:p w:rsidRPr="001A1F29" w:rsidR="00202B15" w:rsidP="004D7C4B" w:rsidRDefault="00202B15" w14:paraId="3EB5CCAF" w14:textId="49FA89FF">
      <w:pPr>
        <w:rPr>
          <w:rFonts w:eastAsia="Tahoma"/>
        </w:rPr>
      </w:pPr>
      <w:r>
        <w:drawing>
          <wp:inline wp14:editId="22993ECE" wp14:anchorId="7063D894">
            <wp:extent cx="5715000" cy="2324100"/>
            <wp:effectExtent l="0" t="0" r="0" b="0"/>
            <wp:docPr id="923290436" name="Picture 92329043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23290436"/>
                    <pic:cNvPicPr/>
                  </pic:nvPicPr>
                  <pic:blipFill>
                    <a:blip r:embed="R2c4f342e24ad4b1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98"/>
        <w:gridCol w:w="2449"/>
        <w:gridCol w:w="1158"/>
        <w:gridCol w:w="756"/>
        <w:gridCol w:w="2129"/>
      </w:tblGrid>
      <w:tr w:rsidRPr="001A1F29" w:rsidR="00202B15" w:rsidTr="2C4D4907" w14:paraId="73DB0919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</w:tcPr>
          <w:p w:rsidRPr="001A1F29" w:rsidR="00202B15" w:rsidP="004D7C4B" w:rsidRDefault="00202B15" w14:paraId="07E46C9D" w14:textId="64D18CCD">
            <w:pPr>
              <w:rPr>
                <w:rFonts w:eastAsia="Tahoma" w:cs="Tahoma"/>
                <w:b/>
              </w:rPr>
            </w:pPr>
          </w:p>
          <w:p w:rsidRPr="001A1F29" w:rsidR="00202B15" w:rsidP="004D7C4B" w:rsidRDefault="4278A9AF" w14:paraId="5F7A2F69" w14:textId="699805D9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 CASE-34 SPECIFICATION</w:t>
            </w:r>
          </w:p>
          <w:p w:rsidRPr="001A1F29" w:rsidR="00202B15" w:rsidP="004D7C4B" w:rsidRDefault="00202B15" w14:paraId="6D79C72D" w14:textId="77777777">
            <w:pPr>
              <w:rPr>
                <w:rFonts w:eastAsia="Tahoma"/>
              </w:rPr>
            </w:pPr>
          </w:p>
        </w:tc>
      </w:tr>
      <w:tr w:rsidRPr="001A1F29" w:rsidR="00202B15" w:rsidTr="2C4D4907" w14:paraId="1C84EEAD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34F8F8BF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004D7C4B" w:rsidRDefault="4278A9AF" w14:paraId="4E6B8A2F" w14:textId="1BB962CE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UC034</w:t>
            </w:r>
          </w:p>
        </w:tc>
        <w:tc>
          <w:tcPr>
            <w:tcW w:w="1059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0EA0FBE7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004D7C4B" w:rsidRDefault="00202B15" w14:paraId="50EC83B1" w14:textId="3E1DA594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202B15" w:rsidTr="2C4D4907" w14:paraId="33D6C864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32C5205D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4278A9AF" w:rsidRDefault="4278A9AF" w14:paraId="4F776E7E" w14:textId="5D852243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Report Cheating</w:t>
            </w:r>
          </w:p>
        </w:tc>
      </w:tr>
      <w:tr w:rsidRPr="001A1F29" w:rsidR="00202B15" w:rsidTr="2C4D4907" w14:paraId="3F27994F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51D27E64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004D7C4B" w:rsidRDefault="00202B15" w14:paraId="1347A8E8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Nguyen Quoc Vinh</w:t>
            </w:r>
          </w:p>
        </w:tc>
      </w:tr>
      <w:tr w:rsidRPr="001A1F29" w:rsidR="00202B15" w:rsidTr="2C4D4907" w14:paraId="3B5FA67C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6D313B0C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Date</w:t>
            </w:r>
          </w:p>
        </w:tc>
        <w:tc>
          <w:tcPr>
            <w:tcW w:w="13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004D7C4B" w:rsidRDefault="005A1EAB" w14:paraId="14B322EA" w14:textId="780FBC5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24</w:t>
            </w:r>
            <w:r w:rsidRPr="001A1F29" w:rsidR="4278A9AF">
              <w:rPr>
                <w:rFonts w:eastAsia="Tahoma"/>
              </w:rPr>
              <w:t>/02</w:t>
            </w:r>
            <w:r w:rsidRPr="001A1F29" w:rsidR="00202B15">
              <w:rPr>
                <w:rFonts w:eastAsia="Tahoma"/>
              </w:rPr>
              <w:t>/2021</w:t>
            </w:r>
          </w:p>
        </w:tc>
        <w:tc>
          <w:tcPr>
            <w:tcW w:w="6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374F1FAF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71D65FC7" w:rsidRDefault="041B0ED0" w14:paraId="717F4AA6" w14:textId="75E5F252">
            <w:pPr>
              <w:spacing w:line="259" w:lineRule="auto"/>
              <w:rPr>
                <w:rFonts w:eastAsia="Tahoma"/>
              </w:rPr>
            </w:pPr>
            <w:r w:rsidRPr="71D65FC7">
              <w:rPr>
                <w:rFonts w:eastAsia="Tahoma"/>
              </w:rPr>
              <w:t>Normal</w:t>
            </w:r>
          </w:p>
        </w:tc>
      </w:tr>
      <w:tr w:rsidRPr="001A1F29" w:rsidR="00202B15" w:rsidTr="2C4D4907" w14:paraId="1B68C72A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hideMark/>
          </w:tcPr>
          <w:p w:rsidRPr="001A1F29" w:rsidR="00202B15" w:rsidP="71D65FC7" w:rsidRDefault="00202B15" w14:paraId="029A7BBC" w14:textId="3357DDDD">
            <w:pPr>
              <w:spacing w:line="259" w:lineRule="auto"/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Actor:</w:t>
            </w:r>
          </w:p>
          <w:p w:rsidRPr="001A1F29" w:rsidR="00202B15" w:rsidP="71D65FC7" w:rsidRDefault="6734950C" w14:paraId="2B1EF682" w14:textId="78D7DAB8">
            <w:pPr>
              <w:spacing w:line="259" w:lineRule="auto"/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Supporter</w:t>
            </w:r>
          </w:p>
          <w:p w:rsidRPr="001A1F29" w:rsidR="00202B15" w:rsidP="71D65FC7" w:rsidRDefault="6734950C" w14:paraId="648F153C" w14:textId="224D4BAE">
            <w:pPr>
              <w:spacing w:line="259" w:lineRule="auto"/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Summary: </w:t>
            </w:r>
          </w:p>
          <w:p w:rsidRPr="001A1F29" w:rsidR="6734950C" w:rsidP="71D65FC7" w:rsidRDefault="6734950C" w14:paraId="77EF854E" w14:textId="13DAA7F6">
            <w:pPr>
              <w:spacing w:line="259" w:lineRule="auto"/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If Supporter detects the cheating in team, </w:t>
            </w:r>
            <w:r w:rsidRPr="71D65FC7" w:rsidR="041B0ED0">
              <w:rPr>
                <w:rFonts w:eastAsia="Tahoma" w:cs="Tahoma"/>
                <w:color w:val="000000" w:themeColor="text1"/>
              </w:rPr>
              <w:t>Supporter</w:t>
            </w:r>
            <w:r w:rsidRPr="71D65FC7">
              <w:rPr>
                <w:rFonts w:eastAsia="Tahoma" w:cs="Tahoma"/>
                <w:color w:val="000000" w:themeColor="text1"/>
              </w:rPr>
              <w:t xml:space="preserve"> can create a report for cheating with some information and evidence.</w:t>
            </w:r>
          </w:p>
          <w:p w:rsidRPr="001A1F29" w:rsidR="00202B15" w:rsidP="71D65FC7" w:rsidRDefault="6734950C" w14:paraId="0FEDE670" w14:textId="39FFE497">
            <w:pPr>
              <w:spacing w:line="259" w:lineRule="auto"/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Goal:</w:t>
            </w:r>
          </w:p>
          <w:p w:rsidRPr="001A1F29" w:rsidR="6734950C" w:rsidP="71D65FC7" w:rsidRDefault="0B94571C" w14:paraId="6268C261" w14:textId="12AC21AF">
            <w:pPr>
              <w:spacing w:line="259" w:lineRule="auto"/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To report the Leader for Supervisor</w:t>
            </w:r>
          </w:p>
          <w:p w:rsidRPr="001A1F29" w:rsidR="00202B15" w:rsidP="71D65FC7" w:rsidRDefault="6734950C" w14:paraId="2B2475E8" w14:textId="27320677">
            <w:pPr>
              <w:spacing w:line="259" w:lineRule="auto"/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Triggers</w:t>
            </w:r>
          </w:p>
          <w:p w:rsidRPr="001A1F29" w:rsidR="00202B15" w:rsidP="71D65FC7" w:rsidRDefault="041B0ED0" w14:paraId="67A57D78" w14:textId="401F344B">
            <w:pPr>
              <w:spacing w:line="259" w:lineRule="auto"/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Supporter clicks “report cheating” button</w:t>
            </w:r>
          </w:p>
          <w:p w:rsidRPr="001A1F29" w:rsidR="00202B15" w:rsidP="71D65FC7" w:rsidRDefault="6734950C" w14:paraId="092787A1" w14:textId="4EA44820">
            <w:pPr>
              <w:spacing w:line="259" w:lineRule="auto"/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Preconditions:</w:t>
            </w:r>
          </w:p>
          <w:p w:rsidRPr="001A1F29" w:rsidR="00202B15" w:rsidP="71D65FC7" w:rsidRDefault="6734950C" w14:paraId="18D463E2" w14:textId="6DAB5A27">
            <w:pPr>
              <w:spacing w:line="259" w:lineRule="auto"/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PRE-1. User’s identity has been authenticated</w:t>
            </w:r>
          </w:p>
          <w:p w:rsidRPr="001A1F29" w:rsidR="6734950C" w:rsidP="71D65FC7" w:rsidRDefault="6734950C" w14:paraId="7B7020B4" w14:textId="08C2177A">
            <w:pPr>
              <w:spacing w:line="259" w:lineRule="auto"/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PRE-2. User is authorized to Supporter role</w:t>
            </w:r>
          </w:p>
          <w:p w:rsidRPr="001A1F29" w:rsidR="00202B15" w:rsidP="71D65FC7" w:rsidRDefault="00202B15" w14:paraId="443F375A" w14:textId="048AEE1D">
            <w:pPr>
              <w:spacing w:line="259" w:lineRule="auto"/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Post Conditions:</w:t>
            </w:r>
          </w:p>
          <w:p w:rsidRPr="001A1F29" w:rsidR="00202B15" w:rsidP="71D65FC7" w:rsidRDefault="6734950C" w14:paraId="01D84772" w14:textId="4719771B">
            <w:pPr>
              <w:spacing w:line="259" w:lineRule="auto"/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POST-1. </w:t>
            </w:r>
            <w:r w:rsidRPr="71D65FC7" w:rsidR="041B0ED0">
              <w:rPr>
                <w:rFonts w:eastAsia="Tahoma" w:cs="Tahoma"/>
                <w:color w:val="000000" w:themeColor="text1"/>
              </w:rPr>
              <w:t>Show successful message</w:t>
            </w:r>
          </w:p>
          <w:p w:rsidRPr="001A1F29" w:rsidR="00202B15" w:rsidP="71D65FC7" w:rsidRDefault="2B5D1C14" w14:paraId="541B7515" w14:textId="45F33D5D">
            <w:pPr>
              <w:spacing w:line="259" w:lineRule="auto"/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Main Success Scenario:</w:t>
            </w:r>
          </w:p>
          <w:p w:rsidRPr="001A1F29" w:rsidR="00202B15" w:rsidP="71D65FC7" w:rsidRDefault="00202B15" w14:paraId="3E7686B6" w14:textId="33A5C35A">
            <w:pPr>
              <w:spacing w:line="259" w:lineRule="auto"/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 </w:t>
            </w:r>
          </w:p>
          <w:tbl>
            <w:tblPr>
              <w:tblStyle w:val="TableGrid"/>
              <w:tblW w:w="0" w:type="auto"/>
              <w:tblInd w:w="180" w:type="dxa"/>
              <w:tblLook w:val="04A0" w:firstRow="1" w:lastRow="0" w:firstColumn="1" w:lastColumn="0" w:noHBand="0" w:noVBand="1"/>
            </w:tblPr>
            <w:tblGrid>
              <w:gridCol w:w="4275"/>
              <w:gridCol w:w="4275"/>
            </w:tblGrid>
            <w:tr w:rsidR="0023311E" w:rsidTr="127C8953" w14:paraId="2902A8A6" w14:textId="77777777">
              <w:tc>
                <w:tcPr>
                  <w:tcW w:w="4275" w:type="dxa"/>
                </w:tcPr>
                <w:p w:rsidR="041B0ED0" w:rsidP="71D65FC7" w:rsidRDefault="041B0ED0" w14:paraId="73D16E3D" w14:textId="4A56C261">
                  <w:pPr>
                    <w:jc w:val="center"/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Supporter</w:t>
                  </w:r>
                </w:p>
              </w:tc>
              <w:tc>
                <w:tcPr>
                  <w:tcW w:w="4275" w:type="dxa"/>
                </w:tcPr>
                <w:p w:rsidR="041B0ED0" w:rsidP="71D65FC7" w:rsidRDefault="041B0ED0" w14:paraId="57E865F8" w14:textId="4BEF849E">
                  <w:pPr>
                    <w:jc w:val="center"/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System</w:t>
                  </w:r>
                </w:p>
              </w:tc>
            </w:tr>
            <w:tr w:rsidR="0023311E" w:rsidTr="127C8953" w14:paraId="4FAC41AA" w14:textId="77777777">
              <w:tc>
                <w:tcPr>
                  <w:tcW w:w="4275" w:type="dxa"/>
                </w:tcPr>
                <w:p w:rsidR="041B0ED0" w:rsidP="004D7C4B" w:rsidRDefault="041B0ED0" w14:paraId="7A56EB90" w14:textId="5A80E6A9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1. Supporter click “report cheating” button</w:t>
                  </w:r>
                </w:p>
              </w:tc>
              <w:tc>
                <w:tcPr>
                  <w:tcW w:w="4275" w:type="dxa"/>
                </w:tcPr>
                <w:p w:rsidR="041B0ED0" w:rsidP="004D7C4B" w:rsidRDefault="041B0ED0" w14:paraId="527E55FB" w14:textId="64253735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1. System shows the list of teams that Supporter belongs to.</w:t>
                  </w:r>
                </w:p>
              </w:tc>
            </w:tr>
            <w:tr w:rsidR="0023311E" w:rsidTr="127C8953" w14:paraId="052DDCC7" w14:textId="77777777">
              <w:tc>
                <w:tcPr>
                  <w:tcW w:w="4275" w:type="dxa"/>
                </w:tcPr>
                <w:p w:rsidR="041B0ED0" w:rsidP="004D7C4B" w:rsidRDefault="041B0ED0" w14:paraId="29D02355" w14:textId="2884A2AF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 xml:space="preserve">2. Supporter selects a team </w:t>
                  </w:r>
                </w:p>
              </w:tc>
              <w:tc>
                <w:tcPr>
                  <w:tcW w:w="4275" w:type="dxa"/>
                </w:tcPr>
                <w:p w:rsidR="041B0ED0" w:rsidP="004D7C4B" w:rsidRDefault="041B0ED0" w14:paraId="1479DFE9" w14:textId="444CDB75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2. System focuses the selected team shows “report” button</w:t>
                  </w:r>
                </w:p>
              </w:tc>
            </w:tr>
            <w:tr w:rsidR="0023311E" w:rsidTr="127C8953" w14:paraId="41800916" w14:textId="77777777">
              <w:tc>
                <w:tcPr>
                  <w:tcW w:w="4275" w:type="dxa"/>
                </w:tcPr>
                <w:p w:rsidR="041B0ED0" w:rsidP="004D7C4B" w:rsidRDefault="041B0ED0" w14:paraId="686A7ACA" w14:textId="0F895E96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3. Supporter clicks “report” button</w:t>
                  </w:r>
                </w:p>
              </w:tc>
              <w:tc>
                <w:tcPr>
                  <w:tcW w:w="4275" w:type="dxa"/>
                </w:tcPr>
                <w:p w:rsidR="041B0ED0" w:rsidP="004D7C4B" w:rsidRDefault="041B0ED0" w14:paraId="4A3E44EF" w14:textId="1BC23AEE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 xml:space="preserve">3. System displays the request form to input information: </w:t>
                  </w:r>
                </w:p>
                <w:p w:rsidR="041B0ED0" w:rsidP="004D7C4B" w:rsidRDefault="041B0ED0" w14:paraId="0CCD780D" w14:textId="2703BA4D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 xml:space="preserve">- Reason: not be blank text </w:t>
                  </w:r>
                  <w:r>
                    <w:br/>
                  </w:r>
                  <w:r w:rsidRPr="71D65FC7">
                    <w:rPr>
                      <w:rFonts w:eastAsia="Tahoma"/>
                    </w:rPr>
                    <w:t>- Blank text for importing the link contains the evidences: not be blank text.</w:t>
                  </w:r>
                </w:p>
              </w:tc>
            </w:tr>
            <w:tr w:rsidR="0023311E" w:rsidTr="127C8953" w14:paraId="368C44E4" w14:textId="77777777">
              <w:tc>
                <w:tcPr>
                  <w:tcW w:w="4275" w:type="dxa"/>
                </w:tcPr>
                <w:p w:rsidR="041B0ED0" w:rsidP="004D7C4B" w:rsidRDefault="041B0ED0" w14:paraId="69BAB0A1" w14:textId="4F31425B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4. Supporter inputs the information</w:t>
                  </w:r>
                </w:p>
              </w:tc>
              <w:tc>
                <w:tcPr>
                  <w:tcW w:w="4275" w:type="dxa"/>
                </w:tcPr>
                <w:p w:rsidR="041B0ED0" w:rsidP="004D7C4B" w:rsidRDefault="041B0ED0" w14:paraId="2865ADE5" w14:textId="1DA56CDD">
                  <w:pPr>
                    <w:rPr>
                      <w:rFonts w:eastAsia="Tahoma"/>
                    </w:rPr>
                  </w:pPr>
                </w:p>
              </w:tc>
            </w:tr>
            <w:tr w:rsidR="0023311E" w:rsidTr="127C8953" w14:paraId="1A0DA2DA" w14:textId="77777777">
              <w:tc>
                <w:tcPr>
                  <w:tcW w:w="4275" w:type="dxa"/>
                </w:tcPr>
                <w:p w:rsidR="041B0ED0" w:rsidP="004D7C4B" w:rsidRDefault="041B0ED0" w14:paraId="24766507" w14:textId="734B3C4C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5. Supporter clicks “confirm” button</w:t>
                  </w:r>
                </w:p>
              </w:tc>
              <w:tc>
                <w:tcPr>
                  <w:tcW w:w="4275" w:type="dxa"/>
                </w:tcPr>
                <w:p w:rsidR="041B0ED0" w:rsidP="004D7C4B" w:rsidRDefault="041B0ED0" w14:paraId="11C2EFBB" w14:textId="2DD0DD18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 xml:space="preserve">5. System checks valid and then </w:t>
                  </w:r>
                  <w:r w:rsidRPr="71D65FC7" w:rsidR="7D4AA377">
                    <w:rPr>
                      <w:rFonts w:eastAsia="Tahoma"/>
                    </w:rPr>
                    <w:t>shows</w:t>
                  </w:r>
                  <w:r w:rsidRPr="71D65FC7">
                    <w:rPr>
                      <w:rFonts w:eastAsia="Tahoma"/>
                    </w:rPr>
                    <w:t xml:space="preserve"> message based on:</w:t>
                  </w:r>
                  <w:r>
                    <w:br/>
                  </w:r>
                  <w:r w:rsidRPr="71D65FC7">
                    <w:rPr>
                      <w:rFonts w:eastAsia="Tahoma"/>
                    </w:rPr>
                    <w:t>- Not follow constraints: “Error for reporting” message.</w:t>
                  </w:r>
                  <w:r>
                    <w:br/>
                  </w:r>
                  <w:r w:rsidRPr="71D65FC7">
                    <w:rPr>
                      <w:rFonts w:eastAsia="Tahoma"/>
                    </w:rPr>
                    <w:t>- follow constraints: “report successfully” message.</w:t>
                  </w:r>
                </w:p>
              </w:tc>
            </w:tr>
          </w:tbl>
          <w:p w:rsidRPr="001A1F29" w:rsidR="00202B15" w:rsidP="71D65FC7" w:rsidRDefault="00202B15" w14:paraId="1BBE87BD" w14:textId="32444E7D">
            <w:pPr>
              <w:spacing w:line="259" w:lineRule="auto"/>
              <w:rPr>
                <w:rFonts w:eastAsia="Tahoma" w:cs="Tahoma"/>
                <w:color w:val="000000" w:themeColor="text1"/>
                <w:lang w:val="vi-VN"/>
              </w:rPr>
            </w:pPr>
          </w:p>
          <w:p w:rsidRPr="001A1F29" w:rsidR="00202B15" w:rsidP="71D65FC7" w:rsidRDefault="00202B15" w14:paraId="399EE937" w14:textId="2C8D2ACD">
            <w:pPr>
              <w:spacing w:line="259" w:lineRule="auto"/>
              <w:rPr>
                <w:rFonts w:eastAsia="Tahoma" w:cs="Tahoma"/>
                <w:color w:val="000000" w:themeColor="text1"/>
              </w:rPr>
            </w:pPr>
          </w:p>
          <w:p w:rsidRPr="001A1F29" w:rsidR="00202B15" w:rsidP="71D65FC7" w:rsidRDefault="00202B15" w14:paraId="1D4C5F05" w14:textId="3EAABFD0">
            <w:pPr>
              <w:spacing w:line="259" w:lineRule="auto"/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Alternative Scenario: </w:t>
            </w:r>
          </w:p>
          <w:p w:rsidRPr="001A1F29" w:rsidR="00202B15" w:rsidP="71D65FC7" w:rsidRDefault="0B94571C" w14:paraId="7811C253" w14:textId="66A5B0B0">
            <w:pPr>
              <w:spacing w:line="259" w:lineRule="auto"/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N/A</w:t>
            </w:r>
          </w:p>
          <w:p w:rsidRPr="001A1F29" w:rsidR="00202B15" w:rsidP="71D65FC7" w:rsidRDefault="2C4D4907" w14:paraId="434CF61F" w14:textId="05A5BF5C">
            <w:pPr>
              <w:spacing w:line="259" w:lineRule="auto"/>
              <w:rPr>
                <w:rFonts w:eastAsia="Tahoma" w:cs="Tahoma"/>
                <w:color w:val="000000" w:themeColor="text1"/>
              </w:rPr>
            </w:pPr>
            <w:r w:rsidRPr="2C4D4907">
              <w:rPr>
                <w:rFonts w:eastAsia="Tahoma" w:cs="Tahoma"/>
                <w:b/>
                <w:bCs/>
                <w:color w:val="000000" w:themeColor="text1"/>
              </w:rPr>
              <w:t>Exceptions:</w:t>
            </w:r>
          </w:p>
          <w:p w:rsidRPr="001A1F29" w:rsidR="00202B15" w:rsidP="2C4D4907" w:rsidRDefault="00202B15" w14:paraId="28824114" w14:textId="52AA37CB">
            <w:pPr>
              <w:spacing w:line="259" w:lineRule="auto"/>
              <w:rPr>
                <w:b/>
                <w:bCs/>
                <w:color w:val="000000" w:themeColor="text1"/>
              </w:rPr>
            </w:pPr>
          </w:p>
          <w:tbl>
            <w:tblPr>
              <w:tblStyle w:val="TableGrid"/>
              <w:tblW w:w="0" w:type="auto"/>
              <w:tblInd w:w="180" w:type="dxa"/>
              <w:tblLook w:val="04A0" w:firstRow="1" w:lastRow="0" w:firstColumn="1" w:lastColumn="0" w:noHBand="0" w:noVBand="1"/>
            </w:tblPr>
            <w:tblGrid>
              <w:gridCol w:w="4275"/>
              <w:gridCol w:w="4275"/>
            </w:tblGrid>
            <w:tr w:rsidR="2C4D4907" w:rsidTr="2C4D4907" w14:paraId="20D06079" w14:textId="77777777">
              <w:tc>
                <w:tcPr>
                  <w:tcW w:w="4275" w:type="dxa"/>
                </w:tcPr>
                <w:p w:rsidR="2C4D4907" w:rsidP="2C4D4907" w:rsidRDefault="2C4D4907" w14:paraId="745E617C" w14:textId="7796D5E8">
                  <w:pPr>
                    <w:jc w:val="center"/>
                    <w:rPr>
                      <w:rFonts w:eastAsia="Tahoma" w:cs="Tahoma"/>
                    </w:rPr>
                  </w:pPr>
                  <w:r w:rsidRPr="2C4D4907">
                    <w:rPr>
                      <w:rFonts w:eastAsia="Tahoma" w:cs="Tahoma"/>
                    </w:rPr>
                    <w:t>Cause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28A8ACD1" w14:textId="5979F840">
                  <w:pPr>
                    <w:jc w:val="center"/>
                    <w:rPr>
                      <w:rFonts w:eastAsia="Tahoma" w:cs="Tahoma"/>
                    </w:rPr>
                  </w:pPr>
                  <w:r w:rsidRPr="2C4D4907">
                    <w:rPr>
                      <w:rFonts w:eastAsia="Tahoma" w:cs="Tahoma"/>
                    </w:rPr>
                    <w:t>System</w:t>
                  </w:r>
                </w:p>
              </w:tc>
            </w:tr>
            <w:tr w:rsidR="2C4D4907" w:rsidTr="2C4D4907" w14:paraId="71BB5DFF" w14:textId="77777777">
              <w:tc>
                <w:tcPr>
                  <w:tcW w:w="4275" w:type="dxa"/>
                </w:tcPr>
                <w:p w:rsidR="2C4D4907" w:rsidP="2C4D4907" w:rsidRDefault="2C4D4907" w14:paraId="27270FC5" w14:textId="604018CA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C4D4907">
                    <w:rPr>
                      <w:rFonts w:eastAsia="Tahoma" w:cs="Tahoma"/>
                    </w:rPr>
                    <w:t>1.</w:t>
                  </w:r>
                  <w:r w:rsidRPr="2C4D4907">
                    <w:rPr>
                      <w:rFonts w:eastAsia="Tahoma" w:cs="Tahoma"/>
                      <w:color w:val="000000" w:themeColor="text1"/>
                    </w:rPr>
                    <w:t xml:space="preserve"> Supporter doesn’t input reason.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0FE3B5AE" w14:textId="04904B7E">
                  <w:pPr>
                    <w:rPr>
                      <w:rFonts w:eastAsia="Tahoma" w:cs="Tahoma"/>
                    </w:rPr>
                  </w:pPr>
                  <w:r w:rsidRPr="2C4D4907">
                    <w:rPr>
                      <w:rFonts w:eastAsia="Tahoma" w:cs="Tahoma"/>
                    </w:rPr>
                    <w:t>1. System will show message on screen: “Please input the reason”</w:t>
                  </w:r>
                </w:p>
              </w:tc>
            </w:tr>
            <w:tr w:rsidR="2C4D4907" w:rsidTr="2C4D4907" w14:paraId="7590CE19" w14:textId="77777777">
              <w:tc>
                <w:tcPr>
                  <w:tcW w:w="4275" w:type="dxa"/>
                </w:tcPr>
                <w:p w:rsidR="2C4D4907" w:rsidP="2C4D4907" w:rsidRDefault="2C4D4907" w14:paraId="4E7F093D" w14:textId="09548AC3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C4D4907">
                    <w:rPr>
                      <w:rFonts w:eastAsia="Tahoma" w:cs="Tahoma"/>
                      <w:color w:val="000000" w:themeColor="text1"/>
                    </w:rPr>
                    <w:t>2. Supporter doesn’t import the evidence link.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35DF5C22" w14:textId="50AD1E19">
                  <w:pPr>
                    <w:rPr>
                      <w:rFonts w:eastAsia="Times New Roman"/>
                    </w:rPr>
                  </w:pPr>
                  <w:r w:rsidRPr="2C4D4907">
                    <w:rPr>
                      <w:rFonts w:eastAsia="Tahoma" w:cs="Tahoma"/>
                    </w:rPr>
                    <w:t>2. System will show message on screen: “Please import the evidence link”</w:t>
                  </w:r>
                </w:p>
              </w:tc>
            </w:tr>
          </w:tbl>
          <w:p w:rsidRPr="001A1F29" w:rsidR="00202B15" w:rsidP="2C4D4907" w:rsidRDefault="00202B15" w14:paraId="778E0502" w14:textId="69D4AEC1">
            <w:pPr>
              <w:spacing w:line="259" w:lineRule="auto"/>
              <w:rPr>
                <w:b/>
                <w:bCs/>
                <w:color w:val="000000" w:themeColor="text1"/>
              </w:rPr>
            </w:pPr>
          </w:p>
          <w:p w:rsidRPr="001A1F29" w:rsidR="00202B15" w:rsidP="71D65FC7" w:rsidRDefault="00202B15" w14:paraId="488CC8B5" w14:textId="04D3925A">
            <w:pPr>
              <w:spacing w:line="259" w:lineRule="auto"/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Relationships: </w:t>
            </w:r>
          </w:p>
          <w:p w:rsidRPr="001A1F29" w:rsidR="00202B15" w:rsidP="71D65FC7" w:rsidRDefault="0B94571C" w14:paraId="74019B7D" w14:textId="556BE1E3">
            <w:pPr>
              <w:spacing w:line="259" w:lineRule="auto"/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N/A</w:t>
            </w:r>
          </w:p>
          <w:p w:rsidRPr="001A1F29" w:rsidR="00202B15" w:rsidP="71D65FC7" w:rsidRDefault="0B94571C" w14:paraId="059AF462" w14:textId="14CDD6F9">
            <w:pPr>
              <w:spacing w:line="259" w:lineRule="auto"/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Business Rules:</w:t>
            </w:r>
          </w:p>
          <w:p w:rsidRPr="001A1F29" w:rsidR="00202B15" w:rsidP="71D65FC7" w:rsidRDefault="041B0ED0" w14:paraId="1C7A5056" w14:textId="4F0AA884">
            <w:pPr>
              <w:pStyle w:val="ListParagraph"/>
              <w:spacing w:after="0" w:line="259" w:lineRule="auto"/>
              <w:rPr>
                <w:rFonts w:eastAsia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1. One Supporter can report only if the previous report has been solved.</w:t>
            </w:r>
          </w:p>
        </w:tc>
      </w:tr>
    </w:tbl>
    <w:p w:rsidRPr="001A1F29" w:rsidR="0B94571C" w:rsidP="004D7C4B" w:rsidRDefault="0B94571C" w14:paraId="519FE49F" w14:textId="0D3D7192">
      <w:pPr>
        <w:rPr>
          <w:rFonts w:eastAsia="Tahoma"/>
        </w:rPr>
      </w:pPr>
    </w:p>
    <w:p w:rsidRPr="001A1F29" w:rsidR="003A0570" w:rsidP="004D7C4B" w:rsidRDefault="003A0570" w14:paraId="0A2E6F08" w14:textId="77777777">
      <w:pPr>
        <w:rPr>
          <w:rFonts w:eastAsia="Tahoma"/>
        </w:rPr>
      </w:pPr>
    </w:p>
    <w:p w:rsidRPr="001A1F29" w:rsidR="003A0570" w:rsidP="004D7C4B" w:rsidRDefault="003A0570" w14:paraId="175ADE8B" w14:textId="77777777">
      <w:pPr>
        <w:rPr>
          <w:rFonts w:eastAsia="Tahoma"/>
        </w:rPr>
      </w:pPr>
    </w:p>
    <w:p w:rsidRPr="001A1F29" w:rsidR="003A0570" w:rsidP="004D7C4B" w:rsidRDefault="003A0570" w14:paraId="7DEDA388" w14:textId="77777777">
      <w:pPr>
        <w:rPr>
          <w:rFonts w:eastAsia="Tahoma"/>
        </w:rPr>
      </w:pPr>
    </w:p>
    <w:p w:rsidRPr="001A1F29" w:rsidR="003A0570" w:rsidP="004D7C4B" w:rsidRDefault="003A0570" w14:paraId="586B4C48" w14:textId="77777777">
      <w:pPr>
        <w:rPr>
          <w:rFonts w:eastAsia="Tahoma"/>
        </w:rPr>
      </w:pPr>
    </w:p>
    <w:p w:rsidRPr="001A1F29" w:rsidR="003A0570" w:rsidP="004D7C4B" w:rsidRDefault="003A0570" w14:paraId="4FC8639B" w14:textId="77777777">
      <w:pPr>
        <w:rPr>
          <w:rFonts w:eastAsia="Tahoma"/>
        </w:rPr>
      </w:pPr>
    </w:p>
    <w:p w:rsidRPr="001A1F29" w:rsidR="003A0570" w:rsidP="004D7C4B" w:rsidRDefault="003A0570" w14:paraId="44A0E1D4" w14:textId="77777777">
      <w:pPr>
        <w:rPr>
          <w:rFonts w:eastAsia="Tahoma"/>
        </w:rPr>
      </w:pPr>
    </w:p>
    <w:p w:rsidRPr="001A1F29" w:rsidR="00BC4F99" w:rsidP="000C2A26" w:rsidRDefault="00BC4F99" w14:paraId="0F99CAAE" w14:textId="77777777">
      <w:pPr>
        <w:ind w:left="0"/>
        <w:rPr>
          <w:rFonts w:eastAsia="Tahoma"/>
        </w:rPr>
      </w:pPr>
    </w:p>
    <w:p w:rsidRPr="001A1F29" w:rsidR="00202B15" w:rsidP="004D7C4B" w:rsidRDefault="5971CE1D" w14:paraId="1DAD5A85" w14:textId="401575C0">
      <w:pPr>
        <w:pStyle w:val="Heading2"/>
      </w:pPr>
      <w:r>
        <w:t xml:space="preserve">Use Case View Activities </w:t>
      </w:r>
    </w:p>
    <w:p w:rsidRPr="001A1F29" w:rsidR="00202B15" w:rsidP="004D7C4B" w:rsidRDefault="00202B15" w14:paraId="1E766601" w14:textId="648BD224">
      <w:pPr>
        <w:rPr>
          <w:rFonts w:eastAsia="Tahoma"/>
        </w:rPr>
      </w:pPr>
      <w:r>
        <w:drawing>
          <wp:inline wp14:editId="57690364" wp14:anchorId="28BA1D65">
            <wp:extent cx="5715000" cy="2647950"/>
            <wp:effectExtent l="0" t="0" r="0" b="0"/>
            <wp:docPr id="72325876" name="Picture 7232587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2325876"/>
                    <pic:cNvPicPr/>
                  </pic:nvPicPr>
                  <pic:blipFill>
                    <a:blip r:embed="Rc12646fe23f24bf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A1F29" w:rsidR="00202B15" w:rsidP="004D7C4B" w:rsidRDefault="00202B15" w14:paraId="3F33E4FE" w14:textId="77777777">
      <w:pPr>
        <w:rPr>
          <w:rFonts w:eastAsia="Tahoma"/>
        </w:rPr>
      </w:pP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98"/>
        <w:gridCol w:w="2449"/>
        <w:gridCol w:w="1158"/>
        <w:gridCol w:w="756"/>
        <w:gridCol w:w="2129"/>
      </w:tblGrid>
      <w:tr w:rsidRPr="001A1F29" w:rsidR="00202B15" w:rsidTr="2C4D4907" w14:paraId="4C31D318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</w:tcPr>
          <w:p w:rsidRPr="001A1F29" w:rsidR="00202B15" w:rsidP="004D7C4B" w:rsidRDefault="00202B15" w14:paraId="267BBA7F" w14:textId="64D18CCD">
            <w:pPr>
              <w:rPr>
                <w:rFonts w:eastAsia="Tahoma" w:cs="Tahoma"/>
                <w:b/>
              </w:rPr>
            </w:pPr>
          </w:p>
          <w:p w:rsidRPr="001A1F29" w:rsidR="00202B15" w:rsidP="004D7C4B" w:rsidRDefault="4278A9AF" w14:paraId="44E4B9B1" w14:textId="0B2AC491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 CASE-35 SPECIFICATION</w:t>
            </w:r>
          </w:p>
          <w:p w:rsidRPr="001A1F29" w:rsidR="00202B15" w:rsidP="004D7C4B" w:rsidRDefault="00202B15" w14:paraId="15B497D7" w14:textId="77777777">
            <w:pPr>
              <w:rPr>
                <w:rFonts w:eastAsia="Tahoma"/>
              </w:rPr>
            </w:pPr>
          </w:p>
        </w:tc>
      </w:tr>
      <w:tr w:rsidRPr="001A1F29" w:rsidR="00202B15" w:rsidTr="2C4D4907" w14:paraId="7E41DE51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2E7C1E34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004D7C4B" w:rsidRDefault="4278A9AF" w14:paraId="6A9F8C9A" w14:textId="63317EFD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UC035</w:t>
            </w:r>
          </w:p>
        </w:tc>
        <w:tc>
          <w:tcPr>
            <w:tcW w:w="1059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05E1D660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004D7C4B" w:rsidRDefault="00202B15" w14:paraId="43E9DFF7" w14:textId="1E4CDDF5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202B15" w:rsidTr="2C4D4907" w14:paraId="524D485E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3FFAD697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4278A9AF" w:rsidRDefault="4278A9AF" w14:paraId="150740CA" w14:textId="4048779A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View Activities</w:t>
            </w:r>
          </w:p>
        </w:tc>
      </w:tr>
      <w:tr w:rsidRPr="001A1F29" w:rsidR="00202B15" w:rsidTr="2C4D4907" w14:paraId="1E2411DF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79DE26D2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004D7C4B" w:rsidRDefault="00202B15" w14:paraId="5A843CF9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Nguyen Quoc Vinh</w:t>
            </w:r>
          </w:p>
        </w:tc>
      </w:tr>
      <w:tr w:rsidRPr="001A1F29" w:rsidR="00202B15" w:rsidTr="2C4D4907" w14:paraId="742EF6EE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68CE63B0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Date</w:t>
            </w:r>
          </w:p>
        </w:tc>
        <w:tc>
          <w:tcPr>
            <w:tcW w:w="13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004D7C4B" w:rsidRDefault="005A1EAB" w14:paraId="50D3424F" w14:textId="4DF46766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24</w:t>
            </w:r>
            <w:r w:rsidRPr="001A1F29" w:rsidR="4278A9AF">
              <w:rPr>
                <w:rFonts w:eastAsia="Tahoma"/>
              </w:rPr>
              <w:t>/02</w:t>
            </w:r>
            <w:r w:rsidRPr="001A1F29" w:rsidR="00202B15">
              <w:rPr>
                <w:rFonts w:eastAsia="Tahoma"/>
              </w:rPr>
              <w:t>/2021</w:t>
            </w:r>
          </w:p>
        </w:tc>
        <w:tc>
          <w:tcPr>
            <w:tcW w:w="6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53A3B5B4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004D7C4B" w:rsidRDefault="2A304077" w14:paraId="4A7E8E89" w14:textId="0696F4BB">
            <w:pPr>
              <w:rPr>
                <w:rFonts w:eastAsia="Tahoma"/>
              </w:rPr>
            </w:pPr>
            <w:r w:rsidRPr="71D65FC7">
              <w:rPr>
                <w:rFonts w:eastAsia="Tahoma"/>
              </w:rPr>
              <w:t>Low</w:t>
            </w:r>
          </w:p>
        </w:tc>
      </w:tr>
      <w:tr w:rsidRPr="001A1F29" w:rsidR="00202B15" w:rsidTr="2C4D4907" w14:paraId="1778AB0E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hideMark/>
          </w:tcPr>
          <w:p w:rsidRPr="001A1F29" w:rsidR="00202B15" w:rsidP="004D7C4B" w:rsidRDefault="6734950C" w14:paraId="48C40E82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Actor:</w:t>
            </w:r>
          </w:p>
          <w:p w:rsidRPr="001A1F29" w:rsidR="00202B15" w:rsidP="004D7C4B" w:rsidRDefault="6734950C" w14:paraId="246D696B" w14:textId="6F56AB64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Supporter</w:t>
            </w:r>
          </w:p>
          <w:p w:rsidRPr="001A1F29" w:rsidR="00202B15" w:rsidP="004D7C4B" w:rsidRDefault="6734950C" w14:paraId="1471FFB2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Summary:</w:t>
            </w:r>
          </w:p>
          <w:p w:rsidRPr="001A1F29" w:rsidR="00202B15" w:rsidP="6734950C" w:rsidRDefault="0B94571C" w14:paraId="72F8C72F" w14:textId="20292586">
            <w:pPr>
              <w:spacing w:line="259" w:lineRule="auto"/>
              <w:rPr>
                <w:rFonts w:eastAsia="Tahoma"/>
              </w:rPr>
            </w:pPr>
            <w:r w:rsidRPr="71D65FC7">
              <w:rPr>
                <w:rFonts w:eastAsia="Tahoma"/>
              </w:rPr>
              <w:t xml:space="preserve">        Supporter can view the activities of team</w:t>
            </w:r>
          </w:p>
          <w:p w:rsidRPr="001A1F29" w:rsidR="00202B15" w:rsidP="004D7C4B" w:rsidRDefault="6734950C" w14:paraId="4A69B679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Goal:</w:t>
            </w:r>
          </w:p>
          <w:p w:rsidRPr="001A1F29" w:rsidR="6734950C" w:rsidP="6734950C" w:rsidRDefault="6734950C" w14:paraId="7F5D17CB" w14:textId="3F8BEF8E">
            <w:pPr>
              <w:spacing w:line="259" w:lineRule="auto"/>
              <w:rPr>
                <w:rFonts w:eastAsia="Tahoma"/>
              </w:rPr>
            </w:pPr>
            <w:r w:rsidRPr="71D65FC7">
              <w:rPr>
                <w:rFonts w:eastAsia="Tahoma"/>
              </w:rPr>
              <w:t xml:space="preserve">        To view the </w:t>
            </w:r>
            <w:r w:rsidRPr="71D65FC7" w:rsidR="1168F598">
              <w:rPr>
                <w:rFonts w:eastAsia="Tahoma"/>
              </w:rPr>
              <w:t>activities</w:t>
            </w:r>
            <w:r w:rsidRPr="71D65FC7">
              <w:rPr>
                <w:rFonts w:eastAsia="Tahoma"/>
              </w:rPr>
              <w:t xml:space="preserve"> of team</w:t>
            </w:r>
          </w:p>
          <w:p w:rsidRPr="001A1F29" w:rsidR="00202B15" w:rsidP="004D7C4B" w:rsidRDefault="6734950C" w14:paraId="4F128F8B" w14:textId="77777777">
            <w:pPr>
              <w:rPr>
                <w:rFonts w:eastAsia="Tahoma" w:cs="Tahoma"/>
                <w:b/>
                <w:u w:val="single"/>
              </w:rPr>
            </w:pPr>
            <w:r w:rsidRPr="001A1F29">
              <w:rPr>
                <w:rFonts w:eastAsia="Tahoma" w:cs="Tahoma"/>
                <w:b/>
                <w:u w:val="single"/>
              </w:rPr>
              <w:t>Triggers</w:t>
            </w:r>
          </w:p>
          <w:p w:rsidRPr="001A1F29" w:rsidR="00202B15" w:rsidP="004D7C4B" w:rsidRDefault="0B94571C" w14:paraId="16199D4B" w14:textId="2E3109E9">
            <w:pPr>
              <w:rPr>
                <w:rFonts w:eastAsia="Tahoma"/>
              </w:rPr>
            </w:pPr>
            <w:r w:rsidRPr="71D65FC7">
              <w:rPr>
                <w:rFonts w:eastAsia="Tahoma"/>
              </w:rPr>
              <w:t xml:space="preserve">        Supporter </w:t>
            </w:r>
            <w:r w:rsidRPr="71D65FC7" w:rsidR="084DF96E">
              <w:rPr>
                <w:rFonts w:eastAsia="Tahoma"/>
              </w:rPr>
              <w:t>clicks</w:t>
            </w:r>
            <w:r w:rsidRPr="71D65FC7" w:rsidR="1168F598">
              <w:rPr>
                <w:rFonts w:eastAsia="Tahoma"/>
              </w:rPr>
              <w:t xml:space="preserve"> “</w:t>
            </w:r>
            <w:r w:rsidRPr="71D65FC7">
              <w:rPr>
                <w:rFonts w:eastAsia="Tahoma"/>
              </w:rPr>
              <w:t>view activities</w:t>
            </w:r>
            <w:r w:rsidRPr="71D65FC7" w:rsidR="1168F598">
              <w:rPr>
                <w:rFonts w:eastAsia="Tahoma"/>
              </w:rPr>
              <w:t>” button</w:t>
            </w:r>
          </w:p>
          <w:p w:rsidRPr="001A1F29" w:rsidR="00202B15" w:rsidP="004D7C4B" w:rsidRDefault="6734950C" w14:paraId="6FB3F8E5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Preconditions:</w:t>
            </w:r>
          </w:p>
          <w:p w:rsidRPr="001A1F29" w:rsidR="00202B15" w:rsidP="004D7C4B" w:rsidRDefault="6734950C" w14:paraId="6660614D" w14:textId="30D0F6B5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PRE-1. User’s identity has been authenticated</w:t>
            </w:r>
          </w:p>
          <w:p w:rsidR="00F44692" w:rsidP="71D65FC7" w:rsidRDefault="6734950C" w14:paraId="29A5FA24" w14:textId="42AC5584">
            <w:pPr>
              <w:spacing w:line="259" w:lineRule="auto"/>
              <w:rPr>
                <w:rFonts w:eastAsia="Tahoma"/>
              </w:rPr>
            </w:pPr>
            <w:r w:rsidRPr="71D65FC7">
              <w:rPr>
                <w:rFonts w:eastAsia="Tahoma"/>
              </w:rPr>
              <w:t xml:space="preserve">        PRE-2. User is authorized to Supporter role</w:t>
            </w:r>
          </w:p>
          <w:p w:rsidRPr="001A1F29" w:rsidR="00202B15" w:rsidP="71D65FC7" w:rsidRDefault="6734950C" w14:paraId="7B0011DA" w14:textId="5BFAE777">
            <w:pPr>
              <w:spacing w:line="259" w:lineRule="auto"/>
              <w:ind w:left="0"/>
              <w:rPr>
                <w:rFonts w:eastAsia="Tahoma" w:cs="Tahoma"/>
                <w:b/>
              </w:rPr>
            </w:pPr>
            <w:r w:rsidRPr="71D65FC7">
              <w:rPr>
                <w:rFonts w:eastAsia="Tahoma" w:cs="Tahoma"/>
                <w:b/>
              </w:rPr>
              <w:t xml:space="preserve">   </w:t>
            </w:r>
            <w:r w:rsidRPr="71D65FC7" w:rsidR="00202B15">
              <w:rPr>
                <w:rFonts w:eastAsia="Tahoma" w:cs="Tahoma"/>
                <w:b/>
              </w:rPr>
              <w:t>Post Conditions:</w:t>
            </w:r>
          </w:p>
          <w:p w:rsidRPr="001A1F29" w:rsidR="00202B15" w:rsidP="004D7C4B" w:rsidRDefault="6734950C" w14:paraId="0E037196" w14:textId="6C4FCF25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POST-1. Display the list of activities </w:t>
            </w:r>
          </w:p>
          <w:p w:rsidRPr="001A1F29" w:rsidR="00202B15" w:rsidP="004D7C4B" w:rsidRDefault="00202B15" w14:paraId="352930DB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Main Success Scenario:</w:t>
            </w:r>
          </w:p>
          <w:p w:rsidRPr="001A1F29" w:rsidR="00202B15" w:rsidP="004D7C4B" w:rsidRDefault="00202B15" w14:paraId="0843FF3A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</w:t>
            </w:r>
          </w:p>
          <w:tbl>
            <w:tblPr>
              <w:tblStyle w:val="TableGrid"/>
              <w:tblW w:w="0" w:type="auto"/>
              <w:tblInd w:w="180" w:type="dxa"/>
              <w:tblLook w:val="04A0" w:firstRow="1" w:lastRow="0" w:firstColumn="1" w:lastColumn="0" w:noHBand="0" w:noVBand="1"/>
            </w:tblPr>
            <w:tblGrid>
              <w:gridCol w:w="4286"/>
              <w:gridCol w:w="4284"/>
            </w:tblGrid>
            <w:tr w:rsidRPr="001A1F29" w:rsidR="00202B15" w:rsidTr="0B94571C" w14:paraId="39E5A85A" w14:textId="77777777">
              <w:tc>
                <w:tcPr>
                  <w:tcW w:w="4465" w:type="dxa"/>
                </w:tcPr>
                <w:p w:rsidRPr="001A1F29" w:rsidR="00202B15" w:rsidP="71D65FC7" w:rsidRDefault="0B94571C" w14:paraId="33A31A5B" w14:textId="3D93B1E8">
                  <w:pPr>
                    <w:ind w:left="0"/>
                    <w:jc w:val="center"/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Supporter</w:t>
                  </w:r>
                </w:p>
              </w:tc>
              <w:tc>
                <w:tcPr>
                  <w:tcW w:w="4465" w:type="dxa"/>
                </w:tcPr>
                <w:p w:rsidRPr="001A1F29" w:rsidR="00202B15" w:rsidP="71D65FC7" w:rsidRDefault="0B94571C" w14:paraId="1336D713" w14:textId="77777777">
                  <w:pPr>
                    <w:ind w:left="0"/>
                    <w:jc w:val="center"/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System</w:t>
                  </w:r>
                </w:p>
              </w:tc>
            </w:tr>
            <w:tr w:rsidRPr="001A1F29" w:rsidR="00202B15" w:rsidTr="0B94571C" w14:paraId="0E405B22" w14:textId="77777777">
              <w:tc>
                <w:tcPr>
                  <w:tcW w:w="4465" w:type="dxa"/>
                </w:tcPr>
                <w:p w:rsidRPr="001A1F29" w:rsidR="00202B15" w:rsidP="004D7C4B" w:rsidRDefault="2A304077" w14:paraId="3A78643B" w14:textId="10588E99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 xml:space="preserve">1. Supporter clicks </w:t>
                  </w:r>
                  <w:r w:rsidRPr="71D65FC7" w:rsidR="26161894">
                    <w:rPr>
                      <w:rFonts w:eastAsia="Tahoma"/>
                    </w:rPr>
                    <w:t>“view activities” button</w:t>
                  </w:r>
                </w:p>
              </w:tc>
              <w:tc>
                <w:tcPr>
                  <w:tcW w:w="4465" w:type="dxa"/>
                </w:tcPr>
                <w:p w:rsidRPr="001A1F29" w:rsidR="00202B15" w:rsidP="004D7C4B" w:rsidRDefault="06371921" w14:paraId="0B87FDF5" w14:textId="0B3399D2">
                  <w:pPr>
                    <w:rPr>
                      <w:rFonts w:eastAsia="Times New Roman"/>
                    </w:rPr>
                  </w:pPr>
                  <w:r w:rsidRPr="40C933E4">
                    <w:rPr>
                      <w:rFonts w:eastAsia="Times New Roman"/>
                    </w:rPr>
                    <w:t xml:space="preserve">1. </w:t>
                  </w:r>
                  <w:r w:rsidRPr="71D65FC7">
                    <w:rPr>
                      <w:rFonts w:eastAsia="Tahoma"/>
                    </w:rPr>
                    <w:t xml:space="preserve">System checks whether there is existed </w:t>
                  </w:r>
                  <w:r w:rsidRPr="71D65FC7" w:rsidR="651BCA59">
                    <w:rPr>
                      <w:rFonts w:eastAsia="Tahoma"/>
                    </w:rPr>
                    <w:t>an activity</w:t>
                  </w:r>
                  <w:r w:rsidRPr="71D65FC7">
                    <w:rPr>
                      <w:rFonts w:eastAsia="Tahoma"/>
                    </w:rPr>
                    <w:t>:</w:t>
                  </w:r>
                  <w:r w:rsidR="00202B15">
                    <w:br/>
                  </w:r>
                  <w:r w:rsidRPr="71D65FC7">
                    <w:rPr>
                      <w:rFonts w:eastAsia="Tahoma"/>
                    </w:rPr>
                    <w:t xml:space="preserve">- If existed, system shows the list of </w:t>
                  </w:r>
                  <w:r w:rsidRPr="71D65FC7" w:rsidR="651BCA59">
                    <w:rPr>
                      <w:rFonts w:eastAsia="Tahoma"/>
                    </w:rPr>
                    <w:t xml:space="preserve">activities </w:t>
                  </w:r>
                </w:p>
                <w:p w:rsidRPr="001A1F29" w:rsidR="00202B15" w:rsidP="004D7C4B" w:rsidRDefault="06371921" w14:paraId="37A9F59D" w14:textId="0B3399D2">
                  <w:pPr>
                    <w:rPr>
                      <w:rFonts w:eastAsia="Times New Roman"/>
                    </w:rPr>
                  </w:pPr>
                  <w:r w:rsidRPr="71D65FC7">
                    <w:rPr>
                      <w:rFonts w:eastAsia="Tahoma"/>
                    </w:rPr>
                    <w:t xml:space="preserve">- If not existed, system show “There aren’t any </w:t>
                  </w:r>
                  <w:r w:rsidRPr="71D65FC7" w:rsidR="651BCA59">
                    <w:rPr>
                      <w:rFonts w:eastAsia="Tahoma"/>
                    </w:rPr>
                    <w:t>activities</w:t>
                  </w:r>
                  <w:r w:rsidRPr="71D65FC7">
                    <w:rPr>
                      <w:rFonts w:eastAsia="Tahoma"/>
                    </w:rPr>
                    <w:t>” message.</w:t>
                  </w:r>
                </w:p>
              </w:tc>
            </w:tr>
          </w:tbl>
          <w:p w:rsidRPr="001A1F29" w:rsidR="00202B15" w:rsidP="71D65FC7" w:rsidRDefault="00202B15" w14:paraId="3E300A98" w14:textId="0BEAED86">
            <w:pPr>
              <w:ind w:left="0"/>
              <w:rPr>
                <w:rFonts w:eastAsia="Tahoma"/>
              </w:rPr>
            </w:pPr>
          </w:p>
          <w:p w:rsidRPr="001A1F29" w:rsidR="00202B15" w:rsidP="004D7C4B" w:rsidRDefault="6734950C" w14:paraId="54135125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Alternative Scenario: </w:t>
            </w:r>
          </w:p>
          <w:p w:rsidRPr="001A1F29" w:rsidR="00202B15" w:rsidP="004D7C4B" w:rsidRDefault="0B94571C" w14:paraId="041CCFD0" w14:textId="2DEDE086">
            <w:pPr>
              <w:rPr>
                <w:rFonts w:eastAsia="Tahoma" w:cs="Tahoma"/>
                <w:i/>
              </w:rPr>
            </w:pPr>
            <w:r w:rsidRPr="001A1F29">
              <w:rPr>
                <w:rFonts w:eastAsia="Tahoma"/>
              </w:rPr>
              <w:t xml:space="preserve">       </w:t>
            </w:r>
            <w:r w:rsidRPr="001A1F29">
              <w:rPr>
                <w:rFonts w:eastAsia="Tahoma" w:cs="Tahoma"/>
                <w:i/>
              </w:rPr>
              <w:t xml:space="preserve"> N/A</w:t>
            </w:r>
          </w:p>
          <w:p w:rsidRPr="001A1F29" w:rsidR="00202B15" w:rsidP="2C4D4907" w:rsidRDefault="2C4D4907" w14:paraId="605D0A18" w14:textId="77777777">
            <w:pPr>
              <w:rPr>
                <w:rFonts w:eastAsia="Tahoma" w:cs="Tahoma"/>
                <w:b/>
                <w:bCs/>
              </w:rPr>
            </w:pPr>
            <w:r w:rsidRPr="2C4D4907">
              <w:rPr>
                <w:rFonts w:eastAsia="Tahoma" w:cs="Tahoma"/>
                <w:b/>
                <w:bCs/>
              </w:rPr>
              <w:t>Exceptions:</w:t>
            </w:r>
          </w:p>
          <w:p w:rsidR="2C4D4907" w:rsidP="2C4D4907" w:rsidRDefault="2C4D4907" w14:paraId="0B8EF6BD" w14:textId="46C5BB5D">
            <w:pPr>
              <w:rPr>
                <w:b/>
                <w:bCs/>
              </w:rPr>
            </w:pPr>
          </w:p>
          <w:tbl>
            <w:tblPr>
              <w:tblStyle w:val="TableGrid"/>
              <w:tblW w:w="0" w:type="auto"/>
              <w:tblInd w:w="180" w:type="dxa"/>
              <w:tblLook w:val="04A0" w:firstRow="1" w:lastRow="0" w:firstColumn="1" w:lastColumn="0" w:noHBand="0" w:noVBand="1"/>
            </w:tblPr>
            <w:tblGrid>
              <w:gridCol w:w="4275"/>
              <w:gridCol w:w="4275"/>
            </w:tblGrid>
            <w:tr w:rsidR="2C4D4907" w:rsidTr="2C4D4907" w14:paraId="0CD7CD8C" w14:textId="77777777">
              <w:tc>
                <w:tcPr>
                  <w:tcW w:w="4275" w:type="dxa"/>
                </w:tcPr>
                <w:p w:rsidR="2C4D4907" w:rsidP="2C4D4907" w:rsidRDefault="2C4D4907" w14:paraId="5CDE1EFF" w14:textId="7796D5E8">
                  <w:pPr>
                    <w:jc w:val="center"/>
                    <w:rPr>
                      <w:rFonts w:eastAsia="Tahoma" w:cs="Tahoma"/>
                    </w:rPr>
                  </w:pPr>
                  <w:r w:rsidRPr="2C4D4907">
                    <w:rPr>
                      <w:rFonts w:eastAsia="Tahoma" w:cs="Tahoma"/>
                    </w:rPr>
                    <w:t>Cause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77803DD5" w14:textId="5979F840">
                  <w:pPr>
                    <w:jc w:val="center"/>
                    <w:rPr>
                      <w:rFonts w:eastAsia="Tahoma" w:cs="Tahoma"/>
                    </w:rPr>
                  </w:pPr>
                  <w:r w:rsidRPr="2C4D4907">
                    <w:rPr>
                      <w:rFonts w:eastAsia="Tahoma" w:cs="Tahoma"/>
                    </w:rPr>
                    <w:t>System</w:t>
                  </w:r>
                </w:p>
              </w:tc>
            </w:tr>
            <w:tr w:rsidR="2C4D4907" w:rsidTr="2C4D4907" w14:paraId="75CC3960" w14:textId="77777777">
              <w:tc>
                <w:tcPr>
                  <w:tcW w:w="4275" w:type="dxa"/>
                </w:tcPr>
                <w:p w:rsidR="2C4D4907" w:rsidP="2C4D4907" w:rsidRDefault="2C4D4907" w14:paraId="00A3C0FD" w14:textId="09DD1962">
                  <w:pPr>
                    <w:rPr>
                      <w:rFonts w:eastAsia="Times New Roman"/>
                    </w:rPr>
                  </w:pPr>
                  <w:r w:rsidRPr="2C4D4907">
                    <w:rPr>
                      <w:rFonts w:eastAsia="Tahoma" w:cs="Tahoma"/>
                    </w:rPr>
                    <w:t xml:space="preserve">1. </w:t>
                  </w:r>
                  <w:r w:rsidRPr="2C4D4907">
                    <w:rPr>
                      <w:rFonts w:eastAsia="Tahoma"/>
                    </w:rPr>
                    <w:t>There aren’t any activities in Supporter’s team.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0B9E0FD4" w14:textId="47E3D118">
                  <w:pPr>
                    <w:rPr>
                      <w:rFonts w:eastAsia="Tahoma" w:cs="Tahoma"/>
                    </w:rPr>
                  </w:pPr>
                  <w:r w:rsidRPr="2C4D4907">
                    <w:rPr>
                      <w:rFonts w:eastAsia="Tahoma" w:cs="Tahoma"/>
                    </w:rPr>
                    <w:t>1. System will show message on screen: “your team must have at least one activity”</w:t>
                  </w:r>
                </w:p>
              </w:tc>
            </w:tr>
          </w:tbl>
          <w:p w:rsidR="2C4D4907" w:rsidP="2C4D4907" w:rsidRDefault="2C4D4907" w14:paraId="4FD7D931" w14:textId="5F0E0E81">
            <w:pPr>
              <w:rPr>
                <w:b/>
                <w:bCs/>
              </w:rPr>
            </w:pPr>
          </w:p>
          <w:p w:rsidRPr="001A1F29" w:rsidR="00202B15" w:rsidP="2C4D4907" w:rsidRDefault="2C4D4907" w14:paraId="33874051" w14:textId="1A31EEBF">
            <w:pPr>
              <w:spacing w:line="259" w:lineRule="auto"/>
              <w:rPr>
                <w:rFonts w:eastAsia="Tahoma" w:cs="Tahoma"/>
                <w:b/>
                <w:bCs/>
              </w:rPr>
            </w:pPr>
            <w:r w:rsidRPr="2C4D4907">
              <w:rPr>
                <w:rFonts w:eastAsia="Tahoma" w:cs="Tahoma"/>
                <w:b/>
                <w:bCs/>
              </w:rPr>
              <w:t xml:space="preserve">Relationships: </w:t>
            </w:r>
          </w:p>
          <w:p w:rsidRPr="001A1F29" w:rsidR="00202B15" w:rsidP="004D7C4B" w:rsidRDefault="0B94571C" w14:paraId="66BB3060" w14:textId="62EC724C">
            <w:pPr>
              <w:rPr>
                <w:rFonts w:eastAsia="Tahoma" w:cs="Tahoma"/>
                <w:i/>
              </w:rPr>
            </w:pPr>
            <w:r w:rsidRPr="001A1F29">
              <w:rPr>
                <w:rFonts w:eastAsia="Tahoma"/>
              </w:rPr>
              <w:t xml:space="preserve">        Be extended with View Activity’s Detail</w:t>
            </w:r>
          </w:p>
          <w:p w:rsidRPr="001A1F29" w:rsidR="00202B15" w:rsidP="004D7C4B" w:rsidRDefault="0B94571C" w14:paraId="363BC19F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Business Rules:</w:t>
            </w:r>
          </w:p>
          <w:p w:rsidRPr="001A1F29" w:rsidR="00202B15" w:rsidP="0B94571C" w:rsidRDefault="0B94571C" w14:paraId="2D7FB612" w14:textId="52ECF81C">
            <w:pPr>
              <w:spacing w:line="259" w:lineRule="auto"/>
              <w:ind w:left="612"/>
              <w:rPr>
                <w:rFonts w:eastAsia="Tahoma" w:cs="Tahoma"/>
                <w:i/>
              </w:rPr>
            </w:pPr>
            <w:r w:rsidRPr="001A1F29">
              <w:rPr>
                <w:rFonts w:eastAsia="Tahoma" w:cs="Tahoma"/>
                <w:i/>
              </w:rPr>
              <w:t xml:space="preserve"> N/A</w:t>
            </w:r>
          </w:p>
        </w:tc>
      </w:tr>
      <w:tr w:rsidR="084DF96E" w:rsidTr="2C4D4907" w14:paraId="509AD614" w14:textId="77777777">
        <w:tc>
          <w:tcPr>
            <w:tcW w:w="8990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hideMark/>
          </w:tcPr>
          <w:p w:rsidR="084DF96E" w:rsidP="004D7C4B" w:rsidRDefault="084DF96E" w14:paraId="02342157" w14:textId="71766A47">
            <w:pPr>
              <w:rPr>
                <w:b/>
              </w:rPr>
            </w:pPr>
          </w:p>
        </w:tc>
      </w:tr>
    </w:tbl>
    <w:p w:rsidRPr="001A1F29" w:rsidR="0B94571C" w:rsidP="004D7C4B" w:rsidRDefault="0B94571C" w14:paraId="25B92C2D" w14:textId="29295893">
      <w:pPr>
        <w:rPr>
          <w:rFonts w:eastAsia="Tahoma"/>
        </w:rPr>
      </w:pPr>
    </w:p>
    <w:p w:rsidRPr="001A1F29" w:rsidR="00202B15" w:rsidP="004D7C4B" w:rsidRDefault="00202B15" w14:paraId="0B46FBC0" w14:textId="77777777">
      <w:pPr>
        <w:rPr>
          <w:rFonts w:eastAsia="Tahoma"/>
        </w:rPr>
      </w:pPr>
    </w:p>
    <w:p w:rsidRPr="001A1F29" w:rsidR="00202B15" w:rsidP="00BC4F99" w:rsidRDefault="00202B15" w14:paraId="3D34A90D" w14:textId="77777777">
      <w:pPr>
        <w:ind w:left="0"/>
        <w:rPr>
          <w:rFonts w:eastAsia="Tahoma"/>
        </w:rPr>
      </w:pPr>
    </w:p>
    <w:p w:rsidRPr="001A1F29" w:rsidR="00202B15" w:rsidP="004D7C4B" w:rsidRDefault="5971CE1D" w14:paraId="28462952" w14:textId="12532457">
      <w:pPr>
        <w:pStyle w:val="Heading2"/>
      </w:pPr>
      <w:r>
        <w:t xml:space="preserve">Use Case View Activity’s Detail </w:t>
      </w:r>
    </w:p>
    <w:p w:rsidRPr="001A1F29" w:rsidR="00202B15" w:rsidP="004D7C4B" w:rsidRDefault="00202B15" w14:paraId="2FB746F7" w14:textId="2FB087F6">
      <w:pPr>
        <w:rPr>
          <w:rFonts w:eastAsia="Tahoma"/>
        </w:rPr>
      </w:pPr>
      <w:r>
        <w:drawing>
          <wp:inline wp14:editId="0A7FB24B" wp14:anchorId="164DE969">
            <wp:extent cx="5715000" cy="2505075"/>
            <wp:effectExtent l="0" t="0" r="0" b="0"/>
            <wp:docPr id="518431778" name="Picture 51843177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18431778"/>
                    <pic:cNvPicPr/>
                  </pic:nvPicPr>
                  <pic:blipFill>
                    <a:blip r:embed="Reab82bb198ec430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A1F29" w:rsidR="0B94571C" w:rsidP="004D7C4B" w:rsidRDefault="0B94571C" w14:paraId="4400D8C7" w14:textId="3DB90A65">
      <w:pPr>
        <w:rPr>
          <w:rFonts w:eastAsia="Tahoma"/>
        </w:rPr>
      </w:pP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2490"/>
        <w:gridCol w:w="2445"/>
        <w:gridCol w:w="1155"/>
        <w:gridCol w:w="750"/>
        <w:gridCol w:w="2115"/>
      </w:tblGrid>
      <w:tr w:rsidR="32A3BC13" w:rsidTr="2C4D4907" w14:paraId="413CD945" w14:textId="77777777">
        <w:tc>
          <w:tcPr>
            <w:tcW w:w="8955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32A3BC13" w:rsidP="004D7C4B" w:rsidRDefault="32A3BC13" w14:paraId="4E313421" w14:textId="7498D46E">
            <w:pPr>
              <w:rPr>
                <w:rFonts w:eastAsia="Tahoma" w:cs="Tahoma"/>
                <w:color w:val="000000" w:themeColor="text1"/>
              </w:rPr>
            </w:pPr>
          </w:p>
          <w:p w:rsidR="32A3BC13" w:rsidP="004D7C4B" w:rsidRDefault="32A3BC13" w14:paraId="085DCE11" w14:textId="74414D2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 CASE-36 SPECIFICATION</w:t>
            </w:r>
          </w:p>
          <w:p w:rsidR="32A3BC13" w:rsidP="004D7C4B" w:rsidRDefault="32A3BC13" w14:paraId="16EF1EFA" w14:textId="07F072CC">
            <w:pPr>
              <w:rPr>
                <w:rFonts w:eastAsia="Tahoma" w:cs="Tahoma"/>
                <w:color w:val="000000" w:themeColor="text1"/>
              </w:rPr>
            </w:pPr>
          </w:p>
        </w:tc>
      </w:tr>
      <w:tr w:rsidR="32A3BC13" w:rsidTr="2C4D4907" w14:paraId="7F1083B3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32A3BC13" w:rsidP="004D7C4B" w:rsidRDefault="32A3BC13" w14:paraId="64061DC8" w14:textId="3AF79E23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No.</w:t>
            </w:r>
          </w:p>
        </w:tc>
        <w:tc>
          <w:tcPr>
            <w:tcW w:w="2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32A3BC13" w:rsidP="004D7C4B" w:rsidRDefault="32A3BC13" w14:paraId="1968F568" w14:textId="41453593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UC036</w:t>
            </w:r>
          </w:p>
        </w:tc>
        <w:tc>
          <w:tcPr>
            <w:tcW w:w="190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32A3BC13" w:rsidP="004D7C4B" w:rsidRDefault="32A3BC13" w14:paraId="5F5FCECE" w14:textId="09E0ECCD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Version</w:t>
            </w:r>
          </w:p>
        </w:tc>
        <w:tc>
          <w:tcPr>
            <w:tcW w:w="211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32A3BC13" w:rsidP="004D7C4B" w:rsidRDefault="32A3BC13" w14:paraId="07742B13" w14:textId="27BCAD32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1.0</w:t>
            </w:r>
          </w:p>
        </w:tc>
      </w:tr>
      <w:tr w:rsidR="32A3BC13" w:rsidTr="2C4D4907" w14:paraId="3B37E30A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32A3BC13" w:rsidP="004D7C4B" w:rsidRDefault="32A3BC13" w14:paraId="02E9780B" w14:textId="4AA0827A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Name</w:t>
            </w:r>
          </w:p>
        </w:tc>
        <w:tc>
          <w:tcPr>
            <w:tcW w:w="6465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32A3BC13" w:rsidP="004D7C4B" w:rsidRDefault="32A3BC13" w14:paraId="3909C2CB" w14:textId="3C93B4A7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View Activity’s Detail</w:t>
            </w:r>
          </w:p>
        </w:tc>
      </w:tr>
      <w:tr w:rsidR="32A3BC13" w:rsidTr="2C4D4907" w14:paraId="6322734E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32A3BC13" w:rsidP="004D7C4B" w:rsidRDefault="32A3BC13" w14:paraId="1C2C7B66" w14:textId="61D4729D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Author </w:t>
            </w:r>
          </w:p>
        </w:tc>
        <w:tc>
          <w:tcPr>
            <w:tcW w:w="6465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32A3BC13" w:rsidP="004D7C4B" w:rsidRDefault="32A3BC13" w14:paraId="60CDA0CF" w14:textId="55EEAAC9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Nguyen Quoc Vinh</w:t>
            </w:r>
          </w:p>
        </w:tc>
      </w:tr>
      <w:tr w:rsidR="32A3BC13" w:rsidTr="2C4D4907" w14:paraId="0D9790AB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32A3BC13" w:rsidP="004D7C4B" w:rsidRDefault="32A3BC13" w14:paraId="67BADE2D" w14:textId="67838FB6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Date</w:t>
            </w:r>
          </w:p>
        </w:tc>
        <w:tc>
          <w:tcPr>
            <w:tcW w:w="2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32A3BC13" w:rsidP="004D7C4B" w:rsidRDefault="32A3BC13" w14:paraId="42BA4FEA" w14:textId="05304F7C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24/02/2021</w:t>
            </w:r>
          </w:p>
        </w:tc>
        <w:tc>
          <w:tcPr>
            <w:tcW w:w="115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32A3BC13" w:rsidP="004D7C4B" w:rsidRDefault="32A3BC13" w14:paraId="7BE321FD" w14:textId="5B67F5C6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Priority</w:t>
            </w:r>
          </w:p>
        </w:tc>
        <w:tc>
          <w:tcPr>
            <w:tcW w:w="286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32A3BC13" w:rsidP="71D65FC7" w:rsidRDefault="32A3BC13" w14:paraId="062BEDC9" w14:textId="08A5C4BD">
            <w:pPr>
              <w:spacing w:line="259" w:lineRule="auto"/>
              <w:rPr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Low</w:t>
            </w:r>
          </w:p>
        </w:tc>
      </w:tr>
      <w:tr w:rsidR="32A3BC13" w:rsidTr="2C4D4907" w14:paraId="21D6549F" w14:textId="77777777">
        <w:tc>
          <w:tcPr>
            <w:tcW w:w="8955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FFFFF" w:themeFill="background1"/>
          </w:tcPr>
          <w:p w:rsidR="32A3BC13" w:rsidP="004D7C4B" w:rsidRDefault="32A3BC13" w14:paraId="7A7AC5B4" w14:textId="2F410A85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Actor:</w:t>
            </w:r>
          </w:p>
          <w:p w:rsidR="32A3BC13" w:rsidP="004D7C4B" w:rsidRDefault="32A3BC13" w14:paraId="5A0B5E69" w14:textId="6F2CE276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Supporter</w:t>
            </w:r>
          </w:p>
          <w:p w:rsidR="32A3BC13" w:rsidP="004D7C4B" w:rsidRDefault="32A3BC13" w14:paraId="5F439BB1" w14:textId="08AD8DF8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Summary:</w:t>
            </w:r>
          </w:p>
          <w:p w:rsidR="32A3BC13" w:rsidP="004D7C4B" w:rsidRDefault="32A3BC13" w14:paraId="07C01A39" w14:textId="67EE235C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Supporter can view the detail of activities.</w:t>
            </w:r>
          </w:p>
          <w:p w:rsidR="32A3BC13" w:rsidP="004D7C4B" w:rsidRDefault="32A3BC13" w14:paraId="2141CB8A" w14:textId="2BD46A4E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Goal:</w:t>
            </w:r>
          </w:p>
          <w:p w:rsidR="32A3BC13" w:rsidP="004D7C4B" w:rsidRDefault="32A3BC13" w14:paraId="14B279E5" w14:textId="65B5A42B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To view the detail of activities</w:t>
            </w:r>
          </w:p>
          <w:p w:rsidR="32A3BC13" w:rsidP="004D7C4B" w:rsidRDefault="32A3BC13" w14:paraId="6CCC5682" w14:textId="5466968D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  <w:u w:val="single"/>
              </w:rPr>
              <w:t>Triggers</w:t>
            </w:r>
          </w:p>
          <w:p w:rsidR="32A3BC13" w:rsidP="71D65FC7" w:rsidRDefault="32A3BC13" w14:paraId="55E380E3" w14:textId="517C4383">
            <w:pPr>
              <w:spacing w:line="259" w:lineRule="auto"/>
              <w:rPr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  Supporter clicks “view details” button</w:t>
            </w:r>
          </w:p>
          <w:p w:rsidR="32A3BC13" w:rsidP="004D7C4B" w:rsidRDefault="32A3BC13" w14:paraId="42AB5356" w14:textId="05BC82E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Preconditions:</w:t>
            </w:r>
          </w:p>
          <w:p w:rsidR="32A3BC13" w:rsidP="004D7C4B" w:rsidRDefault="32A3BC13" w14:paraId="617D0197" w14:textId="200C6178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PRE-1. User’s identity has been authenticated</w:t>
            </w:r>
          </w:p>
          <w:p w:rsidR="32A3BC13" w:rsidP="004D7C4B" w:rsidRDefault="32A3BC13" w14:paraId="7B4A3C08" w14:textId="390BC11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PRE-2. User is authorized to Supporter role</w:t>
            </w:r>
          </w:p>
          <w:p w:rsidR="32A3BC13" w:rsidP="004D7C4B" w:rsidRDefault="32A3BC13" w14:paraId="1E7F8320" w14:textId="47B7FB07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PRE-4. Team has at least one activity.</w:t>
            </w:r>
          </w:p>
          <w:p w:rsidR="32A3BC13" w:rsidP="004D7C4B" w:rsidRDefault="32A3BC13" w14:paraId="20E4C6ED" w14:textId="57ADEE3B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Post Conditions:</w:t>
            </w:r>
          </w:p>
          <w:p w:rsidR="32A3BC13" w:rsidP="004D7C4B" w:rsidRDefault="32A3BC13" w14:paraId="383F3F6A" w14:textId="094557F3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POST-1. The </w:t>
            </w:r>
            <w:r w:rsidRPr="71D65FC7" w:rsidR="4F50A96F">
              <w:rPr>
                <w:rFonts w:eastAsia="Tahoma" w:cs="Tahoma"/>
                <w:color w:val="000000" w:themeColor="text1"/>
              </w:rPr>
              <w:t>detail</w:t>
            </w:r>
            <w:r w:rsidRPr="71D65FC7">
              <w:rPr>
                <w:rFonts w:eastAsia="Tahoma" w:cs="Tahoma"/>
                <w:color w:val="000000" w:themeColor="text1"/>
              </w:rPr>
              <w:t xml:space="preserve"> of </w:t>
            </w:r>
            <w:r w:rsidRPr="71D65FC7" w:rsidR="4F50A96F">
              <w:rPr>
                <w:rFonts w:eastAsia="Tahoma" w:cs="Tahoma"/>
                <w:color w:val="000000" w:themeColor="text1"/>
              </w:rPr>
              <w:t>activity</w:t>
            </w:r>
            <w:r w:rsidRPr="71D65FC7">
              <w:rPr>
                <w:rFonts w:eastAsia="Tahoma" w:cs="Tahoma"/>
                <w:color w:val="000000" w:themeColor="text1"/>
              </w:rPr>
              <w:t xml:space="preserve"> will be shown on screen.</w:t>
            </w:r>
          </w:p>
          <w:p w:rsidR="32A3BC13" w:rsidP="004D7C4B" w:rsidRDefault="32A3BC13" w14:paraId="5D30AA7C" w14:textId="4D4FCD65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Main Success Scenario:</w:t>
            </w:r>
          </w:p>
          <w:p w:rsidR="32A3BC13" w:rsidP="004D7C4B" w:rsidRDefault="32A3BC13" w14:paraId="59AE52ED" w14:textId="45015E4A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  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4A0" w:firstRow="1" w:lastRow="0" w:firstColumn="1" w:lastColumn="0" w:noHBand="0" w:noVBand="1"/>
            </w:tblPr>
            <w:tblGrid>
              <w:gridCol w:w="4290"/>
              <w:gridCol w:w="4275"/>
            </w:tblGrid>
            <w:tr w:rsidR="32A3BC13" w:rsidTr="32A3BC13" w14:paraId="7B821EC2" w14:textId="77777777">
              <w:tc>
                <w:tcPr>
                  <w:tcW w:w="4290" w:type="dxa"/>
                </w:tcPr>
                <w:p w:rsidR="32A3BC13" w:rsidP="71D65FC7" w:rsidRDefault="32A3BC13" w14:paraId="4B69E672" w14:textId="61A005E3">
                  <w:pPr>
                    <w:jc w:val="center"/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Supporter</w:t>
                  </w:r>
                </w:p>
              </w:tc>
              <w:tc>
                <w:tcPr>
                  <w:tcW w:w="4275" w:type="dxa"/>
                </w:tcPr>
                <w:p w:rsidR="32A3BC13" w:rsidP="71D65FC7" w:rsidRDefault="32A3BC13" w14:paraId="5514EB40" w14:textId="042717FC">
                  <w:pPr>
                    <w:jc w:val="center"/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System</w:t>
                  </w:r>
                </w:p>
              </w:tc>
            </w:tr>
            <w:tr w:rsidR="32A3BC13" w:rsidTr="32A3BC13" w14:paraId="02DA7079" w14:textId="77777777">
              <w:tc>
                <w:tcPr>
                  <w:tcW w:w="4290" w:type="dxa"/>
                </w:tcPr>
                <w:p w:rsidR="32A3BC13" w:rsidP="004D7C4B" w:rsidRDefault="0A2C2670" w14:paraId="1CFCC9A3" w14:textId="6E79E2DA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 xml:space="preserve">1. Supporter clicks </w:t>
                  </w:r>
                  <w:r w:rsidRPr="71D65FC7" w:rsidR="7D4AA377">
                    <w:rPr>
                      <w:rFonts w:eastAsia="Tahoma"/>
                    </w:rPr>
                    <w:t>“view activities” button</w:t>
                  </w:r>
                </w:p>
              </w:tc>
              <w:tc>
                <w:tcPr>
                  <w:tcW w:w="4275" w:type="dxa"/>
                </w:tcPr>
                <w:p w:rsidR="7D4AA377" w:rsidP="004D7C4B" w:rsidRDefault="7D4AA377" w14:paraId="790ADD29" w14:textId="7B001FC5">
                  <w:pPr>
                    <w:rPr>
                      <w:rFonts w:eastAsia="Times New Roman"/>
                    </w:rPr>
                  </w:pPr>
                  <w:r w:rsidRPr="71D65FC7">
                    <w:rPr>
                      <w:rFonts w:eastAsia="Tahoma"/>
                    </w:rPr>
                    <w:t>1. System checks whether there is existed an activity:</w:t>
                  </w:r>
                  <w:r>
                    <w:br/>
                  </w:r>
                  <w:r w:rsidRPr="71D65FC7">
                    <w:rPr>
                      <w:rFonts w:eastAsia="Tahoma"/>
                    </w:rPr>
                    <w:t>- If existed, system shows the list of activities</w:t>
                  </w:r>
                </w:p>
                <w:p w:rsidR="32A3BC13" w:rsidP="004D7C4B" w:rsidRDefault="7D4AA377" w14:paraId="4305808F" w14:textId="7B001FC5">
                  <w:pPr>
                    <w:rPr>
                      <w:rFonts w:eastAsia="Times New Roman"/>
                    </w:rPr>
                  </w:pPr>
                  <w:r w:rsidRPr="71D65FC7">
                    <w:rPr>
                      <w:rFonts w:eastAsia="Tahoma"/>
                    </w:rPr>
                    <w:t xml:space="preserve"> - If not existed, system show “There aren’t any activities” message.</w:t>
                  </w:r>
                </w:p>
              </w:tc>
            </w:tr>
            <w:tr w:rsidR="32A3BC13" w:rsidTr="32A3BC13" w14:paraId="1D2F75C9" w14:textId="77777777">
              <w:tc>
                <w:tcPr>
                  <w:tcW w:w="8565" w:type="dxa"/>
                  <w:gridSpan w:val="2"/>
                </w:tcPr>
                <w:p w:rsidR="32A3BC13" w:rsidP="71D65FC7" w:rsidRDefault="7D4AA377" w14:paraId="4047B66F" w14:textId="65870323">
                  <w:pPr>
                    <w:jc w:val="center"/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The steps below are valid when the activities existed</w:t>
                  </w:r>
                </w:p>
              </w:tc>
            </w:tr>
            <w:tr w:rsidR="7D4AA377" w:rsidTr="7D4AA377" w14:paraId="05D98744" w14:textId="77777777">
              <w:tc>
                <w:tcPr>
                  <w:tcW w:w="4290" w:type="dxa"/>
                </w:tcPr>
                <w:p w:rsidR="7D4AA377" w:rsidP="004D7C4B" w:rsidRDefault="7D4AA377" w14:paraId="6E4F6AEE" w14:textId="20F11213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2. Supporter selects an activity</w:t>
                  </w:r>
                </w:p>
              </w:tc>
              <w:tc>
                <w:tcPr>
                  <w:tcW w:w="4275" w:type="dxa"/>
                </w:tcPr>
                <w:p w:rsidR="7D4AA377" w:rsidP="004D7C4B" w:rsidRDefault="7D4AA377" w14:paraId="57101F5A" w14:textId="09F3C9ED">
                  <w:pPr>
                    <w:rPr>
                      <w:rFonts w:eastAsia="Times New Roman"/>
                    </w:rPr>
                  </w:pPr>
                  <w:r w:rsidRPr="3BE7E0EE">
                    <w:rPr>
                      <w:rFonts w:eastAsia="Times New Roman"/>
                    </w:rPr>
                    <w:t>2. System focuses the selected activity and shows “view” button.</w:t>
                  </w:r>
                </w:p>
              </w:tc>
            </w:tr>
            <w:tr w:rsidR="32A3BC13" w:rsidTr="32A3BC13" w14:paraId="6F641FE1" w14:textId="77777777">
              <w:tc>
                <w:tcPr>
                  <w:tcW w:w="4290" w:type="dxa"/>
                </w:tcPr>
                <w:p w:rsidR="32A3BC13" w:rsidP="004D7C4B" w:rsidRDefault="4A39CA5C" w14:paraId="14A3A18A" w14:textId="2806CCBC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3</w:t>
                  </w:r>
                  <w:r w:rsidRPr="71D65FC7" w:rsidR="7D4AA377">
                    <w:rPr>
                      <w:rFonts w:eastAsia="Tahoma"/>
                    </w:rPr>
                    <w:t>. Supporter clicks “view” button.</w:t>
                  </w:r>
                </w:p>
              </w:tc>
              <w:tc>
                <w:tcPr>
                  <w:tcW w:w="4275" w:type="dxa"/>
                </w:tcPr>
                <w:p w:rsidR="7D4AA377" w:rsidP="004D7C4B" w:rsidRDefault="4A39CA5C" w14:paraId="02D131AE" w14:textId="156E2555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3</w:t>
                  </w:r>
                  <w:r w:rsidRPr="71D65FC7" w:rsidR="7D4AA377">
                    <w:rPr>
                      <w:rFonts w:eastAsia="Tahoma"/>
                    </w:rPr>
                    <w:t>. System shows the detail form in screen that contains some information:</w:t>
                  </w:r>
                </w:p>
                <w:p w:rsidR="32A3BC13" w:rsidP="004D7C4B" w:rsidRDefault="7D4AA377" w14:paraId="21545B92" w14:textId="53E03F84">
                  <w:pPr>
                    <w:rPr>
                      <w:rFonts w:eastAsia="Times New Roman"/>
                      <w:lang w:val="vi-VN"/>
                    </w:rPr>
                  </w:pPr>
                  <w:r w:rsidRPr="71D65FC7">
                    <w:rPr>
                      <w:rFonts w:eastAsia="Tahoma"/>
                    </w:rPr>
                    <w:t>- Location</w:t>
                  </w:r>
                  <w:r>
                    <w:br/>
                  </w:r>
                  <w:r w:rsidRPr="71D65FC7">
                    <w:rPr>
                      <w:rFonts w:eastAsia="Tahoma"/>
                    </w:rPr>
                    <w:t>- Start time</w:t>
                  </w:r>
                  <w:r>
                    <w:br/>
                  </w:r>
                  <w:r w:rsidRPr="71D65FC7">
                    <w:rPr>
                      <w:rFonts w:eastAsia="Tahoma"/>
                    </w:rPr>
                    <w:t>- Expected end time</w:t>
                  </w:r>
                  <w:r>
                    <w:br/>
                  </w:r>
                  <w:r w:rsidRPr="71D65FC7">
                    <w:rPr>
                      <w:rFonts w:eastAsia="Tahoma"/>
                    </w:rPr>
                    <w:t>- What team needs to do</w:t>
                  </w:r>
                </w:p>
              </w:tc>
            </w:tr>
          </w:tbl>
          <w:p w:rsidR="32A3BC13" w:rsidP="004D7C4B" w:rsidRDefault="32A3BC13" w14:paraId="11440C1B" w14:textId="0866EE97">
            <w:pPr>
              <w:rPr>
                <w:rFonts w:eastAsia="Tahoma" w:cs="Tahoma"/>
                <w:color w:val="000000" w:themeColor="text1"/>
              </w:rPr>
            </w:pPr>
          </w:p>
          <w:p w:rsidR="32A3BC13" w:rsidP="004D7C4B" w:rsidRDefault="32A3BC13" w14:paraId="186CAD12" w14:textId="772E18C6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Alternative Scenario: </w:t>
            </w:r>
          </w:p>
          <w:p w:rsidR="32A3BC13" w:rsidP="004D7C4B" w:rsidRDefault="32A3BC13" w14:paraId="56565BFB" w14:textId="10C4EC32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N/A</w:t>
            </w:r>
          </w:p>
          <w:p w:rsidR="32A3BC13" w:rsidP="004D7C4B" w:rsidRDefault="2C4D4907" w14:paraId="76D42508" w14:textId="7A02FED5">
            <w:pPr>
              <w:rPr>
                <w:rFonts w:eastAsia="Tahoma" w:cs="Tahoma"/>
                <w:color w:val="000000" w:themeColor="text1"/>
              </w:rPr>
            </w:pPr>
            <w:r w:rsidRPr="2C4D4907">
              <w:rPr>
                <w:rFonts w:eastAsia="Tahoma" w:cs="Tahoma"/>
                <w:b/>
                <w:bCs/>
                <w:color w:val="000000" w:themeColor="text1"/>
              </w:rPr>
              <w:t>Exceptions:</w:t>
            </w:r>
          </w:p>
          <w:p w:rsidR="32A3BC13" w:rsidP="2C4D4907" w:rsidRDefault="32A3BC13" w14:paraId="61CCC148" w14:textId="5586196E">
            <w:pPr>
              <w:rPr>
                <w:b/>
                <w:bCs/>
                <w:color w:val="000000" w:themeColor="text1"/>
              </w:rPr>
            </w:pPr>
          </w:p>
          <w:tbl>
            <w:tblPr>
              <w:tblStyle w:val="TableGrid"/>
              <w:tblW w:w="0" w:type="auto"/>
              <w:tblInd w:w="180" w:type="dxa"/>
              <w:tblLayout w:type="fixed"/>
              <w:tblLook w:val="04A0" w:firstRow="1" w:lastRow="0" w:firstColumn="1" w:lastColumn="0" w:noHBand="0" w:noVBand="1"/>
            </w:tblPr>
            <w:tblGrid>
              <w:gridCol w:w="4275"/>
              <w:gridCol w:w="4275"/>
            </w:tblGrid>
            <w:tr w:rsidR="2C4D4907" w:rsidTr="2C4D4907" w14:paraId="0FACEB96" w14:textId="77777777">
              <w:tc>
                <w:tcPr>
                  <w:tcW w:w="4275" w:type="dxa"/>
                </w:tcPr>
                <w:p w:rsidR="2C4D4907" w:rsidP="2C4D4907" w:rsidRDefault="2C4D4907" w14:paraId="6157C3C3" w14:textId="7796D5E8">
                  <w:pPr>
                    <w:jc w:val="center"/>
                    <w:rPr>
                      <w:rFonts w:eastAsia="Tahoma" w:cs="Tahoma"/>
                    </w:rPr>
                  </w:pPr>
                  <w:r w:rsidRPr="2C4D4907">
                    <w:rPr>
                      <w:rFonts w:eastAsia="Tahoma" w:cs="Tahoma"/>
                    </w:rPr>
                    <w:t>Cause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0CE07844" w14:textId="5979F840">
                  <w:pPr>
                    <w:jc w:val="center"/>
                    <w:rPr>
                      <w:rFonts w:eastAsia="Tahoma" w:cs="Tahoma"/>
                    </w:rPr>
                  </w:pPr>
                  <w:r w:rsidRPr="2C4D4907">
                    <w:rPr>
                      <w:rFonts w:eastAsia="Tahoma" w:cs="Tahoma"/>
                    </w:rPr>
                    <w:t>System</w:t>
                  </w:r>
                </w:p>
              </w:tc>
            </w:tr>
            <w:tr w:rsidR="2C4D4907" w:rsidTr="2C4D4907" w14:paraId="2E3AB679" w14:textId="77777777">
              <w:tc>
                <w:tcPr>
                  <w:tcW w:w="4275" w:type="dxa"/>
                </w:tcPr>
                <w:p w:rsidR="2C4D4907" w:rsidP="2C4D4907" w:rsidRDefault="2C4D4907" w14:paraId="7D397275" w14:textId="43394043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C4D4907">
                    <w:rPr>
                      <w:rFonts w:eastAsia="Tahoma" w:cs="Tahoma"/>
                    </w:rPr>
                    <w:t xml:space="preserve">1. </w:t>
                  </w:r>
                  <w:r w:rsidRPr="2C4D4907">
                    <w:rPr>
                      <w:rFonts w:eastAsia="Tahoma" w:cs="Tahoma"/>
                      <w:color w:val="000000" w:themeColor="text1"/>
                    </w:rPr>
                    <w:t>There aren’t any activities in Supporter’s team.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0B0D2E3A" w14:textId="09F583F6">
                  <w:pPr>
                    <w:rPr>
                      <w:rFonts w:eastAsia="Times New Roman"/>
                    </w:rPr>
                  </w:pPr>
                  <w:r w:rsidRPr="2C4D4907">
                    <w:rPr>
                      <w:rFonts w:eastAsia="Tahoma" w:cs="Tahoma"/>
                    </w:rPr>
                    <w:t>1. System will show message on screen: “your team must have at least one activity”</w:t>
                  </w:r>
                </w:p>
              </w:tc>
            </w:tr>
          </w:tbl>
          <w:p w:rsidR="32A3BC13" w:rsidP="2C4D4907" w:rsidRDefault="32A3BC13" w14:paraId="2FC90E00" w14:textId="388DA9A6">
            <w:pPr>
              <w:rPr>
                <w:b/>
                <w:bCs/>
                <w:color w:val="000000" w:themeColor="text1"/>
              </w:rPr>
            </w:pPr>
          </w:p>
          <w:p w:rsidR="32A3BC13" w:rsidP="004D7C4B" w:rsidRDefault="32A3BC13" w14:paraId="7D5D9934" w14:textId="7E345E49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Relationships: </w:t>
            </w:r>
          </w:p>
          <w:p w:rsidR="32A3BC13" w:rsidP="004D7C4B" w:rsidRDefault="32A3BC13" w14:paraId="7E081967" w14:textId="544A9EBC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1. Extend View Activities use case</w:t>
            </w:r>
          </w:p>
          <w:p w:rsidR="32A3BC13" w:rsidP="004D7C4B" w:rsidRDefault="32A3BC13" w14:paraId="6425FFAF" w14:textId="546A2F32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2. Be extended with Confirm that Activity has done use case</w:t>
            </w:r>
          </w:p>
          <w:p w:rsidR="32A3BC13" w:rsidP="004D7C4B" w:rsidRDefault="32A3BC13" w14:paraId="34CD4B5D" w14:textId="3B705B9B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Business Rules:</w:t>
            </w:r>
          </w:p>
          <w:p w:rsidR="32A3BC13" w:rsidP="004D7C4B" w:rsidRDefault="32A3BC13" w14:paraId="3A48493F" w14:textId="51AA15F3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 xml:space="preserve">        N/A</w:t>
            </w:r>
          </w:p>
        </w:tc>
      </w:tr>
    </w:tbl>
    <w:p w:rsidRPr="001A1F29" w:rsidR="003A0570" w:rsidP="71D65FC7" w:rsidRDefault="003A0570" w14:paraId="6C7AB052" w14:textId="0FD52511">
      <w:pPr>
        <w:ind w:left="0"/>
        <w:rPr>
          <w:rFonts w:eastAsia="Tahoma"/>
        </w:rPr>
      </w:pPr>
    </w:p>
    <w:p w:rsidRPr="001A1F29" w:rsidR="003A0570" w:rsidP="004D7C4B" w:rsidRDefault="003A0570" w14:paraId="5B162B01" w14:textId="5C270F29">
      <w:pPr>
        <w:rPr>
          <w:rFonts w:eastAsia="Tahoma"/>
        </w:rPr>
      </w:pPr>
    </w:p>
    <w:p w:rsidRPr="001A1F29" w:rsidR="003A0570" w:rsidP="004D7C4B" w:rsidRDefault="003A0570" w14:paraId="54EE744F" w14:textId="77777777">
      <w:pPr>
        <w:rPr>
          <w:rFonts w:eastAsia="Tahoma"/>
        </w:rPr>
      </w:pPr>
    </w:p>
    <w:p w:rsidRPr="001A1F29" w:rsidR="003A0570" w:rsidP="000C2A26" w:rsidRDefault="003A0570" w14:paraId="290A9536" w14:textId="77777777">
      <w:pPr>
        <w:ind w:left="0"/>
        <w:rPr>
          <w:rFonts w:eastAsia="Tahoma"/>
        </w:rPr>
      </w:pPr>
    </w:p>
    <w:p w:rsidRPr="001A1F29" w:rsidR="00202B15" w:rsidP="004D7C4B" w:rsidRDefault="5971CE1D" w14:paraId="0F6DCE9F" w14:textId="1AA5CC10">
      <w:pPr>
        <w:pStyle w:val="Heading2"/>
      </w:pPr>
      <w:r>
        <w:t xml:space="preserve">Use Case Confirm that Activity has done </w:t>
      </w:r>
    </w:p>
    <w:p w:rsidRPr="001A1F29" w:rsidR="00202B15" w:rsidP="004D7C4B" w:rsidRDefault="00202B15" w14:paraId="44CE5207" w14:textId="7BAB7160">
      <w:pPr>
        <w:rPr>
          <w:rFonts w:eastAsia="Tahoma"/>
        </w:rPr>
      </w:pPr>
      <w:r>
        <w:drawing>
          <wp:inline wp14:editId="3341EB70" wp14:anchorId="604F3467">
            <wp:extent cx="5715000" cy="1781175"/>
            <wp:effectExtent l="0" t="0" r="0" b="0"/>
            <wp:docPr id="983968430" name="Picture 98396843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83968430"/>
                    <pic:cNvPicPr/>
                  </pic:nvPicPr>
                  <pic:blipFill>
                    <a:blip r:embed="R0cf0d111192a471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98"/>
        <w:gridCol w:w="2449"/>
        <w:gridCol w:w="1158"/>
        <w:gridCol w:w="756"/>
        <w:gridCol w:w="2129"/>
      </w:tblGrid>
      <w:tr w:rsidRPr="001A1F29" w:rsidR="00202B15" w:rsidTr="2C4D4907" w14:paraId="3D45BA54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</w:tcPr>
          <w:p w:rsidRPr="001A1F29" w:rsidR="00202B15" w:rsidP="004D7C4B" w:rsidRDefault="00202B15" w14:paraId="08080C68" w14:textId="64D18CCD">
            <w:pPr>
              <w:rPr>
                <w:rFonts w:eastAsia="Tahoma" w:cs="Tahoma"/>
                <w:b/>
              </w:rPr>
            </w:pPr>
          </w:p>
          <w:p w:rsidRPr="001A1F29" w:rsidR="00202B15" w:rsidP="004D7C4B" w:rsidRDefault="4278A9AF" w14:paraId="3A2DBDF2" w14:textId="4C7015F9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 CASE-37 SPECIFICATION</w:t>
            </w:r>
          </w:p>
          <w:p w:rsidRPr="001A1F29" w:rsidR="00202B15" w:rsidP="004D7C4B" w:rsidRDefault="00202B15" w14:paraId="07DCD0DF" w14:textId="77777777">
            <w:pPr>
              <w:rPr>
                <w:rFonts w:eastAsia="Tahoma"/>
              </w:rPr>
            </w:pPr>
          </w:p>
        </w:tc>
      </w:tr>
      <w:tr w:rsidRPr="001A1F29" w:rsidR="00202B15" w:rsidTr="2C4D4907" w14:paraId="481595F2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3709EEA6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No.</w:t>
            </w:r>
          </w:p>
        </w:tc>
        <w:tc>
          <w:tcPr>
            <w:tcW w:w="13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004D7C4B" w:rsidRDefault="4278A9AF" w14:paraId="131530BF" w14:textId="6AC14D25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UC037</w:t>
            </w:r>
          </w:p>
        </w:tc>
        <w:tc>
          <w:tcPr>
            <w:tcW w:w="1059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2EFBCC14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Version</w:t>
            </w:r>
          </w:p>
        </w:tc>
        <w:tc>
          <w:tcPr>
            <w:tcW w:w="11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004D7C4B" w:rsidRDefault="00202B15" w14:paraId="0CD0FA0E" w14:textId="7EA83AEF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202B15" w:rsidTr="2C4D4907" w14:paraId="17E1CD3F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7F263ADA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004D7C4B" w:rsidRDefault="4278A9AF" w14:paraId="78ACCA82" w14:textId="1A2E3F75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Confirm that Activity has done</w:t>
            </w:r>
          </w:p>
        </w:tc>
      </w:tr>
      <w:tr w:rsidRPr="001A1F29" w:rsidR="00202B15" w:rsidTr="2C4D4907" w14:paraId="12213CD8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4C8BB2A4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004D7C4B" w:rsidRDefault="00202B15" w14:paraId="265125BB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Nguyen Quoc Vinh</w:t>
            </w:r>
          </w:p>
        </w:tc>
      </w:tr>
      <w:tr w:rsidRPr="001A1F29" w:rsidR="00202B15" w:rsidTr="2C4D4907" w14:paraId="0FD79F33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2027F001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Date</w:t>
            </w:r>
          </w:p>
        </w:tc>
        <w:tc>
          <w:tcPr>
            <w:tcW w:w="13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004D7C4B" w:rsidRDefault="005A1EAB" w14:paraId="372F1F6B" w14:textId="2CF437CA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24</w:t>
            </w:r>
            <w:r w:rsidRPr="001A1F29" w:rsidR="4278A9AF">
              <w:rPr>
                <w:rFonts w:eastAsia="Tahoma"/>
              </w:rPr>
              <w:t>/02</w:t>
            </w:r>
            <w:r w:rsidRPr="001A1F29" w:rsidR="00202B15">
              <w:rPr>
                <w:rFonts w:eastAsia="Tahoma"/>
              </w:rPr>
              <w:t>/2021</w:t>
            </w:r>
          </w:p>
        </w:tc>
        <w:tc>
          <w:tcPr>
            <w:tcW w:w="6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25D52989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71D65FC7" w:rsidRDefault="7D4AA377" w14:paraId="7DA72231" w14:textId="3DDDAB6A">
            <w:pPr>
              <w:spacing w:line="259" w:lineRule="auto"/>
              <w:rPr>
                <w:rFonts w:eastAsia="Tahoma"/>
              </w:rPr>
            </w:pPr>
            <w:r w:rsidRPr="71D65FC7">
              <w:rPr>
                <w:rFonts w:eastAsia="Tahoma"/>
              </w:rPr>
              <w:t>Low</w:t>
            </w:r>
          </w:p>
        </w:tc>
      </w:tr>
      <w:tr w:rsidRPr="001A1F29" w:rsidR="00202B15" w:rsidTr="2C4D4907" w14:paraId="46567AB6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hideMark/>
          </w:tcPr>
          <w:p w:rsidRPr="001A1F29" w:rsidR="00202B15" w:rsidP="004D7C4B" w:rsidRDefault="6734950C" w14:paraId="5E03227F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Actor:</w:t>
            </w:r>
          </w:p>
          <w:p w:rsidRPr="001A1F29" w:rsidR="00202B15" w:rsidP="004D7C4B" w:rsidRDefault="6734950C" w14:paraId="394F3A1A" w14:textId="4045A852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Supporter</w:t>
            </w:r>
          </w:p>
          <w:p w:rsidRPr="001A1F29" w:rsidR="00202B15" w:rsidP="004D7C4B" w:rsidRDefault="6734950C" w14:paraId="2F74DABA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Summary:</w:t>
            </w:r>
          </w:p>
          <w:p w:rsidRPr="001A1F29" w:rsidR="00202B15" w:rsidP="004D7C4B" w:rsidRDefault="6734950C" w14:paraId="6FE8F253" w14:textId="20BD3FEE">
            <w:pPr>
              <w:rPr>
                <w:rFonts w:eastAsia="Tahoma"/>
                <w:b/>
              </w:rPr>
            </w:pPr>
            <w:r w:rsidRPr="001A1F29">
              <w:rPr>
                <w:rFonts w:eastAsia="Tahoma"/>
              </w:rPr>
              <w:t xml:space="preserve">        When Supporter has completed his task, Supporter can confirm to inform the Team's process. </w:t>
            </w:r>
          </w:p>
          <w:p w:rsidRPr="001A1F29" w:rsidR="00202B15" w:rsidP="004D7C4B" w:rsidRDefault="6734950C" w14:paraId="302EE26A" w14:textId="2A5A45F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Goal:</w:t>
            </w:r>
          </w:p>
          <w:p w:rsidRPr="001A1F29" w:rsidR="00202B15" w:rsidP="004D7C4B" w:rsidRDefault="0B94571C" w14:paraId="11B0D394" w14:textId="09239B9B">
            <w:pPr>
              <w:rPr>
                <w:rFonts w:eastAsia="Tahoma"/>
                <w:b/>
              </w:rPr>
            </w:pPr>
            <w:r w:rsidRPr="001A1F29">
              <w:rPr>
                <w:rFonts w:eastAsia="Tahoma"/>
              </w:rPr>
              <w:t xml:space="preserve">        To confirm that activity has done</w:t>
            </w:r>
          </w:p>
          <w:p w:rsidRPr="001A1F29" w:rsidR="00202B15" w:rsidP="004D7C4B" w:rsidRDefault="6734950C" w14:paraId="47B18ACA" w14:textId="77777777">
            <w:pPr>
              <w:rPr>
                <w:rFonts w:eastAsia="Tahoma" w:cs="Tahoma"/>
                <w:b/>
                <w:u w:val="single"/>
              </w:rPr>
            </w:pPr>
            <w:r w:rsidRPr="001A1F29">
              <w:rPr>
                <w:rFonts w:eastAsia="Tahoma" w:cs="Tahoma"/>
                <w:b/>
                <w:u w:val="single"/>
              </w:rPr>
              <w:t>Triggers</w:t>
            </w:r>
          </w:p>
          <w:p w:rsidR="7D4AA377" w:rsidP="71D65FC7" w:rsidRDefault="7D4AA377" w14:paraId="702301A6" w14:textId="69E67373">
            <w:pPr>
              <w:spacing w:line="259" w:lineRule="auto"/>
            </w:pPr>
            <w:r w:rsidRPr="71D65FC7">
              <w:rPr>
                <w:rFonts w:eastAsia="Tahoma"/>
              </w:rPr>
              <w:t xml:space="preserve">        Supporter clicks “finish” button</w:t>
            </w:r>
          </w:p>
          <w:p w:rsidRPr="001A1F29" w:rsidR="00202B15" w:rsidP="004D7C4B" w:rsidRDefault="00202B15" w14:paraId="336A5BD6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Preconditions:</w:t>
            </w:r>
          </w:p>
          <w:p w:rsidRPr="001A1F29" w:rsidR="6734950C" w:rsidP="004D7C4B" w:rsidRDefault="6734950C" w14:paraId="721650D2" w14:textId="66317868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PRE-1. User’s identity has been authenticated</w:t>
            </w:r>
          </w:p>
          <w:p w:rsidRPr="001A1F29" w:rsidR="6734950C" w:rsidP="6734950C" w:rsidRDefault="6734950C" w14:paraId="0D25A558" w14:textId="33A5C285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PRE-2. User is authorized to Supporter role</w:t>
            </w:r>
          </w:p>
          <w:p w:rsidRPr="001A1F29" w:rsidR="6734950C" w:rsidP="6734950C" w:rsidRDefault="6734950C" w14:paraId="40B31225" w14:textId="73F5885A">
            <w:pPr>
              <w:spacing w:line="259" w:lineRule="auto"/>
              <w:rPr>
                <w:rFonts w:eastAsia="Tahoma"/>
              </w:rPr>
            </w:pPr>
            <w:r w:rsidRPr="71D65FC7">
              <w:rPr>
                <w:rFonts w:eastAsia="Tahoma"/>
              </w:rPr>
              <w:t xml:space="preserve">        PRE-4. Team has at least one </w:t>
            </w:r>
            <w:r w:rsidRPr="71D65FC7" w:rsidR="7D4AA377">
              <w:rPr>
                <w:rFonts w:eastAsia="Tahoma"/>
              </w:rPr>
              <w:t xml:space="preserve">unfinished </w:t>
            </w:r>
            <w:r w:rsidRPr="71D65FC7">
              <w:rPr>
                <w:rFonts w:eastAsia="Tahoma"/>
              </w:rPr>
              <w:t>activity.</w:t>
            </w:r>
          </w:p>
          <w:p w:rsidRPr="001A1F29" w:rsidR="00202B15" w:rsidP="004D7C4B" w:rsidRDefault="6734950C" w14:paraId="6E32215C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Post Conditions:</w:t>
            </w:r>
          </w:p>
          <w:p w:rsidRPr="001A1F29" w:rsidR="6734950C" w:rsidP="004D7C4B" w:rsidRDefault="0B94571C" w14:paraId="6EC0DFF0" w14:textId="37FA158C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POST-1. The activity is marked as done.</w:t>
            </w:r>
          </w:p>
          <w:p w:rsidRPr="001A1F29" w:rsidR="00202B15" w:rsidP="004D7C4B" w:rsidRDefault="00202B15" w14:paraId="130BB9CF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Main Success Scenario:</w:t>
            </w:r>
          </w:p>
          <w:p w:rsidRPr="001A1F29" w:rsidR="00202B15" w:rsidP="004D7C4B" w:rsidRDefault="00202B15" w14:paraId="43E3FAF0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</w:t>
            </w:r>
          </w:p>
          <w:tbl>
            <w:tblPr>
              <w:tblStyle w:val="TableGrid"/>
              <w:tblW w:w="0" w:type="auto"/>
              <w:tblInd w:w="180" w:type="dxa"/>
              <w:tblLook w:val="04A0" w:firstRow="1" w:lastRow="0" w:firstColumn="1" w:lastColumn="0" w:noHBand="0" w:noVBand="1"/>
            </w:tblPr>
            <w:tblGrid>
              <w:gridCol w:w="4285"/>
              <w:gridCol w:w="4285"/>
            </w:tblGrid>
            <w:tr w:rsidRPr="001A1F29" w:rsidR="00202B15" w:rsidTr="7D4AA377" w14:paraId="04AA7BDF" w14:textId="77777777">
              <w:tc>
                <w:tcPr>
                  <w:tcW w:w="4465" w:type="dxa"/>
                </w:tcPr>
                <w:p w:rsidR="7D4AA377" w:rsidP="71D65FC7" w:rsidRDefault="7D4AA377" w14:paraId="1D38701C" w14:textId="61A005E3">
                  <w:pPr>
                    <w:jc w:val="center"/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Supporter</w:t>
                  </w:r>
                </w:p>
              </w:tc>
              <w:tc>
                <w:tcPr>
                  <w:tcW w:w="4465" w:type="dxa"/>
                </w:tcPr>
                <w:p w:rsidR="7D4AA377" w:rsidP="71D65FC7" w:rsidRDefault="7D4AA377" w14:paraId="747DEF65" w14:textId="042717FC">
                  <w:pPr>
                    <w:jc w:val="center"/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System</w:t>
                  </w:r>
                </w:p>
              </w:tc>
            </w:tr>
            <w:tr w:rsidRPr="001A1F29" w:rsidR="00202B15" w:rsidTr="7D4AA377" w14:paraId="6E6BA97A" w14:textId="77777777">
              <w:tc>
                <w:tcPr>
                  <w:tcW w:w="4465" w:type="dxa"/>
                </w:tcPr>
                <w:p w:rsidR="7D4AA377" w:rsidP="004D7C4B" w:rsidRDefault="7D4AA377" w14:paraId="6C0FC2BA" w14:textId="6E79E2DA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1. Supporter clicks “view activities” button</w:t>
                  </w:r>
                </w:p>
              </w:tc>
              <w:tc>
                <w:tcPr>
                  <w:tcW w:w="4465" w:type="dxa"/>
                </w:tcPr>
                <w:p w:rsidR="7D4AA377" w:rsidP="004D7C4B" w:rsidRDefault="7D4AA377" w14:paraId="3D81BD3C" w14:textId="264BEAE0">
                  <w:pPr>
                    <w:rPr>
                      <w:rFonts w:eastAsia="Times New Roman"/>
                    </w:rPr>
                  </w:pPr>
                  <w:r w:rsidRPr="71D65FC7">
                    <w:rPr>
                      <w:rFonts w:eastAsia="Tahoma"/>
                    </w:rPr>
                    <w:t>1. System checks whether there is existed an activity:</w:t>
                  </w:r>
                  <w:r>
                    <w:br/>
                  </w:r>
                  <w:r w:rsidRPr="71D65FC7">
                    <w:rPr>
                      <w:rFonts w:eastAsia="Tahoma"/>
                    </w:rPr>
                    <w:t>- If existed, system shows the list of activities</w:t>
                  </w:r>
                </w:p>
                <w:p w:rsidR="7D4AA377" w:rsidP="004D7C4B" w:rsidRDefault="7D4AA377" w14:paraId="1953A783" w14:textId="17E42339">
                  <w:pPr>
                    <w:rPr>
                      <w:rFonts w:eastAsia="Times New Roman"/>
                    </w:rPr>
                  </w:pPr>
                  <w:r w:rsidRPr="71D65FC7">
                    <w:rPr>
                      <w:rFonts w:eastAsia="Tahoma"/>
                    </w:rPr>
                    <w:t>- If not existed, system show “There aren’t any activities” message.</w:t>
                  </w:r>
                </w:p>
              </w:tc>
            </w:tr>
            <w:tr w:rsidRPr="001A1F29" w:rsidR="00202B15" w:rsidTr="7D4AA377" w14:paraId="71B25A2A" w14:textId="77777777">
              <w:tc>
                <w:tcPr>
                  <w:tcW w:w="8570" w:type="dxa"/>
                  <w:gridSpan w:val="2"/>
                </w:tcPr>
                <w:p w:rsidR="7D4AA377" w:rsidP="71D65FC7" w:rsidRDefault="7D4AA377" w14:paraId="4B20AEDF" w14:textId="65870323">
                  <w:pPr>
                    <w:jc w:val="center"/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The steps below are valid when the activities existed</w:t>
                  </w:r>
                </w:p>
              </w:tc>
            </w:tr>
            <w:tr w:rsidR="7D4AA377" w:rsidTr="7D4AA377" w14:paraId="33C996E0" w14:textId="77777777">
              <w:tc>
                <w:tcPr>
                  <w:tcW w:w="4290" w:type="dxa"/>
                </w:tcPr>
                <w:p w:rsidR="7D4AA377" w:rsidP="004D7C4B" w:rsidRDefault="7D4AA377" w14:paraId="41AE0EA4" w14:textId="57D53368">
                  <w:pPr>
                    <w:rPr>
                      <w:rFonts w:eastAsia="Times New Roman"/>
                    </w:rPr>
                  </w:pPr>
                  <w:r w:rsidRPr="3BE7E0EE">
                    <w:rPr>
                      <w:rFonts w:eastAsia="Times New Roman"/>
                    </w:rPr>
                    <w:t>2. Supporter selects the filter to show unfinished activities.</w:t>
                  </w:r>
                </w:p>
              </w:tc>
              <w:tc>
                <w:tcPr>
                  <w:tcW w:w="4280" w:type="dxa"/>
                </w:tcPr>
                <w:p w:rsidR="7D4AA377" w:rsidP="004D7C4B" w:rsidRDefault="7D4AA377" w14:paraId="3EF48A80" w14:textId="1E8B991C">
                  <w:pPr>
                    <w:rPr>
                      <w:rFonts w:eastAsia="Times New Roman"/>
                    </w:rPr>
                  </w:pPr>
                  <w:r w:rsidRPr="71D65FC7">
                    <w:rPr>
                      <w:rFonts w:eastAsia="Tahoma"/>
                    </w:rPr>
                    <w:t>1. System checks whether there is existed an unfinished activity:</w:t>
                  </w:r>
                  <w:r>
                    <w:br/>
                  </w:r>
                  <w:r w:rsidRPr="71D65FC7">
                    <w:rPr>
                      <w:rFonts w:eastAsia="Tahoma"/>
                    </w:rPr>
                    <w:t>- If existed, system shows the list of unfinished activities</w:t>
                  </w:r>
                </w:p>
                <w:p w:rsidR="7D4AA377" w:rsidP="004D7C4B" w:rsidRDefault="7D4AA377" w14:paraId="74B79D14" w14:textId="56CB7EAD">
                  <w:pPr>
                    <w:rPr>
                      <w:rFonts w:eastAsia="Times New Roman"/>
                    </w:rPr>
                  </w:pPr>
                  <w:r w:rsidRPr="71D65FC7">
                    <w:rPr>
                      <w:rFonts w:eastAsia="Tahoma"/>
                    </w:rPr>
                    <w:t>- If not existed, system show “There aren’t any unfinished activities” message</w:t>
                  </w:r>
                </w:p>
              </w:tc>
            </w:tr>
            <w:tr w:rsidR="7D4AA377" w:rsidTr="7D4AA377" w14:paraId="3D4364E5" w14:textId="77777777">
              <w:tc>
                <w:tcPr>
                  <w:tcW w:w="8570" w:type="dxa"/>
                  <w:gridSpan w:val="2"/>
                </w:tcPr>
                <w:p w:rsidR="7D4AA377" w:rsidP="71D65FC7" w:rsidRDefault="7D4AA377" w14:paraId="5ED9A7A9" w14:textId="6845BF84">
                  <w:pPr>
                    <w:jc w:val="center"/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The steps below are valid when the unfinished activities existed</w:t>
                  </w:r>
                </w:p>
              </w:tc>
            </w:tr>
            <w:tr w:rsidRPr="001A1F29" w:rsidR="00202B15" w:rsidTr="7D4AA377" w14:paraId="7BA10572" w14:textId="77777777">
              <w:tc>
                <w:tcPr>
                  <w:tcW w:w="4465" w:type="dxa"/>
                </w:tcPr>
                <w:p w:rsidR="7D4AA377" w:rsidP="004D7C4B" w:rsidRDefault="7D4AA377" w14:paraId="1BB21919" w14:textId="6027291A">
                  <w:pPr>
                    <w:rPr>
                      <w:rFonts w:eastAsia="Times New Roman"/>
                    </w:rPr>
                  </w:pPr>
                  <w:r w:rsidRPr="3BE7E0EE">
                    <w:rPr>
                      <w:rFonts w:eastAsia="Times New Roman"/>
                    </w:rPr>
                    <w:t>3. Supporter selects activities</w:t>
                  </w:r>
                </w:p>
              </w:tc>
              <w:tc>
                <w:tcPr>
                  <w:tcW w:w="4465" w:type="dxa"/>
                </w:tcPr>
                <w:p w:rsidRPr="001A1F29" w:rsidR="00202B15" w:rsidP="004D7C4B" w:rsidRDefault="7D4AA377" w14:paraId="63FCFDC9" w14:textId="46228090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3. System focuses the selected activities</w:t>
                  </w:r>
                </w:p>
              </w:tc>
            </w:tr>
            <w:tr w:rsidR="7D4AA377" w:rsidTr="7D4AA377" w14:paraId="37D5CA41" w14:textId="77777777">
              <w:tc>
                <w:tcPr>
                  <w:tcW w:w="4290" w:type="dxa"/>
                </w:tcPr>
                <w:p w:rsidR="7D4AA377" w:rsidP="004D7C4B" w:rsidRDefault="7D4AA377" w14:paraId="21CA0001" w14:textId="38A26EF6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4. Supporter clicks “finish” button.</w:t>
                  </w:r>
                </w:p>
              </w:tc>
              <w:tc>
                <w:tcPr>
                  <w:tcW w:w="4280" w:type="dxa"/>
                </w:tcPr>
                <w:p w:rsidR="7D4AA377" w:rsidP="004D7C4B" w:rsidRDefault="7D4AA377" w14:paraId="6BB13EE0" w14:textId="373FC693">
                  <w:pPr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4. System shows successful message and marks done for the selected activities.</w:t>
                  </w:r>
                </w:p>
              </w:tc>
            </w:tr>
          </w:tbl>
          <w:p w:rsidRPr="001A1F29" w:rsidR="00202B15" w:rsidP="007B1893" w:rsidRDefault="00202B15" w14:paraId="6B5AE929" w14:textId="77777777">
            <w:pPr>
              <w:ind w:left="0"/>
              <w:rPr>
                <w:rFonts w:eastAsia="Tahoma"/>
              </w:rPr>
            </w:pPr>
          </w:p>
          <w:p w:rsidRPr="001A1F29" w:rsidR="00202B15" w:rsidP="004D7C4B" w:rsidRDefault="6734950C" w14:paraId="19AFC8C0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Alternative Scenario: </w:t>
            </w:r>
          </w:p>
          <w:p w:rsidRPr="001A1F29" w:rsidR="00202B15" w:rsidP="004D7C4B" w:rsidRDefault="0B94571C" w14:paraId="07B53529" w14:textId="4AB9EC5B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N/A</w:t>
            </w:r>
          </w:p>
          <w:p w:rsidRPr="001A1F29" w:rsidR="00202B15" w:rsidP="2C4D4907" w:rsidRDefault="2C4D4907" w14:paraId="4DC51D57" w14:textId="77777777">
            <w:pPr>
              <w:rPr>
                <w:rFonts w:eastAsia="Tahoma" w:cs="Tahoma"/>
                <w:b/>
                <w:bCs/>
              </w:rPr>
            </w:pPr>
            <w:r w:rsidRPr="2C4D4907">
              <w:rPr>
                <w:rFonts w:eastAsia="Tahoma" w:cs="Tahoma"/>
                <w:b/>
                <w:bCs/>
              </w:rPr>
              <w:t>Exceptions:</w:t>
            </w:r>
          </w:p>
          <w:p w:rsidRPr="001A1F29" w:rsidR="00202B15" w:rsidP="2C4D4907" w:rsidRDefault="00202B15" w14:paraId="06FB3E16" w14:textId="78F95020">
            <w:pPr>
              <w:rPr>
                <w:b/>
                <w:bCs/>
              </w:rPr>
            </w:pPr>
          </w:p>
          <w:tbl>
            <w:tblPr>
              <w:tblStyle w:val="TableGrid"/>
              <w:tblW w:w="0" w:type="auto"/>
              <w:tblInd w:w="180" w:type="dxa"/>
              <w:tblLook w:val="04A0" w:firstRow="1" w:lastRow="0" w:firstColumn="1" w:lastColumn="0" w:noHBand="0" w:noVBand="1"/>
            </w:tblPr>
            <w:tblGrid>
              <w:gridCol w:w="4275"/>
              <w:gridCol w:w="4275"/>
            </w:tblGrid>
            <w:tr w:rsidR="2C4D4907" w:rsidTr="2C4D4907" w14:paraId="581E224E" w14:textId="77777777">
              <w:tc>
                <w:tcPr>
                  <w:tcW w:w="4275" w:type="dxa"/>
                </w:tcPr>
                <w:p w:rsidR="2C4D4907" w:rsidP="2C4D4907" w:rsidRDefault="2C4D4907" w14:paraId="14A79D63" w14:textId="7796D5E8">
                  <w:pPr>
                    <w:jc w:val="center"/>
                    <w:rPr>
                      <w:rFonts w:eastAsia="Tahoma" w:cs="Tahoma"/>
                    </w:rPr>
                  </w:pPr>
                  <w:r w:rsidRPr="2C4D4907">
                    <w:rPr>
                      <w:rFonts w:eastAsia="Tahoma" w:cs="Tahoma"/>
                    </w:rPr>
                    <w:t>Cause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33D3E98B" w14:textId="5979F840">
                  <w:pPr>
                    <w:jc w:val="center"/>
                    <w:rPr>
                      <w:rFonts w:eastAsia="Tahoma" w:cs="Tahoma"/>
                    </w:rPr>
                  </w:pPr>
                  <w:r w:rsidRPr="2C4D4907">
                    <w:rPr>
                      <w:rFonts w:eastAsia="Tahoma" w:cs="Tahoma"/>
                    </w:rPr>
                    <w:t>System</w:t>
                  </w:r>
                </w:p>
              </w:tc>
            </w:tr>
            <w:tr w:rsidR="2C4D4907" w:rsidTr="2C4D4907" w14:paraId="14E656CD" w14:textId="77777777">
              <w:tc>
                <w:tcPr>
                  <w:tcW w:w="4275" w:type="dxa"/>
                </w:tcPr>
                <w:p w:rsidR="2C4D4907" w:rsidP="2C4D4907" w:rsidRDefault="2C4D4907" w14:paraId="3E9BABBA" w14:textId="2CC16084">
                  <w:pPr>
                    <w:rPr>
                      <w:rFonts w:eastAsia="Tahoma"/>
                      <w:color w:val="000000" w:themeColor="text1"/>
                    </w:rPr>
                  </w:pPr>
                  <w:r w:rsidRPr="2C4D4907">
                    <w:rPr>
                      <w:rFonts w:eastAsia="Tahoma" w:cs="Tahoma"/>
                    </w:rPr>
                    <w:t xml:space="preserve">1. </w:t>
                  </w:r>
                  <w:r w:rsidRPr="2C4D4907">
                    <w:rPr>
                      <w:rFonts w:eastAsia="Tahoma" w:cs="Tahoma"/>
                      <w:color w:val="000000" w:themeColor="text1"/>
                    </w:rPr>
                    <w:t>There aren’t any unfinished activities in Supporter’s team.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0DC1252B" w14:textId="15F1C207">
                  <w:pPr>
                    <w:rPr>
                      <w:rFonts w:eastAsia="Times New Roman"/>
                    </w:rPr>
                  </w:pPr>
                  <w:r w:rsidRPr="2C4D4907">
                    <w:rPr>
                      <w:rFonts w:eastAsia="Tahoma" w:cs="Tahoma"/>
                    </w:rPr>
                    <w:t>1. System will show message on screen: “your team must have at least one unfinished activity”</w:t>
                  </w:r>
                </w:p>
              </w:tc>
            </w:tr>
          </w:tbl>
          <w:p w:rsidRPr="001A1F29" w:rsidR="00202B15" w:rsidP="2C4D4907" w:rsidRDefault="00202B15" w14:paraId="1E037C55" w14:textId="6AFE4402">
            <w:pPr>
              <w:rPr>
                <w:b/>
                <w:bCs/>
              </w:rPr>
            </w:pPr>
          </w:p>
          <w:p w:rsidRPr="001A1F29" w:rsidR="00202B15" w:rsidP="004D7C4B" w:rsidRDefault="6734950C" w14:paraId="06C587AC" w14:textId="242040C6">
            <w:pPr>
              <w:rPr>
                <w:rFonts w:eastAsia="Tahoma" w:cs="Tahoma"/>
                <w:b/>
              </w:rPr>
            </w:pPr>
            <w:r w:rsidRPr="71D65FC7">
              <w:rPr>
                <w:rFonts w:eastAsia="Tahoma" w:cs="Tahoma"/>
                <w:b/>
              </w:rPr>
              <w:t xml:space="preserve">Relationships: </w:t>
            </w:r>
          </w:p>
          <w:p w:rsidRPr="001A1F29" w:rsidR="0B94571C" w:rsidP="004D7C4B" w:rsidRDefault="0B94571C" w14:paraId="4E4C70C0" w14:textId="01EFFEBC">
            <w:pPr>
              <w:rPr>
                <w:rFonts w:eastAsia="Tahoma"/>
              </w:rPr>
            </w:pPr>
            <w:r w:rsidRPr="71D65FC7">
              <w:rPr>
                <w:rFonts w:eastAsia="Tahoma"/>
              </w:rPr>
              <w:t xml:space="preserve">        </w:t>
            </w:r>
            <w:r w:rsidRPr="71D65FC7" w:rsidR="7D4AA377">
              <w:rPr>
                <w:rFonts w:eastAsia="Tahoma"/>
              </w:rPr>
              <w:t xml:space="preserve">1. </w:t>
            </w:r>
            <w:r w:rsidRPr="71D65FC7">
              <w:rPr>
                <w:rFonts w:eastAsia="Tahoma"/>
              </w:rPr>
              <w:t>Extend View Activity’s Detail</w:t>
            </w:r>
            <w:r w:rsidRPr="71D65FC7" w:rsidR="6AB6FBCE">
              <w:rPr>
                <w:rFonts w:eastAsia="Tahoma"/>
              </w:rPr>
              <w:t xml:space="preserve"> use case</w:t>
            </w:r>
          </w:p>
          <w:p w:rsidRPr="001A1F29" w:rsidR="00202B15" w:rsidP="004D7C4B" w:rsidRDefault="00202B15" w14:paraId="0E1FD4D1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Business Rules:</w:t>
            </w:r>
          </w:p>
          <w:p w:rsidRPr="001A1F29" w:rsidR="00202B15" w:rsidP="6734950C" w:rsidRDefault="0B94571C" w14:paraId="76340FFE" w14:textId="1610B6FA">
            <w:pPr>
              <w:ind w:left="0"/>
              <w:rPr>
                <w:rFonts w:eastAsia="Tahoma"/>
              </w:rPr>
            </w:pPr>
            <w:r w:rsidRPr="71D65FC7">
              <w:rPr>
                <w:rFonts w:eastAsia="Tahoma"/>
              </w:rPr>
              <w:t xml:space="preserve">           </w:t>
            </w:r>
            <w:r w:rsidRPr="71D65FC7" w:rsidR="7D4AA377">
              <w:rPr>
                <w:rFonts w:eastAsia="Tahoma"/>
              </w:rPr>
              <w:t xml:space="preserve">1. </w:t>
            </w:r>
            <w:r w:rsidRPr="71D65FC7">
              <w:rPr>
                <w:rFonts w:eastAsia="Tahoma"/>
              </w:rPr>
              <w:t>An activity is done when all Supporter of Team confirm it done</w:t>
            </w:r>
          </w:p>
        </w:tc>
      </w:tr>
    </w:tbl>
    <w:p w:rsidRPr="001A1F29" w:rsidR="00202B15" w:rsidP="004D7C4B" w:rsidRDefault="00202B15" w14:paraId="7EAE6045" w14:textId="77777777">
      <w:pPr>
        <w:rPr>
          <w:rFonts w:eastAsia="Tahoma"/>
        </w:rPr>
      </w:pPr>
    </w:p>
    <w:p w:rsidRPr="001A1F29" w:rsidR="00202B15" w:rsidP="004D7C4B" w:rsidRDefault="00202B15" w14:paraId="02B03433" w14:textId="77777777">
      <w:pPr>
        <w:rPr>
          <w:rFonts w:eastAsia="Tahoma"/>
        </w:rPr>
      </w:pPr>
    </w:p>
    <w:p w:rsidRPr="001A1F29" w:rsidR="003A0570" w:rsidP="004D7C4B" w:rsidRDefault="003A0570" w14:paraId="3E0A0FA1" w14:textId="77777777">
      <w:pPr>
        <w:rPr>
          <w:rFonts w:eastAsia="Tahoma"/>
        </w:rPr>
      </w:pPr>
    </w:p>
    <w:p w:rsidRPr="001A1F29" w:rsidR="003A0570" w:rsidP="004D7C4B" w:rsidRDefault="003A0570" w14:paraId="4915BBC1" w14:textId="77777777">
      <w:pPr>
        <w:rPr>
          <w:rFonts w:eastAsia="Tahoma"/>
        </w:rPr>
      </w:pPr>
    </w:p>
    <w:p w:rsidRPr="001A1F29" w:rsidR="003A0570" w:rsidP="004D7C4B" w:rsidRDefault="003A0570" w14:paraId="217826C2" w14:textId="77777777">
      <w:pPr>
        <w:rPr>
          <w:rFonts w:eastAsia="Tahoma"/>
        </w:rPr>
      </w:pPr>
    </w:p>
    <w:p w:rsidRPr="001A1F29" w:rsidR="003A0570" w:rsidP="004D7C4B" w:rsidRDefault="003A0570" w14:paraId="0677D5D8" w14:textId="77777777">
      <w:pPr>
        <w:rPr>
          <w:rFonts w:eastAsia="Tahoma"/>
        </w:rPr>
      </w:pPr>
    </w:p>
    <w:p w:rsidRPr="001A1F29" w:rsidR="003A0570" w:rsidP="004D7C4B" w:rsidRDefault="003A0570" w14:paraId="23C67012" w14:textId="77777777">
      <w:pPr>
        <w:rPr>
          <w:rFonts w:eastAsia="Tahoma"/>
        </w:rPr>
      </w:pPr>
    </w:p>
    <w:p w:rsidRPr="001A1F29" w:rsidR="00202B15" w:rsidP="004D7C4B" w:rsidRDefault="00202B15" w14:paraId="3CCF4931" w14:textId="77777777">
      <w:pPr>
        <w:rPr>
          <w:rFonts w:eastAsia="Tahoma"/>
        </w:rPr>
      </w:pPr>
    </w:p>
    <w:p w:rsidRPr="001A1F29" w:rsidR="00202B15" w:rsidP="004D7C4B" w:rsidRDefault="5971CE1D" w14:paraId="7737AD46" w14:textId="65924CF7">
      <w:pPr>
        <w:pStyle w:val="Heading2"/>
      </w:pPr>
      <w:r>
        <w:t xml:space="preserve">Use Case Register Account  </w:t>
      </w:r>
    </w:p>
    <w:p w:rsidRPr="001A1F29" w:rsidR="00202B15" w:rsidP="004D7C4B" w:rsidRDefault="00202B15" w14:paraId="35D6CB9B" w14:textId="7F279894">
      <w:pPr>
        <w:rPr>
          <w:rFonts w:eastAsia="Tahoma"/>
        </w:rPr>
      </w:pPr>
      <w:r>
        <w:drawing>
          <wp:inline wp14:editId="16F4CEF2" wp14:anchorId="10E5B708">
            <wp:extent cx="5715000" cy="2209800"/>
            <wp:effectExtent l="0" t="0" r="0" b="0"/>
            <wp:docPr id="628647968" name="Picture 62864796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28647968"/>
                    <pic:cNvPicPr/>
                  </pic:nvPicPr>
                  <pic:blipFill>
                    <a:blip r:embed="R6f0ffe548f4e4e5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98"/>
        <w:gridCol w:w="2449"/>
        <w:gridCol w:w="1158"/>
        <w:gridCol w:w="756"/>
        <w:gridCol w:w="2129"/>
      </w:tblGrid>
      <w:tr w:rsidRPr="001A1F29" w:rsidR="00202B15" w:rsidTr="37EEBBCC" w14:paraId="067C15D0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</w:tcPr>
          <w:p w:rsidRPr="001A1F29" w:rsidR="00202B15" w:rsidP="004D7C4B" w:rsidRDefault="00202B15" w14:paraId="7CAF5830" w14:textId="5A5FC8AE">
            <w:pPr>
              <w:rPr>
                <w:rFonts w:eastAsia="Tahoma"/>
              </w:rPr>
            </w:pPr>
          </w:p>
          <w:p w:rsidRPr="001A1F29" w:rsidR="00202B15" w:rsidP="004D7C4B" w:rsidRDefault="4278A9AF" w14:paraId="524242E3" w14:textId="057D634A">
            <w:pPr>
              <w:rPr>
                <w:rFonts w:eastAsia="Tahoma" w:cs="Tahoma"/>
                <w:b/>
                <w:bCs/>
              </w:rPr>
            </w:pPr>
            <w:r w:rsidRPr="397FF9C1">
              <w:rPr>
                <w:rFonts w:eastAsia="Tahoma" w:cs="Tahoma"/>
                <w:b/>
                <w:bCs/>
              </w:rPr>
              <w:t>USE CASE-38 SPECIFICATION</w:t>
            </w:r>
          </w:p>
          <w:p w:rsidRPr="001A1F29" w:rsidR="00202B15" w:rsidP="004D7C4B" w:rsidRDefault="00202B15" w14:paraId="1DC76BB7" w14:textId="75013754">
            <w:pPr>
              <w:rPr>
                <w:rFonts w:eastAsia="Tahoma"/>
              </w:rPr>
            </w:pPr>
          </w:p>
        </w:tc>
      </w:tr>
      <w:tr w:rsidRPr="001A1F29" w:rsidR="00202B15" w:rsidTr="37EEBBCC" w14:paraId="2EBEA049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615D873B" w14:textId="77777777">
            <w:pPr>
              <w:rPr>
                <w:rFonts w:eastAsia="Tahoma" w:cs="Tahoma"/>
                <w:b/>
                <w:bCs/>
              </w:rPr>
            </w:pPr>
            <w:r w:rsidRPr="397FF9C1">
              <w:rPr>
                <w:rFonts w:eastAsia="Tahoma" w:cs="Tahoma"/>
                <w:b/>
                <w:bCs/>
              </w:rPr>
              <w:t>Use-case No.</w:t>
            </w:r>
          </w:p>
        </w:tc>
        <w:tc>
          <w:tcPr>
            <w:tcW w:w="13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004D7C4B" w:rsidRDefault="4278A9AF" w14:paraId="5C19C4E3" w14:textId="270821CB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UC038</w:t>
            </w:r>
          </w:p>
        </w:tc>
        <w:tc>
          <w:tcPr>
            <w:tcW w:w="1059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63A32C3A" w14:textId="77777777">
            <w:pPr>
              <w:rPr>
                <w:rFonts w:eastAsia="Tahoma" w:cs="Tahoma"/>
                <w:b/>
                <w:bCs/>
              </w:rPr>
            </w:pPr>
            <w:r w:rsidRPr="397FF9C1">
              <w:rPr>
                <w:rFonts w:eastAsia="Tahoma" w:cs="Tahoma"/>
                <w:b/>
                <w:bCs/>
              </w:rPr>
              <w:t>Use-case Version</w:t>
            </w:r>
          </w:p>
        </w:tc>
        <w:tc>
          <w:tcPr>
            <w:tcW w:w="11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004D7C4B" w:rsidRDefault="00202B15" w14:paraId="05E49F44" w14:textId="3DBDEA3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202B15" w:rsidTr="37EEBBCC" w14:paraId="75FF9CD7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6217ED47" w14:textId="77777777">
            <w:pPr>
              <w:rPr>
                <w:rFonts w:eastAsia="Tahoma" w:cs="Tahoma"/>
                <w:b/>
                <w:bCs/>
              </w:rPr>
            </w:pPr>
            <w:r w:rsidRPr="397FF9C1">
              <w:rPr>
                <w:rFonts w:eastAsia="Tahoma" w:cs="Tahoma"/>
                <w:b/>
                <w:bCs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4278A9AF" w:rsidRDefault="4278A9AF" w14:paraId="4AF6B80D" w14:textId="3CE6F0FA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Register Account</w:t>
            </w:r>
          </w:p>
        </w:tc>
      </w:tr>
      <w:tr w:rsidRPr="001A1F29" w:rsidR="00202B15" w:rsidTr="37EEBBCC" w14:paraId="6BBA8D65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6A30E74D" w14:textId="77777777">
            <w:pPr>
              <w:rPr>
                <w:rFonts w:eastAsia="Tahoma" w:cs="Tahoma"/>
                <w:b/>
                <w:bCs/>
              </w:rPr>
            </w:pPr>
            <w:r w:rsidRPr="397FF9C1">
              <w:rPr>
                <w:rFonts w:eastAsia="Tahoma" w:cs="Tahoma"/>
                <w:b/>
                <w:bCs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004D7C4B" w:rsidRDefault="00202B15" w14:paraId="71267745" w14:textId="6E1E7C2D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Nguyen </w:t>
            </w:r>
            <w:r w:rsidRPr="001A1F29" w:rsidR="4278A9AF">
              <w:rPr>
                <w:rFonts w:eastAsia="Tahoma"/>
              </w:rPr>
              <w:t>Duy Bao</w:t>
            </w:r>
          </w:p>
        </w:tc>
      </w:tr>
      <w:tr w:rsidRPr="001A1F29" w:rsidR="00202B15" w:rsidTr="37EEBBCC" w14:paraId="294376CC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6ECF5B4B" w14:textId="77777777">
            <w:pPr>
              <w:rPr>
                <w:rFonts w:eastAsia="Tahoma" w:cs="Tahoma"/>
                <w:b/>
                <w:bCs/>
              </w:rPr>
            </w:pPr>
            <w:r w:rsidRPr="397FF9C1">
              <w:rPr>
                <w:rFonts w:eastAsia="Tahoma" w:cs="Tahoma"/>
                <w:b/>
                <w:bCs/>
              </w:rPr>
              <w:t>Date</w:t>
            </w:r>
          </w:p>
        </w:tc>
        <w:tc>
          <w:tcPr>
            <w:tcW w:w="13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004D7C4B" w:rsidRDefault="005A1EAB" w14:paraId="23EE32FA" w14:textId="42FE7E7F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24</w:t>
            </w:r>
            <w:r w:rsidRPr="001A1F29" w:rsidR="4278A9AF">
              <w:rPr>
                <w:rFonts w:eastAsia="Tahoma"/>
              </w:rPr>
              <w:t>/02</w:t>
            </w:r>
            <w:r w:rsidRPr="001A1F29" w:rsidR="00202B15">
              <w:rPr>
                <w:rFonts w:eastAsia="Tahoma"/>
              </w:rPr>
              <w:t>/2021</w:t>
            </w:r>
          </w:p>
        </w:tc>
        <w:tc>
          <w:tcPr>
            <w:tcW w:w="6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04265580" w14:textId="77777777">
            <w:pPr>
              <w:rPr>
                <w:rFonts w:eastAsia="Tahoma" w:cs="Tahoma"/>
                <w:b/>
                <w:bCs/>
              </w:rPr>
            </w:pPr>
            <w:r w:rsidRPr="397FF9C1">
              <w:rPr>
                <w:rFonts w:eastAsia="Tahoma" w:cs="Tahoma"/>
                <w:b/>
                <w:bCs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4278A9AF" w:rsidRDefault="6DCDF907" w14:paraId="4DAAB736" w14:textId="13DCAD01">
            <w:pPr>
              <w:spacing w:line="259" w:lineRule="auto"/>
              <w:rPr>
                <w:rFonts w:eastAsia="Tahoma"/>
              </w:rPr>
            </w:pPr>
            <w:r w:rsidRPr="6DCDF907">
              <w:rPr>
                <w:rFonts w:eastAsia="Tahoma"/>
              </w:rPr>
              <w:t>High</w:t>
            </w:r>
          </w:p>
        </w:tc>
      </w:tr>
      <w:tr w:rsidRPr="001A1F29" w:rsidR="00202B15" w:rsidTr="37EEBBCC" w14:paraId="10424921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hideMark/>
          </w:tcPr>
          <w:p w:rsidRPr="001A1F29" w:rsidR="00202B15" w:rsidP="004D7C4B" w:rsidRDefault="00202B15" w14:paraId="404966C2" w14:textId="0FA4E9D7">
            <w:pPr>
              <w:rPr>
                <w:rFonts w:eastAsia="Tahoma" w:cs="Tahoma"/>
                <w:b/>
                <w:bCs/>
              </w:rPr>
            </w:pPr>
            <w:r w:rsidRPr="397FF9C1">
              <w:rPr>
                <w:rFonts w:eastAsia="Tahoma" w:cs="Tahoma"/>
                <w:b/>
                <w:bCs/>
              </w:rPr>
              <w:t>Actor:</w:t>
            </w:r>
          </w:p>
          <w:p w:rsidRPr="001A1F29" w:rsidR="00202B15" w:rsidP="004D7C4B" w:rsidRDefault="1EE50AAF" w14:paraId="0F6F42BB" w14:textId="221FE572">
            <w:pPr>
              <w:rPr>
                <w:rFonts w:eastAsia="Tahoma"/>
              </w:rPr>
            </w:pPr>
            <w:r w:rsidRPr="1EE50AAF">
              <w:rPr>
                <w:rFonts w:eastAsia="Tahoma"/>
              </w:rPr>
              <w:t xml:space="preserve">       </w:t>
            </w:r>
            <w:r w:rsidRPr="1EE50AAF">
              <w:rPr>
                <w:rFonts w:eastAsia="Tahoma"/>
                <w:b/>
                <w:bCs/>
              </w:rPr>
              <w:t xml:space="preserve">       </w:t>
            </w:r>
            <w:r w:rsidRPr="1EE50AAF">
              <w:rPr>
                <w:rFonts w:eastAsia="Tahoma"/>
              </w:rPr>
              <w:t>Guest.</w:t>
            </w:r>
          </w:p>
          <w:p w:rsidRPr="001A1F29" w:rsidR="00202B15" w:rsidP="004D7C4B" w:rsidRDefault="00202B15" w14:paraId="6E164AF4" w14:textId="30FC0C4E">
            <w:pPr>
              <w:rPr>
                <w:rFonts w:eastAsia="Tahoma" w:cs="Tahoma"/>
                <w:b/>
                <w:bCs/>
              </w:rPr>
            </w:pPr>
            <w:r w:rsidRPr="397FF9C1">
              <w:rPr>
                <w:rFonts w:eastAsia="Tahoma" w:cs="Tahoma"/>
                <w:b/>
                <w:bCs/>
              </w:rPr>
              <w:t>Summary:</w:t>
            </w:r>
          </w:p>
          <w:p w:rsidRPr="001A1F29" w:rsidR="00202B15" w:rsidP="004D7C4B" w:rsidRDefault="5CB3BD67" w14:paraId="51CEB7B2" w14:textId="3FE8F814">
            <w:pPr>
              <w:rPr>
                <w:rFonts w:eastAsia="Tahoma"/>
              </w:rPr>
            </w:pPr>
            <w:r w:rsidRPr="6721651E">
              <w:rPr>
                <w:rFonts w:eastAsia="Tahoma"/>
              </w:rPr>
              <w:t xml:space="preserve"> </w:t>
            </w:r>
            <w:r w:rsidRPr="5CB3BD67">
              <w:rPr>
                <w:rFonts w:eastAsia="Tahoma"/>
                <w:b/>
                <w:bCs/>
              </w:rPr>
              <w:t xml:space="preserve">            </w:t>
            </w:r>
            <w:r w:rsidRPr="397FF9C1" w:rsidR="2B5D1C14">
              <w:rPr>
                <w:rFonts w:eastAsia="Tahoma"/>
                <w:b/>
                <w:bCs/>
              </w:rPr>
              <w:t xml:space="preserve"> </w:t>
            </w:r>
            <w:r w:rsidRPr="001A1F29" w:rsidR="2B5D1C14">
              <w:rPr>
                <w:rFonts w:eastAsia="Tahoma"/>
              </w:rPr>
              <w:t>Create an account with the information that user gave.</w:t>
            </w:r>
          </w:p>
          <w:p w:rsidRPr="001A1F29" w:rsidR="00202B15" w:rsidP="004D7C4B" w:rsidRDefault="00202B15" w14:paraId="51B68A95" w14:textId="0FA4E9D7">
            <w:pPr>
              <w:rPr>
                <w:rFonts w:eastAsia="Tahoma" w:cs="Tahoma"/>
                <w:b/>
                <w:bCs/>
              </w:rPr>
            </w:pPr>
            <w:r w:rsidRPr="397FF9C1">
              <w:rPr>
                <w:rFonts w:eastAsia="Tahoma" w:cs="Tahoma"/>
                <w:b/>
                <w:bCs/>
              </w:rPr>
              <w:t>Goal:</w:t>
            </w:r>
          </w:p>
          <w:p w:rsidRPr="001A1F29" w:rsidR="00202B15" w:rsidP="004D7C4B" w:rsidRDefault="5CB3BD67" w14:paraId="14169BEC" w14:textId="7BDE6DC3">
            <w:pPr>
              <w:rPr>
                <w:rFonts w:eastAsia="Tahoma"/>
              </w:rPr>
            </w:pPr>
            <w:r w:rsidRPr="5CB3BD67">
              <w:rPr>
                <w:rFonts w:eastAsia="Tahoma"/>
                <w:b/>
                <w:bCs/>
              </w:rPr>
              <w:t xml:space="preserve">         </w:t>
            </w:r>
            <w:r w:rsidRPr="397FF9C1" w:rsidR="2B5D1C14">
              <w:rPr>
                <w:rFonts w:eastAsia="Tahoma"/>
                <w:b/>
                <w:bCs/>
              </w:rPr>
              <w:t xml:space="preserve">     </w:t>
            </w:r>
            <w:r w:rsidRPr="001A1F29" w:rsidR="2B5D1C14">
              <w:rPr>
                <w:rFonts w:eastAsia="Tahoma"/>
              </w:rPr>
              <w:t>Account’s information that user request will save on database.</w:t>
            </w:r>
          </w:p>
          <w:p w:rsidRPr="001A1F29" w:rsidR="00202B15" w:rsidP="004D7C4B" w:rsidRDefault="00202B15" w14:paraId="5572813D" w14:textId="0FA4E9D7">
            <w:pPr>
              <w:rPr>
                <w:rFonts w:eastAsia="Tahoma" w:cs="Tahoma"/>
                <w:b/>
                <w:bCs/>
                <w:u w:val="single"/>
              </w:rPr>
            </w:pPr>
            <w:r w:rsidRPr="397FF9C1">
              <w:rPr>
                <w:rFonts w:eastAsia="Tahoma" w:cs="Tahoma"/>
                <w:b/>
                <w:bCs/>
                <w:u w:val="single"/>
              </w:rPr>
              <w:t>Triggers</w:t>
            </w:r>
          </w:p>
          <w:p w:rsidR="47C35B2F" w:rsidP="47C35B2F" w:rsidRDefault="47C35B2F" w14:paraId="219A0E08" w14:textId="769DAE30">
            <w:pPr>
              <w:spacing w:line="259" w:lineRule="auto"/>
              <w:rPr>
                <w:rFonts w:eastAsia="Tahoma"/>
              </w:rPr>
            </w:pPr>
            <w:r w:rsidRPr="47C35B2F">
              <w:rPr>
                <w:rFonts w:eastAsia="Tahoma"/>
              </w:rPr>
              <w:t xml:space="preserve">        </w:t>
            </w:r>
            <w:r w:rsidRPr="6721651E" w:rsidR="5CB3BD67">
              <w:rPr>
                <w:rFonts w:eastAsia="Tahoma"/>
              </w:rPr>
              <w:t xml:space="preserve">  </w:t>
            </w:r>
            <w:r w:rsidRPr="5CB3BD67" w:rsidR="5CB3BD67">
              <w:rPr>
                <w:rFonts w:eastAsia="Tahoma"/>
                <w:b/>
                <w:bCs/>
              </w:rPr>
              <w:t xml:space="preserve">   </w:t>
            </w:r>
            <w:r w:rsidRPr="47C35B2F">
              <w:rPr>
                <w:rFonts w:eastAsia="Tahoma"/>
              </w:rPr>
              <w:t>User click on Register button.</w:t>
            </w:r>
          </w:p>
          <w:p w:rsidRPr="001A1F29" w:rsidR="00202B15" w:rsidP="004D7C4B" w:rsidRDefault="00202B15" w14:paraId="3CF6DEE9" w14:textId="65C475A1">
            <w:pPr>
              <w:rPr>
                <w:rFonts w:eastAsia="Tahoma" w:cs="Tahoma"/>
                <w:b/>
                <w:bCs/>
              </w:rPr>
            </w:pPr>
            <w:r w:rsidRPr="397FF9C1">
              <w:rPr>
                <w:rFonts w:eastAsia="Tahoma" w:cs="Tahoma"/>
                <w:b/>
                <w:bCs/>
              </w:rPr>
              <w:t>Preconditions:</w:t>
            </w:r>
          </w:p>
          <w:p w:rsidRPr="001A1F29" w:rsidR="00202B15" w:rsidP="47C35B2F" w:rsidRDefault="47C35B2F" w14:paraId="43F54552" w14:textId="65C475A1">
            <w:pPr>
              <w:ind w:left="0"/>
              <w:rPr>
                <w:rFonts w:eastAsia="Tahoma"/>
              </w:rPr>
            </w:pPr>
            <w:r w:rsidRPr="397FF9C1">
              <w:rPr>
                <w:rFonts w:eastAsia="Tahoma"/>
                <w:b/>
                <w:bCs/>
              </w:rPr>
              <w:t xml:space="preserve">               </w:t>
            </w:r>
            <w:r w:rsidRPr="47C35B2F">
              <w:rPr>
                <w:rFonts w:eastAsia="Tahoma"/>
              </w:rPr>
              <w:t>PRE-1. User must not be authenticated before.</w:t>
            </w:r>
          </w:p>
          <w:p w:rsidRPr="001A1F29" w:rsidR="00202B15" w:rsidP="47C35B2F" w:rsidRDefault="1EE50AAF" w14:paraId="11D4D0F5" w14:textId="378F784C">
            <w:pPr>
              <w:ind w:left="0"/>
              <w:rPr>
                <w:rFonts w:eastAsia="Tahoma"/>
              </w:rPr>
            </w:pPr>
            <w:r w:rsidRPr="1EE50AAF">
              <w:rPr>
                <w:rFonts w:eastAsia="Tahoma"/>
              </w:rPr>
              <w:t xml:space="preserve">              PRE-2. register information (username, password, full name, phone) must not null.</w:t>
            </w:r>
          </w:p>
          <w:p w:rsidRPr="001A1F29" w:rsidR="00202B15" w:rsidP="47C35B2F" w:rsidRDefault="47C35B2F" w14:paraId="762BF7F7" w14:textId="1F1A0B10">
            <w:pPr>
              <w:ind w:left="0"/>
              <w:rPr>
                <w:rFonts w:eastAsia="Tahoma"/>
              </w:rPr>
            </w:pPr>
            <w:r w:rsidRPr="47C35B2F">
              <w:rPr>
                <w:rFonts w:eastAsia="Tahoma"/>
              </w:rPr>
              <w:t xml:space="preserve">              PRE-3. Register request must be sent.</w:t>
            </w:r>
          </w:p>
          <w:p w:rsidRPr="001A1F29" w:rsidR="00202B15" w:rsidP="004D7C4B" w:rsidRDefault="1EE50AAF" w14:paraId="653F9B9A" w14:textId="4CC87508">
            <w:pPr>
              <w:rPr>
                <w:rFonts w:eastAsia="Tahoma" w:cs="Tahoma"/>
                <w:b/>
                <w:bCs/>
              </w:rPr>
            </w:pPr>
            <w:r w:rsidRPr="1EE50AAF">
              <w:rPr>
                <w:rFonts w:eastAsia="Tahoma" w:cs="Tahoma"/>
                <w:b/>
                <w:bCs/>
              </w:rPr>
              <w:t>Post Conditions:</w:t>
            </w:r>
          </w:p>
          <w:p w:rsidRPr="001A1F29" w:rsidR="00202B15" w:rsidP="004D7C4B" w:rsidRDefault="1EE50AAF" w14:paraId="415923AC" w14:textId="34B12175">
            <w:pPr>
              <w:rPr>
                <w:rFonts w:eastAsia="Tahoma"/>
              </w:rPr>
            </w:pPr>
            <w:r w:rsidRPr="1EE50AAF">
              <w:rPr>
                <w:rFonts w:eastAsia="Tahoma"/>
              </w:rPr>
              <w:t xml:space="preserve">          Success:  Account’s information that user gave is saved on and ready to login.</w:t>
            </w:r>
          </w:p>
          <w:p w:rsidR="47C35B2F" w:rsidP="004D7C4B" w:rsidRDefault="47C35B2F" w14:paraId="19F84E0B" w14:textId="134369FB">
            <w:pPr>
              <w:rPr>
                <w:rFonts w:eastAsia="Tahoma"/>
              </w:rPr>
            </w:pPr>
            <w:r w:rsidRPr="47C35B2F">
              <w:rPr>
                <w:rFonts w:eastAsia="Tahoma"/>
              </w:rPr>
              <w:t xml:space="preserve">          Failed:  Account’s information that user gave isn’t saved and close request.</w:t>
            </w:r>
          </w:p>
          <w:p w:rsidRPr="001A1F29" w:rsidR="00202B15" w:rsidP="004D7C4B" w:rsidRDefault="47C35B2F" w14:paraId="4772B9C1" w14:textId="6D86BAC0">
            <w:pPr>
              <w:rPr>
                <w:rFonts w:eastAsia="Tahoma" w:cs="Tahoma"/>
                <w:b/>
                <w:bCs/>
              </w:rPr>
            </w:pPr>
            <w:r w:rsidRPr="397FF9C1">
              <w:rPr>
                <w:rFonts w:eastAsia="Tahoma" w:cs="Tahoma"/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180" w:type="dxa"/>
              <w:tblLook w:val="06A0" w:firstRow="1" w:lastRow="0" w:firstColumn="1" w:lastColumn="0" w:noHBand="1" w:noVBand="1"/>
            </w:tblPr>
            <w:tblGrid>
              <w:gridCol w:w="824"/>
              <w:gridCol w:w="3470"/>
              <w:gridCol w:w="4276"/>
            </w:tblGrid>
            <w:tr w:rsidR="47C35B2F" w:rsidTr="47C35B2F" w14:paraId="6B98D0D8" w14:textId="77777777">
              <w:tc>
                <w:tcPr>
                  <w:tcW w:w="825" w:type="dxa"/>
                </w:tcPr>
                <w:p w:rsidR="47C35B2F" w:rsidP="004D7C4B" w:rsidRDefault="47C35B2F" w14:paraId="1039042D" w14:textId="01F0379D">
                  <w:pPr>
                    <w:rPr>
                      <w:rFonts w:eastAsia="Times New Roman"/>
                      <w:b/>
                      <w:bCs/>
                    </w:rPr>
                  </w:pPr>
                  <w:r w:rsidRPr="47C35B2F">
                    <w:rPr>
                      <w:rFonts w:eastAsia="Times New Roman"/>
                    </w:rPr>
                    <w:t>No</w:t>
                  </w:r>
                </w:p>
              </w:tc>
              <w:tc>
                <w:tcPr>
                  <w:tcW w:w="3480" w:type="dxa"/>
                </w:tcPr>
                <w:p w:rsidR="47C35B2F" w:rsidP="47C35B2F" w:rsidRDefault="47C35B2F" w14:paraId="51C1FC49" w14:textId="10535F33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47C35B2F">
                    <w:rPr>
                      <w:rFonts w:eastAsia="Tahoma" w:cs="Tahoma"/>
                      <w:sz w:val="20"/>
                      <w:szCs w:val="20"/>
                    </w:rPr>
                    <w:t>Guest</w:t>
                  </w:r>
                </w:p>
              </w:tc>
              <w:tc>
                <w:tcPr>
                  <w:tcW w:w="4290" w:type="dxa"/>
                </w:tcPr>
                <w:p w:rsidR="47C35B2F" w:rsidP="47C35B2F" w:rsidRDefault="47C35B2F" w14:paraId="2041509E" w14:textId="58E7A61A">
                  <w:pPr>
                    <w:jc w:val="center"/>
                    <w:rPr>
                      <w:rFonts w:eastAsia="Times New Roman"/>
                    </w:rPr>
                  </w:pPr>
                  <w:r w:rsidRPr="47C35B2F">
                    <w:rPr>
                      <w:rFonts w:eastAsia="Times New Roman"/>
                    </w:rPr>
                    <w:t xml:space="preserve">System </w:t>
                  </w:r>
                </w:p>
              </w:tc>
            </w:tr>
            <w:tr w:rsidR="47C35B2F" w:rsidTr="47C35B2F" w14:paraId="699D94C6" w14:textId="77777777">
              <w:tc>
                <w:tcPr>
                  <w:tcW w:w="825" w:type="dxa"/>
                </w:tcPr>
                <w:p w:rsidR="47C35B2F" w:rsidP="004D7C4B" w:rsidRDefault="47C35B2F" w14:paraId="100D0BDD" w14:textId="1D9E507D">
                  <w:pPr>
                    <w:rPr>
                      <w:rFonts w:eastAsia="Times New Roman"/>
                    </w:rPr>
                  </w:pPr>
                  <w:r w:rsidRPr="47C35B2F">
                    <w:rPr>
                      <w:rFonts w:eastAsia="Times New Roman"/>
                    </w:rPr>
                    <w:t>1</w:t>
                  </w:r>
                </w:p>
              </w:tc>
              <w:tc>
                <w:tcPr>
                  <w:tcW w:w="3480" w:type="dxa"/>
                </w:tcPr>
                <w:p w:rsidR="47C35B2F" w:rsidP="004D7C4B" w:rsidRDefault="47C35B2F" w14:paraId="599DB1D3" w14:textId="3AE2FE6C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47C35B2F">
                    <w:rPr>
                      <w:rFonts w:cs="Tahoma"/>
                      <w:sz w:val="20"/>
                      <w:szCs w:val="20"/>
                    </w:rPr>
                    <w:t>Open the register request</w:t>
                  </w:r>
                </w:p>
              </w:tc>
              <w:tc>
                <w:tcPr>
                  <w:tcW w:w="4290" w:type="dxa"/>
                </w:tcPr>
                <w:p w:rsidR="47C35B2F" w:rsidP="004D7C4B" w:rsidRDefault="47C35B2F" w14:paraId="4D943C08" w14:textId="409F22D6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47C35B2F">
                    <w:rPr>
                      <w:rFonts w:eastAsia="Tahoma" w:cs="Tahoma"/>
                      <w:sz w:val="20"/>
                      <w:szCs w:val="20"/>
                    </w:rPr>
                    <w:t xml:space="preserve">Display form with </w:t>
                  </w:r>
                  <w:r w:rsidRPr="47C35B2F">
                    <w:rPr>
                      <w:rFonts w:cs="Tahoma"/>
                      <w:sz w:val="20"/>
                      <w:szCs w:val="20"/>
                    </w:rPr>
                    <w:t>username, password, full name, phone, email</w:t>
                  </w:r>
                </w:p>
              </w:tc>
            </w:tr>
            <w:tr w:rsidR="47C35B2F" w:rsidTr="47C35B2F" w14:paraId="0D15C91F" w14:textId="77777777">
              <w:tc>
                <w:tcPr>
                  <w:tcW w:w="825" w:type="dxa"/>
                </w:tcPr>
                <w:p w:rsidR="47C35B2F" w:rsidP="004D7C4B" w:rsidRDefault="47C35B2F" w14:paraId="07C80328" w14:textId="481F8755">
                  <w:pPr>
                    <w:rPr>
                      <w:rFonts w:eastAsia="Times New Roman"/>
                    </w:rPr>
                  </w:pPr>
                  <w:r w:rsidRPr="47C35B2F">
                    <w:rPr>
                      <w:rFonts w:eastAsia="Times New Roman"/>
                    </w:rPr>
                    <w:t>2</w:t>
                  </w:r>
                </w:p>
              </w:tc>
              <w:tc>
                <w:tcPr>
                  <w:tcW w:w="3480" w:type="dxa"/>
                </w:tcPr>
                <w:p w:rsidR="47C35B2F" w:rsidP="004D7C4B" w:rsidRDefault="47C35B2F" w14:paraId="6FF39C4B" w14:textId="48604AB9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47C35B2F">
                    <w:rPr>
                      <w:rFonts w:cs="Tahoma"/>
                      <w:sz w:val="20"/>
                      <w:szCs w:val="20"/>
                    </w:rPr>
                    <w:t>Input register information (username, password, full name, phone, email)</w:t>
                  </w:r>
                </w:p>
              </w:tc>
              <w:tc>
                <w:tcPr>
                  <w:tcW w:w="4290" w:type="dxa"/>
                </w:tcPr>
                <w:p w:rsidR="47C35B2F" w:rsidP="004D7C4B" w:rsidRDefault="47C35B2F" w14:paraId="170C80FF" w14:textId="2A4D4F38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4AB1F06A">
                    <w:rPr>
                      <w:rFonts w:eastAsia="Times New Roman"/>
                      <w:sz w:val="20"/>
                      <w:szCs w:val="20"/>
                    </w:rPr>
                    <w:t>Validated input</w:t>
                  </w:r>
                </w:p>
              </w:tc>
            </w:tr>
            <w:tr w:rsidR="47C35B2F" w:rsidTr="47C35B2F" w14:paraId="58DA0D78" w14:textId="77777777">
              <w:tc>
                <w:tcPr>
                  <w:tcW w:w="825" w:type="dxa"/>
                </w:tcPr>
                <w:p w:rsidR="47C35B2F" w:rsidP="004D7C4B" w:rsidRDefault="47C35B2F" w14:paraId="1333EED8" w14:textId="288DA10A">
                  <w:pPr>
                    <w:rPr>
                      <w:rFonts w:eastAsia="Times New Roman"/>
                    </w:rPr>
                  </w:pPr>
                  <w:r w:rsidRPr="47C35B2F">
                    <w:rPr>
                      <w:rFonts w:eastAsia="Times New Roman"/>
                    </w:rPr>
                    <w:t>3</w:t>
                  </w:r>
                </w:p>
              </w:tc>
              <w:tc>
                <w:tcPr>
                  <w:tcW w:w="3480" w:type="dxa"/>
                </w:tcPr>
                <w:p w:rsidR="47C35B2F" w:rsidP="004D7C4B" w:rsidRDefault="47C35B2F" w14:paraId="679518C7" w14:textId="482F2E5A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47C35B2F">
                    <w:rPr>
                      <w:rFonts w:cs="Tahoma"/>
                      <w:sz w:val="20"/>
                      <w:szCs w:val="20"/>
                    </w:rPr>
                    <w:t>Send the register request</w:t>
                  </w:r>
                </w:p>
              </w:tc>
              <w:tc>
                <w:tcPr>
                  <w:tcW w:w="4290" w:type="dxa"/>
                </w:tcPr>
                <w:p w:rsidR="47C35B2F" w:rsidP="004D7C4B" w:rsidRDefault="47C35B2F" w14:paraId="6AA6633C" w14:textId="7EB0FB5E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47C35B2F">
                    <w:rPr>
                      <w:rFonts w:cs="Tahoma"/>
                      <w:sz w:val="20"/>
                      <w:szCs w:val="20"/>
                    </w:rPr>
                    <w:t>All given information will save on database</w:t>
                  </w:r>
                </w:p>
              </w:tc>
            </w:tr>
            <w:tr w:rsidR="47C35B2F" w:rsidTr="47C35B2F" w14:paraId="5EFDE416" w14:textId="77777777">
              <w:tc>
                <w:tcPr>
                  <w:tcW w:w="825" w:type="dxa"/>
                </w:tcPr>
                <w:p w:rsidR="47C35B2F" w:rsidP="004D7C4B" w:rsidRDefault="47C35B2F" w14:paraId="434B149D" w14:textId="380A2AB5">
                  <w:pPr>
                    <w:rPr>
                      <w:rFonts w:eastAsia="Times New Roman"/>
                    </w:rPr>
                  </w:pPr>
                  <w:r w:rsidRPr="47C35B2F">
                    <w:rPr>
                      <w:rFonts w:eastAsia="Times New Roman"/>
                    </w:rPr>
                    <w:t>4</w:t>
                  </w:r>
                </w:p>
              </w:tc>
              <w:tc>
                <w:tcPr>
                  <w:tcW w:w="3480" w:type="dxa"/>
                </w:tcPr>
                <w:p w:rsidR="47C35B2F" w:rsidP="004D7C4B" w:rsidRDefault="47C35B2F" w14:paraId="5048F6F3" w14:textId="3080A8A7"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4290" w:type="dxa"/>
                </w:tcPr>
                <w:p w:rsidR="47C35B2F" w:rsidP="004D7C4B" w:rsidRDefault="47C35B2F" w14:paraId="622B97E2" w14:textId="15CEDDC9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47C35B2F">
                    <w:rPr>
                      <w:rFonts w:cs="Tahoma"/>
                      <w:sz w:val="20"/>
                      <w:szCs w:val="20"/>
                    </w:rPr>
                    <w:t>Back to login display</w:t>
                  </w:r>
                </w:p>
              </w:tc>
            </w:tr>
          </w:tbl>
          <w:p w:rsidR="47C35B2F" w:rsidP="004D7C4B" w:rsidRDefault="47C35B2F" w14:paraId="1ADEE1BE" w14:textId="1394C4EF">
            <w:pPr>
              <w:rPr>
                <w:b/>
                <w:bCs/>
              </w:rPr>
            </w:pPr>
          </w:p>
          <w:p w:rsidRPr="001A1F29" w:rsidR="00202B15" w:rsidP="1EE50AAF" w:rsidRDefault="1EE50AAF" w14:paraId="350CC0E5" w14:textId="5EAB8A95">
            <w:pPr>
              <w:rPr>
                <w:rFonts w:eastAsia="Tahoma" w:cs="Tahoma"/>
                <w:b/>
                <w:bCs/>
              </w:rPr>
            </w:pPr>
            <w:r w:rsidRPr="1EE50AAF">
              <w:rPr>
                <w:rFonts w:eastAsia="Tahoma" w:cs="Tahoma"/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180" w:type="dxa"/>
              <w:tblLook w:val="06A0" w:firstRow="1" w:lastRow="0" w:firstColumn="1" w:lastColumn="0" w:noHBand="1" w:noVBand="1"/>
            </w:tblPr>
            <w:tblGrid>
              <w:gridCol w:w="824"/>
              <w:gridCol w:w="3470"/>
              <w:gridCol w:w="4276"/>
            </w:tblGrid>
            <w:tr w:rsidR="47C35B2F" w:rsidTr="47C35B2F" w14:paraId="50C48531" w14:textId="77777777">
              <w:tc>
                <w:tcPr>
                  <w:tcW w:w="825" w:type="dxa"/>
                </w:tcPr>
                <w:p w:rsidR="47C35B2F" w:rsidP="004D7C4B" w:rsidRDefault="47C35B2F" w14:paraId="430EB4DB" w14:textId="01F0379D">
                  <w:pPr>
                    <w:rPr>
                      <w:rFonts w:eastAsia="Times New Roman"/>
                      <w:b/>
                      <w:bCs/>
                    </w:rPr>
                  </w:pPr>
                  <w:r w:rsidRPr="47C35B2F">
                    <w:rPr>
                      <w:rFonts w:eastAsia="Times New Roman"/>
                    </w:rPr>
                    <w:t>No</w:t>
                  </w:r>
                </w:p>
              </w:tc>
              <w:tc>
                <w:tcPr>
                  <w:tcW w:w="3480" w:type="dxa"/>
                </w:tcPr>
                <w:p w:rsidR="47C35B2F" w:rsidP="47C35B2F" w:rsidRDefault="47C35B2F" w14:paraId="2ABAFD30" w14:textId="10535F33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47C35B2F">
                    <w:rPr>
                      <w:rFonts w:eastAsia="Tahoma" w:cs="Tahoma"/>
                      <w:sz w:val="20"/>
                      <w:szCs w:val="20"/>
                    </w:rPr>
                    <w:t>Guest</w:t>
                  </w:r>
                </w:p>
              </w:tc>
              <w:tc>
                <w:tcPr>
                  <w:tcW w:w="4290" w:type="dxa"/>
                </w:tcPr>
                <w:p w:rsidR="47C35B2F" w:rsidP="47C35B2F" w:rsidRDefault="47C35B2F" w14:paraId="5F24D231" w14:textId="58E7A61A">
                  <w:pPr>
                    <w:jc w:val="center"/>
                    <w:rPr>
                      <w:rFonts w:eastAsia="Times New Roman"/>
                    </w:rPr>
                  </w:pPr>
                  <w:r w:rsidRPr="47C35B2F">
                    <w:rPr>
                      <w:rFonts w:eastAsia="Times New Roman"/>
                    </w:rPr>
                    <w:t xml:space="preserve">System </w:t>
                  </w:r>
                </w:p>
              </w:tc>
            </w:tr>
            <w:tr w:rsidR="47C35B2F" w:rsidTr="47C35B2F" w14:paraId="275CA82C" w14:textId="77777777">
              <w:tc>
                <w:tcPr>
                  <w:tcW w:w="825" w:type="dxa"/>
                </w:tcPr>
                <w:p w:rsidR="47C35B2F" w:rsidP="004D7C4B" w:rsidRDefault="47C35B2F" w14:paraId="7D8CAF1F" w14:textId="1D9E507D">
                  <w:pPr>
                    <w:rPr>
                      <w:rFonts w:eastAsia="Times New Roman"/>
                    </w:rPr>
                  </w:pPr>
                  <w:r w:rsidRPr="47C35B2F">
                    <w:rPr>
                      <w:rFonts w:eastAsia="Times New Roman"/>
                    </w:rPr>
                    <w:t>1</w:t>
                  </w:r>
                </w:p>
              </w:tc>
              <w:tc>
                <w:tcPr>
                  <w:tcW w:w="3480" w:type="dxa"/>
                </w:tcPr>
                <w:p w:rsidR="47C35B2F" w:rsidP="004D7C4B" w:rsidRDefault="47C35B2F" w14:paraId="2ED6B8AA" w14:textId="3AE2FE6C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47C35B2F">
                    <w:rPr>
                      <w:rFonts w:cs="Tahoma"/>
                      <w:sz w:val="20"/>
                      <w:szCs w:val="20"/>
                    </w:rPr>
                    <w:t>Open the register request</w:t>
                  </w:r>
                </w:p>
              </w:tc>
              <w:tc>
                <w:tcPr>
                  <w:tcW w:w="4290" w:type="dxa"/>
                </w:tcPr>
                <w:p w:rsidR="47C35B2F" w:rsidP="004D7C4B" w:rsidRDefault="47C35B2F" w14:paraId="13B9444B" w14:textId="409F22D6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47C35B2F">
                    <w:rPr>
                      <w:rFonts w:eastAsia="Tahoma" w:cs="Tahoma"/>
                      <w:sz w:val="20"/>
                      <w:szCs w:val="20"/>
                    </w:rPr>
                    <w:t xml:space="preserve">Display form with </w:t>
                  </w:r>
                  <w:r w:rsidRPr="47C35B2F">
                    <w:rPr>
                      <w:rFonts w:cs="Tahoma"/>
                      <w:sz w:val="20"/>
                      <w:szCs w:val="20"/>
                    </w:rPr>
                    <w:t>username, password, full name, phone, email</w:t>
                  </w:r>
                </w:p>
              </w:tc>
            </w:tr>
            <w:tr w:rsidR="47C35B2F" w:rsidTr="47C35B2F" w14:paraId="3980AF36" w14:textId="77777777">
              <w:tc>
                <w:tcPr>
                  <w:tcW w:w="825" w:type="dxa"/>
                </w:tcPr>
                <w:p w:rsidR="47C35B2F" w:rsidP="004D7C4B" w:rsidRDefault="47C35B2F" w14:paraId="2479D90F" w14:textId="481F8755">
                  <w:pPr>
                    <w:rPr>
                      <w:rFonts w:eastAsia="Times New Roman"/>
                    </w:rPr>
                  </w:pPr>
                  <w:r w:rsidRPr="47C35B2F">
                    <w:rPr>
                      <w:rFonts w:eastAsia="Times New Roman"/>
                    </w:rPr>
                    <w:t>2</w:t>
                  </w:r>
                </w:p>
              </w:tc>
              <w:tc>
                <w:tcPr>
                  <w:tcW w:w="3480" w:type="dxa"/>
                </w:tcPr>
                <w:p w:rsidR="47C35B2F" w:rsidP="004D7C4B" w:rsidRDefault="47C35B2F" w14:paraId="640B6A31" w14:textId="48604AB9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47C35B2F">
                    <w:rPr>
                      <w:rFonts w:cs="Tahoma"/>
                      <w:sz w:val="20"/>
                      <w:szCs w:val="20"/>
                    </w:rPr>
                    <w:t>Input register information (username, password, full name, phone, email)</w:t>
                  </w:r>
                </w:p>
              </w:tc>
              <w:tc>
                <w:tcPr>
                  <w:tcW w:w="4290" w:type="dxa"/>
                </w:tcPr>
                <w:p w:rsidR="47C35B2F" w:rsidP="004D7C4B" w:rsidRDefault="47C35B2F" w14:paraId="3F14D804" w14:textId="2A4D4F38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4AB1F06A">
                    <w:rPr>
                      <w:rFonts w:eastAsia="Times New Roman"/>
                      <w:sz w:val="20"/>
                      <w:szCs w:val="20"/>
                    </w:rPr>
                    <w:t>Validated input</w:t>
                  </w:r>
                </w:p>
              </w:tc>
            </w:tr>
            <w:tr w:rsidR="47C35B2F" w:rsidTr="47C35B2F" w14:paraId="502F468E" w14:textId="77777777">
              <w:tc>
                <w:tcPr>
                  <w:tcW w:w="825" w:type="dxa"/>
                </w:tcPr>
                <w:p w:rsidR="47C35B2F" w:rsidP="004D7C4B" w:rsidRDefault="47C35B2F" w14:paraId="4BA73CA3" w14:textId="288DA10A">
                  <w:pPr>
                    <w:rPr>
                      <w:rFonts w:eastAsia="Times New Roman"/>
                    </w:rPr>
                  </w:pPr>
                  <w:r w:rsidRPr="47C35B2F">
                    <w:rPr>
                      <w:rFonts w:eastAsia="Times New Roman"/>
                    </w:rPr>
                    <w:t>3</w:t>
                  </w:r>
                </w:p>
              </w:tc>
              <w:tc>
                <w:tcPr>
                  <w:tcW w:w="3480" w:type="dxa"/>
                </w:tcPr>
                <w:p w:rsidR="47C35B2F" w:rsidP="004D7C4B" w:rsidRDefault="47C35B2F" w14:paraId="03FD958B" w14:textId="7D5DF37C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47C35B2F">
                    <w:rPr>
                      <w:rFonts w:cs="Tahoma"/>
                      <w:sz w:val="20"/>
                      <w:szCs w:val="20"/>
                    </w:rPr>
                    <w:t>Close the register request</w:t>
                  </w:r>
                </w:p>
              </w:tc>
              <w:tc>
                <w:tcPr>
                  <w:tcW w:w="4290" w:type="dxa"/>
                </w:tcPr>
                <w:p w:rsidR="47C35B2F" w:rsidP="004D7C4B" w:rsidRDefault="47C35B2F" w14:paraId="088FF012" w14:textId="50DEE1AE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47C35B2F">
                    <w:rPr>
                      <w:rFonts w:cs="Tahoma"/>
                      <w:sz w:val="20"/>
                      <w:szCs w:val="20"/>
                    </w:rPr>
                    <w:t>All given information will be cleared</w:t>
                  </w:r>
                </w:p>
              </w:tc>
            </w:tr>
            <w:tr w:rsidR="47C35B2F" w:rsidTr="47C35B2F" w14:paraId="0007F681" w14:textId="77777777">
              <w:tc>
                <w:tcPr>
                  <w:tcW w:w="825" w:type="dxa"/>
                </w:tcPr>
                <w:p w:rsidR="47C35B2F" w:rsidP="004D7C4B" w:rsidRDefault="47C35B2F" w14:paraId="2A57F8BA" w14:textId="380A2AB5">
                  <w:pPr>
                    <w:rPr>
                      <w:rFonts w:eastAsia="Times New Roman"/>
                    </w:rPr>
                  </w:pPr>
                  <w:r w:rsidRPr="47C35B2F">
                    <w:rPr>
                      <w:rFonts w:eastAsia="Times New Roman"/>
                    </w:rPr>
                    <w:t>4</w:t>
                  </w:r>
                </w:p>
              </w:tc>
              <w:tc>
                <w:tcPr>
                  <w:tcW w:w="3480" w:type="dxa"/>
                </w:tcPr>
                <w:p w:rsidR="47C35B2F" w:rsidP="004D7C4B" w:rsidRDefault="47C35B2F" w14:paraId="36E8FFF6" w14:textId="3080A8A7"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4290" w:type="dxa"/>
                </w:tcPr>
                <w:p w:rsidR="47C35B2F" w:rsidP="004D7C4B" w:rsidRDefault="47C35B2F" w14:paraId="33B9978C" w14:textId="407B4061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47C35B2F">
                    <w:rPr>
                      <w:rFonts w:cs="Tahoma"/>
                      <w:sz w:val="20"/>
                      <w:szCs w:val="20"/>
                    </w:rPr>
                    <w:t>Back to home page</w:t>
                  </w:r>
                </w:p>
              </w:tc>
            </w:tr>
          </w:tbl>
          <w:p w:rsidRPr="001A1F29" w:rsidR="00202B15" w:rsidP="004D7C4B" w:rsidRDefault="00202B15" w14:paraId="547E068E" w14:textId="2970FE87"/>
          <w:p w:rsidRPr="001A1F29" w:rsidR="00202B15" w:rsidP="37EEBBCC" w:rsidRDefault="37EEBBCC" w14:paraId="6016D18B" w14:textId="5F290501">
            <w:pPr>
              <w:rPr>
                <w:rFonts w:eastAsia="Tahoma" w:cs="Tahoma"/>
                <w:b/>
                <w:bCs/>
              </w:rPr>
            </w:pPr>
            <w:r w:rsidRPr="37EEBBCC">
              <w:rPr>
                <w:rFonts w:eastAsia="Tahoma" w:cs="Tahoma"/>
                <w:b/>
                <w:bCs/>
              </w:rPr>
              <w:t>Exceptions:</w:t>
            </w:r>
          </w:p>
          <w:tbl>
            <w:tblPr>
              <w:tblStyle w:val="TableGrid"/>
              <w:tblW w:w="0" w:type="auto"/>
              <w:tblInd w:w="180" w:type="dxa"/>
              <w:tblLook w:val="06A0" w:firstRow="1" w:lastRow="0" w:firstColumn="1" w:lastColumn="0" w:noHBand="1" w:noVBand="1"/>
            </w:tblPr>
            <w:tblGrid>
              <w:gridCol w:w="780"/>
              <w:gridCol w:w="3529"/>
              <w:gridCol w:w="4261"/>
            </w:tblGrid>
            <w:tr w:rsidR="47C35B2F" w:rsidTr="39A64ED8" w14:paraId="36A605D4" w14:textId="77777777">
              <w:tc>
                <w:tcPr>
                  <w:tcW w:w="780" w:type="dxa"/>
                </w:tcPr>
                <w:p w:rsidR="47C35B2F" w:rsidP="39A64ED8" w:rsidRDefault="39A64ED8" w14:paraId="3E3C4DD3" w14:textId="566C8C6C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39A64ED8">
                    <w:rPr>
                      <w:rFonts w:eastAsia="Times New Roman"/>
                      <w:sz w:val="20"/>
                      <w:szCs w:val="20"/>
                    </w:rPr>
                    <w:t>No</w:t>
                  </w:r>
                </w:p>
              </w:tc>
              <w:tc>
                <w:tcPr>
                  <w:tcW w:w="3540" w:type="dxa"/>
                </w:tcPr>
                <w:p w:rsidR="47C35B2F" w:rsidP="39A64ED8" w:rsidRDefault="39A64ED8" w14:paraId="135A0215" w14:textId="63AD8408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39A64ED8">
                    <w:rPr>
                      <w:rFonts w:eastAsia="Times New Roman"/>
                      <w:sz w:val="20"/>
                      <w:szCs w:val="20"/>
                    </w:rPr>
                    <w:t>Cause</w:t>
                  </w:r>
                </w:p>
              </w:tc>
              <w:tc>
                <w:tcPr>
                  <w:tcW w:w="4275" w:type="dxa"/>
                </w:tcPr>
                <w:p w:rsidR="47C35B2F" w:rsidP="39A64ED8" w:rsidRDefault="39A64ED8" w14:paraId="1C27D981" w14:textId="08AB0C24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39A64ED8">
                    <w:rPr>
                      <w:rFonts w:eastAsia="Times New Roman"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47C35B2F" w:rsidTr="39A64ED8" w14:paraId="7B6E0B15" w14:textId="77777777">
              <w:tc>
                <w:tcPr>
                  <w:tcW w:w="780" w:type="dxa"/>
                </w:tcPr>
                <w:p w:rsidR="47C35B2F" w:rsidP="39A64ED8" w:rsidRDefault="39A64ED8" w14:paraId="14982B1B" w14:textId="259E45BA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9A64ED8">
                    <w:rPr>
                      <w:rFonts w:eastAsia="Times New Roman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540" w:type="dxa"/>
                </w:tcPr>
                <w:p w:rsidR="47C35B2F" w:rsidP="39A64ED8" w:rsidRDefault="39A64ED8" w14:paraId="01A57C13" w14:textId="6263FFB7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9A64ED8">
                    <w:rPr>
                      <w:rFonts w:eastAsia="Tahoma"/>
                      <w:sz w:val="20"/>
                      <w:szCs w:val="20"/>
                    </w:rPr>
                    <w:t>Username is already existed</w:t>
                  </w:r>
                </w:p>
              </w:tc>
              <w:tc>
                <w:tcPr>
                  <w:tcW w:w="4275" w:type="dxa"/>
                </w:tcPr>
                <w:p w:rsidR="47C35B2F" w:rsidP="39A64ED8" w:rsidRDefault="39A64ED8" w14:paraId="4F5F6EB5" w14:textId="3F81A410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9A64ED8">
                    <w:rPr>
                      <w:rFonts w:eastAsia="Times New Roman"/>
                      <w:sz w:val="20"/>
                      <w:szCs w:val="20"/>
                    </w:rPr>
                    <w:t>Display “username already existed” message and wait for user input another username</w:t>
                  </w:r>
                </w:p>
              </w:tc>
            </w:tr>
            <w:tr w:rsidR="47C35B2F" w:rsidTr="39A64ED8" w14:paraId="259EC9D1" w14:textId="77777777">
              <w:tc>
                <w:tcPr>
                  <w:tcW w:w="780" w:type="dxa"/>
                </w:tcPr>
                <w:p w:rsidR="47C35B2F" w:rsidP="39A64ED8" w:rsidRDefault="39A64ED8" w14:paraId="3ECAF3E0" w14:textId="6B87F72D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9A64ED8">
                    <w:rPr>
                      <w:rFonts w:eastAsia="Times New Roman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540" w:type="dxa"/>
                </w:tcPr>
                <w:p w:rsidR="47C35B2F" w:rsidP="39A64ED8" w:rsidRDefault="39A64ED8" w14:paraId="3A9C8A96" w14:textId="15F81EE8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9A64ED8">
                    <w:rPr>
                      <w:rFonts w:eastAsia="Tahoma"/>
                      <w:sz w:val="20"/>
                      <w:szCs w:val="20"/>
                    </w:rPr>
                    <w:t>Username is longer than 10 characters</w:t>
                  </w:r>
                </w:p>
              </w:tc>
              <w:tc>
                <w:tcPr>
                  <w:tcW w:w="4275" w:type="dxa"/>
                </w:tcPr>
                <w:p w:rsidR="47C35B2F" w:rsidP="39A64ED8" w:rsidRDefault="39A64ED8" w14:paraId="6E2DD7D5" w14:textId="299B693F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9A64ED8">
                    <w:rPr>
                      <w:rFonts w:eastAsia="Times New Roman"/>
                      <w:sz w:val="20"/>
                      <w:szCs w:val="20"/>
                    </w:rPr>
                    <w:t>Display guide message “</w:t>
                  </w:r>
                  <w:r w:rsidRPr="39A64ED8">
                    <w:rPr>
                      <w:rFonts w:eastAsia="Tahoma"/>
                      <w:sz w:val="20"/>
                      <w:szCs w:val="20"/>
                    </w:rPr>
                    <w:t>Username can’t longer than 10 characters”</w:t>
                  </w:r>
                </w:p>
              </w:tc>
            </w:tr>
            <w:tr w:rsidR="47C35B2F" w:rsidTr="39A64ED8" w14:paraId="03D668BB" w14:textId="77777777">
              <w:tc>
                <w:tcPr>
                  <w:tcW w:w="780" w:type="dxa"/>
                </w:tcPr>
                <w:p w:rsidR="47C35B2F" w:rsidP="39A64ED8" w:rsidRDefault="39A64ED8" w14:paraId="53CE4E0F" w14:textId="3603B77F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9A64ED8">
                    <w:rPr>
                      <w:rFonts w:eastAsia="Times New Roman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540" w:type="dxa"/>
                </w:tcPr>
                <w:p w:rsidR="47C35B2F" w:rsidP="39A64ED8" w:rsidRDefault="39A64ED8" w14:paraId="61AED4B8" w14:textId="061C6E81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9A64ED8">
                    <w:rPr>
                      <w:rFonts w:eastAsia="Tahoma"/>
                      <w:sz w:val="20"/>
                      <w:szCs w:val="20"/>
                    </w:rPr>
                    <w:t>Password is longer than 15 characters</w:t>
                  </w:r>
                </w:p>
              </w:tc>
              <w:tc>
                <w:tcPr>
                  <w:tcW w:w="4275" w:type="dxa"/>
                </w:tcPr>
                <w:p w:rsidR="47C35B2F" w:rsidP="39A64ED8" w:rsidRDefault="39A64ED8" w14:paraId="3B5F9413" w14:textId="4E41D5DF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9A64ED8">
                    <w:rPr>
                      <w:rFonts w:eastAsia="Times New Roman"/>
                      <w:sz w:val="20"/>
                      <w:szCs w:val="20"/>
                    </w:rPr>
                    <w:t>Display guide message “</w:t>
                  </w:r>
                  <w:r w:rsidRPr="39A64ED8">
                    <w:rPr>
                      <w:rFonts w:eastAsia="Tahoma"/>
                      <w:sz w:val="20"/>
                      <w:szCs w:val="20"/>
                    </w:rPr>
                    <w:t>Password can’t longer than 15 characters”</w:t>
                  </w:r>
                </w:p>
              </w:tc>
            </w:tr>
            <w:tr w:rsidR="47C35B2F" w:rsidTr="39A64ED8" w14:paraId="3253A828" w14:textId="77777777">
              <w:tc>
                <w:tcPr>
                  <w:tcW w:w="780" w:type="dxa"/>
                </w:tcPr>
                <w:p w:rsidR="47C35B2F" w:rsidP="39A64ED8" w:rsidRDefault="39A64ED8" w14:paraId="60EDAC74" w14:textId="4A4C130F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9A64ED8">
                    <w:rPr>
                      <w:rFonts w:eastAsia="Times New Roman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3540" w:type="dxa"/>
                </w:tcPr>
                <w:p w:rsidR="47C35B2F" w:rsidP="39A64ED8" w:rsidRDefault="39A64ED8" w14:paraId="33CE5FD1" w14:textId="54A4C944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9A64ED8">
                    <w:rPr>
                      <w:rFonts w:eastAsia="Tahoma"/>
                      <w:sz w:val="20"/>
                      <w:szCs w:val="20"/>
                    </w:rPr>
                    <w:t>Full name is longer than 30 characters</w:t>
                  </w:r>
                </w:p>
              </w:tc>
              <w:tc>
                <w:tcPr>
                  <w:tcW w:w="4275" w:type="dxa"/>
                </w:tcPr>
                <w:p w:rsidR="47C35B2F" w:rsidP="39A64ED8" w:rsidRDefault="39A64ED8" w14:paraId="66A9546B" w14:textId="6B79FE35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9A64ED8">
                    <w:rPr>
                      <w:rFonts w:eastAsia="Times New Roman"/>
                      <w:sz w:val="20"/>
                      <w:szCs w:val="20"/>
                    </w:rPr>
                    <w:t>Display guide message “</w:t>
                  </w:r>
                  <w:r w:rsidRPr="39A64ED8">
                    <w:rPr>
                      <w:rFonts w:eastAsia="Tahoma"/>
                      <w:sz w:val="20"/>
                      <w:szCs w:val="20"/>
                    </w:rPr>
                    <w:t>Full name can’t longer than 30 characters”</w:t>
                  </w:r>
                </w:p>
              </w:tc>
            </w:tr>
            <w:tr w:rsidR="47C35B2F" w:rsidTr="39A64ED8" w14:paraId="296B8532" w14:textId="77777777">
              <w:tc>
                <w:tcPr>
                  <w:tcW w:w="780" w:type="dxa"/>
                </w:tcPr>
                <w:p w:rsidR="47C35B2F" w:rsidP="39A64ED8" w:rsidRDefault="39A64ED8" w14:paraId="33756BCC" w14:textId="5AF7E525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9A64ED8">
                    <w:rPr>
                      <w:rFonts w:eastAsia="Times New Roman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3540" w:type="dxa"/>
                </w:tcPr>
                <w:p w:rsidR="47C35B2F" w:rsidP="39A64ED8" w:rsidRDefault="39A64ED8" w14:paraId="30BFEDCB" w14:textId="67F099E3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9A64ED8">
                    <w:rPr>
                      <w:rFonts w:eastAsia="Tahoma"/>
                      <w:sz w:val="20"/>
                      <w:szCs w:val="20"/>
                    </w:rPr>
                    <w:t>Username, password, full name isn’t alphabet character</w:t>
                  </w:r>
                </w:p>
              </w:tc>
              <w:tc>
                <w:tcPr>
                  <w:tcW w:w="4275" w:type="dxa"/>
                </w:tcPr>
                <w:p w:rsidR="47C35B2F" w:rsidP="39A64ED8" w:rsidRDefault="39A64ED8" w14:paraId="702573E7" w14:textId="11AED523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9A64ED8">
                    <w:rPr>
                      <w:rFonts w:eastAsia="Times New Roman"/>
                      <w:sz w:val="20"/>
                      <w:szCs w:val="20"/>
                    </w:rPr>
                    <w:t>Display guide message “</w:t>
                  </w:r>
                  <w:r w:rsidRPr="39A64ED8">
                    <w:rPr>
                      <w:rFonts w:eastAsia="Tahoma"/>
                      <w:sz w:val="20"/>
                      <w:szCs w:val="20"/>
                    </w:rPr>
                    <w:t>Username, password, full name must be alphabet character”</w:t>
                  </w:r>
                </w:p>
              </w:tc>
            </w:tr>
            <w:tr w:rsidR="47C35B2F" w:rsidTr="39A64ED8" w14:paraId="7E2274CA" w14:textId="77777777">
              <w:tc>
                <w:tcPr>
                  <w:tcW w:w="780" w:type="dxa"/>
                </w:tcPr>
                <w:p w:rsidR="47C35B2F" w:rsidP="39A64ED8" w:rsidRDefault="39A64ED8" w14:paraId="0AB78395" w14:textId="552D195D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9A64ED8">
                    <w:rPr>
                      <w:rFonts w:eastAsia="Times New Roman"/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3540" w:type="dxa"/>
                </w:tcPr>
                <w:p w:rsidR="47C35B2F" w:rsidP="39A64ED8" w:rsidRDefault="39A64ED8" w14:paraId="260FBAB9" w14:textId="5CF9519F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9A64ED8">
                    <w:rPr>
                      <w:rFonts w:eastAsia="Tahoma"/>
                      <w:sz w:val="20"/>
                      <w:szCs w:val="20"/>
                    </w:rPr>
                    <w:t>Phone number doesn’t start with 0</w:t>
                  </w:r>
                </w:p>
              </w:tc>
              <w:tc>
                <w:tcPr>
                  <w:tcW w:w="4275" w:type="dxa"/>
                </w:tcPr>
                <w:p w:rsidR="47C35B2F" w:rsidP="39A64ED8" w:rsidRDefault="39A64ED8" w14:paraId="11792C7C" w14:textId="67777FFD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9A64ED8">
                    <w:rPr>
                      <w:rFonts w:eastAsia="Times New Roman"/>
                      <w:sz w:val="20"/>
                      <w:szCs w:val="20"/>
                    </w:rPr>
                    <w:t>Display guide message “</w:t>
                  </w:r>
                  <w:r w:rsidRPr="39A64ED8">
                    <w:rPr>
                      <w:rFonts w:eastAsia="Tahoma"/>
                      <w:sz w:val="20"/>
                      <w:szCs w:val="20"/>
                    </w:rPr>
                    <w:t>Phone must be number and start with 0”</w:t>
                  </w:r>
                </w:p>
              </w:tc>
            </w:tr>
          </w:tbl>
          <w:p w:rsidRPr="001A1F29" w:rsidR="00202B15" w:rsidP="004D7C4B" w:rsidRDefault="00202B15" w14:paraId="7EC82EF2" w14:textId="6590373D">
            <w:pPr>
              <w:rPr>
                <w:rFonts w:eastAsia="Tahoma" w:cs="Tahoma"/>
                <w:b/>
                <w:bCs/>
              </w:rPr>
            </w:pPr>
            <w:r w:rsidRPr="397FF9C1">
              <w:rPr>
                <w:rFonts w:eastAsia="Tahoma" w:cs="Tahoma"/>
                <w:b/>
                <w:bCs/>
              </w:rPr>
              <w:t xml:space="preserve">Relationships: </w:t>
            </w:r>
          </w:p>
          <w:p w:rsidRPr="001A1F29" w:rsidR="00202B15" w:rsidP="004D7C4B" w:rsidRDefault="6721651E" w14:paraId="5E99F83E" w14:textId="455AD8E8">
            <w:pPr>
              <w:rPr>
                <w:rFonts w:eastAsia="Tahoma"/>
              </w:rPr>
            </w:pPr>
            <w:r w:rsidRPr="6721651E">
              <w:rPr>
                <w:rFonts w:eastAsia="Tahoma" w:cs="Tahoma"/>
              </w:rPr>
              <w:t xml:space="preserve">         N/A</w:t>
            </w:r>
          </w:p>
          <w:p w:rsidRPr="001A1F29" w:rsidR="00202B15" w:rsidP="004D7C4B" w:rsidRDefault="00202B15" w14:paraId="6C51200E" w14:textId="760B9545">
            <w:pPr>
              <w:rPr>
                <w:rFonts w:eastAsia="Tahoma" w:cs="Tahoma"/>
                <w:b/>
                <w:bCs/>
              </w:rPr>
            </w:pPr>
            <w:r w:rsidRPr="397FF9C1">
              <w:rPr>
                <w:rFonts w:eastAsia="Tahoma" w:cs="Tahoma"/>
                <w:b/>
                <w:bCs/>
              </w:rPr>
              <w:t>Business Rules:</w:t>
            </w:r>
          </w:p>
          <w:p w:rsidRPr="001A1F29" w:rsidR="00202B15" w:rsidP="007B1893" w:rsidRDefault="37EEBBCC" w14:paraId="4CCA844D" w14:textId="4082D2C2">
            <w:pPr>
              <w:ind w:left="612"/>
              <w:rPr>
                <w:rFonts w:eastAsia="Tahoma" w:cs="Tahoma"/>
              </w:rPr>
            </w:pPr>
            <w:r w:rsidRPr="37EEBBCC">
              <w:rPr>
                <w:rFonts w:eastAsia="Tahoma"/>
              </w:rPr>
              <w:t xml:space="preserve">  User can’t create account with a same ID as existed account.</w:t>
            </w:r>
          </w:p>
        </w:tc>
      </w:tr>
    </w:tbl>
    <w:p w:rsidRPr="001A1F29" w:rsidR="00202B15" w:rsidP="000C2A26" w:rsidRDefault="00202B15" w14:paraId="3B06FC9E" w14:textId="77777777">
      <w:pPr>
        <w:ind w:left="0"/>
        <w:rPr>
          <w:rFonts w:eastAsia="Tahoma"/>
        </w:rPr>
      </w:pPr>
    </w:p>
    <w:p w:rsidRPr="001A1F29" w:rsidR="00202B15" w:rsidP="004D7C4B" w:rsidRDefault="5971CE1D" w14:paraId="16160AEC" w14:textId="389F80B0">
      <w:pPr>
        <w:pStyle w:val="Heading2"/>
      </w:pPr>
      <w:r>
        <w:t xml:space="preserve">Use Case Login </w:t>
      </w:r>
    </w:p>
    <w:p w:rsidRPr="001A1F29" w:rsidR="00202B15" w:rsidP="004D7C4B" w:rsidRDefault="00202B15" w14:paraId="3458C6E8" w14:textId="160CCC5C">
      <w:pPr>
        <w:rPr>
          <w:rFonts w:eastAsia="Tahoma"/>
        </w:rPr>
      </w:pPr>
      <w:r>
        <w:drawing>
          <wp:inline wp14:editId="17FE20BB" wp14:anchorId="3DFB7D32">
            <wp:extent cx="5715000" cy="2305050"/>
            <wp:effectExtent l="0" t="0" r="0" b="0"/>
            <wp:docPr id="46221560" name="Picture 4622156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6221560"/>
                    <pic:cNvPicPr/>
                  </pic:nvPicPr>
                  <pic:blipFill>
                    <a:blip r:embed="R9b00b3463bc5477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97"/>
        <w:gridCol w:w="2449"/>
        <w:gridCol w:w="1159"/>
        <w:gridCol w:w="756"/>
        <w:gridCol w:w="2129"/>
      </w:tblGrid>
      <w:tr w:rsidRPr="001A1F29" w:rsidR="00202B15" w:rsidTr="5A2F86C8" w14:paraId="320B8DDD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</w:tcPr>
          <w:p w:rsidRPr="001A1F29" w:rsidR="00202B15" w:rsidP="004D7C4B" w:rsidRDefault="00202B15" w14:paraId="5B302595" w14:textId="5A5FC8AE">
            <w:pPr>
              <w:rPr>
                <w:rFonts w:eastAsia="Tahoma"/>
              </w:rPr>
            </w:pPr>
          </w:p>
          <w:p w:rsidRPr="001A1F29" w:rsidR="00202B15" w:rsidP="004D7C4B" w:rsidRDefault="2B5D1C14" w14:paraId="4CD37D49" w14:textId="63D1ED4F">
            <w:pPr>
              <w:rPr>
                <w:rFonts w:eastAsia="Tahoma" w:cs="Tahoma"/>
                <w:b/>
                <w:bCs/>
              </w:rPr>
            </w:pPr>
            <w:r w:rsidRPr="05FB989E">
              <w:rPr>
                <w:rFonts w:eastAsia="Tahoma" w:cs="Tahoma"/>
                <w:b/>
                <w:bCs/>
              </w:rPr>
              <w:t>USE CASE-39 SPECIFICATION</w:t>
            </w:r>
          </w:p>
          <w:p w:rsidRPr="001A1F29" w:rsidR="00202B15" w:rsidP="004D7C4B" w:rsidRDefault="00202B15" w14:paraId="687A2C8A" w14:textId="77777777">
            <w:pPr>
              <w:rPr>
                <w:rFonts w:eastAsia="Tahoma"/>
              </w:rPr>
            </w:pPr>
          </w:p>
        </w:tc>
      </w:tr>
      <w:tr w:rsidRPr="001A1F29" w:rsidR="00202B15" w:rsidTr="5A2F86C8" w14:paraId="6A10656B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004E2810" w14:textId="77777777">
            <w:pPr>
              <w:rPr>
                <w:rFonts w:eastAsia="Tahoma" w:cs="Tahoma"/>
                <w:b/>
                <w:bCs/>
              </w:rPr>
            </w:pPr>
            <w:r w:rsidRPr="05FB989E">
              <w:rPr>
                <w:rFonts w:eastAsia="Tahoma" w:cs="Tahoma"/>
                <w:b/>
                <w:bCs/>
              </w:rPr>
              <w:t>Use-case No.</w:t>
            </w:r>
          </w:p>
        </w:tc>
        <w:tc>
          <w:tcPr>
            <w:tcW w:w="13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004D7C4B" w:rsidRDefault="2B5D1C14" w14:paraId="516399F2" w14:textId="516917DF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UC039</w:t>
            </w:r>
          </w:p>
        </w:tc>
        <w:tc>
          <w:tcPr>
            <w:tcW w:w="1059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7515B23A" w14:textId="77777777">
            <w:pPr>
              <w:rPr>
                <w:rFonts w:eastAsia="Tahoma" w:cs="Tahoma"/>
                <w:b/>
                <w:bCs/>
              </w:rPr>
            </w:pPr>
            <w:r w:rsidRPr="05FB989E">
              <w:rPr>
                <w:rFonts w:eastAsia="Tahoma" w:cs="Tahoma"/>
                <w:b/>
                <w:bCs/>
              </w:rPr>
              <w:t>Use-case Version</w:t>
            </w:r>
          </w:p>
        </w:tc>
        <w:tc>
          <w:tcPr>
            <w:tcW w:w="11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004D7C4B" w:rsidRDefault="00202B15" w14:paraId="5C635713" w14:textId="7E4A23B9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202B15" w:rsidTr="5A2F86C8" w14:paraId="33083063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120F9AD5" w14:textId="77777777">
            <w:pPr>
              <w:rPr>
                <w:rFonts w:eastAsia="Tahoma" w:cs="Tahoma"/>
                <w:b/>
                <w:bCs/>
              </w:rPr>
            </w:pPr>
            <w:r w:rsidRPr="05FB989E">
              <w:rPr>
                <w:rFonts w:eastAsia="Tahoma" w:cs="Tahoma"/>
                <w:b/>
                <w:bCs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004D7C4B" w:rsidRDefault="4278A9AF" w14:paraId="7BB39280" w14:textId="12B9DA63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Login</w:t>
            </w:r>
          </w:p>
        </w:tc>
      </w:tr>
      <w:tr w:rsidRPr="001A1F29" w:rsidR="00202B15" w:rsidTr="5A2F86C8" w14:paraId="7FE8309B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5C35116B" w14:textId="77777777">
            <w:pPr>
              <w:rPr>
                <w:rFonts w:eastAsia="Tahoma" w:cs="Tahoma"/>
                <w:b/>
                <w:bCs/>
              </w:rPr>
            </w:pPr>
            <w:r w:rsidRPr="05FB989E">
              <w:rPr>
                <w:rFonts w:eastAsia="Tahoma" w:cs="Tahoma"/>
                <w:b/>
                <w:bCs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004D7C4B" w:rsidRDefault="00202B15" w14:paraId="7AEA0C56" w14:textId="3C62300F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Nguyen </w:t>
            </w:r>
            <w:r w:rsidRPr="001A1F29" w:rsidR="4278A9AF">
              <w:rPr>
                <w:rFonts w:eastAsia="Tahoma"/>
              </w:rPr>
              <w:t>Duy Bao</w:t>
            </w:r>
          </w:p>
        </w:tc>
      </w:tr>
      <w:tr w:rsidRPr="001A1F29" w:rsidR="00202B15" w:rsidTr="5A2F86C8" w14:paraId="7247D1A3" w14:textId="77777777">
        <w:tc>
          <w:tcPr>
            <w:tcW w:w="13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099DA3C5" w14:textId="77777777">
            <w:pPr>
              <w:rPr>
                <w:rFonts w:eastAsia="Tahoma" w:cs="Tahoma"/>
                <w:b/>
                <w:bCs/>
              </w:rPr>
            </w:pPr>
            <w:r w:rsidRPr="05FB989E">
              <w:rPr>
                <w:rFonts w:eastAsia="Tahoma" w:cs="Tahoma"/>
                <w:b/>
                <w:bCs/>
              </w:rPr>
              <w:t>Date</w:t>
            </w:r>
          </w:p>
        </w:tc>
        <w:tc>
          <w:tcPr>
            <w:tcW w:w="13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004D7C4B" w:rsidRDefault="005A1EAB" w14:paraId="7FA080F9" w14:textId="22DF3C61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24</w:t>
            </w:r>
            <w:r w:rsidRPr="001A1F29" w:rsidR="4278A9AF">
              <w:rPr>
                <w:rFonts w:eastAsia="Tahoma"/>
              </w:rPr>
              <w:t>/02</w:t>
            </w:r>
            <w:r w:rsidRPr="001A1F29" w:rsidR="00202B15">
              <w:rPr>
                <w:rFonts w:eastAsia="Tahoma"/>
              </w:rPr>
              <w:t>/2021</w:t>
            </w:r>
          </w:p>
        </w:tc>
        <w:tc>
          <w:tcPr>
            <w:tcW w:w="6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4B80CA71" w14:textId="77777777">
            <w:pPr>
              <w:rPr>
                <w:rFonts w:eastAsia="Tahoma" w:cs="Tahoma"/>
                <w:b/>
                <w:bCs/>
              </w:rPr>
            </w:pPr>
            <w:r w:rsidRPr="05FB989E">
              <w:rPr>
                <w:rFonts w:eastAsia="Tahoma" w:cs="Tahoma"/>
                <w:b/>
                <w:bCs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4278A9AF" w:rsidRDefault="6DCDF907" w14:paraId="26E31FCD" w14:textId="1E422A56">
            <w:pPr>
              <w:spacing w:line="259" w:lineRule="auto"/>
              <w:rPr>
                <w:rFonts w:eastAsia="Tahoma"/>
              </w:rPr>
            </w:pPr>
            <w:r w:rsidRPr="6DCDF907">
              <w:rPr>
                <w:rFonts w:eastAsia="Tahoma"/>
              </w:rPr>
              <w:t>High</w:t>
            </w:r>
          </w:p>
        </w:tc>
      </w:tr>
      <w:tr w:rsidRPr="001A1F29" w:rsidR="00202B15" w:rsidTr="5A2F86C8" w14:paraId="53D5102C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hideMark/>
          </w:tcPr>
          <w:p w:rsidRPr="001A1F29" w:rsidR="00202B15" w:rsidP="004D7C4B" w:rsidRDefault="4F97AEAE" w14:paraId="78F49D22" w14:textId="6FB2BB6B">
            <w:pPr>
              <w:rPr>
                <w:rFonts w:eastAsia="Tahoma" w:cs="Tahoma"/>
                <w:b/>
                <w:bCs/>
              </w:rPr>
            </w:pPr>
            <w:r w:rsidRPr="4F97AEAE">
              <w:rPr>
                <w:rFonts w:eastAsia="Tahoma" w:cs="Tahoma"/>
                <w:b/>
                <w:bCs/>
              </w:rPr>
              <w:t>Actor:</w:t>
            </w:r>
          </w:p>
          <w:p w:rsidRPr="001A1F29" w:rsidR="00202B15" w:rsidP="4F97AEAE" w:rsidRDefault="37EEBBCC" w14:paraId="3D04F18C" w14:textId="0EE01C4F">
            <w:pPr>
              <w:rPr>
                <w:rFonts w:eastAsia="Tahoma"/>
              </w:rPr>
            </w:pPr>
            <w:r w:rsidRPr="37EEBBCC">
              <w:rPr>
                <w:rFonts w:eastAsia="Tahoma"/>
              </w:rPr>
              <w:t xml:space="preserve">           Guest.</w:t>
            </w:r>
          </w:p>
          <w:p w:rsidRPr="001A1F29" w:rsidR="00202B15" w:rsidP="004D7C4B" w:rsidRDefault="4F97AEAE" w14:paraId="17E5113A" w14:textId="6FB2BB6B">
            <w:pPr>
              <w:rPr>
                <w:rFonts w:eastAsia="Tahoma" w:cs="Tahoma"/>
                <w:b/>
                <w:bCs/>
              </w:rPr>
            </w:pPr>
            <w:r w:rsidRPr="4F97AEAE">
              <w:rPr>
                <w:rFonts w:eastAsia="Tahoma" w:cs="Tahoma"/>
                <w:b/>
                <w:bCs/>
              </w:rPr>
              <w:t>Summary:</w:t>
            </w:r>
          </w:p>
          <w:p w:rsidRPr="001A1F29" w:rsidR="00202B15" w:rsidP="4F97AEAE" w:rsidRDefault="4F97AEAE" w14:paraId="73472A94" w14:textId="6FB2BB6B">
            <w:pPr>
              <w:rPr>
                <w:rFonts w:eastAsia="Tahoma"/>
              </w:rPr>
            </w:pPr>
            <w:r w:rsidRPr="4F97AEAE">
              <w:rPr>
                <w:rFonts w:eastAsia="Tahoma"/>
              </w:rPr>
              <w:t xml:space="preserve">           User can login to the app.</w:t>
            </w:r>
          </w:p>
          <w:p w:rsidRPr="001A1F29" w:rsidR="00202B15" w:rsidP="004D7C4B" w:rsidRDefault="4F97AEAE" w14:paraId="70F8875A" w14:textId="6FB2BB6B">
            <w:pPr>
              <w:rPr>
                <w:rFonts w:eastAsia="Tahoma" w:cs="Tahoma"/>
                <w:b/>
                <w:bCs/>
              </w:rPr>
            </w:pPr>
            <w:r w:rsidRPr="4F97AEAE">
              <w:rPr>
                <w:rFonts w:eastAsia="Tahoma" w:cs="Tahoma"/>
                <w:b/>
                <w:bCs/>
              </w:rPr>
              <w:t>Goal:</w:t>
            </w:r>
          </w:p>
          <w:p w:rsidRPr="001A1F29" w:rsidR="00202B15" w:rsidP="4F97AEAE" w:rsidRDefault="4F97AEAE" w14:paraId="5F1B6B29" w14:textId="6FB2BB6B">
            <w:pPr>
              <w:rPr>
                <w:rFonts w:eastAsia="Tahoma"/>
              </w:rPr>
            </w:pPr>
            <w:r w:rsidRPr="4F97AEAE">
              <w:rPr>
                <w:rFonts w:eastAsia="Tahoma"/>
              </w:rPr>
              <w:t xml:space="preserve">           User is defined as a donator/admin/manager/Supervisor/Accountant/ Leader or supporter.</w:t>
            </w:r>
          </w:p>
          <w:p w:rsidRPr="001A1F29" w:rsidR="00202B15" w:rsidP="004D7C4B" w:rsidRDefault="00202B15" w14:paraId="5879F952" w14:textId="144DFD20">
            <w:pPr>
              <w:rPr>
                <w:rFonts w:eastAsia="Tahoma" w:cs="Tahoma"/>
                <w:b/>
                <w:bCs/>
                <w:u w:val="single"/>
              </w:rPr>
            </w:pPr>
            <w:r w:rsidRPr="05FB989E">
              <w:rPr>
                <w:rFonts w:eastAsia="Tahoma" w:cs="Tahoma"/>
                <w:b/>
                <w:bCs/>
                <w:u w:val="single"/>
              </w:rPr>
              <w:t>Triggers</w:t>
            </w:r>
          </w:p>
          <w:p w:rsidRPr="001A1F29" w:rsidR="00202B15" w:rsidP="004D7C4B" w:rsidRDefault="47C35B2F" w14:paraId="40E36776" w14:textId="33C3CEF1">
            <w:pPr>
              <w:rPr>
                <w:rFonts w:eastAsia="Tahoma"/>
              </w:rPr>
            </w:pPr>
            <w:r w:rsidRPr="47C35B2F">
              <w:rPr>
                <w:rFonts w:eastAsia="Tahoma"/>
              </w:rPr>
              <w:t xml:space="preserve">           Guest click on login button.</w:t>
            </w:r>
          </w:p>
          <w:p w:rsidRPr="001A1F29" w:rsidR="00202B15" w:rsidP="004D7C4B" w:rsidRDefault="47C35B2F" w14:paraId="79ADC306" w14:textId="4EE8F73F">
            <w:pPr>
              <w:rPr>
                <w:rFonts w:eastAsia="Tahoma"/>
              </w:rPr>
            </w:pPr>
            <w:r w:rsidRPr="47C35B2F">
              <w:rPr>
                <w:rFonts w:eastAsia="Tahoma"/>
              </w:rPr>
              <w:t xml:space="preserve">           Guest is sent after register.</w:t>
            </w:r>
            <w:r w:rsidR="2B5D1C14">
              <w:tab/>
            </w:r>
          </w:p>
          <w:p w:rsidRPr="001A1F29" w:rsidR="00202B15" w:rsidP="004D7C4B" w:rsidRDefault="5D98211B" w14:paraId="72FE929A" w14:textId="3C40AD77">
            <w:pPr>
              <w:rPr>
                <w:rFonts w:eastAsia="Tahoma" w:cs="Tahoma"/>
                <w:b/>
                <w:bCs/>
              </w:rPr>
            </w:pPr>
            <w:r w:rsidRPr="5D98211B">
              <w:rPr>
                <w:rFonts w:eastAsia="Tahoma" w:cs="Tahoma"/>
                <w:b/>
                <w:bCs/>
              </w:rPr>
              <w:t>Pre conditions:</w:t>
            </w:r>
          </w:p>
          <w:p w:rsidRPr="001A1F29" w:rsidR="00202B15" w:rsidP="5D98211B" w:rsidRDefault="5D98211B" w14:paraId="135B180B" w14:textId="4E1D4144">
            <w:pPr>
              <w:rPr>
                <w:rFonts w:eastAsia="Tahoma"/>
              </w:rPr>
            </w:pPr>
            <w:r w:rsidRPr="5D98211B">
              <w:rPr>
                <w:rFonts w:eastAsia="Tahoma"/>
              </w:rPr>
              <w:t xml:space="preserve">           PRE-1. User must not be authenticated before.</w:t>
            </w:r>
          </w:p>
          <w:p w:rsidRPr="001A1F29" w:rsidR="00202B15" w:rsidP="004D7C4B" w:rsidRDefault="5D98211B" w14:paraId="17E1308E" w14:textId="533FBB57">
            <w:pPr>
              <w:rPr>
                <w:rFonts w:eastAsia="Tahoma"/>
              </w:rPr>
            </w:pPr>
            <w:r w:rsidRPr="5D98211B">
              <w:rPr>
                <w:rFonts w:eastAsia="Tahoma"/>
              </w:rPr>
              <w:t xml:space="preserve">           PRE-2. User name/password must be provided.</w:t>
            </w:r>
          </w:p>
          <w:p w:rsidRPr="001A1F29" w:rsidR="00202B15" w:rsidP="004D7C4B" w:rsidRDefault="00202B15" w14:paraId="17C83D00" w14:textId="3BDC2B5F">
            <w:pPr>
              <w:rPr>
                <w:rFonts w:eastAsia="Tahoma" w:cs="Tahoma"/>
                <w:b/>
                <w:bCs/>
              </w:rPr>
            </w:pPr>
            <w:r w:rsidRPr="05FB989E">
              <w:rPr>
                <w:rFonts w:eastAsia="Tahoma" w:cs="Tahoma"/>
                <w:b/>
                <w:bCs/>
              </w:rPr>
              <w:t>Post Conditions:</w:t>
            </w:r>
          </w:p>
          <w:p w:rsidRPr="001A1F29" w:rsidR="00202B15" w:rsidP="004D7C4B" w:rsidRDefault="47C35B2F" w14:paraId="28AEBD26" w14:textId="47677EBF">
            <w:pPr>
              <w:rPr>
                <w:rFonts w:eastAsia="Tahoma"/>
              </w:rPr>
            </w:pPr>
            <w:r w:rsidRPr="47C35B2F">
              <w:rPr>
                <w:rFonts w:eastAsia="Tahoma"/>
              </w:rPr>
              <w:t xml:space="preserve">          Success: User is authenticated in specific role and provide function base on the role.</w:t>
            </w:r>
          </w:p>
          <w:p w:rsidR="47C35B2F" w:rsidP="004D7C4B" w:rsidRDefault="37EEBBCC" w14:paraId="18A1EBBF" w14:textId="51152E21">
            <w:pPr>
              <w:rPr>
                <w:rFonts w:eastAsia="Tahoma"/>
              </w:rPr>
            </w:pPr>
            <w:r w:rsidRPr="37EEBBCC">
              <w:rPr>
                <w:rFonts w:eastAsia="Tahoma"/>
              </w:rPr>
              <w:t xml:space="preserve">          Failed: User isn’t authenticated and back to login page.</w:t>
            </w:r>
          </w:p>
          <w:p w:rsidRPr="001A1F29" w:rsidR="00202B15" w:rsidP="004D7C4B" w:rsidRDefault="47C35B2F" w14:paraId="399E0E6C" w14:textId="078964BF">
            <w:pPr>
              <w:rPr>
                <w:rFonts w:eastAsia="Tahoma" w:cs="Tahoma"/>
                <w:b/>
                <w:bCs/>
              </w:rPr>
            </w:pPr>
            <w:r w:rsidRPr="05FB989E">
              <w:rPr>
                <w:rFonts w:eastAsia="Tahoma" w:cs="Tahoma"/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180" w:type="dxa"/>
              <w:tblLook w:val="06A0" w:firstRow="1" w:lastRow="0" w:firstColumn="1" w:lastColumn="0" w:noHBand="1" w:noVBand="1"/>
            </w:tblPr>
            <w:tblGrid>
              <w:gridCol w:w="869"/>
              <w:gridCol w:w="3620"/>
              <w:gridCol w:w="4081"/>
            </w:tblGrid>
            <w:tr w:rsidR="47C35B2F" w:rsidTr="3BE40684" w14:paraId="59B960D2" w14:textId="77777777">
              <w:tc>
                <w:tcPr>
                  <w:tcW w:w="870" w:type="dxa"/>
                </w:tcPr>
                <w:p w:rsidR="47C35B2F" w:rsidP="3BE40684" w:rsidRDefault="3BE40684" w14:paraId="0E1CA259" w14:textId="09480852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No</w:t>
                  </w:r>
                </w:p>
              </w:tc>
              <w:tc>
                <w:tcPr>
                  <w:tcW w:w="3630" w:type="dxa"/>
                </w:tcPr>
                <w:p w:rsidR="47C35B2F" w:rsidP="47C35B2F" w:rsidRDefault="3BE40684" w14:paraId="3E2C9CEA" w14:textId="77771D8A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ahoma" w:cs="Tahoma"/>
                      <w:sz w:val="20"/>
                      <w:szCs w:val="20"/>
                    </w:rPr>
                    <w:t>Guest</w:t>
                  </w:r>
                </w:p>
              </w:tc>
              <w:tc>
                <w:tcPr>
                  <w:tcW w:w="4095" w:type="dxa"/>
                </w:tcPr>
                <w:p w:rsidR="47C35B2F" w:rsidP="47C35B2F" w:rsidRDefault="3BE40684" w14:paraId="101F2091" w14:textId="2CD12815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47C35B2F" w:rsidTr="3BE40684" w14:paraId="5F5C95C8" w14:textId="77777777">
              <w:tc>
                <w:tcPr>
                  <w:tcW w:w="870" w:type="dxa"/>
                </w:tcPr>
                <w:p w:rsidR="47C35B2F" w:rsidP="3BE40684" w:rsidRDefault="3BE40684" w14:paraId="5FA9E26C" w14:textId="28DFD1F6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630" w:type="dxa"/>
                </w:tcPr>
                <w:p w:rsidR="47C35B2F" w:rsidP="47C35B2F" w:rsidRDefault="3BE40684" w14:paraId="26ADEFD2" w14:textId="5F746DAE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 xml:space="preserve">   Open login request</w:t>
                  </w:r>
                </w:p>
              </w:tc>
              <w:tc>
                <w:tcPr>
                  <w:tcW w:w="4095" w:type="dxa"/>
                </w:tcPr>
                <w:p w:rsidR="47C35B2F" w:rsidP="3BE40684" w:rsidRDefault="3BE40684" w14:paraId="2F1911AC" w14:textId="4A3DDC1B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Display login form (username, password)</w:t>
                  </w:r>
                </w:p>
              </w:tc>
            </w:tr>
            <w:tr w:rsidR="47C35B2F" w:rsidTr="3BE40684" w14:paraId="5FA28DB2" w14:textId="77777777">
              <w:tc>
                <w:tcPr>
                  <w:tcW w:w="870" w:type="dxa"/>
                </w:tcPr>
                <w:p w:rsidR="47C35B2F" w:rsidP="3BE40684" w:rsidRDefault="3BE40684" w14:paraId="0F82B90D" w14:textId="41D8D250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630" w:type="dxa"/>
                </w:tcPr>
                <w:p w:rsidR="47C35B2F" w:rsidP="3BE40684" w:rsidRDefault="3BE40684" w14:paraId="170A176F" w14:textId="5E129C67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Input username and password</w:t>
                  </w:r>
                </w:p>
              </w:tc>
              <w:tc>
                <w:tcPr>
                  <w:tcW w:w="4095" w:type="dxa"/>
                </w:tcPr>
                <w:p w:rsidR="47C35B2F" w:rsidP="004D7C4B" w:rsidRDefault="3BE40684" w14:paraId="35D4645B" w14:textId="6867D797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ahoma" w:cs="Tahoma"/>
                      <w:sz w:val="20"/>
                      <w:szCs w:val="20"/>
                    </w:rPr>
                    <w:t>Validated input</w:t>
                  </w:r>
                </w:p>
              </w:tc>
            </w:tr>
            <w:tr w:rsidR="47C35B2F" w:rsidTr="3BE40684" w14:paraId="06220081" w14:textId="77777777">
              <w:tc>
                <w:tcPr>
                  <w:tcW w:w="870" w:type="dxa"/>
                </w:tcPr>
                <w:p w:rsidR="47C35B2F" w:rsidP="3BE40684" w:rsidRDefault="3BE40684" w14:paraId="4BD0F2D2" w14:textId="2AD47F84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630" w:type="dxa"/>
                </w:tcPr>
                <w:p w:rsidR="47C35B2F" w:rsidP="3BE40684" w:rsidRDefault="3BE40684" w14:paraId="617FE73F" w14:textId="4B663805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Send login request</w:t>
                  </w:r>
                </w:p>
              </w:tc>
              <w:tc>
                <w:tcPr>
                  <w:tcW w:w="4095" w:type="dxa"/>
                </w:tcPr>
                <w:p w:rsidR="47C35B2F" w:rsidP="3BE40684" w:rsidRDefault="3BE40684" w14:paraId="7FC06AAA" w14:textId="5BC1F968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Check information match with database</w:t>
                  </w:r>
                </w:p>
              </w:tc>
            </w:tr>
            <w:tr w:rsidR="47C35B2F" w:rsidTr="3BE40684" w14:paraId="7B412DD0" w14:textId="77777777">
              <w:tc>
                <w:tcPr>
                  <w:tcW w:w="870" w:type="dxa"/>
                </w:tcPr>
                <w:p w:rsidR="47C35B2F" w:rsidP="3BE40684" w:rsidRDefault="3BE40684" w14:paraId="0AB5DE28" w14:textId="4D33E1D8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3630" w:type="dxa"/>
                </w:tcPr>
                <w:p w:rsidR="47C35B2F" w:rsidP="004D7C4B" w:rsidRDefault="3BE40684" w14:paraId="24578DA2" w14:textId="5BF9AAF7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cs="Tahoma"/>
                      <w:sz w:val="20"/>
                      <w:szCs w:val="20"/>
                    </w:rPr>
                    <w:t>Become authenticated user</w:t>
                  </w:r>
                </w:p>
              </w:tc>
              <w:tc>
                <w:tcPr>
                  <w:tcW w:w="4095" w:type="dxa"/>
                </w:tcPr>
                <w:p w:rsidR="47C35B2F" w:rsidP="3BE40684" w:rsidRDefault="3BE40684" w14:paraId="7365D6BB" w14:textId="7B2BCBE8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Response success</w:t>
                  </w:r>
                </w:p>
              </w:tc>
            </w:tr>
            <w:tr w:rsidR="47C35B2F" w:rsidTr="3BE40684" w14:paraId="5946DE48" w14:textId="77777777">
              <w:tc>
                <w:tcPr>
                  <w:tcW w:w="870" w:type="dxa"/>
                </w:tcPr>
                <w:p w:rsidR="47C35B2F" w:rsidP="3BE40684" w:rsidRDefault="3BE40684" w14:paraId="0F529CB1" w14:textId="545EA93C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3630" w:type="dxa"/>
                </w:tcPr>
                <w:p w:rsidR="47C35B2F" w:rsidP="3BE40684" w:rsidRDefault="47C35B2F" w14:paraId="7860FD08" w14:textId="21F44025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095" w:type="dxa"/>
                </w:tcPr>
                <w:p w:rsidR="47C35B2F" w:rsidP="3BE40684" w:rsidRDefault="3BE40684" w14:paraId="48DA4F80" w14:textId="0496492B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Back to home page</w:t>
                  </w:r>
                </w:p>
              </w:tc>
            </w:tr>
          </w:tbl>
          <w:p w:rsidRPr="001A1F29" w:rsidR="00202B15" w:rsidP="004D7C4B" w:rsidRDefault="47C35B2F" w14:paraId="57983D90" w14:textId="6CC466D4">
            <w:pPr>
              <w:rPr>
                <w:rFonts w:eastAsia="Tahoma" w:cs="Tahoma"/>
                <w:b/>
                <w:bCs/>
              </w:rPr>
            </w:pPr>
            <w:r w:rsidRPr="05FB989E">
              <w:rPr>
                <w:rFonts w:eastAsia="Tahoma" w:cs="Tahoma"/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180" w:type="dxa"/>
              <w:tblLook w:val="06A0" w:firstRow="1" w:lastRow="0" w:firstColumn="1" w:lastColumn="0" w:noHBand="1" w:noVBand="1"/>
            </w:tblPr>
            <w:tblGrid>
              <w:gridCol w:w="809"/>
              <w:gridCol w:w="3726"/>
              <w:gridCol w:w="4035"/>
            </w:tblGrid>
            <w:tr w:rsidR="47C35B2F" w:rsidTr="3BE40684" w14:paraId="045436C6" w14:textId="77777777">
              <w:tc>
                <w:tcPr>
                  <w:tcW w:w="810" w:type="dxa"/>
                </w:tcPr>
                <w:p w:rsidR="47C35B2F" w:rsidP="3BE40684" w:rsidRDefault="3BE40684" w14:paraId="0DCB96B2" w14:textId="422933EA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No</w:t>
                  </w:r>
                </w:p>
              </w:tc>
              <w:tc>
                <w:tcPr>
                  <w:tcW w:w="3735" w:type="dxa"/>
                </w:tcPr>
                <w:p w:rsidR="47C35B2F" w:rsidP="3BE40684" w:rsidRDefault="3BE40684" w14:paraId="0D9CFECC" w14:textId="1382D5F5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Guest</w:t>
                  </w:r>
                </w:p>
              </w:tc>
              <w:tc>
                <w:tcPr>
                  <w:tcW w:w="4050" w:type="dxa"/>
                </w:tcPr>
                <w:p w:rsidR="47C35B2F" w:rsidP="3BE40684" w:rsidRDefault="3BE40684" w14:paraId="2F2B6C6C" w14:textId="69C4CF56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System</w:t>
                  </w:r>
                </w:p>
              </w:tc>
            </w:tr>
            <w:tr w:rsidR="47C35B2F" w:rsidTr="3BE40684" w14:paraId="4A1DCADE" w14:textId="77777777">
              <w:tc>
                <w:tcPr>
                  <w:tcW w:w="810" w:type="dxa"/>
                </w:tcPr>
                <w:p w:rsidR="47C35B2F" w:rsidP="3BE40684" w:rsidRDefault="3BE40684" w14:paraId="3410B89D" w14:textId="7F6AF0AF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735" w:type="dxa"/>
                </w:tcPr>
                <w:p w:rsidR="47C35B2F" w:rsidP="3BE40684" w:rsidRDefault="3BE40684" w14:paraId="4B77E1A1" w14:textId="312AB3CA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Select login with Facebook/Google account</w:t>
                  </w:r>
                </w:p>
              </w:tc>
              <w:tc>
                <w:tcPr>
                  <w:tcW w:w="4050" w:type="dxa"/>
                </w:tcPr>
                <w:p w:rsidR="47C35B2F" w:rsidP="3BE40684" w:rsidRDefault="3BE40684" w14:paraId="1B5036C9" w14:textId="4D2F43EF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Connect with selected platform</w:t>
                  </w:r>
                </w:p>
              </w:tc>
            </w:tr>
            <w:tr w:rsidR="47C35B2F" w:rsidTr="3BE40684" w14:paraId="3A6B22E8" w14:textId="77777777">
              <w:tc>
                <w:tcPr>
                  <w:tcW w:w="810" w:type="dxa"/>
                </w:tcPr>
                <w:p w:rsidR="47C35B2F" w:rsidP="3BE40684" w:rsidRDefault="3BE40684" w14:paraId="70C6AE41" w14:textId="18A946A9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735" w:type="dxa"/>
                </w:tcPr>
                <w:p w:rsidR="47C35B2F" w:rsidP="3BE40684" w:rsidRDefault="3BE40684" w14:paraId="4DC4CE4D" w14:textId="18FB0C23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Input username, password on selected platform</w:t>
                  </w:r>
                </w:p>
              </w:tc>
              <w:tc>
                <w:tcPr>
                  <w:tcW w:w="4050" w:type="dxa"/>
                </w:tcPr>
                <w:p w:rsidR="47C35B2F" w:rsidP="3BE40684" w:rsidRDefault="3BE40684" w14:paraId="646732B3" w14:textId="7233F4D4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Send request to selected platform</w:t>
                  </w:r>
                </w:p>
              </w:tc>
            </w:tr>
            <w:tr w:rsidR="47C35B2F" w:rsidTr="3BE40684" w14:paraId="6F3F773E" w14:textId="77777777">
              <w:tc>
                <w:tcPr>
                  <w:tcW w:w="810" w:type="dxa"/>
                </w:tcPr>
                <w:p w:rsidR="47C35B2F" w:rsidP="3BE40684" w:rsidRDefault="3BE40684" w14:paraId="56790D00" w14:textId="453543D7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735" w:type="dxa"/>
                </w:tcPr>
                <w:p w:rsidR="47C35B2F" w:rsidP="3BE40684" w:rsidRDefault="3BE40684" w14:paraId="5A217BD0" w14:textId="38024BAA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Become authenticated user</w:t>
                  </w:r>
                </w:p>
              </w:tc>
              <w:tc>
                <w:tcPr>
                  <w:tcW w:w="4050" w:type="dxa"/>
                </w:tcPr>
                <w:p w:rsidR="47C35B2F" w:rsidP="3BE40684" w:rsidRDefault="3BE40684" w14:paraId="33CBE37F" w14:textId="2B90A85E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Receive response</w:t>
                  </w:r>
                </w:p>
              </w:tc>
            </w:tr>
          </w:tbl>
          <w:p w:rsidRPr="001A1F29" w:rsidR="00202B15" w:rsidP="004D7C4B" w:rsidRDefault="00202B15" w14:paraId="297F8088" w14:textId="3685FA78">
            <w:pPr>
              <w:rPr>
                <w:rFonts w:eastAsia="Tahoma" w:cs="Tahoma"/>
                <w:b/>
                <w:bCs/>
              </w:rPr>
            </w:pPr>
            <w:r w:rsidRPr="05FB989E">
              <w:rPr>
                <w:rFonts w:eastAsia="Tahoma" w:cs="Tahoma"/>
                <w:b/>
                <w:bCs/>
              </w:rPr>
              <w:t>Exceptions:</w:t>
            </w:r>
          </w:p>
          <w:p w:rsidRPr="001A1F29" w:rsidR="00202B15" w:rsidP="004D7C4B" w:rsidRDefault="494DB029" w14:paraId="061B8C66" w14:textId="2D961B2A">
            <w:pPr>
              <w:rPr>
                <w:rFonts w:eastAsia="Tahoma"/>
              </w:rPr>
            </w:pPr>
            <w:r w:rsidRPr="494DB029">
              <w:rPr>
                <w:rFonts w:eastAsia="Tahoma"/>
              </w:rPr>
              <w:t xml:space="preserve">       </w:t>
            </w:r>
          </w:p>
          <w:tbl>
            <w:tblPr>
              <w:tblStyle w:val="TableGrid"/>
              <w:tblW w:w="0" w:type="auto"/>
              <w:tblInd w:w="180" w:type="dxa"/>
              <w:tblLook w:val="06A0" w:firstRow="1" w:lastRow="0" w:firstColumn="1" w:lastColumn="0" w:noHBand="1" w:noVBand="1"/>
            </w:tblPr>
            <w:tblGrid>
              <w:gridCol w:w="824"/>
              <w:gridCol w:w="3604"/>
              <w:gridCol w:w="4142"/>
            </w:tblGrid>
            <w:tr w:rsidR="47C35B2F" w:rsidTr="3BE40684" w14:paraId="45CAB55C" w14:textId="77777777">
              <w:tc>
                <w:tcPr>
                  <w:tcW w:w="825" w:type="dxa"/>
                </w:tcPr>
                <w:p w:rsidR="47C35B2F" w:rsidP="3BE40684" w:rsidRDefault="3BE40684" w14:paraId="20EF6C98" w14:textId="31FE0627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No</w:t>
                  </w:r>
                </w:p>
              </w:tc>
              <w:tc>
                <w:tcPr>
                  <w:tcW w:w="3615" w:type="dxa"/>
                </w:tcPr>
                <w:p w:rsidR="47C35B2F" w:rsidP="3BE40684" w:rsidRDefault="3BE40684" w14:paraId="74FDAEC7" w14:textId="307E579B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Cause</w:t>
                  </w:r>
                </w:p>
              </w:tc>
              <w:tc>
                <w:tcPr>
                  <w:tcW w:w="4155" w:type="dxa"/>
                </w:tcPr>
                <w:p w:rsidR="47C35B2F" w:rsidP="3BE40684" w:rsidRDefault="3BE40684" w14:paraId="74E367C0" w14:textId="7A689D17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47C35B2F" w:rsidTr="3BE40684" w14:paraId="4E716E09" w14:textId="77777777">
              <w:tc>
                <w:tcPr>
                  <w:tcW w:w="825" w:type="dxa"/>
                </w:tcPr>
                <w:p w:rsidR="47C35B2F" w:rsidP="3BE40684" w:rsidRDefault="3BE40684" w14:paraId="28223E8C" w14:textId="37A95EBB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615" w:type="dxa"/>
                </w:tcPr>
                <w:p w:rsidR="47C35B2F" w:rsidP="3BE40684" w:rsidRDefault="3BE40684" w14:paraId="515E591B" w14:textId="6598FE81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ahoma"/>
                      <w:sz w:val="20"/>
                      <w:szCs w:val="20"/>
                    </w:rPr>
                    <w:t>Username or password is null</w:t>
                  </w:r>
                </w:p>
              </w:tc>
              <w:tc>
                <w:tcPr>
                  <w:tcW w:w="4155" w:type="dxa"/>
                </w:tcPr>
                <w:p w:rsidR="47C35B2F" w:rsidP="3BE40684" w:rsidRDefault="3BE40684" w14:paraId="039CFBF6" w14:textId="6D99B789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Display guide message “Username or password must not null”</w:t>
                  </w:r>
                </w:p>
              </w:tc>
            </w:tr>
            <w:tr w:rsidR="47C35B2F" w:rsidTr="3BE40684" w14:paraId="4CC0958F" w14:textId="77777777">
              <w:tc>
                <w:tcPr>
                  <w:tcW w:w="825" w:type="dxa"/>
                </w:tcPr>
                <w:p w:rsidR="47C35B2F" w:rsidP="3BE40684" w:rsidRDefault="3BE40684" w14:paraId="3B63F9D3" w14:textId="549CDD1F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615" w:type="dxa"/>
                </w:tcPr>
                <w:p w:rsidR="47C35B2F" w:rsidP="3BE40684" w:rsidRDefault="3BE40684" w14:paraId="3D39260C" w14:textId="49E9B3DF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ahoma"/>
                      <w:sz w:val="20"/>
                      <w:szCs w:val="20"/>
                    </w:rPr>
                    <w:t>Username or password is not alphabet characters</w:t>
                  </w:r>
                </w:p>
              </w:tc>
              <w:tc>
                <w:tcPr>
                  <w:tcW w:w="4155" w:type="dxa"/>
                </w:tcPr>
                <w:p w:rsidR="47C35B2F" w:rsidP="3BE40684" w:rsidRDefault="3BE40684" w14:paraId="4662CC80" w14:textId="3FA267BF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Display guide message “Username and password must be alphabet character only”</w:t>
                  </w:r>
                </w:p>
              </w:tc>
            </w:tr>
            <w:tr w:rsidR="47C35B2F" w:rsidTr="3BE40684" w14:paraId="439AC082" w14:textId="77777777">
              <w:tc>
                <w:tcPr>
                  <w:tcW w:w="825" w:type="dxa"/>
                </w:tcPr>
                <w:p w:rsidR="47C35B2F" w:rsidP="3BE40684" w:rsidRDefault="3BE40684" w14:paraId="4A172B63" w14:textId="4E1EC626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615" w:type="dxa"/>
                </w:tcPr>
                <w:p w:rsidR="47C35B2F" w:rsidP="3BE40684" w:rsidRDefault="3BE40684" w14:paraId="1B48FA2F" w14:textId="31C1CF3A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Username is longer than 10 characters</w:t>
                  </w:r>
                </w:p>
              </w:tc>
              <w:tc>
                <w:tcPr>
                  <w:tcW w:w="4155" w:type="dxa"/>
                </w:tcPr>
                <w:p w:rsidR="47C35B2F" w:rsidP="3BE40684" w:rsidRDefault="3BE40684" w14:paraId="60069862" w14:textId="6762087A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Display guide message “Username can’t longer than 10 characters”</w:t>
                  </w:r>
                </w:p>
              </w:tc>
            </w:tr>
            <w:tr w:rsidR="47C35B2F" w:rsidTr="3BE40684" w14:paraId="5FEC97A1" w14:textId="77777777">
              <w:tc>
                <w:tcPr>
                  <w:tcW w:w="825" w:type="dxa"/>
                </w:tcPr>
                <w:p w:rsidR="47C35B2F" w:rsidP="3BE40684" w:rsidRDefault="3BE40684" w14:paraId="498FCA65" w14:textId="3EFD9D3D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3615" w:type="dxa"/>
                </w:tcPr>
                <w:p w:rsidR="47C35B2F" w:rsidP="3BE40684" w:rsidRDefault="3BE40684" w14:paraId="518ABFF0" w14:textId="00B232D5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Password is longer than 15 characters</w:t>
                  </w:r>
                </w:p>
              </w:tc>
              <w:tc>
                <w:tcPr>
                  <w:tcW w:w="4155" w:type="dxa"/>
                </w:tcPr>
                <w:p w:rsidR="47C35B2F" w:rsidP="3BE40684" w:rsidRDefault="3BE40684" w14:paraId="1637221D" w14:textId="13545993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Display guide message “Password can’t longer than 15 characters”</w:t>
                  </w:r>
                </w:p>
              </w:tc>
            </w:tr>
            <w:tr w:rsidR="47C35B2F" w:rsidTr="3BE40684" w14:paraId="3317975F" w14:textId="77777777">
              <w:tc>
                <w:tcPr>
                  <w:tcW w:w="825" w:type="dxa"/>
                </w:tcPr>
                <w:p w:rsidR="47C35B2F" w:rsidP="3BE40684" w:rsidRDefault="3BE40684" w14:paraId="44B5B506" w14:textId="2ADBAEB4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3615" w:type="dxa"/>
                </w:tcPr>
                <w:p w:rsidR="47C35B2F" w:rsidP="3BE40684" w:rsidRDefault="3BE40684" w14:paraId="30322AC6" w14:textId="20832C7C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ahoma"/>
                      <w:sz w:val="20"/>
                      <w:szCs w:val="20"/>
                    </w:rPr>
                    <w:t>User’s username or password is not match with the one in database</w:t>
                  </w:r>
                </w:p>
              </w:tc>
              <w:tc>
                <w:tcPr>
                  <w:tcW w:w="4155" w:type="dxa"/>
                </w:tcPr>
                <w:p w:rsidR="47C35B2F" w:rsidP="3BE40684" w:rsidRDefault="3BE40684" w14:paraId="544B5C41" w14:textId="6F296BB4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3BE40684">
                    <w:rPr>
                      <w:rFonts w:eastAsia="Times New Roman"/>
                      <w:sz w:val="20"/>
                      <w:szCs w:val="20"/>
                    </w:rPr>
                    <w:t>Display “wrong username or password” message</w:t>
                  </w:r>
                </w:p>
              </w:tc>
            </w:tr>
          </w:tbl>
          <w:p w:rsidR="47C35B2F" w:rsidP="004D7C4B" w:rsidRDefault="47C35B2F" w14:paraId="07DE47FF" w14:textId="729B628F"/>
          <w:p w:rsidRPr="001A1F29" w:rsidR="00202B15" w:rsidP="004D7C4B" w:rsidRDefault="00202B15" w14:paraId="368BB74C" w14:textId="06CECB14">
            <w:pPr>
              <w:rPr>
                <w:rFonts w:eastAsia="Tahoma" w:cs="Tahoma"/>
                <w:b/>
                <w:bCs/>
              </w:rPr>
            </w:pPr>
            <w:r w:rsidRPr="05FB989E">
              <w:rPr>
                <w:rFonts w:eastAsia="Tahoma" w:cs="Tahoma"/>
                <w:b/>
                <w:bCs/>
              </w:rPr>
              <w:t xml:space="preserve">Relationships: </w:t>
            </w:r>
          </w:p>
          <w:p w:rsidRPr="001A1F29" w:rsidR="00202B15" w:rsidP="004D7C4B" w:rsidRDefault="00202B15" w14:paraId="6F23AC31" w14:textId="54C0375A">
            <w:pPr>
              <w:rPr>
                <w:rFonts w:eastAsia="Tahoma" w:cs="Tahoma"/>
              </w:rPr>
            </w:pPr>
            <w:r w:rsidRPr="2804B60B">
              <w:rPr>
                <w:rFonts w:eastAsia="Tahoma" w:cs="Tahoma"/>
              </w:rPr>
              <w:t xml:space="preserve">         </w:t>
            </w:r>
            <w:r w:rsidRPr="2804B60B" w:rsidR="2804B60B">
              <w:rPr>
                <w:rFonts w:eastAsia="Tahoma" w:cs="Tahoma"/>
              </w:rPr>
              <w:t>N/A</w:t>
            </w:r>
          </w:p>
          <w:p w:rsidRPr="001A1F29" w:rsidR="00202B15" w:rsidP="004D7C4B" w:rsidRDefault="00202B15" w14:paraId="24FED32C" w14:textId="1B22B3AC">
            <w:pPr>
              <w:rPr>
                <w:rFonts w:eastAsia="Tahoma" w:cs="Tahoma"/>
                <w:b/>
                <w:bCs/>
              </w:rPr>
            </w:pPr>
            <w:r w:rsidRPr="05FB989E">
              <w:rPr>
                <w:rFonts w:eastAsia="Tahoma" w:cs="Tahoma"/>
                <w:b/>
                <w:bCs/>
              </w:rPr>
              <w:t>Business Rules:</w:t>
            </w:r>
          </w:p>
          <w:p w:rsidRPr="001A1F29" w:rsidR="00202B15" w:rsidP="004D7C4B" w:rsidRDefault="5A2F86C8" w14:paraId="76F534A0" w14:textId="16BA2A61">
            <w:pPr>
              <w:rPr>
                <w:rFonts w:eastAsia="Tahoma"/>
              </w:rPr>
            </w:pPr>
            <w:r w:rsidRPr="5A2F86C8">
              <w:rPr>
                <w:rFonts w:eastAsia="Tahoma" w:cs="Tahoma"/>
              </w:rPr>
              <w:t xml:space="preserve">        </w:t>
            </w:r>
            <w:r w:rsidRPr="5A2F86C8">
              <w:rPr>
                <w:rFonts w:eastAsia="Tahoma"/>
              </w:rPr>
              <w:t>User can’t access as an identified user without authenticated step.</w:t>
            </w:r>
          </w:p>
          <w:p w:rsidRPr="001A1F29" w:rsidR="00202B15" w:rsidP="004D7C4B" w:rsidRDefault="5A2F86C8" w14:paraId="1F928A6C" w14:textId="7B40F37D">
            <w:pPr>
              <w:rPr>
                <w:rFonts w:eastAsia="Tahoma" w:cs="Tahoma"/>
              </w:rPr>
            </w:pPr>
            <w:r w:rsidRPr="5A2F86C8">
              <w:rPr>
                <w:rFonts w:eastAsia="Tahoma"/>
              </w:rPr>
              <w:t xml:space="preserve">        User input wrong password 5 times – System blocks account for a certain period of time.</w:t>
            </w:r>
          </w:p>
        </w:tc>
      </w:tr>
    </w:tbl>
    <w:p w:rsidRPr="001A1F29" w:rsidR="00202B15" w:rsidP="004D7C4B" w:rsidRDefault="00202B15" w14:paraId="2FDA5801" w14:textId="77777777">
      <w:pPr>
        <w:rPr>
          <w:rFonts w:eastAsia="Tahoma"/>
        </w:rPr>
      </w:pPr>
    </w:p>
    <w:p w:rsidRPr="001A1F29" w:rsidR="003A0570" w:rsidP="000C2A26" w:rsidRDefault="003A0570" w14:paraId="60D722A8" w14:textId="77777777">
      <w:pPr>
        <w:ind w:left="0"/>
        <w:rPr>
          <w:rFonts w:eastAsia="Tahoma"/>
        </w:rPr>
      </w:pPr>
    </w:p>
    <w:p w:rsidRPr="001A1F29" w:rsidR="00202B15" w:rsidP="004D7C4B" w:rsidRDefault="5971CE1D" w14:paraId="543C1392" w14:textId="5A18BB6C">
      <w:pPr>
        <w:pStyle w:val="Heading2"/>
      </w:pPr>
      <w:r>
        <w:t xml:space="preserve">Use Case View Profile  </w:t>
      </w:r>
    </w:p>
    <w:p w:rsidRPr="001A1F29" w:rsidR="00202B15" w:rsidP="004D7C4B" w:rsidRDefault="00202B15" w14:paraId="1FC7A208" w14:textId="66FD6B99">
      <w:pPr>
        <w:rPr>
          <w:rFonts w:eastAsia="Tahoma"/>
        </w:rPr>
      </w:pPr>
      <w:r>
        <w:drawing>
          <wp:inline wp14:editId="58D7A737" wp14:anchorId="0EE3BAB8">
            <wp:extent cx="5715000" cy="1971675"/>
            <wp:effectExtent l="0" t="0" r="0" b="0"/>
            <wp:docPr id="1469773542" name="Picture 146977354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69773542"/>
                    <pic:cNvPicPr/>
                  </pic:nvPicPr>
                  <pic:blipFill>
                    <a:blip r:embed="Rc747daf0d6a24bf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A1F29" w:rsidR="00202B15" w:rsidP="004D7C4B" w:rsidRDefault="00202B15" w14:paraId="489FC627" w14:textId="77777777">
      <w:pPr>
        <w:rPr>
          <w:rFonts w:eastAsia="Tahoma"/>
        </w:rPr>
      </w:pPr>
    </w:p>
    <w:tbl>
      <w:tblPr>
        <w:tblW w:w="91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498"/>
        <w:gridCol w:w="2449"/>
        <w:gridCol w:w="1158"/>
        <w:gridCol w:w="756"/>
        <w:gridCol w:w="2307"/>
      </w:tblGrid>
      <w:tr w:rsidRPr="001A1F29" w:rsidR="00202B15" w:rsidTr="5A4D43E5" w14:paraId="3652AD21" w14:textId="77777777">
        <w:tc>
          <w:tcPr>
            <w:tcW w:w="9168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</w:tcPr>
          <w:p w:rsidRPr="001A1F29" w:rsidR="00202B15" w:rsidP="004D7C4B" w:rsidRDefault="00202B15" w14:paraId="34819751" w14:textId="77777777">
            <w:pPr>
              <w:rPr>
                <w:rFonts w:eastAsia="Tahoma"/>
              </w:rPr>
            </w:pPr>
          </w:p>
          <w:p w:rsidRPr="001A1F29" w:rsidR="00202B15" w:rsidP="004D7C4B" w:rsidRDefault="3FDE367A" w14:paraId="19E863CE" w14:textId="67E8C5D0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 CASE-40 SPECIFICATION</w:t>
            </w:r>
          </w:p>
          <w:p w:rsidRPr="001A1F29" w:rsidR="00202B15" w:rsidP="004D7C4B" w:rsidRDefault="00202B15" w14:paraId="6A96CD66" w14:textId="3F0D0E4F">
            <w:pPr>
              <w:rPr>
                <w:rFonts w:eastAsia="Tahoma"/>
              </w:rPr>
            </w:pPr>
          </w:p>
        </w:tc>
      </w:tr>
      <w:tr w:rsidRPr="001A1F29" w:rsidR="00202B15" w:rsidTr="5A4D43E5" w14:paraId="78D8907D" w14:textId="77777777">
        <w:tc>
          <w:tcPr>
            <w:tcW w:w="24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1CC8941F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No.</w:t>
            </w:r>
          </w:p>
        </w:tc>
        <w:tc>
          <w:tcPr>
            <w:tcW w:w="2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004D7C4B" w:rsidRDefault="3FDE367A" w14:paraId="55E72787" w14:textId="3D3D41D2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UC040</w:t>
            </w:r>
          </w:p>
        </w:tc>
        <w:tc>
          <w:tcPr>
            <w:tcW w:w="1914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1FE43DB6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Version</w:t>
            </w:r>
          </w:p>
        </w:tc>
        <w:tc>
          <w:tcPr>
            <w:tcW w:w="23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004D7C4B" w:rsidRDefault="00202B15" w14:paraId="12203687" w14:textId="38599123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202B15" w:rsidTr="5A4D43E5" w14:paraId="1C9E5CD1" w14:textId="77777777">
        <w:tc>
          <w:tcPr>
            <w:tcW w:w="24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272BF523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Use-case Name</w:t>
            </w:r>
          </w:p>
        </w:tc>
        <w:tc>
          <w:tcPr>
            <w:tcW w:w="6670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3FDE367A" w:rsidRDefault="3FDE367A" w14:paraId="5C67FE94" w14:textId="17BAB47B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View Profile</w:t>
            </w:r>
          </w:p>
        </w:tc>
      </w:tr>
      <w:tr w:rsidRPr="001A1F29" w:rsidR="00202B15" w:rsidTr="5A4D43E5" w14:paraId="6A2A70CA" w14:textId="77777777">
        <w:tc>
          <w:tcPr>
            <w:tcW w:w="24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025B8ABB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Author </w:t>
            </w:r>
          </w:p>
        </w:tc>
        <w:tc>
          <w:tcPr>
            <w:tcW w:w="6670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3FDE367A" w:rsidRDefault="49F41F4F" w14:paraId="0CE5E262" w14:textId="15B33F44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Vu Thi Thuy Linh</w:t>
            </w:r>
          </w:p>
        </w:tc>
      </w:tr>
      <w:tr w:rsidRPr="001A1F29" w:rsidR="00202B15" w:rsidTr="5A4D43E5" w14:paraId="31732126" w14:textId="77777777">
        <w:tc>
          <w:tcPr>
            <w:tcW w:w="24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7935E623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Date</w:t>
            </w:r>
          </w:p>
        </w:tc>
        <w:tc>
          <w:tcPr>
            <w:tcW w:w="2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004D7C4B" w:rsidRDefault="3FDE367A" w14:paraId="23CACBCC" w14:textId="425A0481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24/02</w:t>
            </w:r>
            <w:r w:rsidRPr="001A1F29" w:rsidR="00202B15">
              <w:rPr>
                <w:rFonts w:eastAsia="Tahoma"/>
              </w:rPr>
              <w:t>/2021</w:t>
            </w:r>
          </w:p>
        </w:tc>
        <w:tc>
          <w:tcPr>
            <w:tcW w:w="11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  <w:hideMark/>
          </w:tcPr>
          <w:p w:rsidRPr="001A1F29" w:rsidR="00202B15" w:rsidP="004D7C4B" w:rsidRDefault="00202B15" w14:paraId="35F906FC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Priority</w:t>
            </w:r>
          </w:p>
        </w:tc>
        <w:tc>
          <w:tcPr>
            <w:tcW w:w="306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1A1F29" w:rsidR="00202B15" w:rsidP="3FDE367A" w:rsidRDefault="3FDE367A" w14:paraId="2D8DBC07" w14:textId="59F13C20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Low</w:t>
            </w:r>
          </w:p>
        </w:tc>
      </w:tr>
      <w:tr w:rsidRPr="001A1F29" w:rsidR="00202B15" w:rsidTr="5A4D43E5" w14:paraId="53786661" w14:textId="77777777">
        <w:tc>
          <w:tcPr>
            <w:tcW w:w="9168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hideMark/>
          </w:tcPr>
          <w:p w:rsidRPr="001A1F29" w:rsidR="00202B15" w:rsidP="004D7C4B" w:rsidRDefault="1BE1739F" w14:paraId="73451A09" w14:textId="04C50BA3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Actor:</w:t>
            </w:r>
          </w:p>
          <w:p w:rsidRPr="001A1F29" w:rsidR="00202B15" w:rsidP="004D7C4B" w:rsidRDefault="1BE1739F" w14:paraId="4A14A7B0" w14:textId="68E6C45D">
            <w:pPr>
              <w:rPr>
                <w:rFonts w:eastAsia="Tahoma" w:cs="Tahoma"/>
                <w:i/>
              </w:rPr>
            </w:pPr>
            <w:r w:rsidRPr="001A1F29">
              <w:rPr>
                <w:rFonts w:eastAsia="Tahoma" w:cs="Tahoma"/>
                <w:i/>
              </w:rPr>
              <w:t xml:space="preserve">       </w:t>
            </w:r>
            <w:r w:rsidRPr="001A1F29">
              <w:rPr>
                <w:rFonts w:eastAsia="Tahoma"/>
              </w:rPr>
              <w:t>Authenticated User</w:t>
            </w:r>
            <w:r w:rsidRPr="149893E7" w:rsidR="149893E7">
              <w:rPr>
                <w:rFonts w:eastAsia="Tahoma"/>
              </w:rPr>
              <w:t xml:space="preserve"> </w:t>
            </w:r>
          </w:p>
          <w:p w:rsidRPr="001A1F29" w:rsidR="00202B15" w:rsidP="004D7C4B" w:rsidRDefault="1BE1739F" w14:paraId="414B1862" w14:textId="32C575EA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Summary:</w:t>
            </w:r>
          </w:p>
          <w:p w:rsidR="149893E7" w:rsidP="004D7C4B" w:rsidRDefault="149893E7" w14:paraId="38E31379" w14:textId="2C97E605">
            <w:pPr>
              <w:rPr>
                <w:rFonts w:eastAsia="Tahoma"/>
              </w:rPr>
            </w:pPr>
            <w:r w:rsidRPr="149893E7">
              <w:rPr>
                <w:rFonts w:eastAsia="Tahoma" w:cs="Tahoma"/>
                <w:i/>
              </w:rPr>
              <w:t xml:space="preserve">            </w:t>
            </w:r>
            <w:r w:rsidRPr="149893E7">
              <w:rPr>
                <w:rFonts w:eastAsia="Tahoma"/>
              </w:rPr>
              <w:t>This use case allows Authenticated User to view profile.</w:t>
            </w:r>
          </w:p>
          <w:p w:rsidRPr="001A1F29" w:rsidR="00202B15" w:rsidP="004D7C4B" w:rsidRDefault="1BE1739F" w14:paraId="71250B9D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Goal:</w:t>
            </w:r>
          </w:p>
          <w:p w:rsidR="149893E7" w:rsidP="149893E7" w:rsidRDefault="149893E7" w14:paraId="554688CD" w14:textId="6EF7D341">
            <w:pPr>
              <w:spacing w:line="259" w:lineRule="auto"/>
            </w:pPr>
            <w:r w:rsidRPr="149893E7">
              <w:rPr>
                <w:rFonts w:eastAsia="Tahoma"/>
              </w:rPr>
              <w:t xml:space="preserve">            Authenticated User can view profile. </w:t>
            </w:r>
          </w:p>
          <w:p w:rsidR="00202B15" w:rsidP="004D7C4B" w:rsidRDefault="1BE1739F" w14:paraId="18A463CC" w14:textId="77777777">
            <w:pPr>
              <w:rPr>
                <w:rFonts w:eastAsia="Tahoma" w:cs="Tahoma"/>
                <w:b/>
                <w:u w:val="single"/>
              </w:rPr>
            </w:pPr>
            <w:r w:rsidRPr="149893E7">
              <w:rPr>
                <w:rFonts w:eastAsia="Tahoma" w:cs="Tahoma"/>
                <w:b/>
                <w:u w:val="single"/>
              </w:rPr>
              <w:t>Triggers</w:t>
            </w:r>
          </w:p>
          <w:p w:rsidR="149893E7" w:rsidP="004D7C4B" w:rsidRDefault="149893E7" w14:paraId="4280E411" w14:textId="07215D81">
            <w:pPr>
              <w:rPr>
                <w:rFonts w:eastAsia="Tahoma"/>
              </w:rPr>
            </w:pPr>
            <w:r w:rsidRPr="149893E7">
              <w:rPr>
                <w:rFonts w:eastAsia="Tahoma"/>
              </w:rPr>
              <w:t xml:space="preserve">            Authenticated User touches “view profile” button.</w:t>
            </w:r>
          </w:p>
          <w:p w:rsidRPr="001A1F29" w:rsidR="00202B15" w:rsidP="004D7C4B" w:rsidRDefault="1BE1739F" w14:paraId="68E601FD" w14:textId="04A73DFC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Preconditions:</w:t>
            </w:r>
          </w:p>
          <w:p w:rsidRPr="001A1F29" w:rsidR="00202B15" w:rsidP="004D7C4B" w:rsidRDefault="5A4D43E5" w14:paraId="27C7A775" w14:textId="6A142B4E">
            <w:pPr>
              <w:rPr>
                <w:rFonts w:eastAsia="Tahoma"/>
              </w:rPr>
            </w:pPr>
            <w:r w:rsidRPr="001A1F29">
              <w:rPr>
                <w:rFonts w:eastAsia="Tahoma" w:cs="Tahoma"/>
                <w:i/>
              </w:rPr>
              <w:t xml:space="preserve">          </w:t>
            </w:r>
            <w:r w:rsidRPr="149893E7" w:rsidR="149893E7">
              <w:rPr>
                <w:rFonts w:eastAsia="Tahoma"/>
              </w:rPr>
              <w:t xml:space="preserve">PRE-1. </w:t>
            </w:r>
            <w:r w:rsidRPr="001A1F29">
              <w:rPr>
                <w:rFonts w:eastAsia="Tahoma"/>
              </w:rPr>
              <w:t>User’s identity has been authenticated</w:t>
            </w:r>
          </w:p>
          <w:p w:rsidRPr="001A1F29" w:rsidR="00202B15" w:rsidP="004D7C4B" w:rsidRDefault="1BE1739F" w14:paraId="13218FF3" w14:textId="65EB424E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Post Conditions:</w:t>
            </w:r>
          </w:p>
          <w:p w:rsidRPr="001A1F29" w:rsidR="00202B15" w:rsidP="004D7C4B" w:rsidRDefault="1BE1739F" w14:paraId="24F55B59" w14:textId="041C8DA7">
            <w:pPr>
              <w:rPr>
                <w:rFonts w:eastAsia="Tahoma" w:cs="Tahoma"/>
                <w:i/>
              </w:rPr>
            </w:pPr>
            <w:r w:rsidRPr="001A1F29">
              <w:rPr>
                <w:rFonts w:eastAsia="Tahoma" w:cs="Tahoma"/>
                <w:i/>
              </w:rPr>
              <w:t xml:space="preserve">          </w:t>
            </w:r>
            <w:r w:rsidRPr="149893E7" w:rsidR="149893E7">
              <w:rPr>
                <w:rFonts w:eastAsia="Tahoma"/>
              </w:rPr>
              <w:t xml:space="preserve">POST-1. </w:t>
            </w:r>
            <w:r w:rsidRPr="001A1F29">
              <w:rPr>
                <w:rFonts w:eastAsia="Tahoma"/>
              </w:rPr>
              <w:t xml:space="preserve">System </w:t>
            </w:r>
            <w:r w:rsidRPr="149893E7" w:rsidR="149893E7">
              <w:rPr>
                <w:rFonts w:eastAsia="Tahoma"/>
              </w:rPr>
              <w:t>shows</w:t>
            </w:r>
            <w:r w:rsidRPr="001A1F29">
              <w:rPr>
                <w:rFonts w:eastAsia="Tahoma"/>
              </w:rPr>
              <w:t xml:space="preserve"> a profile information on screen.</w:t>
            </w:r>
          </w:p>
          <w:p w:rsidRPr="001A1F29" w:rsidR="00202B15" w:rsidP="004D7C4B" w:rsidRDefault="1BE1739F" w14:paraId="48D0D7CE" w14:textId="1FDA7CBF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Ind w:w="180" w:type="dxa"/>
              <w:tblLook w:val="04A0" w:firstRow="1" w:lastRow="0" w:firstColumn="1" w:lastColumn="0" w:noHBand="0" w:noVBand="1"/>
            </w:tblPr>
            <w:tblGrid>
              <w:gridCol w:w="4283"/>
              <w:gridCol w:w="4287"/>
            </w:tblGrid>
            <w:tr w:rsidRPr="001A1F29" w:rsidR="5A4D43E5" w:rsidTr="5A4D43E5" w14:paraId="765DCF6F" w14:textId="77777777">
              <w:tc>
                <w:tcPr>
                  <w:tcW w:w="4283" w:type="dxa"/>
                </w:tcPr>
                <w:p w:rsidRPr="001A1F29" w:rsidR="5A4D43E5" w:rsidP="5A4D43E5" w:rsidRDefault="5A4D43E5" w14:paraId="75D1B4CA" w14:textId="6A980A68">
                  <w:pPr>
                    <w:spacing w:line="259" w:lineRule="auto"/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>Supervisor</w:t>
                  </w:r>
                </w:p>
              </w:tc>
              <w:tc>
                <w:tcPr>
                  <w:tcW w:w="4287" w:type="dxa"/>
                </w:tcPr>
                <w:p w:rsidRPr="001A1F29" w:rsidR="5A4D43E5" w:rsidP="5A4D43E5" w:rsidRDefault="5A4D43E5" w14:paraId="411D93C8" w14:textId="77777777">
                  <w:pPr>
                    <w:ind w:left="0"/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Pr="001A1F29" w:rsidR="5A4D43E5" w:rsidTr="5A4D43E5" w14:paraId="494CEF93" w14:textId="77777777">
              <w:tc>
                <w:tcPr>
                  <w:tcW w:w="4283" w:type="dxa"/>
                </w:tcPr>
                <w:p w:rsidRPr="001A1F29" w:rsidR="5A4D43E5" w:rsidP="00FD1639" w:rsidRDefault="5A4D43E5" w14:paraId="5B159620" w14:textId="741228E9">
                  <w:pPr>
                    <w:pStyle w:val="ListParagraph"/>
                    <w:numPr>
                      <w:ilvl w:val="0"/>
                      <w:numId w:val="16"/>
                    </w:numPr>
                    <w:spacing w:before="0" w:after="0" w:line="259" w:lineRule="auto"/>
                    <w:rPr>
                      <w:rFonts w:cs="Tahoma"/>
                      <w:sz w:val="20"/>
                      <w:szCs w:val="20"/>
                    </w:rPr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 xml:space="preserve">Authenticated user </w:t>
                  </w:r>
                  <w:r w:rsidRPr="149893E7" w:rsidR="149893E7">
                    <w:rPr>
                      <w:rFonts w:eastAsia="Tahoma" w:cs="Tahoma"/>
                      <w:sz w:val="20"/>
                      <w:szCs w:val="20"/>
                    </w:rPr>
                    <w:t xml:space="preserve">clicks on view profile </w:t>
                  </w:r>
                </w:p>
              </w:tc>
              <w:tc>
                <w:tcPr>
                  <w:tcW w:w="4287" w:type="dxa"/>
                </w:tcPr>
                <w:p w:rsidRPr="001A1F29" w:rsidR="5A4D43E5" w:rsidP="5A4D43E5" w:rsidRDefault="149893E7" w14:paraId="0157E392" w14:textId="1FD3FBEE">
                  <w:pPr>
                    <w:ind w:left="0"/>
                    <w:rPr>
                      <w:rFonts w:eastAsia="Tahoma" w:cs="Tahoma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System shows profile (name, email, phone, address, etc.)</w:t>
                  </w:r>
                </w:p>
              </w:tc>
            </w:tr>
          </w:tbl>
          <w:p w:rsidRPr="001A1F29" w:rsidR="00202B15" w:rsidP="149893E7" w:rsidRDefault="149893E7" w14:paraId="7E36CF6C" w14:textId="07488C6F">
            <w:pPr>
              <w:ind w:left="0"/>
              <w:rPr>
                <w:rFonts w:eastAsia="Tahoma" w:cs="Tahoma"/>
                <w:b/>
              </w:rPr>
            </w:pPr>
            <w:r w:rsidRPr="149893E7">
              <w:rPr>
                <w:rFonts w:eastAsia="Tahoma" w:cs="Tahoma"/>
                <w:b/>
              </w:rPr>
              <w:t xml:space="preserve">   </w:t>
            </w:r>
            <w:r w:rsidRPr="001A1F29" w:rsidR="1BE1739F">
              <w:rPr>
                <w:rFonts w:eastAsia="Tahoma" w:cs="Tahoma"/>
                <w:b/>
              </w:rPr>
              <w:t xml:space="preserve">Alternative Scenario: </w:t>
            </w:r>
          </w:p>
          <w:p w:rsidRPr="001A1F29" w:rsidR="00202B15" w:rsidP="004D7C4B" w:rsidRDefault="1BE1739F" w14:paraId="0A306E7A" w14:textId="724435E3">
            <w:pPr>
              <w:rPr>
                <w:rFonts w:eastAsia="Tahoma" w:cs="Tahoma"/>
                <w:i/>
              </w:rPr>
            </w:pPr>
            <w:r w:rsidRPr="001A1F29">
              <w:rPr>
                <w:rFonts w:eastAsia="Tahoma" w:cs="Tahoma"/>
                <w:i/>
              </w:rPr>
              <w:t xml:space="preserve">          </w:t>
            </w:r>
            <w:r w:rsidRPr="149893E7">
              <w:rPr>
                <w:rFonts w:eastAsia="Tahoma"/>
              </w:rPr>
              <w:t>N/A</w:t>
            </w:r>
          </w:p>
          <w:p w:rsidRPr="001A1F29" w:rsidR="00202B15" w:rsidP="004D7C4B" w:rsidRDefault="1BE1739F" w14:paraId="50DFF038" w14:textId="63794611">
            <w:pPr>
              <w:rPr>
                <w:rFonts w:eastAsia="Tahoma"/>
              </w:rPr>
            </w:pPr>
            <w:r w:rsidRPr="001A1F29">
              <w:rPr>
                <w:rFonts w:eastAsia="Tahoma" w:cs="Tahoma"/>
                <w:b/>
              </w:rPr>
              <w:t>Exceptions:</w:t>
            </w:r>
          </w:p>
          <w:p w:rsidRPr="001A1F29" w:rsidR="00202B15" w:rsidP="004D7C4B" w:rsidRDefault="149893E7" w14:paraId="704F6C33" w14:textId="1054F69C">
            <w:pPr>
              <w:rPr>
                <w:rFonts w:eastAsia="Tahoma"/>
              </w:rPr>
            </w:pPr>
            <w:r w:rsidRPr="149893E7">
              <w:rPr>
                <w:rFonts w:eastAsia="Tahoma" w:cs="Tahoma"/>
                <w:i/>
              </w:rPr>
              <w:t xml:space="preserve">          </w:t>
            </w:r>
            <w:r w:rsidRPr="149893E7">
              <w:rPr>
                <w:rFonts w:eastAsia="Tahoma"/>
              </w:rPr>
              <w:t>N/A</w:t>
            </w:r>
          </w:p>
          <w:p w:rsidRPr="001A1F29" w:rsidR="00202B15" w:rsidP="004D7C4B" w:rsidRDefault="1BE1739F" w14:paraId="30F539C0" w14:textId="48F44989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Relationships: </w:t>
            </w:r>
          </w:p>
          <w:p w:rsidRPr="001A1F29" w:rsidR="00202B15" w:rsidP="004D7C4B" w:rsidRDefault="1BE1739F" w14:paraId="303228EE" w14:textId="7E9FEFB8">
            <w:pPr>
              <w:rPr>
                <w:rFonts w:eastAsia="Tahoma" w:cs="Tahoma"/>
                <w:i/>
              </w:rPr>
            </w:pPr>
            <w:r w:rsidRPr="001A1F29">
              <w:rPr>
                <w:rFonts w:eastAsia="Tahoma" w:cs="Tahoma"/>
                <w:i/>
              </w:rPr>
              <w:t xml:space="preserve">          </w:t>
            </w:r>
            <w:r w:rsidRPr="149893E7">
              <w:rPr>
                <w:rFonts w:eastAsia="Tahoma"/>
              </w:rPr>
              <w:t>N/A</w:t>
            </w:r>
            <w:r w:rsidR="49F41F4F">
              <w:tab/>
            </w:r>
          </w:p>
          <w:p w:rsidRPr="001A1F29" w:rsidR="00202B15" w:rsidP="004D7C4B" w:rsidRDefault="1BE1739F" w14:paraId="19034251" w14:textId="0668C122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Business Rules:</w:t>
            </w:r>
          </w:p>
          <w:p w:rsidRPr="001A1F29" w:rsidR="00202B15" w:rsidP="007B1893" w:rsidRDefault="5A4D43E5" w14:paraId="0AA0BCD1" w14:textId="4A519F9B">
            <w:pPr>
              <w:ind w:left="612"/>
              <w:rPr>
                <w:rFonts w:eastAsia="Tahoma"/>
              </w:rPr>
            </w:pPr>
            <w:r w:rsidRPr="001A1F29">
              <w:rPr>
                <w:rFonts w:eastAsia="Tahoma" w:cs="Tahoma"/>
                <w:i/>
              </w:rPr>
              <w:t xml:space="preserve">   </w:t>
            </w:r>
            <w:r w:rsidRPr="001A1F29">
              <w:rPr>
                <w:rFonts w:eastAsia="Tahoma"/>
              </w:rPr>
              <w:t xml:space="preserve">Authenticated user </w:t>
            </w:r>
            <w:r w:rsidRPr="001A1F29">
              <w:rPr>
                <w:rFonts w:eastAsia="Tahoma" w:cs="Tahoma"/>
                <w:color w:val="202124"/>
                <w:lang w:val="en"/>
              </w:rPr>
              <w:t>only view their own profile</w:t>
            </w:r>
            <w:r w:rsidRPr="149893E7" w:rsidR="149893E7">
              <w:rPr>
                <w:rFonts w:eastAsia="Tahoma" w:cs="Tahoma"/>
                <w:color w:val="202124"/>
                <w:lang w:val="en"/>
              </w:rPr>
              <w:t>.</w:t>
            </w:r>
          </w:p>
        </w:tc>
      </w:tr>
    </w:tbl>
    <w:p w:rsidRPr="001A1F29" w:rsidR="3FDE367A" w:rsidP="004D7C4B" w:rsidRDefault="3FDE367A" w14:paraId="6E6BC406" w14:textId="4B3BFAA9">
      <w:pPr>
        <w:rPr>
          <w:rFonts w:eastAsia="Tahoma"/>
        </w:rPr>
      </w:pPr>
    </w:p>
    <w:p w:rsidRPr="001A1F29" w:rsidR="00202B15" w:rsidP="004D7C4B" w:rsidRDefault="00202B15" w14:paraId="7E7C0362" w14:textId="77777777">
      <w:pPr>
        <w:rPr>
          <w:rFonts w:eastAsia="Tahoma"/>
        </w:rPr>
      </w:pPr>
    </w:p>
    <w:p w:rsidRPr="001A1F29" w:rsidR="003A0570" w:rsidP="003B1D1C" w:rsidRDefault="003A0570" w14:paraId="3C1D663C" w14:textId="77777777">
      <w:pPr>
        <w:ind w:left="0"/>
        <w:rPr>
          <w:rFonts w:eastAsia="Tahoma"/>
        </w:rPr>
      </w:pPr>
    </w:p>
    <w:p w:rsidR="003A0570" w:rsidP="004D7C4B" w:rsidRDefault="003A0570" w14:paraId="2E3C9419" w14:textId="77777777">
      <w:pPr>
        <w:rPr>
          <w:rFonts w:eastAsia="Tahoma"/>
        </w:rPr>
      </w:pPr>
    </w:p>
    <w:p w:rsidR="000C2A26" w:rsidP="004D7C4B" w:rsidRDefault="000C2A26" w14:paraId="2825FE02" w14:textId="77777777">
      <w:pPr>
        <w:rPr>
          <w:rFonts w:eastAsia="Tahoma"/>
        </w:rPr>
      </w:pPr>
    </w:p>
    <w:p w:rsidR="000C2A26" w:rsidP="004D7C4B" w:rsidRDefault="000C2A26" w14:paraId="743E86FF" w14:textId="77777777">
      <w:pPr>
        <w:rPr>
          <w:rFonts w:eastAsia="Tahoma"/>
        </w:rPr>
      </w:pPr>
    </w:p>
    <w:p w:rsidR="000C2A26" w:rsidP="004D7C4B" w:rsidRDefault="000C2A26" w14:paraId="7BA36260" w14:textId="77777777">
      <w:pPr>
        <w:rPr>
          <w:rFonts w:eastAsia="Tahoma"/>
        </w:rPr>
      </w:pPr>
    </w:p>
    <w:p w:rsidRPr="001A1F29" w:rsidR="000C2A26" w:rsidP="004D7C4B" w:rsidRDefault="000C2A26" w14:paraId="51D30291" w14:textId="77777777">
      <w:pPr>
        <w:rPr>
          <w:rFonts w:eastAsia="Tahoma"/>
        </w:rPr>
      </w:pPr>
    </w:p>
    <w:p w:rsidRPr="001A1F29" w:rsidR="003A0570" w:rsidP="004D7C4B" w:rsidRDefault="003A0570" w14:paraId="59FD5702" w14:textId="77777777">
      <w:pPr>
        <w:rPr>
          <w:rFonts w:eastAsia="Tahoma"/>
        </w:rPr>
      </w:pPr>
    </w:p>
    <w:p w:rsidRPr="001A1F29" w:rsidR="00202B15" w:rsidP="004D7C4B" w:rsidRDefault="5971CE1D" w14:paraId="2A62233D" w14:textId="01DB1620">
      <w:pPr>
        <w:pStyle w:val="Heading2"/>
      </w:pPr>
      <w:r>
        <w:t xml:space="preserve">Use Case Edit Profile  </w:t>
      </w:r>
    </w:p>
    <w:p w:rsidRPr="001A1F29" w:rsidR="00202B15" w:rsidP="004D7C4B" w:rsidRDefault="00202B15" w14:paraId="11EEB680" w14:textId="27507E00">
      <w:pPr>
        <w:rPr>
          <w:rFonts w:eastAsia="Tahoma"/>
        </w:rPr>
      </w:pPr>
      <w:r>
        <w:drawing>
          <wp:inline wp14:editId="3E2871FA" wp14:anchorId="00BD167B">
            <wp:extent cx="5715000" cy="1990725"/>
            <wp:effectExtent l="0" t="0" r="0" b="0"/>
            <wp:docPr id="1439291094" name="Picture 143929109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39291094"/>
                    <pic:cNvPicPr/>
                  </pic:nvPicPr>
                  <pic:blipFill>
                    <a:blip r:embed="Rf996d839c4ad475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2504"/>
        <w:gridCol w:w="2455"/>
        <w:gridCol w:w="1455"/>
        <w:gridCol w:w="451"/>
        <w:gridCol w:w="2135"/>
      </w:tblGrid>
      <w:tr w:rsidRPr="001A1F29" w:rsidR="3FDE367A" w:rsidTr="1BE1739F" w14:paraId="3D4F5BC9" w14:textId="77777777">
        <w:trPr>
          <w:trHeight w:val="960"/>
        </w:trPr>
        <w:tc>
          <w:tcPr>
            <w:tcW w:w="9000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3FDE367A" w:rsidP="004D7C4B" w:rsidRDefault="3FDE367A" w14:paraId="3AFC1529" w14:textId="59649B59">
            <w:pPr>
              <w:rPr>
                <w:rFonts w:eastAsia="Tahoma"/>
              </w:rPr>
            </w:pPr>
          </w:p>
          <w:p w:rsidRPr="001A1F29" w:rsidR="3FDE367A" w:rsidP="004D7C4B" w:rsidRDefault="1BE1739F" w14:paraId="0DB59433" w14:textId="5A96F22C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 CASE-41 SPECIFICATION</w:t>
            </w:r>
          </w:p>
          <w:p w:rsidRPr="001A1F29" w:rsidR="3FDE367A" w:rsidP="004D7C4B" w:rsidRDefault="1BE1739F" w14:paraId="2B548A73" w14:textId="7195DB9C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</w:t>
            </w:r>
          </w:p>
        </w:tc>
      </w:tr>
      <w:tr w:rsidRPr="001A1F29" w:rsidR="3FDE367A" w:rsidTr="1BE1739F" w14:paraId="4CE2C22F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3FDE367A" w:rsidP="004D7C4B" w:rsidRDefault="1BE1739F" w14:paraId="431EA16D" w14:textId="732A3540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No.</w:t>
            </w:r>
          </w:p>
        </w:tc>
        <w:tc>
          <w:tcPr>
            <w:tcW w:w="245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3FDE367A" w:rsidP="004D7C4B" w:rsidRDefault="1BE1739F" w14:paraId="3255C3C0" w14:textId="51C3AC02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UC041</w:t>
            </w:r>
          </w:p>
        </w:tc>
        <w:tc>
          <w:tcPr>
            <w:tcW w:w="1906" w:type="dxa"/>
            <w:gridSpan w:val="2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3FDE367A" w:rsidP="004D7C4B" w:rsidRDefault="1BE1739F" w14:paraId="562067C2" w14:textId="1A6DFD45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Version</w:t>
            </w:r>
          </w:p>
        </w:tc>
        <w:tc>
          <w:tcPr>
            <w:tcW w:w="21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Pr="001A1F29" w:rsidR="3FDE367A" w:rsidP="004D7C4B" w:rsidRDefault="1BE1739F" w14:paraId="5B2C27DE" w14:textId="642CBF5E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3FDE367A" w:rsidTr="1BE1739F" w14:paraId="36695390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3FDE367A" w:rsidP="004D7C4B" w:rsidRDefault="1BE1739F" w14:paraId="5DC58468" w14:textId="3F965DEE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Name</w:t>
            </w:r>
          </w:p>
        </w:tc>
        <w:tc>
          <w:tcPr>
            <w:tcW w:w="6496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3FDE367A" w:rsidP="3FDE367A" w:rsidRDefault="3FDE367A" w14:paraId="7F822648" w14:textId="2CC9D030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Edit Profile</w:t>
            </w:r>
          </w:p>
        </w:tc>
      </w:tr>
      <w:tr w:rsidRPr="001A1F29" w:rsidR="3FDE367A" w:rsidTr="1BE1739F" w14:paraId="36BCC099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3FDE367A" w:rsidP="004D7C4B" w:rsidRDefault="1BE1739F" w14:paraId="24790653" w14:textId="3CD3DC8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 xml:space="preserve">Author </w:t>
            </w:r>
          </w:p>
        </w:tc>
        <w:tc>
          <w:tcPr>
            <w:tcW w:w="6496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3FDE367A" w:rsidP="49F41F4F" w:rsidRDefault="49F41F4F" w14:paraId="3F698D3A" w14:textId="5A0B7EC7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Vu Thi Thuy Linh</w:t>
            </w:r>
          </w:p>
        </w:tc>
      </w:tr>
      <w:tr w:rsidRPr="001A1F29" w:rsidR="3FDE367A" w:rsidTr="1BE1739F" w14:paraId="4FFDE99E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3FDE367A" w:rsidP="004D7C4B" w:rsidRDefault="1BE1739F" w14:paraId="6C8CB140" w14:textId="5A3AF346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Date</w:t>
            </w:r>
          </w:p>
        </w:tc>
        <w:tc>
          <w:tcPr>
            <w:tcW w:w="245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3FDE367A" w:rsidP="004D7C4B" w:rsidRDefault="1BE1739F" w14:paraId="1E356ECD" w14:textId="42330FBF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24/02/2021</w:t>
            </w:r>
          </w:p>
        </w:tc>
        <w:tc>
          <w:tcPr>
            <w:tcW w:w="145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3FDE367A" w:rsidP="004D7C4B" w:rsidRDefault="1BE1739F" w14:paraId="3D0BED87" w14:textId="6E846F49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Priority</w:t>
            </w:r>
          </w:p>
        </w:tc>
        <w:tc>
          <w:tcPr>
            <w:tcW w:w="2586" w:type="dxa"/>
            <w:gridSpan w:val="2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3FDE367A" w:rsidP="3FDE367A" w:rsidRDefault="3FDE367A" w14:paraId="289EAB20" w14:textId="381EFDC4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Low</w:t>
            </w:r>
          </w:p>
        </w:tc>
      </w:tr>
      <w:tr w:rsidRPr="001A1F29" w:rsidR="3FDE367A" w:rsidTr="1BE1739F" w14:paraId="5C5CF34A" w14:textId="77777777">
        <w:tc>
          <w:tcPr>
            <w:tcW w:w="9000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FFFFF" w:themeFill="background1"/>
          </w:tcPr>
          <w:p w:rsidRPr="001A1F29" w:rsidR="3FDE367A" w:rsidP="004D7C4B" w:rsidRDefault="1BE1739F" w14:paraId="7971BAD3" w14:textId="055CD808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Actor:</w:t>
            </w:r>
          </w:p>
          <w:p w:rsidRPr="001A1F29" w:rsidR="3FDE367A" w:rsidP="004D7C4B" w:rsidRDefault="1BE1739F" w14:paraId="09DE1C60" w14:textId="096D80B3">
            <w:pPr>
              <w:rPr>
                <w:rFonts w:eastAsia="Tahoma" w:cs="Tahoma"/>
                <w:color w:val="000000" w:themeColor="text1"/>
              </w:rPr>
            </w:pPr>
            <w:r w:rsidRPr="001A1F29">
              <w:rPr>
                <w:rFonts w:eastAsia="Tahoma" w:cs="Tahoma"/>
                <w:color w:val="000000" w:themeColor="text1"/>
              </w:rPr>
              <w:t xml:space="preserve">         Authenticated User</w:t>
            </w:r>
          </w:p>
          <w:p w:rsidRPr="001A1F29" w:rsidR="3FDE367A" w:rsidP="004D7C4B" w:rsidRDefault="1BE1739F" w14:paraId="34EC3985" w14:textId="0A11060B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Summary:</w:t>
            </w:r>
          </w:p>
          <w:p w:rsidRPr="001A1F29" w:rsidR="3FDE367A" w:rsidP="004D7C4B" w:rsidRDefault="149893E7" w14:paraId="618513E5" w14:textId="1F73AEE9">
            <w:pPr>
              <w:rPr>
                <w:rFonts w:eastAsia="Tahoma"/>
              </w:rPr>
            </w:pPr>
            <w:r w:rsidRPr="149893E7">
              <w:rPr>
                <w:rFonts w:eastAsia="Tahoma"/>
                <w:color w:val="000000" w:themeColor="text1"/>
              </w:rPr>
              <w:t xml:space="preserve">        </w:t>
            </w:r>
            <w:r w:rsidRPr="149893E7">
              <w:rPr>
                <w:rFonts w:eastAsia="Tahoma"/>
              </w:rPr>
              <w:t>This use case allows Authenticated User to edit profile.</w:t>
            </w:r>
          </w:p>
          <w:p w:rsidRPr="001A1F29" w:rsidR="3FDE367A" w:rsidP="004D7C4B" w:rsidRDefault="1BE1739F" w14:paraId="7A9D67F1" w14:textId="77777777">
            <w:pPr>
              <w:rPr>
                <w:rFonts w:eastAsia="Tahoma" w:cs="Tahoma"/>
                <w:b/>
              </w:rPr>
            </w:pPr>
            <w:r w:rsidRPr="149893E7">
              <w:rPr>
                <w:rFonts w:eastAsia="Tahoma" w:cs="Tahoma"/>
                <w:b/>
              </w:rPr>
              <w:t>Goal:</w:t>
            </w:r>
          </w:p>
          <w:p w:rsidRPr="001A1F29" w:rsidR="3FDE367A" w:rsidP="149893E7" w:rsidRDefault="149893E7" w14:paraId="18B30F4F" w14:textId="046B47EE">
            <w:pPr>
              <w:spacing w:line="259" w:lineRule="auto"/>
            </w:pPr>
            <w:r w:rsidRPr="149893E7">
              <w:rPr>
                <w:rFonts w:eastAsia="Tahoma"/>
              </w:rPr>
              <w:t xml:space="preserve">   </w:t>
            </w:r>
            <w:r w:rsidRPr="149893E7" w:rsidR="1BE1739F">
              <w:rPr>
                <w:rFonts w:eastAsia="Tahoma"/>
              </w:rPr>
              <w:t xml:space="preserve">         Authenticated User </w:t>
            </w:r>
            <w:r w:rsidRPr="149893E7">
              <w:rPr>
                <w:rFonts w:eastAsia="Tahoma"/>
              </w:rPr>
              <w:t xml:space="preserve">can edit profile. </w:t>
            </w:r>
          </w:p>
          <w:p w:rsidRPr="001A1F29" w:rsidR="3FDE367A" w:rsidP="004D7C4B" w:rsidRDefault="149893E7" w14:paraId="5969DAD3" w14:textId="77777777">
            <w:pPr>
              <w:rPr>
                <w:rFonts w:eastAsia="Tahoma" w:cs="Tahoma"/>
                <w:b/>
                <w:u w:val="single"/>
              </w:rPr>
            </w:pPr>
            <w:r w:rsidRPr="149893E7">
              <w:rPr>
                <w:rFonts w:eastAsia="Tahoma" w:cs="Tahoma"/>
                <w:b/>
                <w:u w:val="single"/>
              </w:rPr>
              <w:t>Triggers</w:t>
            </w:r>
          </w:p>
          <w:p w:rsidRPr="001A1F29" w:rsidR="3FDE367A" w:rsidP="004D7C4B" w:rsidRDefault="149893E7" w14:paraId="65EB6B6A" w14:textId="2E2A329F">
            <w:pPr>
              <w:rPr>
                <w:rFonts w:eastAsia="Tahoma"/>
              </w:rPr>
            </w:pPr>
            <w:r w:rsidRPr="149893E7">
              <w:rPr>
                <w:rFonts w:eastAsia="Tahoma"/>
              </w:rPr>
              <w:t xml:space="preserve">            Authenticated User touches “edit</w:t>
            </w:r>
            <w:r w:rsidRPr="149893E7" w:rsidR="5A4D43E5">
              <w:rPr>
                <w:rFonts w:eastAsia="Tahoma"/>
              </w:rPr>
              <w:t xml:space="preserve"> profile</w:t>
            </w:r>
            <w:r w:rsidRPr="149893E7">
              <w:rPr>
                <w:rFonts w:eastAsia="Tahoma"/>
              </w:rPr>
              <w:t>” button.</w:t>
            </w:r>
          </w:p>
          <w:p w:rsidRPr="001A1F29" w:rsidR="3FDE367A" w:rsidP="004D7C4B" w:rsidRDefault="1BE1739F" w14:paraId="732EAD90" w14:textId="42E7C9BD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Preconditions:</w:t>
            </w:r>
          </w:p>
          <w:p w:rsidRPr="001A1F29" w:rsidR="3FDE367A" w:rsidP="004D7C4B" w:rsidRDefault="1BE1739F" w14:paraId="2A91B8CA" w14:textId="23B1C7F2">
            <w:pPr>
              <w:rPr>
                <w:rFonts w:eastAsia="Tahoma" w:cs="Tahoma"/>
                <w:color w:val="000000" w:themeColor="text1"/>
              </w:rPr>
            </w:pPr>
            <w:r w:rsidRPr="001A1F29">
              <w:rPr>
                <w:rFonts w:eastAsia="Tahoma" w:cs="Tahoma"/>
                <w:color w:val="000000" w:themeColor="text1"/>
              </w:rPr>
              <w:t xml:space="preserve">         </w:t>
            </w:r>
            <w:r w:rsidRPr="149893E7" w:rsidR="149893E7">
              <w:rPr>
                <w:rFonts w:eastAsia="Tahoma" w:cs="Tahoma"/>
                <w:color w:val="000000" w:themeColor="text1"/>
              </w:rPr>
              <w:t xml:space="preserve">  </w:t>
            </w:r>
            <w:r w:rsidRPr="001A1F29">
              <w:rPr>
                <w:rFonts w:eastAsia="Tahoma" w:cs="Tahoma"/>
                <w:color w:val="000000" w:themeColor="text1"/>
              </w:rPr>
              <w:t>PRE-1. User’s identity has been authenticated</w:t>
            </w:r>
          </w:p>
          <w:p w:rsidRPr="001A1F29" w:rsidR="3FDE367A" w:rsidP="004D7C4B" w:rsidRDefault="1BE1739F" w14:paraId="46F5865B" w14:textId="3667C428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Post Conditions:</w:t>
            </w:r>
          </w:p>
          <w:p w:rsidRPr="001A1F29" w:rsidR="3FDE367A" w:rsidP="004D7C4B" w:rsidRDefault="1BE1739F" w14:paraId="13707ADB" w14:textId="3D7B6B1F">
            <w:pPr>
              <w:rPr>
                <w:rFonts w:eastAsia="Tahoma" w:cs="Tahoma"/>
                <w:color w:val="000000" w:themeColor="text1"/>
              </w:rPr>
            </w:pPr>
            <w:r w:rsidRPr="001A1F29">
              <w:rPr>
                <w:rFonts w:eastAsia="Tahoma" w:cs="Tahoma"/>
                <w:color w:val="000000" w:themeColor="text1"/>
              </w:rPr>
              <w:t xml:space="preserve">         </w:t>
            </w:r>
            <w:r w:rsidRPr="149893E7" w:rsidR="149893E7">
              <w:rPr>
                <w:rFonts w:eastAsia="Tahoma" w:cs="Tahoma"/>
                <w:color w:val="000000" w:themeColor="text1"/>
              </w:rPr>
              <w:t xml:space="preserve"> </w:t>
            </w:r>
            <w:r w:rsidRPr="001A1F29">
              <w:rPr>
                <w:rFonts w:eastAsia="Tahoma" w:cs="Tahoma"/>
                <w:color w:val="000000" w:themeColor="text1"/>
              </w:rPr>
              <w:t xml:space="preserve">POST-1. </w:t>
            </w:r>
            <w:r w:rsidRPr="001A1F29" w:rsidR="5A4D43E5">
              <w:rPr>
                <w:rFonts w:eastAsia="Tahoma" w:cs="Tahoma"/>
                <w:color w:val="000000" w:themeColor="text1"/>
              </w:rPr>
              <w:t>Information of authenticated user updated</w:t>
            </w:r>
          </w:p>
          <w:p w:rsidRPr="001A1F29" w:rsidR="3FDE367A" w:rsidP="004D7C4B" w:rsidRDefault="1BE1739F" w14:paraId="17B6107B" w14:textId="4AFA4C69">
            <w:pPr>
              <w:rPr>
                <w:rFonts w:eastAsia="Tahoma" w:cs="Tahoma"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Main Success Scenario:</w:t>
            </w:r>
            <w:r w:rsidRPr="001A1F29">
              <w:rPr>
                <w:rFonts w:eastAsia="Tahoma" w:cs="Tahoma"/>
                <w:color w:val="000000" w:themeColor="text1"/>
              </w:rPr>
              <w:t xml:space="preserve">    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320"/>
              <w:gridCol w:w="4320"/>
            </w:tblGrid>
            <w:tr w:rsidRPr="001A1F29" w:rsidR="3FDE367A" w:rsidTr="1BE1739F" w14:paraId="797BBF32" w14:textId="77777777">
              <w:trPr>
                <w:trHeight w:val="330"/>
              </w:trPr>
              <w:tc>
                <w:tcPr>
                  <w:tcW w:w="4320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</w:tcPr>
                <w:p w:rsidRPr="001A1F29" w:rsidR="3FDE367A" w:rsidP="3FDE367A" w:rsidRDefault="1BE1739F" w14:paraId="292D0D63" w14:textId="0498D0E6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>Supervisor</w:t>
                  </w:r>
                </w:p>
              </w:tc>
              <w:tc>
                <w:tcPr>
                  <w:tcW w:w="4320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</w:tcPr>
                <w:p w:rsidRPr="001A1F29" w:rsidR="3FDE367A" w:rsidP="3FDE367A" w:rsidRDefault="1BE1739F" w14:paraId="717D57FE" w14:textId="3B204D77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149893E7" w:rsidTr="149893E7" w14:paraId="6FCC77CE" w14:textId="77777777">
              <w:trPr>
                <w:trHeight w:val="330"/>
              </w:trPr>
              <w:tc>
                <w:tcPr>
                  <w:tcW w:w="4320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</w:tcPr>
                <w:p w:rsidR="149893E7" w:rsidP="006564E1" w:rsidRDefault="149893E7" w14:paraId="507FEEDF" w14:textId="4F373F14">
                  <w:pPr>
                    <w:pStyle w:val="ListParagraph"/>
                    <w:numPr>
                      <w:ilvl w:val="0"/>
                      <w:numId w:val="24"/>
                    </w:numPr>
                    <w:jc w:val="center"/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149893E7">
                    <w:rPr>
                      <w:rFonts w:eastAsia="Times New Roman"/>
                      <w:sz w:val="20"/>
                      <w:szCs w:val="20"/>
                    </w:rPr>
                    <w:t>Authenticated user clicks on edit profile</w:t>
                  </w:r>
                </w:p>
              </w:tc>
              <w:tc>
                <w:tcPr>
                  <w:tcW w:w="4320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</w:tcPr>
                <w:p w:rsidR="149893E7" w:rsidP="149893E7" w:rsidRDefault="149893E7" w14:paraId="1F3212EC" w14:textId="1AAF9806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imes New Roman"/>
                      <w:sz w:val="20"/>
                      <w:szCs w:val="20"/>
                    </w:rPr>
                    <w:t>System shows fields such as email, name, phone, address, etc.</w:t>
                  </w:r>
                </w:p>
              </w:tc>
            </w:tr>
            <w:tr w:rsidRPr="001A1F29" w:rsidR="3FDE367A" w:rsidTr="1BE1739F" w14:paraId="0B3FA3AE" w14:textId="77777777">
              <w:trPr>
                <w:trHeight w:val="330"/>
              </w:trPr>
              <w:tc>
                <w:tcPr>
                  <w:tcW w:w="4320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</w:tcPr>
                <w:p w:rsidRPr="001A1F29" w:rsidR="3FDE367A" w:rsidP="004D7C4B" w:rsidRDefault="5A4D43E5" w14:paraId="31548412" w14:textId="027614E8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>Authenticated user input information (email, name, phone, address, etc</w:t>
                  </w:r>
                  <w:r w:rsidRPr="149893E7" w:rsidR="149893E7">
                    <w:rPr>
                      <w:rFonts w:eastAsia="Tahoma" w:cs="Tahoma"/>
                      <w:sz w:val="20"/>
                      <w:szCs w:val="20"/>
                    </w:rPr>
                    <w:t>.)</w:t>
                  </w: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 xml:space="preserve"> which they want to edit</w:t>
                  </w:r>
                </w:p>
              </w:tc>
              <w:tc>
                <w:tcPr>
                  <w:tcW w:w="4320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</w:tcPr>
                <w:p w:rsidRPr="001A1F29" w:rsidR="3FDE367A" w:rsidP="004D7C4B" w:rsidRDefault="1BE1739F" w14:paraId="04AEE892" w14:textId="24568D78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Pr="001A1F29" w:rsidR="3FDE367A" w:rsidTr="1BE1739F" w14:paraId="2B8642B4" w14:textId="77777777">
              <w:trPr>
                <w:trHeight w:val="525"/>
              </w:trPr>
              <w:tc>
                <w:tcPr>
                  <w:tcW w:w="4320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</w:tcPr>
                <w:p w:rsidRPr="001A1F29" w:rsidR="3FDE367A" w:rsidP="004D7C4B" w:rsidRDefault="5A4D43E5" w14:paraId="7DEF2D24" w14:textId="1AF56253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 xml:space="preserve">Authenticated user </w:t>
                  </w:r>
                  <w:r w:rsidRPr="149893E7" w:rsidR="149893E7">
                    <w:rPr>
                      <w:rFonts w:eastAsia="Tahoma" w:cs="Tahoma"/>
                      <w:sz w:val="20"/>
                      <w:szCs w:val="20"/>
                    </w:rPr>
                    <w:t>clicks on “Save” button</w:t>
                  </w:r>
                </w:p>
              </w:tc>
              <w:tc>
                <w:tcPr>
                  <w:tcW w:w="4320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</w:tcPr>
                <w:p w:rsidRPr="001A1F29" w:rsidR="3FDE367A" w:rsidP="004D7C4B" w:rsidRDefault="149893E7" w14:paraId="78EFDCA8" w14:textId="04A6C5F0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 xml:space="preserve"> System update profile </w:t>
                  </w:r>
                </w:p>
              </w:tc>
            </w:tr>
          </w:tbl>
          <w:p w:rsidRPr="001A1F29" w:rsidR="3FDE367A" w:rsidP="149893E7" w:rsidRDefault="149893E7" w14:paraId="1EE74DFE" w14:textId="6A57DD37">
            <w:pPr>
              <w:ind w:left="0"/>
              <w:rPr>
                <w:rFonts w:eastAsia="Tahoma" w:cs="Tahoma"/>
                <w:b/>
                <w:color w:val="000000" w:themeColor="text1"/>
              </w:rPr>
            </w:pPr>
            <w:r w:rsidRPr="149893E7">
              <w:rPr>
                <w:rFonts w:eastAsia="Tahoma" w:cs="Tahoma"/>
                <w:b/>
                <w:color w:val="000000" w:themeColor="text1"/>
              </w:rPr>
              <w:t xml:space="preserve">   </w:t>
            </w:r>
            <w:r w:rsidRPr="001A1F29" w:rsidR="1BE1739F">
              <w:rPr>
                <w:rFonts w:eastAsia="Tahoma" w:cs="Tahoma"/>
                <w:b/>
                <w:color w:val="000000" w:themeColor="text1"/>
              </w:rPr>
              <w:t xml:space="preserve">Alternative Scenario: </w:t>
            </w:r>
          </w:p>
          <w:p w:rsidRPr="001A1F29" w:rsidR="3FDE367A" w:rsidP="004D7C4B" w:rsidRDefault="1BE1739F" w14:paraId="05ED9947" w14:textId="24CD2BE0">
            <w:pPr>
              <w:rPr>
                <w:rFonts w:eastAsia="Tahoma" w:cs="Tahoma"/>
                <w:color w:val="000000" w:themeColor="text1"/>
              </w:rPr>
            </w:pPr>
            <w:r w:rsidRPr="001A1F29">
              <w:rPr>
                <w:rFonts w:eastAsia="Tahoma" w:cs="Tahoma"/>
                <w:color w:val="000000" w:themeColor="text1"/>
              </w:rPr>
              <w:t xml:space="preserve">          Null</w:t>
            </w:r>
          </w:p>
          <w:p w:rsidRPr="001A1F29" w:rsidR="3FDE367A" w:rsidP="004D7C4B" w:rsidRDefault="149893E7" w14:paraId="0DFC45EC" w14:textId="48936DDA">
            <w:pPr>
              <w:rPr>
                <w:rFonts w:eastAsia="Tahoma" w:cs="Tahoma"/>
                <w:b/>
                <w:color w:val="000000" w:themeColor="text1"/>
              </w:rPr>
            </w:pPr>
            <w:r w:rsidRPr="149893E7">
              <w:rPr>
                <w:rFonts w:eastAsia="Tahoma" w:cs="Tahoma"/>
                <w:b/>
                <w:color w:val="000000" w:themeColor="text1"/>
              </w:rPr>
              <w:t>Exceptions:</w:t>
            </w:r>
            <w:r w:rsidRPr="149893E7">
              <w:rPr>
                <w:rFonts w:eastAsia="Tahoma" w:cs="Tahoma"/>
                <w:color w:val="000000" w:themeColor="text1"/>
              </w:rPr>
              <w:t xml:space="preserve">      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320"/>
              <w:gridCol w:w="4320"/>
            </w:tblGrid>
            <w:tr w:rsidR="149893E7" w:rsidTr="149893E7" w14:paraId="47E6CDD8" w14:textId="77777777">
              <w:trPr>
                <w:trHeight w:val="330"/>
              </w:trPr>
              <w:tc>
                <w:tcPr>
                  <w:tcW w:w="4320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</w:tcPr>
                <w:p w:rsidR="149893E7" w:rsidP="149893E7" w:rsidRDefault="149893E7" w14:paraId="370196A7" w14:textId="0498D0E6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Supervisor</w:t>
                  </w:r>
                </w:p>
              </w:tc>
              <w:tc>
                <w:tcPr>
                  <w:tcW w:w="4320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</w:tcPr>
                <w:p w:rsidR="149893E7" w:rsidP="149893E7" w:rsidRDefault="149893E7" w14:paraId="725C95C0" w14:textId="3B204D77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149893E7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149893E7" w:rsidTr="149893E7" w14:paraId="5C644BC0" w14:textId="77777777">
              <w:trPr>
                <w:trHeight w:val="330"/>
              </w:trPr>
              <w:tc>
                <w:tcPr>
                  <w:tcW w:w="4320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</w:tcPr>
                <w:p w:rsidR="149893E7" w:rsidP="006564E1" w:rsidRDefault="149893E7" w14:paraId="0E6680EE" w14:textId="047E504E">
                  <w:pPr>
                    <w:pStyle w:val="ListParagraph"/>
                    <w:numPr>
                      <w:ilvl w:val="0"/>
                      <w:numId w:val="23"/>
                    </w:numPr>
                    <w:jc w:val="center"/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149893E7">
                    <w:rPr>
                      <w:rFonts w:eastAsia="Times New Roman"/>
                      <w:sz w:val="20"/>
                      <w:szCs w:val="20"/>
                    </w:rPr>
                    <w:t>Authenticated user does not input email, name, phone, address, etc. And clicks on “Save” button</w:t>
                  </w:r>
                </w:p>
              </w:tc>
              <w:tc>
                <w:tcPr>
                  <w:tcW w:w="4320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</w:tcPr>
                <w:p w:rsidR="149893E7" w:rsidP="149893E7" w:rsidRDefault="149893E7" w14:paraId="52B735C9" w14:textId="061157B0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149893E7">
                    <w:rPr>
                      <w:rFonts w:eastAsia="Times New Roman"/>
                      <w:sz w:val="20"/>
                      <w:szCs w:val="20"/>
                    </w:rPr>
                    <w:t>System shows error message.</w:t>
                  </w:r>
                </w:p>
              </w:tc>
            </w:tr>
          </w:tbl>
          <w:p w:rsidRPr="001A1F29" w:rsidR="3FDE367A" w:rsidP="149893E7" w:rsidRDefault="149893E7" w14:paraId="4CB9F76E" w14:textId="13277787">
            <w:pPr>
              <w:ind w:left="0"/>
              <w:rPr>
                <w:rFonts w:eastAsia="Tahoma" w:cs="Tahoma"/>
                <w:b/>
                <w:color w:val="000000" w:themeColor="text1"/>
              </w:rPr>
            </w:pPr>
            <w:r w:rsidRPr="149893E7">
              <w:rPr>
                <w:rFonts w:eastAsia="Tahoma" w:cs="Tahoma"/>
                <w:b/>
                <w:color w:val="000000" w:themeColor="text1"/>
              </w:rPr>
              <w:t xml:space="preserve">   </w:t>
            </w:r>
            <w:r w:rsidRPr="001A1F29" w:rsidR="1BE1739F">
              <w:rPr>
                <w:rFonts w:eastAsia="Tahoma" w:cs="Tahoma"/>
                <w:b/>
                <w:color w:val="000000" w:themeColor="text1"/>
              </w:rPr>
              <w:t xml:space="preserve">Relationships: </w:t>
            </w:r>
          </w:p>
          <w:p w:rsidRPr="001A1F29" w:rsidR="3FDE367A" w:rsidP="004D7C4B" w:rsidRDefault="5A4D43E5" w14:paraId="787EEB8F" w14:textId="28DDD1EE">
            <w:pPr>
              <w:rPr>
                <w:rFonts w:eastAsia="Tahoma" w:cs="Tahoma"/>
                <w:color w:val="000000" w:themeColor="text1"/>
              </w:rPr>
            </w:pPr>
            <w:r w:rsidRPr="001A1F29">
              <w:rPr>
                <w:rFonts w:eastAsia="Tahoma" w:cs="Tahoma"/>
                <w:color w:val="000000" w:themeColor="text1"/>
              </w:rPr>
              <w:t xml:space="preserve">         Extend </w:t>
            </w:r>
            <w:r w:rsidRPr="149893E7" w:rsidR="149893E7">
              <w:rPr>
                <w:rFonts w:eastAsia="Tahoma" w:cs="Tahoma"/>
                <w:color w:val="000000" w:themeColor="text1"/>
              </w:rPr>
              <w:t xml:space="preserve">for </w:t>
            </w:r>
            <w:r w:rsidRPr="001A1F29">
              <w:rPr>
                <w:rFonts w:eastAsia="Tahoma" w:cs="Tahoma"/>
                <w:color w:val="000000" w:themeColor="text1"/>
              </w:rPr>
              <w:t>view profile</w:t>
            </w:r>
          </w:p>
          <w:p w:rsidRPr="001A1F29" w:rsidR="3FDE367A" w:rsidP="004D7C4B" w:rsidRDefault="1BE1739F" w14:paraId="4CC1EBD3" w14:textId="619E2CFD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Business Rules:</w:t>
            </w:r>
          </w:p>
          <w:p w:rsidRPr="001A1F29" w:rsidR="3FDE367A" w:rsidP="004D7C4B" w:rsidRDefault="5A4D43E5" w14:paraId="5B822D9F" w14:textId="7A4CEFB4">
            <w:pPr>
              <w:rPr>
                <w:rFonts w:eastAsia="Tahoma" w:cs="Tahoma"/>
                <w:color w:val="000000" w:themeColor="text1"/>
              </w:rPr>
            </w:pPr>
            <w:r w:rsidRPr="001A1F29">
              <w:rPr>
                <w:rFonts w:eastAsia="Tahoma" w:cs="Tahoma"/>
                <w:color w:val="000000" w:themeColor="text1"/>
              </w:rPr>
              <w:t xml:space="preserve">       Authenticated user only edited their own profile.</w:t>
            </w:r>
          </w:p>
        </w:tc>
      </w:tr>
    </w:tbl>
    <w:p w:rsidRPr="001A1F29" w:rsidR="00202B15" w:rsidP="004D7C4B" w:rsidRDefault="00202B15" w14:paraId="593549BF" w14:textId="3B5F7E32">
      <w:pPr>
        <w:rPr>
          <w:rFonts w:eastAsia="Tahoma"/>
        </w:rPr>
      </w:pPr>
    </w:p>
    <w:p w:rsidRPr="001A1F29" w:rsidR="00202B15" w:rsidP="004D7C4B" w:rsidRDefault="00202B15" w14:paraId="6C5B05F1" w14:textId="77777777">
      <w:pPr>
        <w:rPr>
          <w:rFonts w:eastAsia="Tahoma"/>
        </w:rPr>
      </w:pPr>
    </w:p>
    <w:p w:rsidRPr="001A1F29" w:rsidR="003A0570" w:rsidP="004D7C4B" w:rsidRDefault="003A0570" w14:paraId="7EA0131A" w14:textId="77777777">
      <w:pPr>
        <w:rPr>
          <w:rFonts w:eastAsia="Tahoma"/>
        </w:rPr>
      </w:pPr>
    </w:p>
    <w:p w:rsidRPr="001A1F29" w:rsidR="003A0570" w:rsidP="004D7C4B" w:rsidRDefault="003A0570" w14:paraId="362E2E62" w14:textId="77777777">
      <w:pPr>
        <w:rPr>
          <w:rFonts w:eastAsia="Tahoma"/>
        </w:rPr>
      </w:pPr>
    </w:p>
    <w:p w:rsidRPr="001A1F29" w:rsidR="003A0570" w:rsidP="004D7C4B" w:rsidRDefault="003A0570" w14:paraId="7ED2020A" w14:textId="77777777">
      <w:pPr>
        <w:rPr>
          <w:rFonts w:eastAsia="Tahoma"/>
        </w:rPr>
      </w:pPr>
    </w:p>
    <w:p w:rsidR="003A0570" w:rsidP="004D7C4B" w:rsidRDefault="003A0570" w14:paraId="304FD398" w14:textId="77777777">
      <w:pPr>
        <w:rPr>
          <w:rFonts w:eastAsia="Tahoma"/>
        </w:rPr>
      </w:pPr>
    </w:p>
    <w:p w:rsidR="000C2A26" w:rsidP="004D7C4B" w:rsidRDefault="000C2A26" w14:paraId="1DA9914F" w14:textId="77777777">
      <w:pPr>
        <w:rPr>
          <w:rFonts w:eastAsia="Tahoma"/>
        </w:rPr>
      </w:pPr>
    </w:p>
    <w:p w:rsidR="000C2A26" w:rsidP="004D7C4B" w:rsidRDefault="000C2A26" w14:paraId="42DFD18B" w14:textId="77777777">
      <w:pPr>
        <w:rPr>
          <w:rFonts w:eastAsia="Tahoma"/>
        </w:rPr>
      </w:pPr>
    </w:p>
    <w:p w:rsidR="000C2A26" w:rsidP="004D7C4B" w:rsidRDefault="000C2A26" w14:paraId="23322F6D" w14:textId="77777777">
      <w:pPr>
        <w:rPr>
          <w:rFonts w:eastAsia="Tahoma"/>
        </w:rPr>
      </w:pPr>
    </w:p>
    <w:p w:rsidRPr="001A1F29" w:rsidR="000C2A26" w:rsidP="004D7C4B" w:rsidRDefault="000C2A26" w14:paraId="0733923D" w14:textId="77777777">
      <w:pPr>
        <w:rPr>
          <w:rFonts w:eastAsia="Tahoma"/>
        </w:rPr>
      </w:pPr>
    </w:p>
    <w:p w:rsidRPr="001A1F29" w:rsidR="003A0570" w:rsidP="003B1D1C" w:rsidRDefault="003A0570" w14:paraId="25F98C03" w14:textId="77777777">
      <w:pPr>
        <w:ind w:left="0"/>
        <w:rPr>
          <w:rFonts w:eastAsia="Tahoma"/>
        </w:rPr>
      </w:pPr>
    </w:p>
    <w:p w:rsidRPr="001A1F29" w:rsidR="00202B15" w:rsidP="004D7C4B" w:rsidRDefault="5971CE1D" w14:paraId="7AFFDB6B" w14:textId="4CEC6EB7">
      <w:pPr>
        <w:pStyle w:val="Heading2"/>
      </w:pPr>
      <w:r>
        <w:t xml:space="preserve">Use Case Logout </w:t>
      </w:r>
    </w:p>
    <w:p w:rsidRPr="001A1F29" w:rsidR="00202B15" w:rsidP="004D7C4B" w:rsidRDefault="00202B15" w14:paraId="4491953A" w14:textId="09196C1E">
      <w:pPr>
        <w:rPr>
          <w:rFonts w:eastAsia="Tahoma"/>
        </w:rPr>
      </w:pPr>
      <w:r>
        <w:drawing>
          <wp:inline wp14:editId="3B167F19" wp14:anchorId="355E04A5">
            <wp:extent cx="5400675" cy="1733550"/>
            <wp:effectExtent l="0" t="0" r="0" b="0"/>
            <wp:docPr id="1297998359" name="Picture 129799835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97998359"/>
                    <pic:cNvPicPr/>
                  </pic:nvPicPr>
                  <pic:blipFill>
                    <a:blip r:embed="R6e6fe669de034ae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6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2490"/>
        <w:gridCol w:w="2445"/>
        <w:gridCol w:w="1155"/>
        <w:gridCol w:w="750"/>
        <w:gridCol w:w="2115"/>
      </w:tblGrid>
      <w:tr w:rsidRPr="001A1F29" w:rsidR="3FDE367A" w:rsidTr="32189B6B" w14:paraId="25A6CC05" w14:textId="77777777">
        <w:tc>
          <w:tcPr>
            <w:tcW w:w="8955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3FDE367A" w:rsidP="004D7C4B" w:rsidRDefault="3FDE367A" w14:paraId="35C4966C" w14:textId="2C38BAA9">
            <w:pPr>
              <w:rPr>
                <w:rFonts w:eastAsia="Tahoma" w:cs="Tahoma"/>
                <w:color w:val="000000" w:themeColor="text1"/>
              </w:rPr>
            </w:pPr>
          </w:p>
          <w:p w:rsidR="3FDE367A" w:rsidP="004D7C4B" w:rsidRDefault="3FDE367A" w14:paraId="59B30B73" w14:textId="17DD63C2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 CASE-42 SPECIFICATION</w:t>
            </w:r>
          </w:p>
          <w:p w:rsidR="3FDE367A" w:rsidP="004D7C4B" w:rsidRDefault="3FDE367A" w14:paraId="269C1E7B" w14:textId="6BBFC8C8">
            <w:pPr>
              <w:rPr>
                <w:rFonts w:eastAsia="Tahoma" w:cs="Tahoma"/>
                <w:color w:val="000000" w:themeColor="text1"/>
              </w:rPr>
            </w:pPr>
          </w:p>
        </w:tc>
      </w:tr>
      <w:tr w:rsidRPr="001A1F29" w:rsidR="3FDE367A" w:rsidTr="32189B6B" w14:paraId="5885A812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3FDE367A" w:rsidP="004D7C4B" w:rsidRDefault="3FDE367A" w14:paraId="412872B9" w14:textId="66A9B006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No.</w:t>
            </w:r>
          </w:p>
        </w:tc>
        <w:tc>
          <w:tcPr>
            <w:tcW w:w="2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3FDE367A" w:rsidP="004D7C4B" w:rsidRDefault="3FDE367A" w14:paraId="30E2F7A8" w14:textId="2377EB3A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UC042</w:t>
            </w:r>
          </w:p>
        </w:tc>
        <w:tc>
          <w:tcPr>
            <w:tcW w:w="190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3FDE367A" w:rsidP="004D7C4B" w:rsidRDefault="3FDE367A" w14:paraId="4C8EA3CB" w14:textId="43CFE2A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Version</w:t>
            </w:r>
          </w:p>
        </w:tc>
        <w:tc>
          <w:tcPr>
            <w:tcW w:w="211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3FDE367A" w:rsidP="004D7C4B" w:rsidRDefault="3FDE367A" w14:paraId="28582765" w14:textId="3B3F6CAF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1.0</w:t>
            </w:r>
          </w:p>
        </w:tc>
      </w:tr>
      <w:tr w:rsidRPr="001A1F29" w:rsidR="3FDE367A" w:rsidTr="32189B6B" w14:paraId="48721C6B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3FDE367A" w:rsidP="004D7C4B" w:rsidRDefault="3FDE367A" w14:paraId="50CE4E6A" w14:textId="0585ADDB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Name</w:t>
            </w:r>
          </w:p>
        </w:tc>
        <w:tc>
          <w:tcPr>
            <w:tcW w:w="6465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3FDE367A" w:rsidP="004D7C4B" w:rsidRDefault="3FDE367A" w14:paraId="55371D74" w14:textId="3B88014F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Logout</w:t>
            </w:r>
          </w:p>
        </w:tc>
      </w:tr>
      <w:tr w:rsidRPr="001A1F29" w:rsidR="3FDE367A" w:rsidTr="32189B6B" w14:paraId="40AD43A1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3FDE367A" w:rsidP="004D7C4B" w:rsidRDefault="3FDE367A" w14:paraId="45FB6B15" w14:textId="04B67AF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Author </w:t>
            </w:r>
          </w:p>
        </w:tc>
        <w:tc>
          <w:tcPr>
            <w:tcW w:w="6465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3FDE367A" w:rsidP="004D7C4B" w:rsidRDefault="3FDE367A" w14:paraId="74CEFE5C" w14:textId="04D0BEA1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Le Minh Tuan</w:t>
            </w:r>
          </w:p>
        </w:tc>
      </w:tr>
      <w:tr w:rsidRPr="001A1F29" w:rsidR="3FDE367A" w:rsidTr="32189B6B" w14:paraId="7F1D47EF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3FDE367A" w:rsidP="004D7C4B" w:rsidRDefault="3FDE367A" w14:paraId="25DB950C" w14:textId="7C2DD759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Date</w:t>
            </w:r>
          </w:p>
        </w:tc>
        <w:tc>
          <w:tcPr>
            <w:tcW w:w="2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3FDE367A" w:rsidP="004D7C4B" w:rsidRDefault="3FDE367A" w14:paraId="76C32BB7" w14:textId="4127594C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24/02/2021</w:t>
            </w:r>
          </w:p>
        </w:tc>
        <w:tc>
          <w:tcPr>
            <w:tcW w:w="115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</w:tcPr>
          <w:p w:rsidR="3FDE367A" w:rsidP="004D7C4B" w:rsidRDefault="3FDE367A" w14:paraId="689088B3" w14:textId="288EAF36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Priority</w:t>
            </w:r>
          </w:p>
        </w:tc>
        <w:tc>
          <w:tcPr>
            <w:tcW w:w="286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3FDE367A" w:rsidP="004D7C4B" w:rsidRDefault="3FDE367A" w14:paraId="167219D4" w14:textId="3359547A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Low</w:t>
            </w:r>
          </w:p>
        </w:tc>
      </w:tr>
      <w:tr w:rsidRPr="001A1F29" w:rsidR="3FDE367A" w:rsidTr="32189B6B" w14:paraId="6FAA72A0" w14:textId="77777777">
        <w:tc>
          <w:tcPr>
            <w:tcW w:w="8955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FFFFF" w:themeFill="background1"/>
          </w:tcPr>
          <w:p w:rsidR="3FDE367A" w:rsidP="004D7C4B" w:rsidRDefault="1BE1739F" w14:paraId="7C66DB5F" w14:textId="7FF87E5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Actor:</w:t>
            </w:r>
          </w:p>
          <w:p w:rsidR="3FDE367A" w:rsidP="004D7C4B" w:rsidRDefault="1BE1739F" w14:paraId="5BBF6942" w14:textId="32B8A7BA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i/>
                <w:color w:val="000000" w:themeColor="text1"/>
              </w:rPr>
              <w:t xml:space="preserve">       </w:t>
            </w:r>
            <w:r w:rsidRPr="71D65FC7">
              <w:rPr>
                <w:rFonts w:eastAsia="Tahoma" w:cs="Tahoma"/>
                <w:color w:val="000000" w:themeColor="text1"/>
              </w:rPr>
              <w:t>Authenticated User.</w:t>
            </w:r>
          </w:p>
          <w:p w:rsidR="3FDE367A" w:rsidP="004D7C4B" w:rsidRDefault="1BE1739F" w14:paraId="7DD9884A" w14:textId="3E8AEE23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Summary:</w:t>
            </w:r>
          </w:p>
          <w:p w:rsidR="3FDE367A" w:rsidP="004D7C4B" w:rsidRDefault="6AB6FBCE" w14:paraId="1C87571F" w14:textId="2439A03D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i/>
                <w:color w:val="000000" w:themeColor="text1"/>
              </w:rPr>
              <w:t xml:space="preserve">       </w:t>
            </w:r>
            <w:r w:rsidRPr="71D65FC7">
              <w:rPr>
                <w:rFonts w:eastAsia="Tahoma" w:cs="Tahoma"/>
                <w:color w:val="000000" w:themeColor="text1"/>
              </w:rPr>
              <w:t>Authenticated user (Guest after login) logout from system.</w:t>
            </w:r>
          </w:p>
          <w:p w:rsidR="3FDE367A" w:rsidP="004D7C4B" w:rsidRDefault="1BE1739F" w14:paraId="0667A22E" w14:textId="37F8F4BB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Goal:</w:t>
            </w:r>
          </w:p>
          <w:p w:rsidR="3FDE367A" w:rsidP="004D7C4B" w:rsidRDefault="32189B6B" w14:paraId="6CB1F757" w14:textId="19DBBD24">
            <w:pPr>
              <w:rPr>
                <w:rFonts w:eastAsia="Tahoma" w:cs="Tahoma"/>
                <w:color w:val="000000" w:themeColor="text1"/>
              </w:rPr>
            </w:pPr>
            <w:r w:rsidRPr="32189B6B">
              <w:rPr>
                <w:rFonts w:eastAsia="Tahoma" w:cs="Tahoma"/>
                <w:i/>
                <w:iCs/>
                <w:color w:val="000000" w:themeColor="text1"/>
              </w:rPr>
              <w:t xml:space="preserve">       </w:t>
            </w:r>
            <w:r w:rsidRPr="32189B6B">
              <w:rPr>
                <w:rFonts w:eastAsia="Tahoma" w:cs="Tahoma"/>
                <w:color w:val="000000" w:themeColor="text1"/>
              </w:rPr>
              <w:t>Authenticated user can end of current session from system.</w:t>
            </w:r>
          </w:p>
          <w:p w:rsidR="3FDE367A" w:rsidP="004D7C4B" w:rsidRDefault="1BE1739F" w14:paraId="2356330D" w14:textId="469D643E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Triggers</w:t>
            </w:r>
          </w:p>
          <w:p w:rsidR="6AB6FBCE" w:rsidP="004D7C4B" w:rsidRDefault="32189B6B" w14:paraId="2135B939" w14:textId="7D7FDABF">
            <w:pPr>
              <w:rPr>
                <w:rFonts w:eastAsia="Tahoma" w:cs="Tahoma"/>
                <w:color w:val="000000" w:themeColor="text1"/>
              </w:rPr>
            </w:pPr>
            <w:r w:rsidRPr="32189B6B">
              <w:rPr>
                <w:rFonts w:eastAsia="Tahoma" w:cs="Tahoma"/>
                <w:i/>
                <w:iCs/>
                <w:color w:val="000000" w:themeColor="text1"/>
              </w:rPr>
              <w:t xml:space="preserve">       </w:t>
            </w:r>
            <w:r w:rsidRPr="32189B6B">
              <w:rPr>
                <w:rFonts w:eastAsia="Tahoma" w:cs="Tahoma"/>
                <w:color w:val="000000" w:themeColor="text1"/>
              </w:rPr>
              <w:t>Authenticated user (Guest after login) wants to logout from system.</w:t>
            </w:r>
          </w:p>
          <w:p w:rsidR="3FDE367A" w:rsidP="004D7C4B" w:rsidRDefault="1BE1739F" w14:paraId="603095E4" w14:textId="7301829B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Preconditions:</w:t>
            </w:r>
          </w:p>
          <w:p w:rsidR="3FDE367A" w:rsidP="004D7C4B" w:rsidRDefault="1BE1739F" w14:paraId="2F9185C5" w14:textId="2F024B61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i/>
                <w:color w:val="000000" w:themeColor="text1"/>
              </w:rPr>
              <w:t xml:space="preserve">       </w:t>
            </w:r>
            <w:r w:rsidRPr="71D65FC7" w:rsidR="6AB6FBCE">
              <w:rPr>
                <w:rFonts w:eastAsia="Tahoma" w:cs="Tahoma"/>
                <w:color w:val="000000" w:themeColor="text1"/>
              </w:rPr>
              <w:t>PRE-1. User’s identity has been authenticated</w:t>
            </w:r>
            <w:r w:rsidRPr="71D65FC7">
              <w:rPr>
                <w:rFonts w:eastAsia="Tahoma" w:cs="Tahoma"/>
                <w:color w:val="000000" w:themeColor="text1"/>
              </w:rPr>
              <w:t>.</w:t>
            </w:r>
          </w:p>
          <w:p w:rsidR="3FDE367A" w:rsidP="004D7C4B" w:rsidRDefault="1BE1739F" w14:paraId="752167AE" w14:textId="1E6EAC2E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Post Conditions:</w:t>
            </w:r>
          </w:p>
          <w:p w:rsidR="00683916" w:rsidP="004D7C4B" w:rsidRDefault="32189B6B" w14:paraId="466753DF" w14:textId="6214D044">
            <w:pPr>
              <w:rPr>
                <w:rFonts w:eastAsia="Tahoma" w:cs="Tahoma"/>
                <w:color w:val="000000" w:themeColor="text1"/>
              </w:rPr>
            </w:pPr>
            <w:r w:rsidRPr="32189B6B">
              <w:rPr>
                <w:rFonts w:eastAsia="Tahoma" w:cs="Tahoma"/>
                <w:i/>
                <w:iCs/>
                <w:color w:val="000000" w:themeColor="text1"/>
              </w:rPr>
              <w:t xml:space="preserve">       </w:t>
            </w:r>
            <w:r w:rsidRPr="32189B6B">
              <w:rPr>
                <w:rFonts w:eastAsia="Tahoma" w:cs="Tahoma"/>
                <w:color w:val="000000" w:themeColor="text1"/>
              </w:rPr>
              <w:t>POST-1. All information in current session will be deleted.</w:t>
            </w:r>
          </w:p>
          <w:p w:rsidR="3FDE367A" w:rsidP="004D7C4B" w:rsidRDefault="1BE1739F" w14:paraId="2588C11C" w14:textId="1C8D795E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Main Success Scenario:</w:t>
            </w:r>
          </w:p>
          <w:p w:rsidR="6AB6FBCE" w:rsidP="004D7C4B" w:rsidRDefault="6AB6FBCE" w14:paraId="1957477D" w14:textId="3B8E57C7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       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4A0" w:firstRow="1" w:lastRow="0" w:firstColumn="1" w:lastColumn="0" w:noHBand="0" w:noVBand="1"/>
            </w:tblPr>
            <w:tblGrid>
              <w:gridCol w:w="4275"/>
              <w:gridCol w:w="4275"/>
            </w:tblGrid>
            <w:tr w:rsidRPr="001A1F29" w:rsidR="6AB6FBCE" w:rsidTr="2E5B0CB4" w14:paraId="127FADF2" w14:textId="77777777">
              <w:tc>
                <w:tcPr>
                  <w:tcW w:w="4275" w:type="dxa"/>
                </w:tcPr>
                <w:p w:rsidR="6AB6FBCE" w:rsidP="71D65FC7" w:rsidRDefault="6AB6FBCE" w14:paraId="12B8C44F" w14:textId="78AC0332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Authenticated User</w:t>
                  </w:r>
                </w:p>
              </w:tc>
              <w:tc>
                <w:tcPr>
                  <w:tcW w:w="4275" w:type="dxa"/>
                </w:tcPr>
                <w:p w:rsidR="6AB6FBCE" w:rsidP="71D65FC7" w:rsidRDefault="6AB6FBCE" w14:paraId="3CC7A611" w14:textId="54D3A86E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Pr="001A1F29" w:rsidR="6AB6FBCE" w:rsidTr="2E5B0CB4" w14:paraId="3583D439" w14:textId="77777777">
              <w:tc>
                <w:tcPr>
                  <w:tcW w:w="4275" w:type="dxa"/>
                </w:tcPr>
                <w:p w:rsidR="6AB6FBCE" w:rsidP="004D7C4B" w:rsidRDefault="6AB6FBCE" w14:paraId="718D3525" w14:textId="69BA3BE0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 xml:space="preserve">1. Authenticated </w:t>
                  </w:r>
                  <w:r w:rsidRPr="71D65FC7" w:rsidR="3C5EF50E">
                    <w:rPr>
                      <w:rFonts w:eastAsia="Tahoma" w:cs="Tahoma"/>
                      <w:sz w:val="20"/>
                      <w:szCs w:val="20"/>
                    </w:rPr>
                    <w:t xml:space="preserve">user </w:t>
                  </w: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click “Logout” button</w:t>
                  </w:r>
                </w:p>
              </w:tc>
              <w:tc>
                <w:tcPr>
                  <w:tcW w:w="4275" w:type="dxa"/>
                </w:tcPr>
                <w:p w:rsidR="6AB6FBCE" w:rsidP="004D7C4B" w:rsidRDefault="394E0EA9" w14:paraId="612F834A" w14:textId="028E9EEB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394E0EA9">
                    <w:rPr>
                      <w:rFonts w:eastAsia="Tahoma" w:cs="Tahoma"/>
                      <w:sz w:val="20"/>
                      <w:szCs w:val="20"/>
                    </w:rPr>
                    <w:t>System navigates to login page</w:t>
                  </w:r>
                </w:p>
              </w:tc>
            </w:tr>
          </w:tbl>
          <w:p w:rsidR="6AB6FBCE" w:rsidP="004D7C4B" w:rsidRDefault="6AB6FBCE" w14:paraId="11FB73B6" w14:textId="1D98B3F9"/>
          <w:p w:rsidR="3FDE367A" w:rsidP="004D7C4B" w:rsidRDefault="1BE1739F" w14:paraId="6EC73348" w14:textId="20D92BAD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Alternative Scenario: </w:t>
            </w:r>
          </w:p>
          <w:p w:rsidR="3FDE367A" w:rsidP="004D7C4B" w:rsidRDefault="1BE1739F" w14:paraId="7F2A55C7" w14:textId="0A160BBD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i/>
                <w:color w:val="000000" w:themeColor="text1"/>
              </w:rPr>
              <w:t xml:space="preserve">          </w:t>
            </w:r>
            <w:r w:rsidRPr="34C02BED">
              <w:rPr>
                <w:rFonts w:eastAsia="Tahoma" w:cs="Tahoma"/>
                <w:color w:val="000000" w:themeColor="text1"/>
              </w:rPr>
              <w:t>N/A</w:t>
            </w:r>
          </w:p>
          <w:p w:rsidR="3FDE367A" w:rsidP="004D7C4B" w:rsidRDefault="1BE1739F" w14:paraId="3D819E26" w14:textId="0DE2E95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Exceptions:</w:t>
            </w:r>
          </w:p>
          <w:p w:rsidR="3FDE367A" w:rsidP="004D7C4B" w:rsidRDefault="0DA62E52" w14:paraId="7DE308AD" w14:textId="1DE52AE3">
            <w:pPr>
              <w:rPr>
                <w:rFonts w:eastAsia="Tahoma" w:cs="Tahoma"/>
                <w:color w:val="000000" w:themeColor="text1"/>
              </w:rPr>
            </w:pPr>
            <w:r w:rsidRPr="34C02BED">
              <w:rPr>
                <w:rFonts w:eastAsia="Tahoma" w:cs="Tahoma"/>
                <w:i/>
                <w:iCs/>
                <w:color w:val="000000" w:themeColor="text1"/>
              </w:rPr>
              <w:t xml:space="preserve">          </w:t>
            </w:r>
            <w:r w:rsidRPr="34C02BED">
              <w:rPr>
                <w:rFonts w:eastAsia="Tahoma" w:cs="Tahoma"/>
                <w:color w:val="000000" w:themeColor="text1"/>
              </w:rPr>
              <w:t>N/A</w:t>
            </w:r>
          </w:p>
          <w:p w:rsidR="3FDE367A" w:rsidP="004D7C4B" w:rsidRDefault="1BE1739F" w14:paraId="7637F5BD" w14:textId="2B362E8C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Relationships: </w:t>
            </w:r>
          </w:p>
          <w:p w:rsidR="3FDE367A" w:rsidP="004D7C4B" w:rsidRDefault="1BE1739F" w14:paraId="7A04C2D4" w14:textId="5C6AD1B5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i/>
                <w:color w:val="000000" w:themeColor="text1"/>
              </w:rPr>
              <w:t xml:space="preserve">         </w:t>
            </w:r>
            <w:r w:rsidRPr="34C02BED">
              <w:rPr>
                <w:rFonts w:eastAsia="Tahoma" w:cs="Tahoma"/>
                <w:color w:val="000000" w:themeColor="text1"/>
              </w:rPr>
              <w:t xml:space="preserve"> N/A</w:t>
            </w:r>
            <w:r w:rsidR="49F41F4F">
              <w:tab/>
            </w:r>
          </w:p>
          <w:p w:rsidR="3FDE367A" w:rsidP="004D7C4B" w:rsidRDefault="1BE1739F" w14:paraId="19024FD1" w14:textId="6112EA93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Business Rules:</w:t>
            </w:r>
          </w:p>
          <w:p w:rsidR="3FDE367A" w:rsidP="71D65FC7" w:rsidRDefault="3C5EF50E" w14:paraId="2DB43D26" w14:textId="2C6F030E">
            <w:pPr>
              <w:ind w:left="612"/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i/>
                <w:color w:val="000000" w:themeColor="text1"/>
              </w:rPr>
              <w:t xml:space="preserve">   </w:t>
            </w:r>
            <w:r w:rsidRPr="71D65FC7">
              <w:rPr>
                <w:rFonts w:eastAsia="Tahoma" w:cs="Tahoma"/>
                <w:color w:val="000000" w:themeColor="text1"/>
              </w:rPr>
              <w:t>All information of current authenticated user in session must be cleared.</w:t>
            </w:r>
          </w:p>
        </w:tc>
      </w:tr>
    </w:tbl>
    <w:p w:rsidRPr="001A1F29" w:rsidR="00202B15" w:rsidP="004D7C4B" w:rsidRDefault="00202B15" w14:paraId="14FE5EEF" w14:textId="06F93385">
      <w:pPr>
        <w:rPr>
          <w:rFonts w:eastAsia="Tahoma"/>
        </w:rPr>
      </w:pPr>
    </w:p>
    <w:p w:rsidRPr="001A1F29" w:rsidR="00202B15" w:rsidP="004D7C4B" w:rsidRDefault="00202B15" w14:paraId="7D8CB6A9" w14:textId="77777777">
      <w:pPr>
        <w:rPr>
          <w:rFonts w:eastAsia="Tahoma"/>
        </w:rPr>
      </w:pPr>
    </w:p>
    <w:p w:rsidRPr="001A1F29" w:rsidR="003A0570" w:rsidP="004D7C4B" w:rsidRDefault="003A0570" w14:paraId="64737F5D" w14:textId="77777777">
      <w:pPr>
        <w:rPr>
          <w:rFonts w:eastAsia="Tahoma"/>
        </w:rPr>
      </w:pPr>
    </w:p>
    <w:p w:rsidRPr="001A1F29" w:rsidR="003A0570" w:rsidP="004D7C4B" w:rsidRDefault="003A0570" w14:paraId="533B7B61" w14:textId="77777777">
      <w:pPr>
        <w:rPr>
          <w:rFonts w:eastAsia="Tahoma"/>
        </w:rPr>
      </w:pPr>
    </w:p>
    <w:p w:rsidRPr="001A1F29" w:rsidR="003A0570" w:rsidP="004D7C4B" w:rsidRDefault="003A0570" w14:paraId="1119EE32" w14:textId="77777777">
      <w:pPr>
        <w:rPr>
          <w:rFonts w:eastAsia="Tahoma"/>
        </w:rPr>
      </w:pPr>
    </w:p>
    <w:p w:rsidRPr="001A1F29" w:rsidR="003A0570" w:rsidP="004D7C4B" w:rsidRDefault="003A0570" w14:paraId="13CA9C27" w14:textId="77777777">
      <w:pPr>
        <w:rPr>
          <w:rFonts w:eastAsia="Tahoma"/>
        </w:rPr>
      </w:pPr>
    </w:p>
    <w:p w:rsidRPr="001A1F29" w:rsidR="003A0570" w:rsidP="004D7C4B" w:rsidRDefault="003A0570" w14:paraId="3406CF26" w14:textId="77777777">
      <w:pPr>
        <w:rPr>
          <w:rFonts w:eastAsia="Tahoma"/>
        </w:rPr>
      </w:pPr>
    </w:p>
    <w:p w:rsidRPr="001A1F29" w:rsidR="003A0570" w:rsidP="004D7C4B" w:rsidRDefault="003A0570" w14:paraId="03228C72" w14:textId="77777777">
      <w:pPr>
        <w:rPr>
          <w:rFonts w:eastAsia="Tahoma"/>
        </w:rPr>
      </w:pPr>
    </w:p>
    <w:p w:rsidRPr="001A1F29" w:rsidR="003A0570" w:rsidP="004D7C4B" w:rsidRDefault="003A0570" w14:paraId="4A6664EF" w14:textId="77777777">
      <w:pPr>
        <w:rPr>
          <w:rFonts w:eastAsia="Tahoma"/>
        </w:rPr>
      </w:pPr>
    </w:p>
    <w:p w:rsidRPr="001A1F29" w:rsidR="003A0570" w:rsidP="004D7C4B" w:rsidRDefault="003A0570" w14:paraId="56818C50" w14:textId="77777777">
      <w:pPr>
        <w:rPr>
          <w:rFonts w:eastAsia="Tahoma"/>
        </w:rPr>
      </w:pPr>
    </w:p>
    <w:p w:rsidRPr="001A1F29" w:rsidR="003A0570" w:rsidP="004D7C4B" w:rsidRDefault="003A0570" w14:paraId="27F4EF1E" w14:textId="77777777">
      <w:pPr>
        <w:rPr>
          <w:rFonts w:eastAsia="Tahoma"/>
        </w:rPr>
      </w:pPr>
    </w:p>
    <w:p w:rsidR="003A0570" w:rsidP="00EF17D3" w:rsidRDefault="003A0570" w14:paraId="3ABFF857" w14:textId="77777777">
      <w:pPr>
        <w:ind w:left="0"/>
        <w:rPr>
          <w:rFonts w:eastAsia="Tahoma"/>
        </w:rPr>
      </w:pPr>
    </w:p>
    <w:p w:rsidR="000C2A26" w:rsidP="00EF17D3" w:rsidRDefault="000C2A26" w14:paraId="1B1A7D33" w14:textId="77777777">
      <w:pPr>
        <w:ind w:left="0"/>
        <w:rPr>
          <w:rFonts w:eastAsia="Tahoma"/>
        </w:rPr>
      </w:pPr>
    </w:p>
    <w:p w:rsidRPr="001A1F29" w:rsidR="000C2A26" w:rsidP="00EF17D3" w:rsidRDefault="000C2A26" w14:paraId="52B74934" w14:textId="77777777">
      <w:pPr>
        <w:ind w:left="0"/>
        <w:rPr>
          <w:rFonts w:eastAsia="Tahoma"/>
        </w:rPr>
      </w:pPr>
    </w:p>
    <w:p w:rsidRPr="001A1F29" w:rsidR="00202B15" w:rsidP="004D7C4B" w:rsidRDefault="00202B15" w14:paraId="1A48684F" w14:textId="77777777">
      <w:pPr>
        <w:rPr>
          <w:rFonts w:eastAsia="Tahoma"/>
        </w:rPr>
      </w:pPr>
    </w:p>
    <w:p w:rsidRPr="001A1F29" w:rsidR="00202B15" w:rsidP="004D7C4B" w:rsidRDefault="5971CE1D" w14:paraId="66D65C5D" w14:textId="256038F4">
      <w:pPr>
        <w:pStyle w:val="Heading2"/>
      </w:pPr>
      <w:r>
        <w:t>Use Case Register to be Donator</w:t>
      </w:r>
    </w:p>
    <w:p w:rsidRPr="001A1F29" w:rsidR="00045A41" w:rsidP="004D7C4B" w:rsidRDefault="00045A41" w14:paraId="1E4D6318" w14:textId="0D798388">
      <w:pPr>
        <w:rPr>
          <w:rFonts w:eastAsia="Tahoma"/>
        </w:rPr>
      </w:pPr>
      <w:r>
        <w:drawing>
          <wp:inline wp14:editId="753FA16B" wp14:anchorId="504987E7">
            <wp:extent cx="5715000" cy="2066925"/>
            <wp:effectExtent l="0" t="0" r="0" b="0"/>
            <wp:docPr id="3902973" name="Picture 390297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902973"/>
                    <pic:cNvPicPr/>
                  </pic:nvPicPr>
                  <pic:blipFill>
                    <a:blip r:embed="R5a9aa612dc9c43a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2490"/>
        <w:gridCol w:w="2445"/>
        <w:gridCol w:w="1155"/>
        <w:gridCol w:w="750"/>
        <w:gridCol w:w="2115"/>
      </w:tblGrid>
      <w:tr w:rsidR="4F87FBF4" w:rsidTr="31242D76" w14:paraId="5AD74E4B" w14:textId="77777777">
        <w:tc>
          <w:tcPr>
            <w:tcW w:w="8955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  <w:tcMar/>
          </w:tcPr>
          <w:p w:rsidR="4F87FBF4" w:rsidP="004D7C4B" w:rsidRDefault="4F87FBF4" w14:paraId="48C09606" w14:textId="670020C2">
            <w:pPr>
              <w:rPr>
                <w:rFonts w:eastAsia="Tahoma" w:cs="Tahoma"/>
                <w:color w:val="000000" w:themeColor="text1"/>
              </w:rPr>
            </w:pPr>
          </w:p>
          <w:p w:rsidR="4F87FBF4" w:rsidP="004D7C4B" w:rsidRDefault="4F87FBF4" w14:paraId="75967B9E" w14:textId="00372ACF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 CASE-43 SPECIFICATION</w:t>
            </w:r>
          </w:p>
          <w:p w:rsidR="4F87FBF4" w:rsidP="004D7C4B" w:rsidRDefault="4F87FBF4" w14:paraId="31849AAB" w14:textId="2FA7AC6E">
            <w:pPr>
              <w:rPr>
                <w:rFonts w:eastAsia="Tahoma" w:cs="Tahoma"/>
                <w:color w:val="000000" w:themeColor="text1"/>
              </w:rPr>
            </w:pPr>
          </w:p>
        </w:tc>
      </w:tr>
      <w:tr w:rsidR="4F87FBF4" w:rsidTr="31242D76" w14:paraId="2678BC1B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  <w:tcMar/>
          </w:tcPr>
          <w:p w:rsidR="4F87FBF4" w:rsidP="004D7C4B" w:rsidRDefault="4F87FBF4" w14:paraId="14463409" w14:textId="71A3A23C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No.</w:t>
            </w:r>
          </w:p>
        </w:tc>
        <w:tc>
          <w:tcPr>
            <w:tcW w:w="2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4F87FBF4" w:rsidP="004D7C4B" w:rsidRDefault="4F87FBF4" w14:paraId="35E96F7E" w14:textId="7881B01E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UC043</w:t>
            </w:r>
          </w:p>
        </w:tc>
        <w:tc>
          <w:tcPr>
            <w:tcW w:w="190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  <w:tcMar/>
          </w:tcPr>
          <w:p w:rsidR="4F87FBF4" w:rsidP="004D7C4B" w:rsidRDefault="4F87FBF4" w14:paraId="794E34D2" w14:textId="76EDCC4D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Version</w:t>
            </w:r>
          </w:p>
        </w:tc>
        <w:tc>
          <w:tcPr>
            <w:tcW w:w="211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4F87FBF4" w:rsidP="004D7C4B" w:rsidRDefault="4F87FBF4" w14:paraId="41A1443C" w14:textId="68C97E72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1.0</w:t>
            </w:r>
          </w:p>
        </w:tc>
      </w:tr>
      <w:tr w:rsidR="4F87FBF4" w:rsidTr="31242D76" w14:paraId="1CC752C1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  <w:tcMar/>
          </w:tcPr>
          <w:p w:rsidR="4F87FBF4" w:rsidP="004D7C4B" w:rsidRDefault="4F87FBF4" w14:paraId="4C6C4BAD" w14:textId="3EF9E74B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Use-case Name</w:t>
            </w:r>
          </w:p>
        </w:tc>
        <w:tc>
          <w:tcPr>
            <w:tcW w:w="6465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4F87FBF4" w:rsidP="004D7C4B" w:rsidRDefault="4F87FBF4" w14:paraId="214C4334" w14:textId="4BA6310F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Register to be Donator</w:t>
            </w:r>
          </w:p>
        </w:tc>
      </w:tr>
      <w:tr w:rsidR="4F87FBF4" w:rsidTr="31242D76" w14:paraId="6E69A8A9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  <w:tcMar/>
          </w:tcPr>
          <w:p w:rsidR="4F87FBF4" w:rsidP="004D7C4B" w:rsidRDefault="4F87FBF4" w14:paraId="20C427FB" w14:textId="6C227CB6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Author </w:t>
            </w:r>
          </w:p>
        </w:tc>
        <w:tc>
          <w:tcPr>
            <w:tcW w:w="6465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4F87FBF4" w:rsidP="004D7C4B" w:rsidRDefault="4F87FBF4" w14:paraId="4B9A88B2" w14:textId="176D1718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Le Minh Tuan</w:t>
            </w:r>
          </w:p>
        </w:tc>
      </w:tr>
      <w:tr w:rsidR="4F87FBF4" w:rsidTr="31242D76" w14:paraId="28D0DAB5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  <w:tcMar/>
          </w:tcPr>
          <w:p w:rsidR="4F87FBF4" w:rsidP="004D7C4B" w:rsidRDefault="4F87FBF4" w14:paraId="355B0969" w14:textId="4DC70BCC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Date</w:t>
            </w:r>
          </w:p>
        </w:tc>
        <w:tc>
          <w:tcPr>
            <w:tcW w:w="2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4F87FBF4" w:rsidP="004D7C4B" w:rsidRDefault="4F87FBF4" w14:paraId="3C38B5C1" w14:textId="5160187F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24/02/2021</w:t>
            </w:r>
          </w:p>
        </w:tc>
        <w:tc>
          <w:tcPr>
            <w:tcW w:w="115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  <w:tcMar/>
          </w:tcPr>
          <w:p w:rsidR="4F87FBF4" w:rsidP="004D7C4B" w:rsidRDefault="4F87FBF4" w14:paraId="49129B37" w14:textId="7855A71F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Priority</w:t>
            </w:r>
          </w:p>
        </w:tc>
        <w:tc>
          <w:tcPr>
            <w:tcW w:w="286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4F87FBF4" w:rsidP="004D7C4B" w:rsidRDefault="4F87FBF4" w14:paraId="22DE6439" w14:textId="3D21E99B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color w:val="000000" w:themeColor="text1"/>
              </w:rPr>
              <w:t>Normal</w:t>
            </w:r>
          </w:p>
        </w:tc>
      </w:tr>
      <w:tr w:rsidR="4F87FBF4" w:rsidTr="31242D76" w14:paraId="6C85FA54" w14:textId="77777777">
        <w:tc>
          <w:tcPr>
            <w:tcW w:w="8955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FFFFF" w:themeFill="background1"/>
            <w:tcMar/>
          </w:tcPr>
          <w:p w:rsidR="4F87FBF4" w:rsidP="004D7C4B" w:rsidRDefault="4F87FBF4" w14:paraId="46EB4540" w14:textId="05FEB2F6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Actor:</w:t>
            </w:r>
          </w:p>
          <w:p w:rsidR="4F87FBF4" w:rsidP="004D7C4B" w:rsidRDefault="4F87FBF4" w14:paraId="6714BC0C" w14:textId="5AEB6617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i/>
                <w:color w:val="000000" w:themeColor="text1"/>
              </w:rPr>
              <w:t xml:space="preserve">       </w:t>
            </w:r>
            <w:r w:rsidRPr="71D65FC7">
              <w:rPr>
                <w:rFonts w:eastAsia="Tahoma" w:cs="Tahoma"/>
                <w:color w:val="000000" w:themeColor="text1"/>
              </w:rPr>
              <w:t>Authenticated User.</w:t>
            </w:r>
          </w:p>
          <w:p w:rsidR="4F87FBF4" w:rsidP="004D7C4B" w:rsidRDefault="4F87FBF4" w14:paraId="607C45AF" w14:textId="389B0DF1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Summary:</w:t>
            </w:r>
          </w:p>
          <w:p w:rsidR="4F87FBF4" w:rsidP="004D7C4B" w:rsidRDefault="4F87FBF4" w14:paraId="5678728E" w14:textId="12079964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i/>
                <w:color w:val="000000" w:themeColor="text1"/>
              </w:rPr>
              <w:t xml:space="preserve">       </w:t>
            </w:r>
            <w:r w:rsidRPr="71D65FC7">
              <w:rPr>
                <w:rFonts w:eastAsia="Tahoma" w:cs="Tahoma"/>
                <w:color w:val="000000" w:themeColor="text1"/>
              </w:rPr>
              <w:t>Authenticated user (Guest after login) can register to become a donator.</w:t>
            </w:r>
          </w:p>
          <w:p w:rsidR="4F87FBF4" w:rsidP="004D7C4B" w:rsidRDefault="4F87FBF4" w14:paraId="16E980AE" w14:textId="7A66413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Goal:</w:t>
            </w:r>
          </w:p>
          <w:p w:rsidR="4F87FBF4" w:rsidP="004D7C4B" w:rsidRDefault="4F87FBF4" w14:paraId="19ACD0C5" w14:textId="13CB2E5A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i/>
                <w:color w:val="000000" w:themeColor="text1"/>
              </w:rPr>
              <w:t xml:space="preserve">       </w:t>
            </w:r>
            <w:r w:rsidRPr="71D65FC7">
              <w:rPr>
                <w:rFonts w:eastAsia="Tahoma" w:cs="Tahoma"/>
                <w:color w:val="000000" w:themeColor="text1"/>
              </w:rPr>
              <w:t>Authenticated user who donated to charity campaign want to view details his/her donation’s history.</w:t>
            </w:r>
          </w:p>
          <w:p w:rsidR="4F87FBF4" w:rsidP="004D7C4B" w:rsidRDefault="4F87FBF4" w14:paraId="5D3831D1" w14:textId="7E2B7019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Triggers</w:t>
            </w:r>
          </w:p>
          <w:p w:rsidR="4F87FBF4" w:rsidP="004D7C4B" w:rsidRDefault="4F87FBF4" w14:paraId="26CFB3EB" w14:textId="6B886413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i/>
                <w:color w:val="000000" w:themeColor="text1"/>
              </w:rPr>
              <w:t xml:space="preserve">       </w:t>
            </w:r>
            <w:r w:rsidRPr="71D65FC7">
              <w:rPr>
                <w:rFonts w:eastAsia="Tahoma" w:cs="Tahoma"/>
                <w:color w:val="000000" w:themeColor="text1"/>
              </w:rPr>
              <w:t>Authenticated user wants to become a donator of a campaign in application.</w:t>
            </w:r>
          </w:p>
          <w:p w:rsidR="4F87FBF4" w:rsidP="004D7C4B" w:rsidRDefault="4F87FBF4" w14:paraId="10A7BBED" w14:textId="3F78A418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Preconditions:</w:t>
            </w:r>
          </w:p>
          <w:p w:rsidR="4F87FBF4" w:rsidP="004D7C4B" w:rsidRDefault="4F87FBF4" w14:paraId="1A97CE23" w14:textId="51E773AE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i/>
                <w:color w:val="000000" w:themeColor="text1"/>
              </w:rPr>
              <w:t xml:space="preserve">       </w:t>
            </w:r>
            <w:r w:rsidRPr="71D65FC7">
              <w:rPr>
                <w:rFonts w:eastAsia="Tahoma" w:cs="Tahoma"/>
                <w:color w:val="000000" w:themeColor="text1"/>
              </w:rPr>
              <w:t>PRE-1. User’s identity has been authenticated.</w:t>
            </w:r>
          </w:p>
          <w:p w:rsidR="4F87FBF4" w:rsidP="004D7C4B" w:rsidRDefault="4F87FBF4" w14:paraId="1945B7B0" w14:textId="3C4FBBD7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Post Conditions:</w:t>
            </w:r>
          </w:p>
          <w:p w:rsidR="4F87FBF4" w:rsidP="004D7C4B" w:rsidRDefault="4F87FBF4" w14:paraId="30EF32A5" w14:textId="7B62994F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i/>
                <w:color w:val="000000" w:themeColor="text1"/>
              </w:rPr>
              <w:t xml:space="preserve">       </w:t>
            </w:r>
            <w:r w:rsidRPr="71D65FC7">
              <w:rPr>
                <w:rFonts w:eastAsia="Tahoma" w:cs="Tahoma"/>
                <w:color w:val="000000" w:themeColor="text1"/>
              </w:rPr>
              <w:t>POST-1. Request of registering will be sent to system.</w:t>
            </w:r>
          </w:p>
          <w:p w:rsidR="4F87FBF4" w:rsidP="004D7C4B" w:rsidRDefault="4F87FBF4" w14:paraId="3FC36354" w14:textId="6B426ED0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Main Success Scenario:</w:t>
            </w:r>
          </w:p>
          <w:p w:rsidR="4F87FBF4" w:rsidP="004D7C4B" w:rsidRDefault="4F87FBF4" w14:paraId="67BBA036" w14:textId="4092FDAB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        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4A0" w:firstRow="1" w:lastRow="0" w:firstColumn="1" w:lastColumn="0" w:noHBand="0" w:noVBand="1"/>
            </w:tblPr>
            <w:tblGrid>
              <w:gridCol w:w="4275"/>
              <w:gridCol w:w="4275"/>
            </w:tblGrid>
            <w:tr w:rsidR="4F87FBF4" w:rsidTr="2CE604E4" w14:paraId="084B23AE" w14:textId="77777777">
              <w:tc>
                <w:tcPr>
                  <w:tcW w:w="4275" w:type="dxa"/>
                </w:tcPr>
                <w:p w:rsidR="4F87FBF4" w:rsidP="71D65FC7" w:rsidRDefault="4F87FBF4" w14:paraId="3AE43AB9" w14:textId="6FA7DBBB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Accountant</w:t>
                  </w:r>
                </w:p>
              </w:tc>
              <w:tc>
                <w:tcPr>
                  <w:tcW w:w="4275" w:type="dxa"/>
                </w:tcPr>
                <w:p w:rsidR="4F87FBF4" w:rsidP="71D65FC7" w:rsidRDefault="4F87FBF4" w14:paraId="5AA8FD50" w14:textId="46CDCE94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3CACEB71" w:rsidTr="2CE604E4" w14:paraId="5766D22B" w14:textId="77777777">
              <w:tc>
                <w:tcPr>
                  <w:tcW w:w="4275" w:type="dxa"/>
                </w:tcPr>
                <w:p w:rsidR="3CACEB71" w:rsidP="5CB3BD67" w:rsidRDefault="6721651E" w14:paraId="483F63BB" w14:textId="1692BCBB">
                  <w:pPr>
                    <w:jc w:val="both"/>
                    <w:rPr>
                      <w:rFonts w:eastAsia="Tahoma" w:cs="Tahoma"/>
                      <w:sz w:val="20"/>
                      <w:szCs w:val="20"/>
                    </w:rPr>
                  </w:pPr>
                  <w:r w:rsidRPr="6721651E">
                    <w:rPr>
                      <w:rFonts w:eastAsia="Tahoma" w:cs="Tahoma"/>
                      <w:sz w:val="20"/>
                      <w:szCs w:val="20"/>
                    </w:rPr>
                    <w:t xml:space="preserve">1. Authenticated user click “Register to be </w:t>
                  </w:r>
                  <w:r w:rsidRPr="397FF9C1" w:rsidR="397FF9C1">
                    <w:rPr>
                      <w:rFonts w:eastAsia="Tahoma" w:cs="Tahoma"/>
                      <w:sz w:val="20"/>
                      <w:szCs w:val="20"/>
                    </w:rPr>
                    <w:t xml:space="preserve">Donator” </w:t>
                  </w:r>
                </w:p>
              </w:tc>
              <w:tc>
                <w:tcPr>
                  <w:tcW w:w="4275" w:type="dxa"/>
                </w:tcPr>
                <w:p w:rsidR="3CACEB71" w:rsidP="2804B60B" w:rsidRDefault="2CE604E4" w14:paraId="0D6E8E7B" w14:textId="610C64AC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2CE604E4">
                    <w:rPr>
                      <w:rFonts w:eastAsia="Tahoma" w:cs="Tahoma"/>
                      <w:sz w:val="20"/>
                      <w:szCs w:val="20"/>
                    </w:rPr>
                    <w:t>System navigates to donator registration page</w:t>
                  </w:r>
                </w:p>
              </w:tc>
            </w:tr>
            <w:tr w:rsidR="4F87FBF4" w:rsidTr="2CE604E4" w14:paraId="44634E19" w14:textId="77777777">
              <w:tc>
                <w:tcPr>
                  <w:tcW w:w="4275" w:type="dxa"/>
                </w:tcPr>
                <w:p w:rsidR="4F87FBF4" w:rsidP="3DA30B49" w:rsidRDefault="2CE604E4" w14:paraId="41AB1690" w14:textId="500D027A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2CE604E4">
                    <w:rPr>
                      <w:rFonts w:eastAsia="Tahoma" w:cs="Tahoma"/>
                      <w:sz w:val="20"/>
                      <w:szCs w:val="20"/>
                    </w:rPr>
                    <w:t>2. Authenticated user fills all information to form for registering to be a donator:</w:t>
                  </w:r>
                </w:p>
                <w:p w:rsidR="4F87FBF4" w:rsidP="221FF9DD" w:rsidRDefault="2CE604E4" w14:paraId="06C55A1A" w14:textId="78CCDE97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2CE604E4">
                    <w:rPr>
                      <w:rFonts w:eastAsia="Tahoma" w:cs="Tahoma"/>
                      <w:sz w:val="20"/>
                      <w:szCs w:val="20"/>
                    </w:rPr>
                    <w:t xml:space="preserve">       - Name of authenticated user</w:t>
                  </w:r>
                </w:p>
                <w:p w:rsidR="4F87FBF4" w:rsidP="221FF9DD" w:rsidRDefault="2CE604E4" w14:paraId="4EDC9111" w14:textId="0A3992E0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2CE604E4">
                    <w:rPr>
                      <w:rFonts w:eastAsia="Tahoma" w:cs="Tahoma"/>
                      <w:sz w:val="20"/>
                      <w:szCs w:val="20"/>
                    </w:rPr>
                    <w:t xml:space="preserve">       - Birthday of authenticated user</w:t>
                  </w:r>
                </w:p>
                <w:p w:rsidR="4F87FBF4" w:rsidP="004D7C4B" w:rsidRDefault="2CE604E4" w14:paraId="3D3C13EE" w14:textId="147D9AEB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2CE604E4">
                    <w:rPr>
                      <w:rFonts w:eastAsia="Tahoma" w:cs="Tahoma"/>
                      <w:sz w:val="20"/>
                      <w:szCs w:val="20"/>
                    </w:rPr>
                    <w:t xml:space="preserve">       - Phone of authenticated user</w:t>
                  </w:r>
                </w:p>
              </w:tc>
              <w:tc>
                <w:tcPr>
                  <w:tcW w:w="4275" w:type="dxa"/>
                </w:tcPr>
                <w:p w:rsidR="4F87FBF4" w:rsidP="004D7C4B" w:rsidRDefault="4F87FBF4" w14:paraId="1441F32B" w14:textId="41E6DC08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</w:p>
              </w:tc>
            </w:tr>
            <w:tr w:rsidR="4F87FBF4" w:rsidTr="2CE604E4" w14:paraId="10DF88BA" w14:textId="77777777">
              <w:tc>
                <w:tcPr>
                  <w:tcW w:w="4275" w:type="dxa"/>
                </w:tcPr>
                <w:p w:rsidR="4F87FBF4" w:rsidP="004D7C4B" w:rsidRDefault="2804B60B" w14:paraId="1FFEFA32" w14:textId="7A224B63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2804B60B">
                    <w:rPr>
                      <w:rFonts w:eastAsia="Tahoma" w:cs="Tahoma"/>
                      <w:sz w:val="20"/>
                      <w:szCs w:val="20"/>
                    </w:rPr>
                    <w:t>3</w:t>
                  </w:r>
                  <w:r w:rsidRPr="71D65FC7" w:rsidR="4F87FBF4">
                    <w:rPr>
                      <w:rFonts w:eastAsia="Tahoma" w:cs="Tahoma"/>
                      <w:sz w:val="20"/>
                      <w:szCs w:val="20"/>
                    </w:rPr>
                    <w:t>. Authenticated user submits registering form to system</w:t>
                  </w:r>
                </w:p>
              </w:tc>
              <w:tc>
                <w:tcPr>
                  <w:tcW w:w="4275" w:type="dxa"/>
                </w:tcPr>
                <w:p w:rsidR="4F87FBF4" w:rsidP="004D7C4B" w:rsidRDefault="7C01ABBF" w14:paraId="1D1805B6" w14:textId="7ECB8D6B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C01ABBF">
                    <w:rPr>
                      <w:rFonts w:eastAsia="Tahoma" w:cs="Tahoma"/>
                      <w:sz w:val="20"/>
                      <w:szCs w:val="20"/>
                    </w:rPr>
                    <w:t>System send OTP code to phone number of authenticated users</w:t>
                  </w:r>
                </w:p>
              </w:tc>
            </w:tr>
            <w:tr w:rsidR="4F87FBF4" w:rsidTr="2CE604E4" w14:paraId="454E5424" w14:textId="77777777">
              <w:tc>
                <w:tcPr>
                  <w:tcW w:w="4275" w:type="dxa"/>
                </w:tcPr>
                <w:p w:rsidR="4F87FBF4" w:rsidP="000514A7" w:rsidRDefault="7C01ABBF" w14:paraId="244F8E31" w14:textId="5D001D16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C01ABBF">
                    <w:rPr>
                      <w:rFonts w:eastAsia="Tahoma" w:cs="Tahoma"/>
                      <w:sz w:val="20"/>
                      <w:szCs w:val="20"/>
                    </w:rPr>
                    <w:t>4. Authenticated user input OTP code</w:t>
                  </w:r>
                </w:p>
              </w:tc>
              <w:tc>
                <w:tcPr>
                  <w:tcW w:w="4275" w:type="dxa"/>
                </w:tcPr>
                <w:p w:rsidR="4F87FBF4" w:rsidP="000514A7" w:rsidRDefault="4F87FBF4" w14:paraId="1226C1C3" w14:textId="2A65D0FD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1D65FC7">
                    <w:rPr>
                      <w:rFonts w:eastAsia="Tahoma" w:cs="Tahoma"/>
                      <w:sz w:val="20"/>
                      <w:szCs w:val="20"/>
                    </w:rPr>
                    <w:t>System will show successful notification on screen</w:t>
                  </w:r>
                </w:p>
              </w:tc>
            </w:tr>
            <w:tr w:rsidR="7C01ABBF" w:rsidTr="2CE604E4" w14:paraId="5D6E4363" w14:textId="77777777">
              <w:tc>
                <w:tcPr>
                  <w:tcW w:w="4275" w:type="dxa"/>
                </w:tcPr>
                <w:p w:rsidR="7C01ABBF" w:rsidP="19322E06" w:rsidRDefault="2CE604E4" w14:paraId="4ED3D047" w14:textId="54DB23EB">
                  <w:pPr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  <w:r w:rsidRPr="2CE604E4">
                    <w:rPr>
                      <w:rFonts w:eastAsia="Times New Roman"/>
                      <w:sz w:val="20"/>
                      <w:szCs w:val="20"/>
                    </w:rPr>
                    <w:t xml:space="preserve">   5. Authenticated user click “Verify” button</w:t>
                  </w:r>
                </w:p>
              </w:tc>
              <w:tc>
                <w:tcPr>
                  <w:tcW w:w="4275" w:type="dxa"/>
                </w:tcPr>
                <w:p w:rsidR="7C01ABBF" w:rsidP="7C01ABBF" w:rsidRDefault="2CE604E4" w14:paraId="13E89AC1" w14:textId="43565BD1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2CE604E4">
                    <w:rPr>
                      <w:rFonts w:eastAsia="Tahoma" w:cs="Tahoma"/>
                      <w:sz w:val="20"/>
                      <w:szCs w:val="20"/>
                    </w:rPr>
                    <w:t>System show message: “Reister to be donator successfully”</w:t>
                  </w:r>
                </w:p>
              </w:tc>
            </w:tr>
          </w:tbl>
          <w:p w:rsidR="4F87FBF4" w:rsidP="004D7C4B" w:rsidRDefault="4F87FBF4" w14:paraId="19C4290F" w14:textId="6DA7FAA1">
            <w:pPr>
              <w:rPr>
                <w:rFonts w:eastAsia="Tahoma" w:cs="Tahoma"/>
                <w:color w:val="000000" w:themeColor="text1"/>
              </w:rPr>
            </w:pPr>
          </w:p>
          <w:p w:rsidR="4F87FBF4" w:rsidP="004D7C4B" w:rsidRDefault="4F87FBF4" w14:paraId="63C03591" w14:textId="38949A84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Alternative Scenario: </w:t>
            </w:r>
          </w:p>
          <w:p w:rsidR="4F87FBF4" w:rsidP="3C27B858" w:rsidRDefault="2CE604E4" w14:paraId="659EFBBF" w14:textId="2C8887A8">
            <w:pPr>
              <w:rPr>
                <w:rFonts w:eastAsia="Tahoma" w:cs="Tahoma"/>
                <w:color w:val="000000" w:themeColor="text1"/>
              </w:rPr>
            </w:pPr>
            <w:r w:rsidRPr="2CE604E4">
              <w:rPr>
                <w:rFonts w:eastAsia="Tahoma" w:cs="Tahoma"/>
                <w:i/>
                <w:iCs/>
                <w:color w:val="000000" w:themeColor="text1"/>
              </w:rPr>
              <w:t xml:space="preserve"> 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4A0" w:firstRow="1" w:lastRow="0" w:firstColumn="1" w:lastColumn="0" w:noHBand="0" w:noVBand="1"/>
            </w:tblPr>
            <w:tblGrid>
              <w:gridCol w:w="4275"/>
              <w:gridCol w:w="4275"/>
            </w:tblGrid>
            <w:tr w:rsidR="3C27B858" w:rsidTr="2CE604E4" w14:paraId="72AA4EBF" w14:textId="77777777">
              <w:tc>
                <w:tcPr>
                  <w:tcW w:w="4275" w:type="dxa"/>
                </w:tcPr>
                <w:p w:rsidR="3C27B858" w:rsidP="3C27B858" w:rsidRDefault="3C27B858" w14:paraId="6265677C" w14:textId="6FA7DBBB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3C27B858">
                    <w:rPr>
                      <w:rFonts w:eastAsia="Tahoma" w:cs="Tahoma"/>
                      <w:sz w:val="20"/>
                      <w:szCs w:val="20"/>
                    </w:rPr>
                    <w:t>Accountant</w:t>
                  </w:r>
                </w:p>
              </w:tc>
              <w:tc>
                <w:tcPr>
                  <w:tcW w:w="4275" w:type="dxa"/>
                </w:tcPr>
                <w:p w:rsidR="3C27B858" w:rsidP="3C27B858" w:rsidRDefault="3C27B858" w14:paraId="5DD972D7" w14:textId="46CDCE94">
                  <w:pPr>
                    <w:jc w:val="center"/>
                    <w:rPr>
                      <w:rFonts w:eastAsia="Tahoma" w:cs="Tahoma"/>
                      <w:sz w:val="20"/>
                      <w:szCs w:val="20"/>
                    </w:rPr>
                  </w:pPr>
                  <w:r w:rsidRPr="3C27B858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="3C27B858" w:rsidTr="2CE604E4" w14:paraId="5A005113" w14:textId="77777777">
              <w:tc>
                <w:tcPr>
                  <w:tcW w:w="4275" w:type="dxa"/>
                </w:tcPr>
                <w:p w:rsidR="3C27B858" w:rsidP="3C27B858" w:rsidRDefault="3C27B858" w14:paraId="63F03CD9" w14:textId="6329D4CA">
                  <w:pPr>
                    <w:jc w:val="both"/>
                    <w:rPr>
                      <w:rFonts w:eastAsia="Tahoma" w:cs="Tahoma"/>
                      <w:sz w:val="20"/>
                      <w:szCs w:val="20"/>
                    </w:rPr>
                  </w:pPr>
                  <w:r w:rsidRPr="3C27B858">
                    <w:rPr>
                      <w:rFonts w:eastAsia="Tahoma" w:cs="Tahoma"/>
                      <w:sz w:val="20"/>
                      <w:szCs w:val="20"/>
                    </w:rPr>
                    <w:t xml:space="preserve">1. Authenticated user clicks “Register to be Donator” </w:t>
                  </w:r>
                </w:p>
              </w:tc>
              <w:tc>
                <w:tcPr>
                  <w:tcW w:w="4275" w:type="dxa"/>
                </w:tcPr>
                <w:p w:rsidR="3C27B858" w:rsidP="3C27B858" w:rsidRDefault="2CE604E4" w14:paraId="26054318" w14:textId="610C64AC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2CE604E4">
                    <w:rPr>
                      <w:rFonts w:eastAsia="Tahoma" w:cs="Tahoma"/>
                      <w:sz w:val="20"/>
                      <w:szCs w:val="20"/>
                    </w:rPr>
                    <w:t>System navigates to donator registration page</w:t>
                  </w:r>
                </w:p>
              </w:tc>
            </w:tr>
            <w:tr w:rsidR="3C27B858" w:rsidTr="2CE604E4" w14:paraId="386970A8" w14:textId="77777777">
              <w:tc>
                <w:tcPr>
                  <w:tcW w:w="4275" w:type="dxa"/>
                </w:tcPr>
                <w:p w:rsidR="3C27B858" w:rsidP="7C021066" w:rsidRDefault="7C021066" w14:paraId="069A1CD4" w14:textId="35888B70">
                  <w:pPr>
                    <w:spacing w:line="259" w:lineRule="auto"/>
                    <w:rPr>
                      <w:rFonts w:eastAsia="Times New Roman"/>
                      <w:sz w:val="20"/>
                      <w:szCs w:val="20"/>
                    </w:rPr>
                  </w:pPr>
                  <w:r w:rsidRPr="7C021066">
                    <w:rPr>
                      <w:rFonts w:eastAsia="Tahoma" w:cs="Tahoma"/>
                      <w:sz w:val="20"/>
                      <w:szCs w:val="20"/>
                    </w:rPr>
                    <w:t>2. Authenticated user click “Back” button</w:t>
                  </w:r>
                </w:p>
              </w:tc>
              <w:tc>
                <w:tcPr>
                  <w:tcW w:w="4275" w:type="dxa"/>
                </w:tcPr>
                <w:p w:rsidR="3C27B858" w:rsidP="3C27B858" w:rsidRDefault="7C021066" w14:paraId="65C288E4" w14:textId="4BCDC164">
                  <w:pPr>
                    <w:rPr>
                      <w:rFonts w:eastAsia="Tahoma" w:cs="Tahoma"/>
                      <w:sz w:val="20"/>
                      <w:szCs w:val="20"/>
                    </w:rPr>
                  </w:pPr>
                  <w:r w:rsidRPr="7C021066">
                    <w:rPr>
                      <w:rFonts w:eastAsia="Tahoma" w:cs="Tahoma"/>
                      <w:sz w:val="20"/>
                      <w:szCs w:val="20"/>
                    </w:rPr>
                    <w:t>System navigates to “home” page</w:t>
                  </w:r>
                </w:p>
              </w:tc>
            </w:tr>
          </w:tbl>
          <w:p w:rsidR="4F87FBF4" w:rsidP="004D7C4B" w:rsidRDefault="4F87FBF4" w14:paraId="377D1167" w14:textId="03144668">
            <w:pPr>
              <w:rPr>
                <w:rFonts w:eastAsia="Tahoma"/>
              </w:rPr>
            </w:pPr>
          </w:p>
          <w:p w:rsidR="4F87FBF4" w:rsidP="004D7C4B" w:rsidRDefault="4F87FBF4" w14:paraId="111C2B94" w14:textId="761CCF65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Exceptions: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4A0" w:firstRow="1" w:lastRow="0" w:firstColumn="1" w:lastColumn="0" w:noHBand="0" w:noVBand="1"/>
            </w:tblPr>
            <w:tblGrid>
              <w:gridCol w:w="4275"/>
              <w:gridCol w:w="4275"/>
            </w:tblGrid>
            <w:tr w:rsidR="272D800C" w:rsidTr="32189B6B" w14:paraId="37C1C785" w14:textId="77777777">
              <w:tc>
                <w:tcPr>
                  <w:tcW w:w="4275" w:type="dxa"/>
                </w:tcPr>
                <w:p w:rsidR="272D800C" w:rsidP="004D7C4B" w:rsidRDefault="6865A1F8" w14:paraId="147576A9" w14:textId="20A73044">
                  <w:r w:rsidRPr="4BF6BB1F">
                    <w:t>Cause</w:t>
                  </w:r>
                </w:p>
              </w:tc>
              <w:tc>
                <w:tcPr>
                  <w:tcW w:w="4275" w:type="dxa"/>
                </w:tcPr>
                <w:p w:rsidR="272D800C" w:rsidP="004D7C4B" w:rsidRDefault="272D800C" w14:paraId="2AA28248" w14:textId="46CDCE94">
                  <w:r w:rsidRPr="272D800C">
                    <w:t>System</w:t>
                  </w:r>
                </w:p>
              </w:tc>
            </w:tr>
            <w:tr w:rsidR="272D800C" w:rsidTr="32189B6B" w14:paraId="1AA027BE" w14:textId="77777777">
              <w:tc>
                <w:tcPr>
                  <w:tcW w:w="4275" w:type="dxa"/>
                </w:tcPr>
                <w:p w:rsidR="272D800C" w:rsidP="62C99B5F" w:rsidRDefault="2CE604E4" w14:paraId="6AB0EFE1" w14:textId="7CE98EC6">
                  <w:pPr>
                    <w:rPr>
                      <w:sz w:val="20"/>
                      <w:szCs w:val="20"/>
                    </w:rPr>
                  </w:pPr>
                  <w:r w:rsidRPr="2CE604E4">
                    <w:rPr>
                      <w:sz w:val="20"/>
                      <w:szCs w:val="20"/>
                    </w:rPr>
                    <w:t>1. Name of authenticated user is blank</w:t>
                  </w:r>
                </w:p>
              </w:tc>
              <w:tc>
                <w:tcPr>
                  <w:tcW w:w="4275" w:type="dxa"/>
                </w:tcPr>
                <w:p w:rsidR="272D800C" w:rsidP="6865A1F8" w:rsidRDefault="2CE604E4" w14:paraId="61286BA2" w14:textId="5D231D3E">
                  <w:pPr>
                    <w:rPr>
                      <w:rFonts w:eastAsia="Tahoma"/>
                    </w:rPr>
                  </w:pPr>
                  <w:r w:rsidRPr="2CE604E4">
                    <w:rPr>
                      <w:rFonts w:eastAsia="Times New Roman"/>
                      <w:sz w:val="20"/>
                      <w:szCs w:val="20"/>
                    </w:rPr>
                    <w:t>System shows error message “Name of authenticated user cannot be blank”</w:t>
                  </w:r>
                </w:p>
              </w:tc>
            </w:tr>
            <w:tr w:rsidR="272D800C" w:rsidTr="32189B6B" w14:paraId="2A8B4802" w14:textId="77777777">
              <w:tc>
                <w:tcPr>
                  <w:tcW w:w="4275" w:type="dxa"/>
                </w:tcPr>
                <w:p w:rsidR="272D800C" w:rsidP="62C99B5F" w:rsidRDefault="2CE604E4" w14:paraId="5E0C5276" w14:textId="27CD9893">
                  <w:pPr>
                    <w:rPr>
                      <w:sz w:val="20"/>
                      <w:szCs w:val="20"/>
                    </w:rPr>
                  </w:pPr>
                  <w:r w:rsidRPr="2CE604E4">
                    <w:rPr>
                      <w:sz w:val="20"/>
                      <w:szCs w:val="20"/>
                    </w:rPr>
                    <w:t>2. Birthday of authenticated user is blank</w:t>
                  </w:r>
                </w:p>
              </w:tc>
              <w:tc>
                <w:tcPr>
                  <w:tcW w:w="4275" w:type="dxa"/>
                </w:tcPr>
                <w:p w:rsidR="272D800C" w:rsidP="0F0EDA13" w:rsidRDefault="2CE604E4" w14:paraId="63AD59DC" w14:textId="6FFABBD4">
                  <w:pPr>
                    <w:rPr>
                      <w:rFonts w:eastAsia="Tahoma"/>
                    </w:rPr>
                  </w:pPr>
                  <w:r w:rsidRPr="2CE604E4">
                    <w:rPr>
                      <w:rFonts w:eastAsia="Times New Roman"/>
                      <w:sz w:val="20"/>
                      <w:szCs w:val="20"/>
                    </w:rPr>
                    <w:t>System shows error message “Birthday of authenticated user cannot be blank”</w:t>
                  </w:r>
                </w:p>
              </w:tc>
            </w:tr>
            <w:tr w:rsidR="272D800C" w:rsidTr="32189B6B" w14:paraId="712B69CF" w14:textId="77777777">
              <w:tc>
                <w:tcPr>
                  <w:tcW w:w="4275" w:type="dxa"/>
                </w:tcPr>
                <w:p w:rsidR="272D800C" w:rsidP="62C99B5F" w:rsidRDefault="62C99B5F" w14:paraId="3F8C8760" w14:textId="26663472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62C99B5F">
                    <w:rPr>
                      <w:sz w:val="20"/>
                      <w:szCs w:val="20"/>
                    </w:rPr>
                    <w:t>3. Phone number of authenticated users is invalid</w:t>
                  </w:r>
                </w:p>
              </w:tc>
              <w:tc>
                <w:tcPr>
                  <w:tcW w:w="4275" w:type="dxa"/>
                </w:tcPr>
                <w:p w:rsidR="272D800C" w:rsidP="272D800C" w:rsidRDefault="32189B6B" w14:paraId="6C5BE893" w14:textId="3C3B987C">
                  <w:pPr>
                    <w:rPr>
                      <w:rFonts w:eastAsia="Times New Roman"/>
                    </w:rPr>
                  </w:pPr>
                  <w:r w:rsidRPr="32189B6B">
                    <w:rPr>
                      <w:rFonts w:eastAsia="Times New Roman"/>
                      <w:sz w:val="20"/>
                      <w:szCs w:val="20"/>
                    </w:rPr>
                    <w:t>System shows error message “Phone number of authenticated users is invalid”</w:t>
                  </w:r>
                </w:p>
              </w:tc>
            </w:tr>
            <w:tr w:rsidR="5CE37D70" w:rsidTr="32189B6B" w14:paraId="182B8C08" w14:textId="77777777">
              <w:tc>
                <w:tcPr>
                  <w:tcW w:w="4275" w:type="dxa"/>
                </w:tcPr>
                <w:p w:rsidR="5CE37D70" w:rsidP="5CE37D70" w:rsidRDefault="2CE604E4" w14:paraId="53C59F2A" w14:textId="22650327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2CE604E4">
                    <w:rPr>
                      <w:rFonts w:eastAsia="Times New Roman"/>
                      <w:sz w:val="20"/>
                      <w:szCs w:val="20"/>
                    </w:rPr>
                    <w:t>4. OTP code is not correct</w:t>
                  </w:r>
                </w:p>
              </w:tc>
              <w:tc>
                <w:tcPr>
                  <w:tcW w:w="4275" w:type="dxa"/>
                </w:tcPr>
                <w:p w:rsidR="5CE37D70" w:rsidP="5CE37D70" w:rsidRDefault="2CE604E4" w14:paraId="6625D58B" w14:textId="163E8F65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2CE604E4">
                    <w:rPr>
                      <w:rFonts w:eastAsia="Times New Roman"/>
                      <w:sz w:val="20"/>
                      <w:szCs w:val="20"/>
                    </w:rPr>
                    <w:t>System shows error message “OTP code is incorrect”</w:t>
                  </w:r>
                </w:p>
              </w:tc>
            </w:tr>
          </w:tbl>
          <w:p w:rsidR="4F87FBF4" w:rsidP="004D7C4B" w:rsidRDefault="2CE604E4" w14:paraId="56F9D9BA" w14:textId="251A6FC0">
            <w:pPr>
              <w:rPr>
                <w:rFonts w:eastAsia="Tahoma" w:cs="Tahoma"/>
                <w:color w:val="000000" w:themeColor="text1"/>
              </w:rPr>
            </w:pPr>
            <w:r w:rsidRPr="2CE604E4">
              <w:rPr>
                <w:rFonts w:eastAsia="Tahoma"/>
              </w:rPr>
              <w:t xml:space="preserve">          </w:t>
            </w:r>
          </w:p>
          <w:p w:rsidR="4F87FBF4" w:rsidP="004D7C4B" w:rsidRDefault="4F87FBF4" w14:paraId="0054928C" w14:textId="077F0FD6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 xml:space="preserve">Relationships: </w:t>
            </w:r>
          </w:p>
          <w:p w:rsidR="4F87FBF4" w:rsidP="004D7C4B" w:rsidRDefault="4F87FBF4" w14:paraId="1A0ED7A1" w14:textId="50049322">
            <w:pPr>
              <w:rPr>
                <w:rFonts w:eastAsia="Tahoma" w:cs="Tahoma"/>
                <w:color w:val="000000" w:themeColor="text1"/>
              </w:rPr>
            </w:pPr>
            <w:r w:rsidRPr="31242D76" w:rsidR="31242D76">
              <w:rPr>
                <w:rFonts w:eastAsia="Tahoma" w:cs="Tahoma"/>
                <w:i w:val="1"/>
                <w:iCs w:val="1"/>
                <w:color w:val="000000" w:themeColor="text1" w:themeTint="FF" w:themeShade="FF"/>
              </w:rPr>
              <w:t xml:space="preserve">          </w:t>
            </w:r>
            <w:r w:rsidRPr="31242D76" w:rsidR="31242D76">
              <w:rPr>
                <w:rFonts w:eastAsia="Tahoma" w:cs="Tahoma"/>
                <w:i w:val="0"/>
                <w:iCs w:val="0"/>
                <w:color w:val="000000" w:themeColor="text1" w:themeTint="FF" w:themeShade="FF"/>
              </w:rPr>
              <w:t>N/A</w:t>
            </w:r>
            <w:r>
              <w:tab/>
            </w:r>
          </w:p>
          <w:p w:rsidR="4F87FBF4" w:rsidP="004D7C4B" w:rsidRDefault="4F87FBF4" w14:paraId="1F1543C6" w14:textId="5C0077FC">
            <w:pPr>
              <w:rPr>
                <w:rFonts w:eastAsia="Tahoma" w:cs="Tahoma"/>
                <w:color w:val="000000" w:themeColor="text1"/>
              </w:rPr>
            </w:pPr>
            <w:r w:rsidRPr="71D65FC7">
              <w:rPr>
                <w:rFonts w:eastAsia="Tahoma" w:cs="Tahoma"/>
                <w:b/>
                <w:color w:val="000000" w:themeColor="text1"/>
              </w:rPr>
              <w:t>Business Rules:</w:t>
            </w:r>
          </w:p>
          <w:p w:rsidR="4F87FBF4" w:rsidP="71D65FC7" w:rsidRDefault="4F87FBF4" w14:paraId="77E2CC3C" w14:textId="00F99584">
            <w:pPr>
              <w:ind w:left="612"/>
              <w:rPr>
                <w:rFonts w:eastAsia="Tahoma" w:cs="Tahoma"/>
                <w:color w:val="000000" w:themeColor="text1"/>
              </w:rPr>
            </w:pPr>
            <w:r w:rsidRPr="31242D76" w:rsidR="31242D76">
              <w:rPr>
                <w:rFonts w:eastAsia="Tahoma" w:cs="Tahoma"/>
                <w:i w:val="1"/>
                <w:iCs w:val="1"/>
                <w:color w:val="000000" w:themeColor="text1" w:themeTint="FF" w:themeShade="FF"/>
              </w:rPr>
              <w:t xml:space="preserve">   </w:t>
            </w:r>
            <w:r w:rsidRPr="31242D76" w:rsidR="31242D76">
              <w:rPr>
                <w:rFonts w:eastAsia="Tahoma" w:cs="Tahoma"/>
                <w:color w:val="000000" w:themeColor="text1" w:themeTint="FF" w:themeShade="FF"/>
              </w:rPr>
              <w:t>N/A</w:t>
            </w:r>
          </w:p>
        </w:tc>
      </w:tr>
    </w:tbl>
    <w:p w:rsidRPr="001A1F29" w:rsidR="6AB6FBCE" w:rsidP="004D7C4B" w:rsidRDefault="6AB6FBCE" w14:paraId="36A7BBDE" w14:textId="1F1359A9"/>
    <w:p w:rsidRPr="001A1F29" w:rsidR="3FDE367A" w:rsidP="004D7C4B" w:rsidRDefault="3FDE367A" w14:paraId="1418D66B" w14:textId="7C7A0DFC">
      <w:pPr>
        <w:rPr>
          <w:rFonts w:eastAsia="Tahoma"/>
        </w:rPr>
      </w:pPr>
    </w:p>
    <w:p w:rsidRPr="001A1F29" w:rsidR="003A0570" w:rsidP="004D7C4B" w:rsidRDefault="003A0570" w14:paraId="2D961B43" w14:textId="77777777">
      <w:pPr>
        <w:rPr>
          <w:rFonts w:eastAsia="Tahoma"/>
        </w:rPr>
      </w:pPr>
    </w:p>
    <w:p w:rsidRPr="001A1F29" w:rsidR="003A0570" w:rsidP="004D7C4B" w:rsidRDefault="003A0570" w14:paraId="15F06C76" w14:textId="77777777">
      <w:pPr>
        <w:rPr>
          <w:rFonts w:eastAsia="Tahoma"/>
        </w:rPr>
      </w:pPr>
    </w:p>
    <w:p w:rsidRPr="001A1F29" w:rsidR="003A0570" w:rsidP="004D7C4B" w:rsidRDefault="003A0570" w14:paraId="45BA616F" w14:textId="77777777">
      <w:pPr>
        <w:rPr>
          <w:rFonts w:eastAsia="Tahoma"/>
        </w:rPr>
      </w:pPr>
    </w:p>
    <w:p w:rsidRPr="001A1F29" w:rsidR="003A0570" w:rsidP="004D7C4B" w:rsidRDefault="003A0570" w14:paraId="0C2D1D0E" w14:textId="77777777">
      <w:pPr>
        <w:rPr>
          <w:rFonts w:eastAsia="Tahoma"/>
        </w:rPr>
      </w:pPr>
    </w:p>
    <w:p w:rsidRPr="001A1F29" w:rsidR="003A0570" w:rsidP="004D7C4B" w:rsidRDefault="003A0570" w14:paraId="23ECB7FC" w14:textId="77777777">
      <w:pPr>
        <w:rPr>
          <w:rFonts w:eastAsia="Tahoma"/>
        </w:rPr>
      </w:pPr>
    </w:p>
    <w:p w:rsidRPr="001A1F29" w:rsidR="003A0570" w:rsidP="004D7C4B" w:rsidRDefault="003A0570" w14:paraId="7E0BBEEE" w14:textId="77777777">
      <w:pPr>
        <w:rPr>
          <w:rFonts w:eastAsia="Tahoma"/>
        </w:rPr>
      </w:pPr>
    </w:p>
    <w:p w:rsidRPr="001A1F29" w:rsidR="003A0570" w:rsidP="00EF17D3" w:rsidRDefault="003A0570" w14:paraId="271812A4" w14:textId="77777777">
      <w:pPr>
        <w:ind w:left="0"/>
        <w:rPr>
          <w:rFonts w:eastAsia="Tahoma"/>
        </w:rPr>
      </w:pPr>
    </w:p>
    <w:p w:rsidRPr="001A1F29" w:rsidR="00045A41" w:rsidP="004D7C4B" w:rsidRDefault="5971CE1D" w14:paraId="2A7F1581" w14:textId="1FB97A27">
      <w:pPr>
        <w:pStyle w:val="Heading2"/>
      </w:pPr>
      <w:r w:rsidRPr="5971CE1D">
        <w:rPr>
          <w:i/>
          <w:iCs/>
          <w:sz w:val="14"/>
          <w:szCs w:val="14"/>
        </w:rPr>
        <w:t xml:space="preserve"> </w:t>
      </w:r>
      <w:r>
        <w:t xml:space="preserve">Use Case View Campaigns </w:t>
      </w:r>
    </w:p>
    <w:p w:rsidRPr="001A1F29" w:rsidR="00045A41" w:rsidP="004D7C4B" w:rsidRDefault="00045A41" w14:paraId="3C869E04" w14:textId="72723801">
      <w:pPr>
        <w:rPr>
          <w:rFonts w:eastAsia="Tahoma"/>
        </w:rPr>
      </w:pPr>
      <w:r>
        <w:drawing>
          <wp:inline wp14:editId="20CB0958" wp14:anchorId="1BF4D60F">
            <wp:extent cx="5676902" cy="2245220"/>
            <wp:effectExtent l="0" t="0" r="0" b="0"/>
            <wp:docPr id="619563970" name="Picture 61956397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19563970"/>
                    <pic:cNvPicPr/>
                  </pic:nvPicPr>
                  <pic:blipFill>
                    <a:blip r:embed="R82b4c440b41a436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6902" cy="224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2504"/>
        <w:gridCol w:w="2455"/>
        <w:gridCol w:w="1215"/>
        <w:gridCol w:w="691"/>
        <w:gridCol w:w="2295"/>
      </w:tblGrid>
      <w:tr w:rsidRPr="001A1F29" w:rsidR="6A6FC6A2" w:rsidTr="137E4330" w14:paraId="4C8AAE41" w14:textId="77777777">
        <w:tc>
          <w:tcPr>
            <w:tcW w:w="9160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07DA5AAA" w14:textId="05DD2680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</w:t>
            </w:r>
          </w:p>
          <w:p w:rsidRPr="001A1F29" w:rsidR="6A6FC6A2" w:rsidP="004D7C4B" w:rsidRDefault="6A6FC6A2" w14:paraId="622083E9" w14:textId="04D187A1">
            <w:pPr>
              <w:rPr>
                <w:rFonts w:eastAsia="Tahoma" w:cs="Tahoma"/>
                <w:b/>
                <w:bCs/>
                <w:color w:val="000000" w:themeColor="text1"/>
              </w:rPr>
            </w:pPr>
            <w:r w:rsidRPr="7C01ABBF">
              <w:rPr>
                <w:rFonts w:eastAsia="Tahoma" w:cs="Tahoma"/>
                <w:b/>
                <w:bCs/>
                <w:color w:val="000000" w:themeColor="text1"/>
              </w:rPr>
              <w:t>USE CASE-</w:t>
            </w:r>
            <w:r w:rsidRPr="7C01ABBF" w:rsidR="3FDE367A">
              <w:rPr>
                <w:rFonts w:eastAsia="Tahoma" w:cs="Tahoma"/>
                <w:b/>
                <w:bCs/>
                <w:color w:val="000000" w:themeColor="text1"/>
              </w:rPr>
              <w:t>44</w:t>
            </w:r>
            <w:r w:rsidRPr="7C01ABBF">
              <w:rPr>
                <w:rFonts w:eastAsia="Tahoma" w:cs="Tahoma"/>
                <w:b/>
                <w:bCs/>
                <w:color w:val="000000" w:themeColor="text1"/>
              </w:rPr>
              <w:t xml:space="preserve"> SPECIFICATION</w:t>
            </w:r>
          </w:p>
          <w:p w:rsidRPr="001A1F29" w:rsidR="6A6FC6A2" w:rsidP="004D7C4B" w:rsidRDefault="6A6FC6A2" w14:paraId="458894F5" w14:textId="20E3C296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</w:t>
            </w:r>
          </w:p>
        </w:tc>
      </w:tr>
      <w:tr w:rsidRPr="001A1F29" w:rsidR="6A6FC6A2" w:rsidTr="137E4330" w14:paraId="4834BCAF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69F515FA" w14:textId="262D88CF">
            <w:pPr>
              <w:rPr>
                <w:rFonts w:eastAsia="Tahoma" w:cs="Tahoma"/>
                <w:b/>
                <w:bCs/>
                <w:color w:val="000000" w:themeColor="text1"/>
              </w:rPr>
            </w:pPr>
            <w:r w:rsidRPr="7C01ABBF">
              <w:rPr>
                <w:rFonts w:eastAsia="Tahoma" w:cs="Tahoma"/>
                <w:b/>
                <w:bCs/>
                <w:color w:val="000000" w:themeColor="text1"/>
              </w:rPr>
              <w:t>Use-case No.</w:t>
            </w:r>
          </w:p>
        </w:tc>
        <w:tc>
          <w:tcPr>
            <w:tcW w:w="245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6A6FC6A2" w:rsidP="6A6FC6A2" w:rsidRDefault="3FDE367A" w14:paraId="7E07D50B" w14:textId="124EE343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UC044</w:t>
            </w:r>
          </w:p>
        </w:tc>
        <w:tc>
          <w:tcPr>
            <w:tcW w:w="1906" w:type="dxa"/>
            <w:gridSpan w:val="2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0BE14443" w14:textId="63072630">
            <w:pPr>
              <w:rPr>
                <w:rFonts w:eastAsia="Tahoma" w:cs="Tahoma"/>
                <w:b/>
                <w:bCs/>
                <w:color w:val="000000" w:themeColor="text1"/>
              </w:rPr>
            </w:pPr>
            <w:r w:rsidRPr="7C01ABBF">
              <w:rPr>
                <w:rFonts w:eastAsia="Tahoma" w:cs="Tahoma"/>
                <w:b/>
                <w:bCs/>
                <w:color w:val="000000" w:themeColor="text1"/>
              </w:rPr>
              <w:t>Use-case Version</w:t>
            </w:r>
          </w:p>
        </w:tc>
        <w:tc>
          <w:tcPr>
            <w:tcW w:w="229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Pr="001A1F29" w:rsidR="6A6FC6A2" w:rsidP="004D7C4B" w:rsidRDefault="6A6FC6A2" w14:paraId="1077B298" w14:textId="0FB5B035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6A6FC6A2" w:rsidTr="137E4330" w14:paraId="00A9C609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08B83582" w14:textId="3A1296A0">
            <w:pPr>
              <w:rPr>
                <w:rFonts w:eastAsia="Tahoma" w:cs="Tahoma"/>
                <w:b/>
                <w:bCs/>
                <w:color w:val="000000" w:themeColor="text1"/>
              </w:rPr>
            </w:pPr>
            <w:r w:rsidRPr="7C01ABBF">
              <w:rPr>
                <w:rFonts w:eastAsia="Tahoma" w:cs="Tahoma"/>
                <w:b/>
                <w:bCs/>
                <w:color w:val="000000" w:themeColor="text1"/>
              </w:rPr>
              <w:t>Use-case Name</w:t>
            </w:r>
          </w:p>
        </w:tc>
        <w:tc>
          <w:tcPr>
            <w:tcW w:w="6656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6A6FC6A2" w:rsidP="004D7C4B" w:rsidRDefault="137E4330" w14:paraId="213B8384" w14:textId="54CCB705">
            <w:pPr>
              <w:rPr>
                <w:rFonts w:eastAsia="Tahoma"/>
              </w:rPr>
            </w:pPr>
            <w:r w:rsidRPr="137E4330">
              <w:rPr>
                <w:rFonts w:eastAsia="Tahoma"/>
              </w:rPr>
              <w:t>View Campaigns</w:t>
            </w:r>
          </w:p>
        </w:tc>
      </w:tr>
      <w:tr w:rsidRPr="001A1F29" w:rsidR="6A6FC6A2" w:rsidTr="137E4330" w14:paraId="4627591D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2A3930C9" w14:textId="275CEC6B">
            <w:pPr>
              <w:rPr>
                <w:rFonts w:eastAsia="Tahoma" w:cs="Tahoma"/>
                <w:b/>
                <w:bCs/>
                <w:color w:val="000000" w:themeColor="text1"/>
              </w:rPr>
            </w:pPr>
            <w:r w:rsidRPr="7C01ABBF">
              <w:rPr>
                <w:rFonts w:eastAsia="Tahoma" w:cs="Tahoma"/>
                <w:b/>
                <w:bCs/>
                <w:color w:val="000000" w:themeColor="text1"/>
              </w:rPr>
              <w:t xml:space="preserve">Author </w:t>
            </w:r>
          </w:p>
        </w:tc>
        <w:tc>
          <w:tcPr>
            <w:tcW w:w="6656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6A6FC6A2" w:rsidP="004D7C4B" w:rsidRDefault="6A6FC6A2" w14:paraId="6A676FD4" w14:textId="25251832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Nguyen </w:t>
            </w:r>
            <w:r w:rsidRPr="001A1F29" w:rsidR="3FDE367A">
              <w:rPr>
                <w:rFonts w:eastAsia="Tahoma"/>
              </w:rPr>
              <w:t>Duy Bao</w:t>
            </w:r>
          </w:p>
        </w:tc>
      </w:tr>
      <w:tr w:rsidRPr="001A1F29" w:rsidR="6A6FC6A2" w:rsidTr="137E4330" w14:paraId="28ED76DD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1488AB30" w14:textId="4F7EB314">
            <w:pPr>
              <w:rPr>
                <w:rFonts w:eastAsia="Tahoma" w:cs="Tahoma"/>
                <w:b/>
                <w:bCs/>
                <w:color w:val="000000" w:themeColor="text1"/>
              </w:rPr>
            </w:pPr>
            <w:r w:rsidRPr="7C01ABBF">
              <w:rPr>
                <w:rFonts w:eastAsia="Tahoma" w:cs="Tahoma"/>
                <w:b/>
                <w:bCs/>
                <w:color w:val="000000" w:themeColor="text1"/>
              </w:rPr>
              <w:t>Date</w:t>
            </w:r>
          </w:p>
        </w:tc>
        <w:tc>
          <w:tcPr>
            <w:tcW w:w="245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6A6FC6A2" w:rsidP="004D7C4B" w:rsidRDefault="3FDE367A" w14:paraId="02550D5F" w14:textId="41A29236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05/03</w:t>
            </w:r>
            <w:r w:rsidRPr="001A1F29" w:rsidR="6A6FC6A2">
              <w:rPr>
                <w:rFonts w:eastAsia="Tahoma"/>
              </w:rPr>
              <w:t>/2021</w:t>
            </w:r>
          </w:p>
        </w:tc>
        <w:tc>
          <w:tcPr>
            <w:tcW w:w="12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4E338B85" w14:textId="58220BA9">
            <w:pPr>
              <w:rPr>
                <w:rFonts w:eastAsia="Tahoma" w:cs="Tahoma"/>
                <w:b/>
                <w:bCs/>
                <w:color w:val="000000" w:themeColor="text1"/>
              </w:rPr>
            </w:pPr>
            <w:r w:rsidRPr="7C01ABBF">
              <w:rPr>
                <w:rFonts w:eastAsia="Tahoma" w:cs="Tahoma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2986" w:type="dxa"/>
            <w:gridSpan w:val="2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6A6FC6A2" w:rsidP="73324874" w:rsidRDefault="73324874" w14:paraId="10469A2D" w14:textId="506E8006">
            <w:pPr>
              <w:spacing w:line="259" w:lineRule="auto"/>
            </w:pPr>
            <w:r w:rsidRPr="73324874">
              <w:rPr>
                <w:rFonts w:eastAsia="Tahoma"/>
              </w:rPr>
              <w:t>Normal</w:t>
            </w:r>
          </w:p>
        </w:tc>
      </w:tr>
      <w:tr w:rsidRPr="001A1F29" w:rsidR="6A6FC6A2" w:rsidTr="137E4330" w14:paraId="31E850BE" w14:textId="77777777">
        <w:tc>
          <w:tcPr>
            <w:tcW w:w="9160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FFFFF" w:themeFill="background1"/>
          </w:tcPr>
          <w:p w:rsidRPr="001A1F29" w:rsidR="6A6FC6A2" w:rsidP="004D7C4B" w:rsidRDefault="6A6FC6A2" w14:paraId="7BE19511" w14:textId="768ED247">
            <w:pPr>
              <w:rPr>
                <w:rFonts w:eastAsia="Tahoma" w:cs="Tahoma"/>
                <w:b/>
                <w:bCs/>
                <w:color w:val="000000" w:themeColor="text1"/>
              </w:rPr>
            </w:pPr>
            <w:r w:rsidRPr="7C01ABBF">
              <w:rPr>
                <w:rFonts w:eastAsia="Tahoma" w:cs="Tahoma"/>
                <w:b/>
                <w:bCs/>
                <w:color w:val="000000" w:themeColor="text1"/>
              </w:rPr>
              <w:t>Actor:</w:t>
            </w:r>
          </w:p>
          <w:p w:rsidRPr="001A1F29" w:rsidR="6A6FC6A2" w:rsidP="004D7C4B" w:rsidRDefault="7C01ABBF" w14:paraId="61502A01" w14:textId="66F70530">
            <w:pPr>
              <w:rPr>
                <w:rFonts w:eastAsia="Tahoma" w:cs="Tahoma"/>
                <w:color w:val="000000" w:themeColor="text1"/>
              </w:rPr>
            </w:pPr>
            <w:r w:rsidRPr="7C01ABBF">
              <w:rPr>
                <w:rFonts w:eastAsia="Tahoma" w:cs="Tahoma"/>
                <w:color w:val="000000" w:themeColor="text1"/>
              </w:rPr>
              <w:t xml:space="preserve">           </w:t>
            </w:r>
            <w:r w:rsidRPr="001A1F29" w:rsidR="6A6FC6A2">
              <w:rPr>
                <w:rFonts w:eastAsia="Tahoma" w:cs="Tahoma"/>
                <w:color w:val="000000" w:themeColor="text1"/>
              </w:rPr>
              <w:t>Guest, donator.</w:t>
            </w:r>
          </w:p>
          <w:p w:rsidRPr="001A1F29" w:rsidR="6A6FC6A2" w:rsidP="004D7C4B" w:rsidRDefault="6A6FC6A2" w14:paraId="007AE17D" w14:textId="7ECB8D6B">
            <w:pPr>
              <w:rPr>
                <w:rFonts w:eastAsia="Tahoma" w:cs="Tahoma"/>
                <w:b/>
                <w:bCs/>
                <w:color w:val="000000" w:themeColor="text1"/>
              </w:rPr>
            </w:pPr>
            <w:r w:rsidRPr="7C01ABBF">
              <w:rPr>
                <w:rFonts w:eastAsia="Tahoma" w:cs="Tahoma"/>
                <w:b/>
                <w:bCs/>
                <w:color w:val="000000" w:themeColor="text1"/>
              </w:rPr>
              <w:t>Summary:</w:t>
            </w:r>
          </w:p>
          <w:p w:rsidRPr="001A1F29" w:rsidR="6A6FC6A2" w:rsidP="004D7C4B" w:rsidRDefault="7C01ABBF" w14:paraId="2337A938" w14:textId="7ECB8D6B">
            <w:pPr>
              <w:rPr>
                <w:rFonts w:eastAsia="Tahoma" w:cs="Tahoma"/>
                <w:color w:val="000000" w:themeColor="text1"/>
              </w:rPr>
            </w:pPr>
            <w:r w:rsidRPr="7C01ABBF">
              <w:rPr>
                <w:rFonts w:eastAsia="Tahoma" w:cs="Tahoma"/>
                <w:color w:val="000000" w:themeColor="text1"/>
              </w:rPr>
              <w:t xml:space="preserve">      </w:t>
            </w:r>
            <w:r w:rsidRPr="4B3B351E" w:rsidR="4B3B351E">
              <w:rPr>
                <w:rFonts w:eastAsia="Tahoma" w:cs="Tahoma"/>
                <w:color w:val="000000" w:themeColor="text1"/>
              </w:rPr>
              <w:t xml:space="preserve">     View overall campaign of organization.</w:t>
            </w:r>
          </w:p>
          <w:p w:rsidRPr="001A1F29" w:rsidR="6A6FC6A2" w:rsidP="004D7C4B" w:rsidRDefault="6A6FC6A2" w14:paraId="1AAA47F0" w14:textId="7ECB8D6B">
            <w:pPr>
              <w:rPr>
                <w:rFonts w:eastAsia="Tahoma" w:cs="Tahoma"/>
                <w:b/>
                <w:bCs/>
                <w:color w:val="000000" w:themeColor="text1"/>
              </w:rPr>
            </w:pPr>
            <w:r w:rsidRPr="7C01ABBF">
              <w:rPr>
                <w:rFonts w:eastAsia="Tahoma" w:cs="Tahoma"/>
                <w:b/>
                <w:bCs/>
                <w:color w:val="000000" w:themeColor="text1"/>
              </w:rPr>
              <w:t>Goal:</w:t>
            </w:r>
          </w:p>
          <w:p w:rsidRPr="001A1F29" w:rsidR="6A6FC6A2" w:rsidP="004D7C4B" w:rsidRDefault="7C01ABBF" w14:paraId="45B24035" w14:textId="7ECB8D6B">
            <w:pPr>
              <w:rPr>
                <w:rFonts w:eastAsia="Tahoma" w:cs="Tahoma"/>
                <w:color w:val="000000" w:themeColor="text1"/>
              </w:rPr>
            </w:pPr>
            <w:r w:rsidRPr="7C01ABBF">
              <w:rPr>
                <w:rFonts w:eastAsia="Tahoma" w:cs="Tahoma"/>
                <w:color w:val="000000" w:themeColor="text1"/>
              </w:rPr>
              <w:t xml:space="preserve">     </w:t>
            </w:r>
            <w:r w:rsidRPr="7C01ABBF" w:rsidR="6A6FC6A2">
              <w:rPr>
                <w:rFonts w:eastAsia="Tahoma" w:cs="Tahoma"/>
                <w:color w:val="000000" w:themeColor="text1"/>
              </w:rPr>
              <w:t xml:space="preserve">     </w:t>
            </w:r>
            <w:r w:rsidRPr="001A1F29" w:rsidR="6A6FC6A2">
              <w:rPr>
                <w:rFonts w:eastAsia="Tahoma" w:cs="Tahoma"/>
                <w:color w:val="000000" w:themeColor="text1"/>
              </w:rPr>
              <w:t xml:space="preserve"> List of organization’s campaigns will show up for user.</w:t>
            </w:r>
          </w:p>
          <w:p w:rsidRPr="001A1F29" w:rsidR="6A6FC6A2" w:rsidP="004D7C4B" w:rsidRDefault="6A6FC6A2" w14:paraId="2215212A" w14:textId="7ECB8D6B">
            <w:pPr>
              <w:rPr>
                <w:rFonts w:eastAsia="Tahoma" w:cs="Tahoma"/>
                <w:b/>
                <w:bCs/>
                <w:color w:val="000000" w:themeColor="text1"/>
                <w:u w:val="single"/>
              </w:rPr>
            </w:pPr>
            <w:r w:rsidRPr="7C01ABBF">
              <w:rPr>
                <w:rFonts w:eastAsia="Tahoma" w:cs="Tahoma"/>
                <w:b/>
                <w:bCs/>
                <w:color w:val="000000" w:themeColor="text1"/>
                <w:u w:val="single"/>
              </w:rPr>
              <w:t>Triggers</w:t>
            </w:r>
          </w:p>
          <w:p w:rsidRPr="001A1F29" w:rsidR="6A6FC6A2" w:rsidP="004D7C4B" w:rsidRDefault="4B3B351E" w14:paraId="1E4BC3D6" w14:textId="7ECB8D6B">
            <w:pPr>
              <w:rPr>
                <w:rFonts w:eastAsia="Tahoma" w:cs="Tahoma"/>
                <w:color w:val="000000" w:themeColor="text1"/>
              </w:rPr>
            </w:pPr>
            <w:r w:rsidRPr="4B3B351E">
              <w:rPr>
                <w:rFonts w:eastAsia="Tahoma" w:cs="Tahoma"/>
                <w:color w:val="000000" w:themeColor="text1"/>
              </w:rPr>
              <w:t xml:space="preserve">          </w:t>
            </w:r>
            <w:r w:rsidRPr="7C01ABBF" w:rsidR="7C01ABBF">
              <w:rPr>
                <w:rFonts w:eastAsia="Tahoma" w:cs="Tahoma"/>
                <w:color w:val="000000" w:themeColor="text1"/>
              </w:rPr>
              <w:t xml:space="preserve"> </w:t>
            </w:r>
            <w:r w:rsidRPr="4B3B351E">
              <w:rPr>
                <w:rFonts w:eastAsia="Tahoma" w:cs="Tahoma"/>
                <w:color w:val="000000" w:themeColor="text1"/>
              </w:rPr>
              <w:t>User select 1 organization.</w:t>
            </w:r>
          </w:p>
          <w:p w:rsidRPr="001A1F29" w:rsidR="6A6FC6A2" w:rsidP="004D7C4B" w:rsidRDefault="6A6FC6A2" w14:paraId="2F9D8646" w14:textId="2CD2ACA8">
            <w:pPr>
              <w:rPr>
                <w:rFonts w:eastAsia="Tahoma" w:cs="Tahoma"/>
                <w:b/>
                <w:bCs/>
                <w:color w:val="000000" w:themeColor="text1"/>
              </w:rPr>
            </w:pPr>
            <w:r w:rsidRPr="7C01ABBF">
              <w:rPr>
                <w:rFonts w:eastAsia="Tahoma" w:cs="Tahoma"/>
                <w:b/>
                <w:bCs/>
                <w:color w:val="000000" w:themeColor="text1"/>
              </w:rPr>
              <w:t>Preconditions:</w:t>
            </w:r>
          </w:p>
          <w:p w:rsidRPr="001A1F29" w:rsidR="6A6FC6A2" w:rsidP="004D7C4B" w:rsidRDefault="4B3B351E" w14:paraId="5DDAD8B8" w14:textId="1EB9445B">
            <w:pPr>
              <w:rPr>
                <w:rFonts w:eastAsia="Tahoma" w:cs="Tahoma"/>
                <w:color w:val="000000" w:themeColor="text1"/>
              </w:rPr>
            </w:pPr>
            <w:r w:rsidRPr="4B3B351E">
              <w:rPr>
                <w:rFonts w:eastAsia="Tahoma" w:cs="Tahoma"/>
                <w:color w:val="000000" w:themeColor="text1"/>
              </w:rPr>
              <w:t xml:space="preserve">           PRE-1. User must choose 1 organization.</w:t>
            </w:r>
          </w:p>
          <w:p w:rsidRPr="001A1F29" w:rsidR="6A6FC6A2" w:rsidP="004D7C4B" w:rsidRDefault="6A6FC6A2" w14:paraId="7B45E63F" w14:textId="6572E79B">
            <w:pPr>
              <w:rPr>
                <w:rFonts w:eastAsia="Tahoma" w:cs="Tahoma"/>
                <w:b/>
                <w:bCs/>
                <w:color w:val="000000" w:themeColor="text1"/>
              </w:rPr>
            </w:pPr>
            <w:r w:rsidRPr="7C01ABBF">
              <w:rPr>
                <w:rFonts w:eastAsia="Tahoma" w:cs="Tahoma"/>
                <w:b/>
                <w:bCs/>
                <w:color w:val="000000" w:themeColor="text1"/>
              </w:rPr>
              <w:t>Post Conditions:</w:t>
            </w:r>
          </w:p>
          <w:p w:rsidRPr="001A1F29" w:rsidR="6A6FC6A2" w:rsidP="004D7C4B" w:rsidRDefault="04080D78" w14:paraId="0BD05E96" w14:textId="5052B3E9">
            <w:pPr>
              <w:rPr>
                <w:rFonts w:eastAsia="Tahoma" w:cs="Tahoma"/>
                <w:color w:val="000000" w:themeColor="text1"/>
              </w:rPr>
            </w:pPr>
            <w:r w:rsidRPr="04080D78">
              <w:rPr>
                <w:rFonts w:eastAsia="Tahoma" w:cs="Tahoma"/>
                <w:color w:val="000000" w:themeColor="text1"/>
              </w:rPr>
              <w:t xml:space="preserve">           POST-1. Go to organization page with list of campaigns displayed.</w:t>
            </w:r>
          </w:p>
          <w:p w:rsidRPr="001A1F29" w:rsidR="0070564B" w:rsidP="004D7C4B" w:rsidRDefault="4B3B351E" w14:paraId="3C828093" w14:textId="258CA9B8">
            <w:pPr>
              <w:rPr>
                <w:rFonts w:eastAsia="Tahoma" w:cs="Tahoma"/>
                <w:b/>
                <w:bCs/>
                <w:color w:val="000000" w:themeColor="text1"/>
              </w:rPr>
            </w:pPr>
            <w:r w:rsidRPr="7C01ABBF">
              <w:rPr>
                <w:rFonts w:eastAsia="Tahoma" w:cs="Tahoma"/>
                <w:b/>
                <w:bCs/>
                <w:color w:val="000000" w:themeColor="text1"/>
              </w:rPr>
              <w:t>Main Success Scenario: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6A0" w:firstRow="1" w:lastRow="0" w:firstColumn="1" w:lastColumn="0" w:noHBand="1" w:noVBand="1"/>
            </w:tblPr>
            <w:tblGrid>
              <w:gridCol w:w="795"/>
              <w:gridCol w:w="3375"/>
              <w:gridCol w:w="4590"/>
            </w:tblGrid>
            <w:tr w:rsidR="4B3B351E" w:rsidTr="1CB46A8D" w14:paraId="0BDFC8C9" w14:textId="77777777">
              <w:tc>
                <w:tcPr>
                  <w:tcW w:w="795" w:type="dxa"/>
                </w:tcPr>
                <w:p w:rsidR="4B3B351E" w:rsidP="1CB46A8D" w:rsidRDefault="1CB46A8D" w14:paraId="3AE33925" w14:textId="24AFEEC1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CB46A8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No</w:t>
                  </w:r>
                </w:p>
              </w:tc>
              <w:tc>
                <w:tcPr>
                  <w:tcW w:w="3375" w:type="dxa"/>
                </w:tcPr>
                <w:p w:rsidR="4B3B351E" w:rsidP="1CB46A8D" w:rsidRDefault="1CB46A8D" w14:paraId="14BCE467" w14:textId="48A65B25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CB46A8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Guest/Donator</w:t>
                  </w:r>
                </w:p>
              </w:tc>
              <w:tc>
                <w:tcPr>
                  <w:tcW w:w="4590" w:type="dxa"/>
                </w:tcPr>
                <w:p w:rsidR="4B3B351E" w:rsidP="1CB46A8D" w:rsidRDefault="1CB46A8D" w14:paraId="6F211393" w14:textId="368A76F8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CB46A8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System</w:t>
                  </w:r>
                </w:p>
              </w:tc>
            </w:tr>
            <w:tr w:rsidR="4B3B351E" w:rsidTr="1CB46A8D" w14:paraId="387A175C" w14:textId="77777777">
              <w:tc>
                <w:tcPr>
                  <w:tcW w:w="795" w:type="dxa"/>
                </w:tcPr>
                <w:p w:rsidR="4B3B351E" w:rsidP="1CB46A8D" w:rsidRDefault="1CB46A8D" w14:paraId="2766981A" w14:textId="30D3A32E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CB46A8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375" w:type="dxa"/>
                </w:tcPr>
                <w:p w:rsidR="4B3B351E" w:rsidP="1CB46A8D" w:rsidRDefault="1CB46A8D" w14:paraId="71099072" w14:textId="483E8C16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CB46A8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Select organization</w:t>
                  </w:r>
                </w:p>
              </w:tc>
              <w:tc>
                <w:tcPr>
                  <w:tcW w:w="4590" w:type="dxa"/>
                </w:tcPr>
                <w:p w:rsidR="4B3B351E" w:rsidP="1CB46A8D" w:rsidRDefault="1CB46A8D" w14:paraId="129D6A8A" w14:textId="3312F2DF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CB46A8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Bring user to selected organization page</w:t>
                  </w:r>
                </w:p>
              </w:tc>
            </w:tr>
            <w:tr w:rsidR="4B3B351E" w:rsidTr="1CB46A8D" w14:paraId="100F8A48" w14:textId="77777777">
              <w:tc>
                <w:tcPr>
                  <w:tcW w:w="795" w:type="dxa"/>
                </w:tcPr>
                <w:p w:rsidR="4B3B351E" w:rsidP="1CB46A8D" w:rsidRDefault="1CB46A8D" w14:paraId="6B619D12" w14:textId="024BE75C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CB46A8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375" w:type="dxa"/>
                </w:tcPr>
                <w:p w:rsidR="4B3B351E" w:rsidP="1CB46A8D" w:rsidRDefault="4B3B351E" w14:paraId="7648581F" w14:textId="627B5A63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4590" w:type="dxa"/>
                </w:tcPr>
                <w:p w:rsidR="4B3B351E" w:rsidP="1CB46A8D" w:rsidRDefault="1CB46A8D" w14:paraId="026BA43F" w14:textId="3A0EBB86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CB46A8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display selected organization’s information (name, description) and list of campaigns</w:t>
                  </w:r>
                </w:p>
              </w:tc>
            </w:tr>
          </w:tbl>
          <w:p w:rsidRPr="001A1F29" w:rsidR="6A6FC6A2" w:rsidP="004D7C4B" w:rsidRDefault="4B3B351E" w14:paraId="70995A63" w14:textId="2D439976">
            <w:pPr>
              <w:rPr>
                <w:rFonts w:eastAsia="Tahoma" w:cs="Tahoma"/>
                <w:b/>
                <w:bCs/>
                <w:color w:val="000000" w:themeColor="text1"/>
              </w:rPr>
            </w:pPr>
            <w:r w:rsidRPr="7C01ABBF">
              <w:rPr>
                <w:rFonts w:eastAsia="Tahoma" w:cs="Tahoma"/>
                <w:b/>
                <w:bCs/>
                <w:color w:val="000000" w:themeColor="text1"/>
              </w:rPr>
              <w:t xml:space="preserve">Alternative Scenario: </w:t>
            </w:r>
          </w:p>
          <w:p w:rsidR="4B3B351E" w:rsidP="004D7C4B" w:rsidRDefault="7C01ABBF" w14:paraId="32995B89" w14:textId="7FE53D30">
            <w:r w:rsidRPr="7C01ABBF">
              <w:rPr>
                <w:rFonts w:eastAsia="Tahoma" w:cs="Tahoma"/>
                <w:color w:val="000000" w:themeColor="text1"/>
              </w:rPr>
              <w:t xml:space="preserve">           </w:t>
            </w:r>
            <w:r w:rsidRPr="7C01ABBF">
              <w:rPr>
                <w:rFonts w:eastAsia="Tahoma" w:cs="Tahoma"/>
              </w:rPr>
              <w:t>N/A</w:t>
            </w:r>
            <w:r w:rsidR="4B3B351E">
              <w:tab/>
            </w:r>
          </w:p>
          <w:p w:rsidRPr="001A1F29" w:rsidR="6A6FC6A2" w:rsidP="004D7C4B" w:rsidRDefault="6AE6E43A" w14:paraId="12CCB09F" w14:textId="0B01F0F8">
            <w:pPr>
              <w:rPr>
                <w:rFonts w:eastAsia="Tahoma" w:cs="Tahoma"/>
                <w:b/>
                <w:bCs/>
                <w:color w:val="000000" w:themeColor="text1"/>
              </w:rPr>
            </w:pPr>
            <w:r w:rsidRPr="6AE6E43A">
              <w:rPr>
                <w:rFonts w:eastAsia="Tahoma" w:cs="Tahoma"/>
                <w:b/>
                <w:bCs/>
                <w:color w:val="000000" w:themeColor="text1"/>
              </w:rPr>
              <w:t>Exceptions: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6A0" w:firstRow="1" w:lastRow="0" w:firstColumn="1" w:lastColumn="0" w:noHBand="1" w:noVBand="1"/>
            </w:tblPr>
            <w:tblGrid>
              <w:gridCol w:w="780"/>
              <w:gridCol w:w="3600"/>
              <w:gridCol w:w="4380"/>
            </w:tblGrid>
            <w:tr w:rsidR="4B3B351E" w:rsidTr="1CB46A8D" w14:paraId="44B243C7" w14:textId="77777777">
              <w:tc>
                <w:tcPr>
                  <w:tcW w:w="780" w:type="dxa"/>
                </w:tcPr>
                <w:p w:rsidR="4B3B351E" w:rsidP="1CB46A8D" w:rsidRDefault="1CB46A8D" w14:paraId="1E5FBB3F" w14:textId="13DA3C0A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CB46A8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No</w:t>
                  </w:r>
                </w:p>
              </w:tc>
              <w:tc>
                <w:tcPr>
                  <w:tcW w:w="3600" w:type="dxa"/>
                </w:tcPr>
                <w:p w:rsidR="4B3B351E" w:rsidP="1CB46A8D" w:rsidRDefault="1CB46A8D" w14:paraId="6A877379" w14:textId="7AACA103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CB46A8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Cause</w:t>
                  </w:r>
                </w:p>
              </w:tc>
              <w:tc>
                <w:tcPr>
                  <w:tcW w:w="4380" w:type="dxa"/>
                </w:tcPr>
                <w:p w:rsidR="4B3B351E" w:rsidP="1CB46A8D" w:rsidRDefault="1CB46A8D" w14:paraId="580F4976" w14:textId="3C30B450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CB46A8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4B3B351E" w:rsidTr="1CB46A8D" w14:paraId="36DF20E0" w14:textId="77777777">
              <w:tc>
                <w:tcPr>
                  <w:tcW w:w="780" w:type="dxa"/>
                </w:tcPr>
                <w:p w:rsidR="4B3B351E" w:rsidP="1CB46A8D" w:rsidRDefault="1CB46A8D" w14:paraId="372ADE88" w14:textId="646F63D7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CB46A8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600" w:type="dxa"/>
                </w:tcPr>
                <w:p w:rsidR="4B3B351E" w:rsidP="1CB46A8D" w:rsidRDefault="1CB46A8D" w14:paraId="6AEA500B" w14:textId="5697E135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CB46A8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View campaigns while synchronize</w:t>
                  </w:r>
                </w:p>
              </w:tc>
              <w:tc>
                <w:tcPr>
                  <w:tcW w:w="4380" w:type="dxa"/>
                </w:tcPr>
                <w:p w:rsidR="4B3B351E" w:rsidP="1CB46A8D" w:rsidRDefault="1CB46A8D" w14:paraId="4D07ED21" w14:textId="3B22FD7D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CB46A8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Organization page will automatically reload every time update or create a campaign</w:t>
                  </w:r>
                </w:p>
              </w:tc>
            </w:tr>
            <w:tr w:rsidR="4B3B351E" w:rsidTr="1CB46A8D" w14:paraId="37D7E78C" w14:textId="77777777">
              <w:tc>
                <w:tcPr>
                  <w:tcW w:w="780" w:type="dxa"/>
                </w:tcPr>
                <w:p w:rsidR="4B3B351E" w:rsidP="1CB46A8D" w:rsidRDefault="1CB46A8D" w14:paraId="7BFC1DB8" w14:textId="1456BE4B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CB46A8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600" w:type="dxa"/>
                </w:tcPr>
                <w:p w:rsidR="4B3B351E" w:rsidP="1CB46A8D" w:rsidRDefault="1CB46A8D" w14:paraId="537DE8CB" w14:textId="016AD5D6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CB46A8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There no campaign in organization</w:t>
                  </w:r>
                </w:p>
              </w:tc>
              <w:tc>
                <w:tcPr>
                  <w:tcW w:w="4380" w:type="dxa"/>
                </w:tcPr>
                <w:p w:rsidR="4B3B351E" w:rsidP="1CB46A8D" w:rsidRDefault="1CB46A8D" w14:paraId="74A785B8" w14:textId="4CFF8328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CB46A8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Display “there no campaigns yet” message instead of campaign list</w:t>
                  </w:r>
                </w:p>
              </w:tc>
            </w:tr>
          </w:tbl>
          <w:p w:rsidRPr="001A1F29" w:rsidR="6A6FC6A2" w:rsidP="004D7C4B" w:rsidRDefault="4B3B351E" w14:paraId="2E10F801" w14:textId="7861DA92">
            <w:pPr>
              <w:rPr>
                <w:rFonts w:eastAsia="Tahoma" w:cs="Tahoma"/>
                <w:b/>
                <w:bCs/>
                <w:color w:val="000000" w:themeColor="text1"/>
              </w:rPr>
            </w:pPr>
            <w:r w:rsidRPr="7C01ABBF">
              <w:rPr>
                <w:rFonts w:eastAsia="Tahoma" w:cs="Tahoma"/>
                <w:b/>
                <w:bCs/>
                <w:color w:val="000000" w:themeColor="text1"/>
              </w:rPr>
              <w:t xml:space="preserve">Relationships: </w:t>
            </w:r>
          </w:p>
          <w:p w:rsidRPr="001A1F29" w:rsidR="6A6FC6A2" w:rsidP="004D7C4B" w:rsidRDefault="7C01ABBF" w14:paraId="21A448E0" w14:textId="7861DA92">
            <w:r w:rsidRPr="7C01ABBF">
              <w:rPr>
                <w:rFonts w:eastAsia="Tahoma" w:cs="Tahoma"/>
                <w:color w:val="000000" w:themeColor="text1"/>
              </w:rPr>
              <w:t xml:space="preserve">           </w:t>
            </w:r>
            <w:r w:rsidRPr="7C01ABBF">
              <w:rPr>
                <w:rFonts w:eastAsia="Tahoma" w:cs="Tahoma"/>
              </w:rPr>
              <w:t>N/A</w:t>
            </w:r>
            <w:r w:rsidR="4B3B351E">
              <w:tab/>
            </w:r>
          </w:p>
          <w:p w:rsidRPr="001A1F29" w:rsidR="6A6FC6A2" w:rsidP="004D7C4B" w:rsidRDefault="6A6FC6A2" w14:paraId="0A1617B6" w14:textId="0B1001D4">
            <w:pPr>
              <w:rPr>
                <w:rFonts w:eastAsia="Tahoma" w:cs="Tahoma"/>
                <w:b/>
                <w:bCs/>
                <w:color w:val="000000" w:themeColor="text1"/>
              </w:rPr>
            </w:pPr>
            <w:r w:rsidRPr="7C01ABBF">
              <w:rPr>
                <w:rFonts w:eastAsia="Tahoma" w:cs="Tahoma"/>
                <w:b/>
                <w:bCs/>
                <w:color w:val="000000" w:themeColor="text1"/>
              </w:rPr>
              <w:t>Business Rules:</w:t>
            </w:r>
          </w:p>
          <w:p w:rsidRPr="001A1F29" w:rsidR="6A6FC6A2" w:rsidP="004D7C4B" w:rsidRDefault="7C01ABBF" w14:paraId="155867C2" w14:textId="21E49500">
            <w:r w:rsidRPr="7C01ABBF">
              <w:rPr>
                <w:rFonts w:eastAsia="Tahoma" w:cs="Tahoma"/>
                <w:color w:val="000000" w:themeColor="text1"/>
              </w:rPr>
              <w:t xml:space="preserve">           </w:t>
            </w:r>
            <w:r w:rsidRPr="7C01ABBF">
              <w:rPr>
                <w:rFonts w:eastAsia="Tahoma" w:cs="Tahoma"/>
              </w:rPr>
              <w:t>N/A</w:t>
            </w:r>
          </w:p>
        </w:tc>
      </w:tr>
    </w:tbl>
    <w:p w:rsidR="003A0570" w:rsidP="00EF17D3" w:rsidRDefault="003A0570" w14:paraId="06AB67CB" w14:textId="77777777">
      <w:pPr>
        <w:ind w:left="0"/>
        <w:rPr>
          <w:rFonts w:eastAsia="Tahoma"/>
        </w:rPr>
      </w:pPr>
    </w:p>
    <w:p w:rsidR="000C2A26" w:rsidP="00EF17D3" w:rsidRDefault="000C2A26" w14:paraId="222AB5CC" w14:textId="77777777">
      <w:pPr>
        <w:ind w:left="0"/>
        <w:rPr>
          <w:rFonts w:eastAsia="Tahoma"/>
        </w:rPr>
      </w:pPr>
    </w:p>
    <w:p w:rsidRPr="001A1F29" w:rsidR="000C2A26" w:rsidP="00EF17D3" w:rsidRDefault="000C2A26" w14:paraId="4D5F0D5C" w14:textId="77777777">
      <w:pPr>
        <w:ind w:left="0"/>
        <w:rPr>
          <w:rFonts w:eastAsia="Tahoma"/>
        </w:rPr>
      </w:pPr>
    </w:p>
    <w:p w:rsidRPr="001A1F29" w:rsidR="00CD5A33" w:rsidP="004D7C4B" w:rsidRDefault="137E4330" w14:paraId="694099AF" w14:textId="00B8297A">
      <w:pPr>
        <w:pStyle w:val="Heading2"/>
      </w:pPr>
      <w:r>
        <w:t>Use Case View Campaign’s Detail</w:t>
      </w:r>
    </w:p>
    <w:p w:rsidRPr="001A1F29" w:rsidR="00F0022B" w:rsidP="004D7C4B" w:rsidRDefault="00F0022B" w14:paraId="401A51A7" w14:textId="77777777">
      <w:pPr>
        <w:rPr>
          <w:rFonts w:eastAsia="Tahoma"/>
        </w:rPr>
      </w:pPr>
      <w:r>
        <w:drawing>
          <wp:inline wp14:editId="6A7F311B" wp14:anchorId="5DA72F36">
            <wp:extent cx="5715000" cy="1981200"/>
            <wp:effectExtent l="0" t="0" r="0" b="0"/>
            <wp:docPr id="6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0a95f804d5a5445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2504"/>
        <w:gridCol w:w="2453"/>
        <w:gridCol w:w="1290"/>
        <w:gridCol w:w="617"/>
        <w:gridCol w:w="2136"/>
      </w:tblGrid>
      <w:tr w:rsidRPr="001A1F29" w:rsidR="00F0022B" w:rsidTr="137E4330" w14:paraId="118ADE7F" w14:textId="77777777">
        <w:tc>
          <w:tcPr>
            <w:tcW w:w="9000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F0022B" w:rsidP="004D7C4B" w:rsidRDefault="00F0022B" w14:paraId="4CBB4171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</w:t>
            </w:r>
          </w:p>
          <w:p w:rsidRPr="001A1F29" w:rsidR="00F0022B" w:rsidP="004D7C4B" w:rsidRDefault="00F0022B" w14:paraId="46CA7AB8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 CASE-45 SPECIFICATION</w:t>
            </w:r>
          </w:p>
          <w:p w:rsidRPr="001A1F29" w:rsidR="00F0022B" w:rsidP="004D7C4B" w:rsidRDefault="00F0022B" w14:paraId="60D2C98C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</w:t>
            </w:r>
          </w:p>
        </w:tc>
      </w:tr>
      <w:tr w:rsidRPr="001A1F29" w:rsidR="00F0022B" w:rsidTr="137E4330" w14:paraId="1701ADBC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F0022B" w:rsidP="004D7C4B" w:rsidRDefault="00F0022B" w14:paraId="1786716D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No.</w:t>
            </w:r>
          </w:p>
        </w:tc>
        <w:tc>
          <w:tcPr>
            <w:tcW w:w="24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00F0022B" w:rsidP="009916A5" w:rsidRDefault="00F0022B" w14:paraId="1BBA1A6C" w14:textId="77777777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UC045</w:t>
            </w:r>
          </w:p>
        </w:tc>
        <w:tc>
          <w:tcPr>
            <w:tcW w:w="1907" w:type="dxa"/>
            <w:gridSpan w:val="2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F0022B" w:rsidP="004D7C4B" w:rsidRDefault="00F0022B" w14:paraId="4D946113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Version</w:t>
            </w:r>
          </w:p>
        </w:tc>
        <w:tc>
          <w:tcPr>
            <w:tcW w:w="21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Pr="001A1F29" w:rsidR="00F0022B" w:rsidP="004D7C4B" w:rsidRDefault="00F0022B" w14:paraId="505CE673" w14:textId="3623B0C3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F0022B" w:rsidTr="137E4330" w14:paraId="11812910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F0022B" w:rsidP="004D7C4B" w:rsidRDefault="00F0022B" w14:paraId="3672C49D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Name</w:t>
            </w:r>
          </w:p>
        </w:tc>
        <w:tc>
          <w:tcPr>
            <w:tcW w:w="6496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00F0022B" w:rsidP="004D7C4B" w:rsidRDefault="137E4330" w14:paraId="6BED812A" w14:textId="50210FC3">
            <w:pPr>
              <w:rPr>
                <w:rFonts w:eastAsia="Tahoma"/>
              </w:rPr>
            </w:pPr>
            <w:r w:rsidRPr="137E4330">
              <w:rPr>
                <w:rFonts w:eastAsia="Tahoma"/>
              </w:rPr>
              <w:t>View Campaign’s Detail</w:t>
            </w:r>
          </w:p>
        </w:tc>
      </w:tr>
      <w:tr w:rsidRPr="001A1F29" w:rsidR="00F0022B" w:rsidTr="137E4330" w14:paraId="7F3A216A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F0022B" w:rsidP="004D7C4B" w:rsidRDefault="00F0022B" w14:paraId="23110795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 xml:space="preserve">Author </w:t>
            </w:r>
          </w:p>
        </w:tc>
        <w:tc>
          <w:tcPr>
            <w:tcW w:w="6496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00F0022B" w:rsidP="004D7C4B" w:rsidRDefault="00F0022B" w14:paraId="5F5C9E84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Nguyen Duy Bao</w:t>
            </w:r>
          </w:p>
        </w:tc>
      </w:tr>
      <w:tr w:rsidRPr="001A1F29" w:rsidR="00F0022B" w:rsidTr="137E4330" w14:paraId="41AC0BD5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F0022B" w:rsidP="004D7C4B" w:rsidRDefault="00F0022B" w14:paraId="7420DC30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Date</w:t>
            </w:r>
          </w:p>
        </w:tc>
        <w:tc>
          <w:tcPr>
            <w:tcW w:w="245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00F0022B" w:rsidP="004D7C4B" w:rsidRDefault="00F0022B" w14:paraId="2BAC00DE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05/03/2021</w:t>
            </w:r>
          </w:p>
        </w:tc>
        <w:tc>
          <w:tcPr>
            <w:tcW w:w="129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F0022B" w:rsidP="004D7C4B" w:rsidRDefault="00F0022B" w14:paraId="00AA1FFD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Priority</w:t>
            </w:r>
          </w:p>
        </w:tc>
        <w:tc>
          <w:tcPr>
            <w:tcW w:w="2753" w:type="dxa"/>
            <w:gridSpan w:val="2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00F0022B" w:rsidP="009916A5" w:rsidRDefault="00F0022B" w14:paraId="1999F080" w14:textId="77777777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Normal</w:t>
            </w:r>
          </w:p>
        </w:tc>
      </w:tr>
      <w:tr w:rsidRPr="001A1F29" w:rsidR="00F0022B" w:rsidTr="137E4330" w14:paraId="75D040DA" w14:textId="77777777">
        <w:tc>
          <w:tcPr>
            <w:tcW w:w="9000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FFFFF" w:themeFill="background1"/>
          </w:tcPr>
          <w:p w:rsidRPr="001A1F29" w:rsidR="00F0022B" w:rsidP="06937D7F" w:rsidRDefault="06937D7F" w14:paraId="004ECB9A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Actor:</w:t>
            </w:r>
          </w:p>
          <w:p w:rsidRPr="001A1F29" w:rsidR="00F0022B" w:rsidP="06937D7F" w:rsidRDefault="04080D78" w14:paraId="69E58D3D" w14:textId="6A258442">
            <w:pPr>
              <w:rPr>
                <w:rFonts w:eastAsia="Tahoma" w:cs="Tahoma"/>
                <w:color w:val="000000" w:themeColor="text1"/>
              </w:rPr>
            </w:pPr>
            <w:r w:rsidRPr="04080D78">
              <w:rPr>
                <w:rFonts w:eastAsia="Tahoma" w:cs="Tahoma"/>
                <w:color w:val="000000" w:themeColor="text1"/>
              </w:rPr>
              <w:t xml:space="preserve">          Donator, guest.</w:t>
            </w:r>
          </w:p>
          <w:p w:rsidRPr="001A1F29" w:rsidR="00F0022B" w:rsidP="06937D7F" w:rsidRDefault="06937D7F" w14:paraId="26684324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Summary:</w:t>
            </w:r>
          </w:p>
          <w:p w:rsidRPr="001A1F29" w:rsidR="00F0022B" w:rsidP="06937D7F" w:rsidRDefault="06937D7F" w14:paraId="08E4861C" w14:textId="26AE8A3C">
            <w:pPr>
              <w:rPr>
                <w:rFonts w:eastAsia="Tahoma" w:cs="Tahoma"/>
                <w:color w:val="000000" w:themeColor="text1"/>
              </w:rPr>
            </w:pPr>
            <w:r w:rsidRPr="06937D7F">
              <w:rPr>
                <w:rFonts w:eastAsia="Tahoma" w:cs="Tahoma"/>
                <w:color w:val="000000" w:themeColor="text1"/>
              </w:rPr>
              <w:t xml:space="preserve">          Donator can view organization’s campaign in more detail like campaign’s location, when it starts and end.</w:t>
            </w:r>
          </w:p>
          <w:p w:rsidRPr="001A1F29" w:rsidR="00F0022B" w:rsidP="06937D7F" w:rsidRDefault="06937D7F" w14:paraId="41F9A555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Goal:</w:t>
            </w:r>
          </w:p>
          <w:p w:rsidRPr="001A1F29" w:rsidR="00F0022B" w:rsidP="06937D7F" w:rsidRDefault="06937D7F" w14:paraId="21487A75" w14:textId="26AE8A3C">
            <w:pPr>
              <w:rPr>
                <w:rFonts w:eastAsia="Tahoma" w:cs="Tahoma"/>
                <w:color w:val="000000" w:themeColor="text1"/>
              </w:rPr>
            </w:pPr>
            <w:r w:rsidRPr="06937D7F">
              <w:rPr>
                <w:rFonts w:eastAsia="Tahoma" w:cs="Tahoma"/>
                <w:color w:val="000000" w:themeColor="text1"/>
              </w:rPr>
              <w:t xml:space="preserve">          Display for user more detail of the campaign.</w:t>
            </w:r>
          </w:p>
          <w:p w:rsidRPr="001A1F29" w:rsidR="00F0022B" w:rsidP="004D7C4B" w:rsidRDefault="00F0022B" w14:paraId="748EA667" w14:textId="77777777">
            <w:pPr>
              <w:rPr>
                <w:rFonts w:eastAsia="Tahoma" w:cs="Tahoma"/>
                <w:b/>
                <w:color w:val="000000" w:themeColor="text1"/>
                <w:u w:val="single"/>
              </w:rPr>
            </w:pPr>
            <w:r w:rsidRPr="001A1F29">
              <w:rPr>
                <w:rFonts w:eastAsia="Tahoma" w:cs="Tahoma"/>
                <w:b/>
                <w:color w:val="000000" w:themeColor="text1"/>
                <w:u w:val="single"/>
              </w:rPr>
              <w:t>Triggers</w:t>
            </w:r>
          </w:p>
          <w:p w:rsidRPr="001A1F29" w:rsidR="00F0022B" w:rsidP="004D7C4B" w:rsidRDefault="4B3B351E" w14:paraId="1F92BDB3" w14:textId="4D4B498F">
            <w:pPr>
              <w:rPr>
                <w:rFonts w:eastAsia="Tahoma" w:cs="Tahoma"/>
                <w:color w:val="000000" w:themeColor="text1"/>
              </w:rPr>
            </w:pPr>
            <w:r w:rsidRPr="4B3B351E">
              <w:rPr>
                <w:rFonts w:eastAsia="Tahoma" w:cs="Tahoma"/>
                <w:color w:val="000000" w:themeColor="text1"/>
              </w:rPr>
              <w:t xml:space="preserve">          User select campaign on campaign list.</w:t>
            </w:r>
          </w:p>
          <w:p w:rsidRPr="001A1F29" w:rsidR="00F0022B" w:rsidP="06937D7F" w:rsidRDefault="06937D7F" w14:paraId="5B842E4E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Preconditions:</w:t>
            </w:r>
          </w:p>
          <w:p w:rsidRPr="001A1F29" w:rsidR="00F0022B" w:rsidP="06937D7F" w:rsidRDefault="06937D7F" w14:paraId="78F13B9A" w14:textId="26AE8A3C">
            <w:pPr>
              <w:rPr>
                <w:rFonts w:eastAsia="Tahoma" w:cs="Tahoma"/>
                <w:color w:val="000000" w:themeColor="text1"/>
              </w:rPr>
            </w:pPr>
            <w:r w:rsidRPr="06937D7F">
              <w:rPr>
                <w:rFonts w:eastAsia="Tahoma" w:cs="Tahoma"/>
                <w:color w:val="000000" w:themeColor="text1"/>
              </w:rPr>
              <w:t xml:space="preserve">          PRE-1. User must choose 1 organization before.</w:t>
            </w:r>
          </w:p>
          <w:p w:rsidR="4B3B351E" w:rsidP="06937D7F" w:rsidRDefault="06937D7F" w14:paraId="0CA59D32" w14:textId="26AE8A3C">
            <w:pPr>
              <w:rPr>
                <w:color w:val="000000" w:themeColor="text1"/>
              </w:rPr>
            </w:pPr>
            <w:r w:rsidRPr="06937D7F">
              <w:rPr>
                <w:rFonts w:eastAsia="Tahoma" w:cs="Tahoma"/>
                <w:color w:val="000000" w:themeColor="text1"/>
              </w:rPr>
              <w:t xml:space="preserve">          PRE-2. User must choose 1 campaign before.</w:t>
            </w:r>
          </w:p>
          <w:p w:rsidRPr="001A1F29" w:rsidR="00F0022B" w:rsidP="004D7C4B" w:rsidRDefault="00F0022B" w14:paraId="598877E8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Post Conditions:</w:t>
            </w:r>
          </w:p>
          <w:p w:rsidRPr="001A1F29" w:rsidR="00F0022B" w:rsidP="004D7C4B" w:rsidRDefault="4B3B351E" w14:paraId="636CEDF3" w14:textId="1FD523C5">
            <w:pPr>
              <w:rPr>
                <w:rFonts w:eastAsia="Tahoma" w:cs="Tahoma"/>
                <w:color w:val="000000" w:themeColor="text1"/>
              </w:rPr>
            </w:pPr>
            <w:r w:rsidRPr="4B3B351E">
              <w:rPr>
                <w:rFonts w:eastAsia="Tahoma" w:cs="Tahoma"/>
                <w:color w:val="000000" w:themeColor="text1"/>
              </w:rPr>
              <w:t xml:space="preserve">          POST-1. Location, started date, </w:t>
            </w:r>
            <w:r w:rsidRPr="149893E7" w:rsidR="149893E7">
              <w:rPr>
                <w:rFonts w:eastAsia="Tahoma" w:cs="Tahoma"/>
                <w:color w:val="000000" w:themeColor="text1"/>
              </w:rPr>
              <w:t xml:space="preserve">end date, </w:t>
            </w:r>
            <w:r w:rsidRPr="4B3B351E">
              <w:rPr>
                <w:rFonts w:eastAsia="Tahoma" w:cs="Tahoma"/>
                <w:color w:val="000000" w:themeColor="text1"/>
              </w:rPr>
              <w:t>description of selected campaign will be displayed</w:t>
            </w:r>
            <w:r w:rsidRPr="149893E7" w:rsidR="149893E7">
              <w:rPr>
                <w:rFonts w:eastAsia="Tahoma" w:cs="Tahoma"/>
                <w:color w:val="000000" w:themeColor="text1"/>
              </w:rPr>
              <w:t>.</w:t>
            </w:r>
          </w:p>
          <w:p w:rsidRPr="001A1F29" w:rsidR="00CD1961" w:rsidP="004D7C4B" w:rsidRDefault="4A525F02" w14:paraId="64F167FB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Main Success Scenario:</w:t>
            </w:r>
          </w:p>
          <w:tbl>
            <w:tblPr>
              <w:tblStyle w:val="TableGrid"/>
              <w:tblW w:w="8430" w:type="dxa"/>
              <w:tblInd w:w="180" w:type="dxa"/>
              <w:tblLayout w:type="fixed"/>
              <w:tblLook w:val="06A0" w:firstRow="1" w:lastRow="0" w:firstColumn="1" w:lastColumn="0" w:noHBand="1" w:noVBand="1"/>
            </w:tblPr>
            <w:tblGrid>
              <w:gridCol w:w="795"/>
              <w:gridCol w:w="3375"/>
              <w:gridCol w:w="4260"/>
            </w:tblGrid>
            <w:tr w:rsidR="4B3B351E" w:rsidTr="5922A7ED" w14:paraId="2FB04005" w14:textId="77777777">
              <w:tc>
                <w:tcPr>
                  <w:tcW w:w="795" w:type="dxa"/>
                </w:tcPr>
                <w:p w:rsidR="4B3B351E" w:rsidP="5922A7ED" w:rsidRDefault="5922A7ED" w14:paraId="69536189" w14:textId="24AFEEC1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5922A7E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No</w:t>
                  </w:r>
                </w:p>
              </w:tc>
              <w:tc>
                <w:tcPr>
                  <w:tcW w:w="3375" w:type="dxa"/>
                </w:tcPr>
                <w:p w:rsidR="4B3B351E" w:rsidP="5922A7ED" w:rsidRDefault="5922A7ED" w14:paraId="1FC4FB6C" w14:textId="48A65B25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5922A7E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Guest/Donator</w:t>
                  </w:r>
                </w:p>
              </w:tc>
              <w:tc>
                <w:tcPr>
                  <w:tcW w:w="4260" w:type="dxa"/>
                </w:tcPr>
                <w:p w:rsidR="4B3B351E" w:rsidP="5922A7ED" w:rsidRDefault="5922A7ED" w14:paraId="5C1382AF" w14:textId="368A76F8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5922A7E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System</w:t>
                  </w:r>
                </w:p>
              </w:tc>
            </w:tr>
            <w:tr w:rsidR="4B3B351E" w:rsidTr="5922A7ED" w14:paraId="1C5079E9" w14:textId="77777777">
              <w:tc>
                <w:tcPr>
                  <w:tcW w:w="795" w:type="dxa"/>
                </w:tcPr>
                <w:p w:rsidR="4B3B351E" w:rsidP="5922A7ED" w:rsidRDefault="5922A7ED" w14:paraId="49A07118" w14:textId="30D3A32E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5922A7E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375" w:type="dxa"/>
                </w:tcPr>
                <w:p w:rsidR="4B3B351E" w:rsidP="5922A7ED" w:rsidRDefault="5922A7ED" w14:paraId="2CF0815B" w14:textId="483E8C16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5922A7E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Select organization</w:t>
                  </w:r>
                </w:p>
              </w:tc>
              <w:tc>
                <w:tcPr>
                  <w:tcW w:w="4260" w:type="dxa"/>
                </w:tcPr>
                <w:p w:rsidR="4B3B351E" w:rsidP="5922A7ED" w:rsidRDefault="5922A7ED" w14:paraId="364462C7" w14:textId="3312F2DF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5922A7E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Bring user to selected organization page</w:t>
                  </w:r>
                </w:p>
              </w:tc>
            </w:tr>
            <w:tr w:rsidR="4B3B351E" w:rsidTr="5922A7ED" w14:paraId="720982D8" w14:textId="77777777">
              <w:tc>
                <w:tcPr>
                  <w:tcW w:w="795" w:type="dxa"/>
                </w:tcPr>
                <w:p w:rsidR="4B3B351E" w:rsidP="5922A7ED" w:rsidRDefault="5922A7ED" w14:paraId="12E909D2" w14:textId="024BE75C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5922A7E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375" w:type="dxa"/>
                </w:tcPr>
                <w:p w:rsidR="4B3B351E" w:rsidP="5922A7ED" w:rsidRDefault="4B3B351E" w14:paraId="73CE4542" w14:textId="627B5A63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4260" w:type="dxa"/>
                </w:tcPr>
                <w:p w:rsidR="4B3B351E" w:rsidP="5922A7ED" w:rsidRDefault="5922A7ED" w14:paraId="6D5AA81E" w14:textId="3A0EBB86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5922A7E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display selected organization’s information (name, description) and list of campaigns</w:t>
                  </w:r>
                </w:p>
              </w:tc>
            </w:tr>
            <w:tr w:rsidR="4B3B351E" w:rsidTr="5922A7ED" w14:paraId="4777C54B" w14:textId="77777777">
              <w:tc>
                <w:tcPr>
                  <w:tcW w:w="795" w:type="dxa"/>
                </w:tcPr>
                <w:p w:rsidR="4B3B351E" w:rsidP="5922A7ED" w:rsidRDefault="5922A7ED" w14:paraId="022A7541" w14:textId="127258A8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5922A7E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375" w:type="dxa"/>
                </w:tcPr>
                <w:p w:rsidR="4B3B351E" w:rsidP="5922A7ED" w:rsidRDefault="5922A7ED" w14:paraId="79EFEDE2" w14:textId="4F4C33BD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5922A7E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Select campaign</w:t>
                  </w:r>
                </w:p>
              </w:tc>
              <w:tc>
                <w:tcPr>
                  <w:tcW w:w="4260" w:type="dxa"/>
                </w:tcPr>
                <w:p w:rsidR="4B3B351E" w:rsidP="5922A7ED" w:rsidRDefault="5922A7ED" w14:paraId="71D91B57" w14:textId="3DFA0A5D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5922A7E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Bring user to selected campaign page</w:t>
                  </w:r>
                </w:p>
              </w:tc>
            </w:tr>
            <w:tr w:rsidR="149893E7" w:rsidTr="5922A7ED" w14:paraId="0F953153" w14:textId="77777777">
              <w:tc>
                <w:tcPr>
                  <w:tcW w:w="795" w:type="dxa"/>
                </w:tcPr>
                <w:p w:rsidR="149893E7" w:rsidP="5922A7ED" w:rsidRDefault="5922A7ED" w14:paraId="750295EC" w14:textId="6239E502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5922A7E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3375" w:type="dxa"/>
                </w:tcPr>
                <w:p w:rsidR="149893E7" w:rsidP="5922A7ED" w:rsidRDefault="149893E7" w14:paraId="10A75244" w14:textId="13FEC0F2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4260" w:type="dxa"/>
                </w:tcPr>
                <w:p w:rsidR="149893E7" w:rsidP="5922A7ED" w:rsidRDefault="5922A7ED" w14:paraId="56C283A2" w14:textId="182C9BEC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5922A7E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Display selected campaign information (name, description, start date, end date)</w:t>
                  </w:r>
                </w:p>
              </w:tc>
            </w:tr>
          </w:tbl>
          <w:p w:rsidRPr="001A1F29" w:rsidR="2C2631B7" w:rsidP="004D7C4B" w:rsidRDefault="2C2631B7" w14:paraId="46A6C534" w14:textId="1B4E2C00">
            <w:pPr>
              <w:rPr>
                <w:b/>
                <w:color w:val="000000" w:themeColor="text1"/>
              </w:rPr>
            </w:pPr>
          </w:p>
          <w:p w:rsidRPr="001A1F29" w:rsidR="00F0022B" w:rsidP="5922A7ED" w:rsidRDefault="5922A7ED" w14:paraId="7B811735" w14:textId="793DB4AA">
            <w:pPr>
              <w:rPr>
                <w:rFonts w:eastAsia="Tahoma" w:cs="Tahoma"/>
                <w:b/>
                <w:bCs/>
                <w:color w:val="000000" w:themeColor="text1"/>
              </w:rPr>
            </w:pPr>
            <w:r w:rsidRPr="5922A7ED">
              <w:rPr>
                <w:rFonts w:eastAsia="Tahoma" w:cs="Tahoma"/>
                <w:b/>
                <w:bCs/>
                <w:color w:val="000000" w:themeColor="text1"/>
              </w:rPr>
              <w:t xml:space="preserve">Alternative Scenario: </w:t>
            </w:r>
          </w:p>
          <w:p w:rsidR="149893E7" w:rsidP="5922A7ED" w:rsidRDefault="5922A7ED" w14:paraId="37076885" w14:textId="793DB4AA">
            <w:pPr>
              <w:rPr>
                <w:rFonts w:eastAsia="Tahoma" w:cs="Tahoma"/>
                <w:color w:val="000000" w:themeColor="text1"/>
              </w:rPr>
            </w:pPr>
            <w:r w:rsidRPr="5922A7ED">
              <w:rPr>
                <w:rFonts w:eastAsia="Tahoma" w:cs="Tahoma"/>
                <w:color w:val="000000" w:themeColor="text1"/>
              </w:rPr>
              <w:t xml:space="preserve">          </w:t>
            </w:r>
            <w:r w:rsidRPr="5922A7ED">
              <w:rPr>
                <w:color w:val="000000" w:themeColor="text1"/>
              </w:rPr>
              <w:t>N/A</w:t>
            </w:r>
          </w:p>
          <w:p w:rsidRPr="001A1F29" w:rsidR="00F0022B" w:rsidP="632B3472" w:rsidRDefault="4D97DCC2" w14:paraId="7E5A04DD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Exceptions: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6A0" w:firstRow="1" w:lastRow="0" w:firstColumn="1" w:lastColumn="0" w:noHBand="1" w:noVBand="1"/>
            </w:tblPr>
            <w:tblGrid>
              <w:gridCol w:w="855"/>
              <w:gridCol w:w="3735"/>
              <w:gridCol w:w="4020"/>
            </w:tblGrid>
            <w:tr w:rsidR="149893E7" w:rsidTr="5922A7ED" w14:paraId="08898A48" w14:textId="77777777">
              <w:tc>
                <w:tcPr>
                  <w:tcW w:w="855" w:type="dxa"/>
                </w:tcPr>
                <w:p w:rsidR="149893E7" w:rsidP="5922A7ED" w:rsidRDefault="5922A7ED" w14:paraId="6D53885E" w14:textId="5FE40E44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5922A7E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No</w:t>
                  </w:r>
                </w:p>
              </w:tc>
              <w:tc>
                <w:tcPr>
                  <w:tcW w:w="3735" w:type="dxa"/>
                </w:tcPr>
                <w:p w:rsidR="149893E7" w:rsidP="5922A7ED" w:rsidRDefault="5922A7ED" w14:paraId="70C8EEF0" w14:textId="2BD69309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5922A7E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Cause</w:t>
                  </w:r>
                </w:p>
              </w:tc>
              <w:tc>
                <w:tcPr>
                  <w:tcW w:w="4020" w:type="dxa"/>
                </w:tcPr>
                <w:p w:rsidR="149893E7" w:rsidP="5922A7ED" w:rsidRDefault="5922A7ED" w14:paraId="5C041546" w14:textId="1649DBDB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5922A7E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149893E7" w:rsidTr="5922A7ED" w14:paraId="73F92FE0" w14:textId="77777777">
              <w:tc>
                <w:tcPr>
                  <w:tcW w:w="855" w:type="dxa"/>
                </w:tcPr>
                <w:p w:rsidR="149893E7" w:rsidP="5922A7ED" w:rsidRDefault="5922A7ED" w14:paraId="56C1ED8F" w14:textId="6CDE271D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5922A7E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735" w:type="dxa"/>
                </w:tcPr>
                <w:p w:rsidR="149893E7" w:rsidP="5922A7ED" w:rsidRDefault="5922A7ED" w14:paraId="3B887663" w14:textId="105EA342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5922A7E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View campaign’s detail while synchronize</w:t>
                  </w:r>
                </w:p>
              </w:tc>
              <w:tc>
                <w:tcPr>
                  <w:tcW w:w="4020" w:type="dxa"/>
                </w:tcPr>
                <w:p w:rsidR="149893E7" w:rsidP="5922A7ED" w:rsidRDefault="5922A7ED" w14:paraId="0348DBDC" w14:textId="71A631B1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5922A7E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Campaign page will automatically reload every time campaign update</w:t>
                  </w:r>
                </w:p>
              </w:tc>
            </w:tr>
          </w:tbl>
          <w:p w:rsidRPr="001A1F29" w:rsidR="00F0022B" w:rsidP="632B3472" w:rsidRDefault="632B3472" w14:paraId="5589C02D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 xml:space="preserve">Relationships: </w:t>
            </w:r>
          </w:p>
          <w:p w:rsidRPr="001A1F29" w:rsidR="00F0022B" w:rsidP="632B3472" w:rsidRDefault="04080D78" w14:paraId="209E745D" w14:textId="296D0A1C">
            <w:pPr>
              <w:rPr>
                <w:rFonts w:eastAsia="Tahoma" w:cs="Tahoma"/>
                <w:color w:val="000000" w:themeColor="text1"/>
              </w:rPr>
            </w:pPr>
            <w:r w:rsidRPr="04080D78">
              <w:rPr>
                <w:rFonts w:eastAsia="Tahoma" w:cs="Tahoma"/>
                <w:color w:val="000000" w:themeColor="text1"/>
              </w:rPr>
              <w:t xml:space="preserve">          View campaign.</w:t>
            </w:r>
          </w:p>
          <w:p w:rsidRPr="001A1F29" w:rsidR="00F0022B" w:rsidP="004D7C4B" w:rsidRDefault="00F0022B" w14:paraId="79E2CA7B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Business Rules:</w:t>
            </w:r>
          </w:p>
          <w:p w:rsidRPr="001A1F29" w:rsidR="00F0022B" w:rsidP="632B3472" w:rsidRDefault="632B3472" w14:paraId="0C7EC174" w14:textId="2A7E8A78">
            <w:pPr>
              <w:rPr>
                <w:rFonts w:eastAsia="Tahoma"/>
                <w:b/>
              </w:rPr>
            </w:pPr>
            <w:r w:rsidRPr="632B3472">
              <w:rPr>
                <w:rFonts w:eastAsia="Tahoma"/>
                <w:b/>
                <w:bCs/>
              </w:rPr>
              <w:t xml:space="preserve"> </w:t>
            </w:r>
            <w:r w:rsidRPr="632B3472">
              <w:rPr>
                <w:rFonts w:eastAsia="Tahoma" w:cs="Tahoma"/>
                <w:color w:val="000000" w:themeColor="text1"/>
              </w:rPr>
              <w:t xml:space="preserve">          </w:t>
            </w:r>
            <w:r w:rsidRPr="632B3472">
              <w:rPr>
                <w:rFonts w:eastAsia="Tahoma"/>
              </w:rPr>
              <w:t>N/A</w:t>
            </w:r>
          </w:p>
        </w:tc>
      </w:tr>
    </w:tbl>
    <w:p w:rsidRPr="001A1F29" w:rsidR="6AB6FBCE" w:rsidP="004D7C4B" w:rsidRDefault="6AB6FBCE" w14:paraId="20336B9D" w14:textId="6C444C70"/>
    <w:p w:rsidRPr="001A1F29" w:rsidR="00F0022B" w:rsidP="004D7C4B" w:rsidRDefault="00F0022B" w14:paraId="366512E4" w14:textId="77777777">
      <w:pPr>
        <w:rPr>
          <w:rFonts w:eastAsia="Tahoma"/>
        </w:rPr>
      </w:pPr>
    </w:p>
    <w:p w:rsidRPr="001A1F29" w:rsidR="003A0570" w:rsidP="004D7C4B" w:rsidRDefault="003A0570" w14:paraId="00A24243" w14:textId="77777777">
      <w:pPr>
        <w:rPr>
          <w:rFonts w:eastAsia="Tahoma"/>
        </w:rPr>
      </w:pPr>
    </w:p>
    <w:p w:rsidRPr="001A1F29" w:rsidR="003A0570" w:rsidP="004D7C4B" w:rsidRDefault="003A0570" w14:paraId="5BD310A1" w14:textId="77777777">
      <w:pPr>
        <w:rPr>
          <w:rFonts w:eastAsia="Tahoma"/>
        </w:rPr>
      </w:pPr>
    </w:p>
    <w:p w:rsidRPr="001A1F29" w:rsidR="003A0570" w:rsidP="004D7C4B" w:rsidRDefault="003A0570" w14:paraId="541F9CAA" w14:textId="77777777">
      <w:pPr>
        <w:rPr>
          <w:rFonts w:eastAsia="Tahoma"/>
        </w:rPr>
      </w:pPr>
    </w:p>
    <w:p w:rsidRPr="001A1F29" w:rsidR="003A0570" w:rsidP="00EF17D3" w:rsidRDefault="003A0570" w14:paraId="029F733A" w14:textId="77777777">
      <w:pPr>
        <w:ind w:left="0"/>
        <w:rPr>
          <w:rFonts w:eastAsia="Tahoma"/>
        </w:rPr>
      </w:pPr>
    </w:p>
    <w:p w:rsidRPr="001A1F29" w:rsidR="00CD5A33" w:rsidP="004D7C4B" w:rsidRDefault="44A3CE22" w14:paraId="4148C705" w14:textId="31E8712A">
      <w:pPr>
        <w:pStyle w:val="Heading2"/>
      </w:pPr>
      <w:r w:rsidRPr="44A3CE22">
        <w:rPr>
          <w:i/>
          <w:iCs/>
          <w:sz w:val="14"/>
          <w:szCs w:val="14"/>
        </w:rPr>
        <w:t xml:space="preserve"> </w:t>
      </w:r>
      <w:r>
        <w:t>Use Case View Activities of Campaign</w:t>
      </w:r>
    </w:p>
    <w:p w:rsidRPr="001A1F29" w:rsidR="00045A41" w:rsidP="004D7C4B" w:rsidRDefault="00B6012F" w14:paraId="5C2DDEC5" w14:textId="2A568259">
      <w:pPr>
        <w:rPr>
          <w:rFonts w:eastAsia="Tahoma"/>
        </w:rPr>
      </w:pPr>
      <w:r>
        <w:drawing>
          <wp:inline wp14:editId="7E896902" wp14:anchorId="3C0B9511">
            <wp:extent cx="5715000" cy="2031365"/>
            <wp:effectExtent l="0" t="0" r="0" b="6985"/>
            <wp:docPr id="7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25c108c9fd46417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2504"/>
        <w:gridCol w:w="2453"/>
        <w:gridCol w:w="1290"/>
        <w:gridCol w:w="617"/>
        <w:gridCol w:w="2136"/>
      </w:tblGrid>
      <w:tr w:rsidRPr="001A1F29" w:rsidR="6A6FC6A2" w:rsidTr="44A3CE22" w14:paraId="3B4D22C9" w14:textId="77777777">
        <w:tc>
          <w:tcPr>
            <w:tcW w:w="9000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2EB6748A" w14:textId="2DF68C2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</w:t>
            </w:r>
          </w:p>
          <w:p w:rsidRPr="001A1F29" w:rsidR="6A6FC6A2" w:rsidP="004D7C4B" w:rsidRDefault="6A6FC6A2" w14:paraId="41271922" w14:textId="6E3ED3D4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 CASE-</w:t>
            </w:r>
            <w:r w:rsidRPr="001A1F29" w:rsidR="3FDE367A">
              <w:rPr>
                <w:rFonts w:eastAsia="Tahoma" w:cs="Tahoma"/>
                <w:b/>
                <w:color w:val="000000" w:themeColor="text1"/>
              </w:rPr>
              <w:t>4</w:t>
            </w:r>
            <w:r w:rsidRPr="001A1F29" w:rsidR="00CB455A">
              <w:rPr>
                <w:rFonts w:eastAsia="Tahoma" w:cs="Tahoma"/>
                <w:b/>
                <w:color w:val="000000" w:themeColor="text1"/>
              </w:rPr>
              <w:t xml:space="preserve">6 </w:t>
            </w:r>
            <w:r w:rsidRPr="001A1F29">
              <w:rPr>
                <w:rFonts w:eastAsia="Tahoma" w:cs="Tahoma"/>
                <w:b/>
                <w:color w:val="000000" w:themeColor="text1"/>
              </w:rPr>
              <w:t>SPECIFICATION</w:t>
            </w:r>
          </w:p>
          <w:p w:rsidRPr="001A1F29" w:rsidR="6A6FC6A2" w:rsidP="004D7C4B" w:rsidRDefault="6A6FC6A2" w14:paraId="53BECD51" w14:textId="635A5D4F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</w:t>
            </w:r>
          </w:p>
        </w:tc>
      </w:tr>
      <w:tr w:rsidRPr="001A1F29" w:rsidR="6A6FC6A2" w:rsidTr="44A3CE22" w14:paraId="16EF8958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544A720D" w14:textId="133825A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No.</w:t>
            </w:r>
          </w:p>
        </w:tc>
        <w:tc>
          <w:tcPr>
            <w:tcW w:w="24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6A6FC6A2" w:rsidP="6A6FC6A2" w:rsidRDefault="3FDE367A" w14:paraId="3AFCA35A" w14:textId="7CF69A91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UC04</w:t>
            </w:r>
            <w:r w:rsidRPr="001A1F29" w:rsidR="00CB455A">
              <w:rPr>
                <w:rFonts w:eastAsia="Tahoma"/>
              </w:rPr>
              <w:t>6</w:t>
            </w:r>
          </w:p>
        </w:tc>
        <w:tc>
          <w:tcPr>
            <w:tcW w:w="1907" w:type="dxa"/>
            <w:gridSpan w:val="2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7415DE12" w14:textId="3880869B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Version</w:t>
            </w:r>
          </w:p>
        </w:tc>
        <w:tc>
          <w:tcPr>
            <w:tcW w:w="21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Pr="001A1F29" w:rsidR="6A6FC6A2" w:rsidP="004D7C4B" w:rsidRDefault="6A6FC6A2" w14:paraId="3287F50D" w14:textId="33A76F3E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6A6FC6A2" w:rsidTr="44A3CE22" w14:paraId="08C4294B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2D481CA6" w14:textId="53FF118C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Name</w:t>
            </w:r>
          </w:p>
        </w:tc>
        <w:tc>
          <w:tcPr>
            <w:tcW w:w="6496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6A6FC6A2" w:rsidP="004D7C4B" w:rsidRDefault="44A3CE22" w14:paraId="4EC59B60" w14:textId="199D34B2">
            <w:pPr>
              <w:rPr>
                <w:rFonts w:eastAsia="Tahoma"/>
              </w:rPr>
            </w:pPr>
            <w:r w:rsidRPr="44A3CE22">
              <w:rPr>
                <w:rFonts w:eastAsia="Tahoma"/>
              </w:rPr>
              <w:t>View Activities of Campaign</w:t>
            </w:r>
          </w:p>
        </w:tc>
      </w:tr>
      <w:tr w:rsidRPr="001A1F29" w:rsidR="6A6FC6A2" w:rsidTr="44A3CE22" w14:paraId="370DE952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6CB48D71" w14:textId="1E2D7C86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 xml:space="preserve">Author </w:t>
            </w:r>
          </w:p>
        </w:tc>
        <w:tc>
          <w:tcPr>
            <w:tcW w:w="6496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6A6FC6A2" w:rsidP="004D7C4B" w:rsidRDefault="6A6FC6A2" w14:paraId="09678429" w14:textId="181B0FD5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Nguyen </w:t>
            </w:r>
            <w:r w:rsidRPr="001A1F29" w:rsidR="3FDE367A">
              <w:rPr>
                <w:rFonts w:eastAsia="Tahoma"/>
              </w:rPr>
              <w:t>Duy Bao</w:t>
            </w:r>
          </w:p>
        </w:tc>
      </w:tr>
      <w:tr w:rsidRPr="001A1F29" w:rsidR="6A6FC6A2" w:rsidTr="44A3CE22" w14:paraId="4B602CE9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7407E523" w14:textId="137B4E9D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Date</w:t>
            </w:r>
          </w:p>
        </w:tc>
        <w:tc>
          <w:tcPr>
            <w:tcW w:w="245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6A6FC6A2" w:rsidP="004D7C4B" w:rsidRDefault="3FDE367A" w14:paraId="74355510" w14:textId="39989AE3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05/03</w:t>
            </w:r>
            <w:r w:rsidRPr="001A1F29" w:rsidR="6A6FC6A2">
              <w:rPr>
                <w:rFonts w:eastAsia="Tahoma"/>
              </w:rPr>
              <w:t>/2021</w:t>
            </w:r>
          </w:p>
        </w:tc>
        <w:tc>
          <w:tcPr>
            <w:tcW w:w="129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7E04C42E" w14:textId="414A1A6E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Priority</w:t>
            </w:r>
          </w:p>
        </w:tc>
        <w:tc>
          <w:tcPr>
            <w:tcW w:w="2753" w:type="dxa"/>
            <w:gridSpan w:val="2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6A6FC6A2" w:rsidP="3FDE367A" w:rsidRDefault="3FDE367A" w14:paraId="3C231698" w14:textId="5E007FB2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Normal</w:t>
            </w:r>
          </w:p>
        </w:tc>
      </w:tr>
      <w:tr w:rsidRPr="001A1F29" w:rsidR="6A6FC6A2" w:rsidTr="44A3CE22" w14:paraId="3A0F0C8D" w14:textId="77777777">
        <w:tc>
          <w:tcPr>
            <w:tcW w:w="9000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FFFFF" w:themeFill="background1"/>
          </w:tcPr>
          <w:p w:rsidRPr="001A1F29" w:rsidR="6A6FC6A2" w:rsidP="7657B145" w:rsidRDefault="7657B145" w14:paraId="0C4D9A95" w14:textId="1105D146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Actor:</w:t>
            </w:r>
          </w:p>
          <w:p w:rsidRPr="001A1F29" w:rsidR="6A6FC6A2" w:rsidP="7657B145" w:rsidRDefault="04080D78" w14:paraId="1C48AD50" w14:textId="460A2E7E">
            <w:pPr>
              <w:rPr>
                <w:rFonts w:eastAsia="Tahoma" w:cs="Tahoma"/>
                <w:color w:val="000000" w:themeColor="text1"/>
              </w:rPr>
            </w:pPr>
            <w:r w:rsidRPr="04080D78">
              <w:rPr>
                <w:rFonts w:eastAsia="Tahoma" w:cs="Tahoma"/>
                <w:color w:val="000000" w:themeColor="text1"/>
              </w:rPr>
              <w:t xml:space="preserve">          Donator, guest.</w:t>
            </w:r>
          </w:p>
          <w:p w:rsidRPr="001A1F29" w:rsidR="6A6FC6A2" w:rsidP="7657B145" w:rsidRDefault="7657B145" w14:paraId="613B5862" w14:textId="7B9CBC42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Summary:</w:t>
            </w:r>
          </w:p>
          <w:p w:rsidRPr="001A1F29" w:rsidR="6A6FC6A2" w:rsidP="7657B145" w:rsidRDefault="04080D78" w14:paraId="2A97F477" w14:textId="5627759E">
            <w:pPr>
              <w:rPr>
                <w:rFonts w:eastAsia="Tahoma" w:cs="Tahoma"/>
                <w:color w:val="000000" w:themeColor="text1"/>
              </w:rPr>
            </w:pPr>
            <w:r w:rsidRPr="04080D78">
              <w:rPr>
                <w:rFonts w:eastAsia="Tahoma" w:cs="Tahoma"/>
                <w:color w:val="000000" w:themeColor="text1"/>
              </w:rPr>
              <w:t xml:space="preserve">          Donator can view organization’s schedule in more detail like campaign’s location and which group participate in campaign.</w:t>
            </w:r>
          </w:p>
          <w:p w:rsidRPr="001A1F29" w:rsidR="6A6FC6A2" w:rsidP="7657B145" w:rsidRDefault="7657B145" w14:paraId="0D7018B5" w14:textId="2EBB021F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Goal:</w:t>
            </w:r>
          </w:p>
          <w:p w:rsidRPr="001A1F29" w:rsidR="6A6FC6A2" w:rsidP="7657B145" w:rsidRDefault="04080D78" w14:paraId="4EFED15A" w14:textId="6A164F25">
            <w:pPr>
              <w:rPr>
                <w:rFonts w:eastAsia="Tahoma" w:cs="Tahoma"/>
                <w:color w:val="000000" w:themeColor="text1"/>
              </w:rPr>
            </w:pPr>
            <w:r w:rsidRPr="04080D78">
              <w:rPr>
                <w:rFonts w:eastAsia="Tahoma" w:cs="Tahoma"/>
                <w:color w:val="000000" w:themeColor="text1"/>
              </w:rPr>
              <w:t xml:space="preserve">          Donator can see group campaign and location.</w:t>
            </w:r>
          </w:p>
          <w:p w:rsidRPr="001A1F29" w:rsidR="6A6FC6A2" w:rsidP="004D7C4B" w:rsidRDefault="6A6FC6A2" w14:paraId="075299E4" w14:textId="763DC2BC">
            <w:pPr>
              <w:rPr>
                <w:rFonts w:eastAsia="Tahoma" w:cs="Tahoma"/>
                <w:b/>
                <w:color w:val="000000" w:themeColor="text1"/>
                <w:u w:val="single"/>
              </w:rPr>
            </w:pPr>
            <w:r w:rsidRPr="001A1F29">
              <w:rPr>
                <w:rFonts w:eastAsia="Tahoma" w:cs="Tahoma"/>
                <w:b/>
                <w:color w:val="000000" w:themeColor="text1"/>
                <w:u w:val="single"/>
              </w:rPr>
              <w:t>Triggers</w:t>
            </w:r>
          </w:p>
          <w:p w:rsidRPr="001A1F29" w:rsidR="6A6FC6A2" w:rsidP="004D7C4B" w:rsidRDefault="149893E7" w14:paraId="69F2106E" w14:textId="6901C226">
            <w:pPr>
              <w:rPr>
                <w:rFonts w:eastAsia="Tahoma" w:cs="Tahoma"/>
                <w:color w:val="000000" w:themeColor="text1"/>
              </w:rPr>
            </w:pPr>
            <w:r w:rsidRPr="149893E7">
              <w:rPr>
                <w:rFonts w:eastAsia="Tahoma" w:cs="Tahoma"/>
                <w:color w:val="000000" w:themeColor="text1"/>
              </w:rPr>
              <w:t xml:space="preserve">          User select activity.</w:t>
            </w:r>
          </w:p>
          <w:p w:rsidRPr="001A1F29" w:rsidR="6A6FC6A2" w:rsidP="1921015E" w:rsidRDefault="1921015E" w14:paraId="7484184D" w14:textId="20403DD6">
            <w:pPr>
              <w:rPr>
                <w:rFonts w:eastAsia="Tahoma" w:cs="Tahoma"/>
                <w:b/>
                <w:bCs/>
                <w:color w:val="000000" w:themeColor="text1"/>
              </w:rPr>
            </w:pPr>
            <w:r w:rsidRPr="1921015E">
              <w:rPr>
                <w:rFonts w:eastAsia="Tahoma" w:cs="Tahoma"/>
                <w:b/>
                <w:bCs/>
                <w:color w:val="000000" w:themeColor="text1"/>
              </w:rPr>
              <w:t>Preconditions:</w:t>
            </w:r>
          </w:p>
          <w:p w:rsidR="149893E7" w:rsidP="1921015E" w:rsidRDefault="1921015E" w14:paraId="43F4A7CE" w14:textId="20403DD6">
            <w:pPr>
              <w:rPr>
                <w:rFonts w:eastAsia="Tahoma" w:cs="Tahoma"/>
                <w:color w:val="000000" w:themeColor="text1"/>
              </w:rPr>
            </w:pPr>
            <w:r w:rsidRPr="1921015E">
              <w:rPr>
                <w:rFonts w:eastAsia="Tahoma" w:cs="Tahoma"/>
                <w:color w:val="000000" w:themeColor="text1"/>
              </w:rPr>
              <w:t xml:space="preserve">          PRE-1. User must choose 1 organization before.</w:t>
            </w:r>
          </w:p>
          <w:p w:rsidR="149893E7" w:rsidP="632B3472" w:rsidRDefault="1921015E" w14:paraId="4F1694F2" w14:textId="20403DD6">
            <w:pPr>
              <w:rPr>
                <w:color w:val="000000" w:themeColor="text1"/>
              </w:rPr>
            </w:pPr>
            <w:r w:rsidRPr="1921015E">
              <w:rPr>
                <w:rFonts w:eastAsia="Tahoma" w:cs="Tahoma"/>
                <w:color w:val="000000" w:themeColor="text1"/>
              </w:rPr>
              <w:t xml:space="preserve">          PRE-2. User must choose 1 campaign before.</w:t>
            </w:r>
          </w:p>
          <w:p w:rsidR="149893E7" w:rsidP="1921015E" w:rsidRDefault="1921015E" w14:paraId="085A2CC1" w14:textId="20403DD6">
            <w:pPr>
              <w:rPr>
                <w:color w:val="000000" w:themeColor="text1"/>
              </w:rPr>
            </w:pPr>
            <w:r w:rsidRPr="1921015E">
              <w:rPr>
                <w:rFonts w:eastAsia="Tahoma" w:cs="Tahoma"/>
                <w:color w:val="000000" w:themeColor="text1"/>
              </w:rPr>
              <w:t xml:space="preserve">          PRE-3. User must choose 1 activity before.</w:t>
            </w:r>
          </w:p>
          <w:p w:rsidRPr="001A1F29" w:rsidR="6A6FC6A2" w:rsidP="7657B145" w:rsidRDefault="7657B145" w14:paraId="73539213" w14:textId="45CBC6C6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Post Conditions:</w:t>
            </w:r>
          </w:p>
          <w:p w:rsidRPr="001A1F29" w:rsidR="6A6FC6A2" w:rsidP="7657B145" w:rsidRDefault="04080D78" w14:paraId="33EF50F7" w14:textId="5965E0A5">
            <w:pPr>
              <w:rPr>
                <w:rFonts w:eastAsia="Tahoma" w:cs="Tahoma"/>
                <w:color w:val="000000" w:themeColor="text1"/>
              </w:rPr>
            </w:pPr>
            <w:r w:rsidRPr="04080D78">
              <w:rPr>
                <w:rFonts w:eastAsia="Tahoma" w:cs="Tahoma"/>
                <w:color w:val="000000" w:themeColor="text1"/>
              </w:rPr>
              <w:t xml:space="preserve">          POST-1. Location, participant, started date, description of selected campaign will display.</w:t>
            </w:r>
          </w:p>
          <w:p w:rsidRPr="001A1F29" w:rsidR="6A6FC6A2" w:rsidP="004D7C4B" w:rsidRDefault="6A6FC6A2" w14:paraId="08A82C4F" w14:textId="32F4CB89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Main Success Scenario: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6A0" w:firstRow="1" w:lastRow="0" w:firstColumn="1" w:lastColumn="0" w:noHBand="1" w:noVBand="1"/>
            </w:tblPr>
            <w:tblGrid>
              <w:gridCol w:w="795"/>
              <w:gridCol w:w="3375"/>
              <w:gridCol w:w="4260"/>
            </w:tblGrid>
            <w:tr w:rsidR="149893E7" w:rsidTr="41D60D0D" w14:paraId="4DB08CE6" w14:textId="77777777">
              <w:tc>
                <w:tcPr>
                  <w:tcW w:w="795" w:type="dxa"/>
                </w:tcPr>
                <w:p w:rsidR="149893E7" w:rsidP="41D60D0D" w:rsidRDefault="41D60D0D" w14:paraId="1FD6FA23" w14:textId="24AFEEC1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1D60D0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No</w:t>
                  </w:r>
                </w:p>
              </w:tc>
              <w:tc>
                <w:tcPr>
                  <w:tcW w:w="3375" w:type="dxa"/>
                </w:tcPr>
                <w:p w:rsidR="149893E7" w:rsidP="41D60D0D" w:rsidRDefault="41D60D0D" w14:paraId="0439A830" w14:textId="48A65B25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1D60D0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Guest/Donator</w:t>
                  </w:r>
                </w:p>
              </w:tc>
              <w:tc>
                <w:tcPr>
                  <w:tcW w:w="4260" w:type="dxa"/>
                </w:tcPr>
                <w:p w:rsidR="149893E7" w:rsidP="41D60D0D" w:rsidRDefault="41D60D0D" w14:paraId="18199684" w14:textId="368A76F8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1D60D0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System</w:t>
                  </w:r>
                </w:p>
              </w:tc>
            </w:tr>
            <w:tr w:rsidR="149893E7" w:rsidTr="41D60D0D" w14:paraId="159F6491" w14:textId="77777777">
              <w:tc>
                <w:tcPr>
                  <w:tcW w:w="795" w:type="dxa"/>
                </w:tcPr>
                <w:p w:rsidR="149893E7" w:rsidP="41D60D0D" w:rsidRDefault="41D60D0D" w14:paraId="5222CCC4" w14:textId="30D3A32E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1D60D0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375" w:type="dxa"/>
                </w:tcPr>
                <w:p w:rsidR="149893E7" w:rsidP="41D60D0D" w:rsidRDefault="41D60D0D" w14:paraId="552191BE" w14:textId="483E8C16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1D60D0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Select organization</w:t>
                  </w:r>
                </w:p>
              </w:tc>
              <w:tc>
                <w:tcPr>
                  <w:tcW w:w="4260" w:type="dxa"/>
                </w:tcPr>
                <w:p w:rsidR="149893E7" w:rsidP="41D60D0D" w:rsidRDefault="41D60D0D" w14:paraId="7715E336" w14:textId="3312F2DF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1D60D0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Bring user to selected organization page</w:t>
                  </w:r>
                </w:p>
              </w:tc>
            </w:tr>
            <w:tr w:rsidR="149893E7" w:rsidTr="41D60D0D" w14:paraId="108B1103" w14:textId="77777777">
              <w:tc>
                <w:tcPr>
                  <w:tcW w:w="795" w:type="dxa"/>
                </w:tcPr>
                <w:p w:rsidR="149893E7" w:rsidP="41D60D0D" w:rsidRDefault="41D60D0D" w14:paraId="551C6BBD" w14:textId="024BE75C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1D60D0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375" w:type="dxa"/>
                </w:tcPr>
                <w:p w:rsidR="149893E7" w:rsidP="41D60D0D" w:rsidRDefault="149893E7" w14:paraId="0A2916F5" w14:textId="627B5A63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4260" w:type="dxa"/>
                </w:tcPr>
                <w:p w:rsidR="149893E7" w:rsidP="41D60D0D" w:rsidRDefault="41D60D0D" w14:paraId="05C45019" w14:textId="3A0EBB86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1D60D0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display selected organization’s information (name, description) and list of campaigns</w:t>
                  </w:r>
                </w:p>
              </w:tc>
            </w:tr>
            <w:tr w:rsidR="149893E7" w:rsidTr="41D60D0D" w14:paraId="541132C5" w14:textId="77777777">
              <w:tc>
                <w:tcPr>
                  <w:tcW w:w="795" w:type="dxa"/>
                </w:tcPr>
                <w:p w:rsidR="149893E7" w:rsidP="41D60D0D" w:rsidRDefault="41D60D0D" w14:paraId="4D320DAC" w14:textId="127258A8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1D60D0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375" w:type="dxa"/>
                </w:tcPr>
                <w:p w:rsidR="149893E7" w:rsidP="41D60D0D" w:rsidRDefault="41D60D0D" w14:paraId="1FBBFA20" w14:textId="4F4C33BD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1D60D0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Select campaign</w:t>
                  </w:r>
                </w:p>
              </w:tc>
              <w:tc>
                <w:tcPr>
                  <w:tcW w:w="4260" w:type="dxa"/>
                </w:tcPr>
                <w:p w:rsidR="149893E7" w:rsidP="41D60D0D" w:rsidRDefault="41D60D0D" w14:paraId="1499F39D" w14:textId="3DFA0A5D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1D60D0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Bring user to selected campaign page</w:t>
                  </w:r>
                </w:p>
              </w:tc>
            </w:tr>
            <w:tr w:rsidR="149893E7" w:rsidTr="41D60D0D" w14:paraId="6BACCBBA" w14:textId="77777777">
              <w:tc>
                <w:tcPr>
                  <w:tcW w:w="795" w:type="dxa"/>
                </w:tcPr>
                <w:p w:rsidR="149893E7" w:rsidP="41D60D0D" w:rsidRDefault="41D60D0D" w14:paraId="296CC5E6" w14:textId="6239E502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1D60D0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3375" w:type="dxa"/>
                </w:tcPr>
                <w:p w:rsidR="149893E7" w:rsidP="41D60D0D" w:rsidRDefault="149893E7" w14:paraId="4B53B113" w14:textId="18B00A78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4260" w:type="dxa"/>
                </w:tcPr>
                <w:p w:rsidR="149893E7" w:rsidP="41D60D0D" w:rsidRDefault="41D60D0D" w14:paraId="6ECFC83D" w14:textId="08AD5F14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1D60D0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Display selected campaign information (name, description, start date, end date, participants)</w:t>
                  </w:r>
                </w:p>
              </w:tc>
            </w:tr>
            <w:tr w:rsidR="149893E7" w:rsidTr="41D60D0D" w14:paraId="16876727" w14:textId="77777777">
              <w:tc>
                <w:tcPr>
                  <w:tcW w:w="795" w:type="dxa"/>
                </w:tcPr>
                <w:p w:rsidR="149893E7" w:rsidP="41D60D0D" w:rsidRDefault="41D60D0D" w14:paraId="238652A0" w14:textId="4B188539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1D60D0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3375" w:type="dxa"/>
                </w:tcPr>
                <w:p w:rsidR="149893E7" w:rsidP="41D60D0D" w:rsidRDefault="41D60D0D" w14:paraId="34D54914" w14:textId="46C835D3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1D60D0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Click “view activities” button</w:t>
                  </w:r>
                </w:p>
              </w:tc>
              <w:tc>
                <w:tcPr>
                  <w:tcW w:w="4260" w:type="dxa"/>
                </w:tcPr>
                <w:p w:rsidR="149893E7" w:rsidP="41D60D0D" w:rsidRDefault="41D60D0D" w14:paraId="7B28B5D9" w14:textId="6B4635F4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1D60D0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Display activity list of selected campaign</w:t>
                  </w:r>
                </w:p>
              </w:tc>
            </w:tr>
            <w:tr w:rsidR="149893E7" w:rsidTr="41D60D0D" w14:paraId="00DD0551" w14:textId="77777777">
              <w:tc>
                <w:tcPr>
                  <w:tcW w:w="795" w:type="dxa"/>
                </w:tcPr>
                <w:p w:rsidR="149893E7" w:rsidP="41D60D0D" w:rsidRDefault="41D60D0D" w14:paraId="149B6C6A" w14:textId="64602913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1D60D0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3375" w:type="dxa"/>
                </w:tcPr>
                <w:p w:rsidR="149893E7" w:rsidP="41D60D0D" w:rsidRDefault="41D60D0D" w14:paraId="5D4415A8" w14:textId="490FA337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1D60D0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Select activity</w:t>
                  </w:r>
                </w:p>
              </w:tc>
              <w:tc>
                <w:tcPr>
                  <w:tcW w:w="4260" w:type="dxa"/>
                </w:tcPr>
                <w:p w:rsidR="149893E7" w:rsidP="41D60D0D" w:rsidRDefault="41D60D0D" w14:paraId="016244F3" w14:textId="59B900AC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1D60D0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Display selected activity’s information (name, description, location, start date, end date, participants, goods consume)</w:t>
                  </w:r>
                </w:p>
              </w:tc>
            </w:tr>
          </w:tbl>
          <w:p w:rsidRPr="001A1F29" w:rsidR="53C1338B" w:rsidP="004D7C4B" w:rsidRDefault="53C1338B" w14:paraId="72F46EA8" w14:textId="79B225BB">
            <w:pPr>
              <w:rPr>
                <w:b/>
                <w:color w:val="000000" w:themeColor="text1"/>
              </w:rPr>
            </w:pPr>
          </w:p>
          <w:p w:rsidRPr="001A1F29" w:rsidR="6A6FC6A2" w:rsidP="41D60D0D" w:rsidRDefault="41D60D0D" w14:paraId="0A2C53B4" w14:textId="09281E75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 xml:space="preserve">Alternative Scenario: </w:t>
            </w:r>
          </w:p>
          <w:p w:rsidRPr="001A1F29" w:rsidR="6A6FC6A2" w:rsidP="1147D1E2" w:rsidRDefault="1147D1E2" w14:paraId="49DF43CF" w14:textId="76C1D1B4">
            <w:pPr>
              <w:rPr>
                <w:rFonts w:eastAsia="Tahoma"/>
                <w:b/>
                <w:bCs/>
              </w:rPr>
            </w:pPr>
            <w:r w:rsidRPr="1147D1E2">
              <w:rPr>
                <w:rFonts w:eastAsia="Tahoma" w:cs="Tahoma"/>
                <w:color w:val="000000" w:themeColor="text1"/>
              </w:rPr>
              <w:t xml:space="preserve">          </w:t>
            </w:r>
            <w:r w:rsidRPr="1147D1E2">
              <w:rPr>
                <w:rFonts w:eastAsia="Tahoma"/>
              </w:rPr>
              <w:t>N/A</w:t>
            </w:r>
          </w:p>
          <w:p w:rsidRPr="001A1F29" w:rsidR="6A6FC6A2" w:rsidP="004D7C4B" w:rsidRDefault="41D60D0D" w14:paraId="3368C85C" w14:textId="61F119CA">
            <w:pPr>
              <w:rPr>
                <w:rFonts w:eastAsia="Tahoma" w:cs="Tahoma"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Exceptions:</w:t>
            </w:r>
            <w:r w:rsidRPr="41D60D0D">
              <w:rPr>
                <w:rFonts w:eastAsia="Tahoma" w:cs="Tahoma"/>
                <w:color w:val="000000" w:themeColor="text1"/>
              </w:rPr>
              <w:t xml:space="preserve">  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6A0" w:firstRow="1" w:lastRow="0" w:firstColumn="1" w:lastColumn="0" w:noHBand="1" w:noVBand="1"/>
            </w:tblPr>
            <w:tblGrid>
              <w:gridCol w:w="855"/>
              <w:gridCol w:w="3735"/>
              <w:gridCol w:w="4020"/>
            </w:tblGrid>
            <w:tr w:rsidR="149893E7" w:rsidTr="41D60D0D" w14:paraId="670D15AD" w14:textId="77777777">
              <w:tc>
                <w:tcPr>
                  <w:tcW w:w="855" w:type="dxa"/>
                </w:tcPr>
                <w:p w:rsidR="149893E7" w:rsidP="41D60D0D" w:rsidRDefault="41D60D0D" w14:paraId="0312DCD7" w14:textId="5FE40E44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1D60D0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No</w:t>
                  </w:r>
                </w:p>
              </w:tc>
              <w:tc>
                <w:tcPr>
                  <w:tcW w:w="3735" w:type="dxa"/>
                </w:tcPr>
                <w:p w:rsidR="149893E7" w:rsidP="41D60D0D" w:rsidRDefault="41D60D0D" w14:paraId="1D1D1E95" w14:textId="2BD69309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1D60D0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Cause</w:t>
                  </w:r>
                </w:p>
              </w:tc>
              <w:tc>
                <w:tcPr>
                  <w:tcW w:w="4020" w:type="dxa"/>
                </w:tcPr>
                <w:p w:rsidR="149893E7" w:rsidP="41D60D0D" w:rsidRDefault="41D60D0D" w14:paraId="7C7F7D34" w14:textId="1649DBDB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1D60D0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149893E7" w:rsidTr="41D60D0D" w14:paraId="0CFA12F0" w14:textId="77777777">
              <w:tc>
                <w:tcPr>
                  <w:tcW w:w="855" w:type="dxa"/>
                </w:tcPr>
                <w:p w:rsidR="149893E7" w:rsidP="41D60D0D" w:rsidRDefault="41D60D0D" w14:paraId="3A64E001" w14:textId="6CDE271D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1D60D0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735" w:type="dxa"/>
                </w:tcPr>
                <w:p w:rsidR="149893E7" w:rsidP="41D60D0D" w:rsidRDefault="41D60D0D" w14:paraId="46FFAAD9" w14:textId="02503D54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1D60D0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View activity while synchronize</w:t>
                  </w:r>
                </w:p>
              </w:tc>
              <w:tc>
                <w:tcPr>
                  <w:tcW w:w="4020" w:type="dxa"/>
                </w:tcPr>
                <w:p w:rsidR="149893E7" w:rsidP="41D60D0D" w:rsidRDefault="41D60D0D" w14:paraId="48CFFE03" w14:textId="5F33C429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1D60D0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Campaign page will automatically reload every time activity update</w:t>
                  </w:r>
                </w:p>
              </w:tc>
            </w:tr>
            <w:tr w:rsidR="149893E7" w:rsidTr="41D60D0D" w14:paraId="32200F49" w14:textId="77777777">
              <w:tc>
                <w:tcPr>
                  <w:tcW w:w="855" w:type="dxa"/>
                </w:tcPr>
                <w:p w:rsidR="149893E7" w:rsidP="41D60D0D" w:rsidRDefault="41D60D0D" w14:paraId="3AEE50A0" w14:textId="2D250B69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1D60D0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735" w:type="dxa"/>
                </w:tcPr>
                <w:p w:rsidR="149893E7" w:rsidP="41D60D0D" w:rsidRDefault="41D60D0D" w14:paraId="2F9E4BED" w14:textId="05B2A979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1D60D0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There no activity in the campaign</w:t>
                  </w:r>
                </w:p>
              </w:tc>
              <w:tc>
                <w:tcPr>
                  <w:tcW w:w="4020" w:type="dxa"/>
                </w:tcPr>
                <w:p w:rsidR="149893E7" w:rsidP="41D60D0D" w:rsidRDefault="41D60D0D" w14:paraId="1964A423" w14:textId="034D8BB3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1D60D0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Display message “there no activity yet”</w:t>
                  </w:r>
                </w:p>
              </w:tc>
            </w:tr>
            <w:tr w:rsidR="149893E7" w:rsidTr="41D60D0D" w14:paraId="48F6F1D1" w14:textId="77777777">
              <w:tc>
                <w:tcPr>
                  <w:tcW w:w="855" w:type="dxa"/>
                </w:tcPr>
                <w:p w:rsidR="149893E7" w:rsidP="41D60D0D" w:rsidRDefault="41D60D0D" w14:paraId="49FE6615" w14:textId="3EA32219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1D60D0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735" w:type="dxa"/>
                </w:tcPr>
                <w:p w:rsidR="149893E7" w:rsidP="41D60D0D" w:rsidRDefault="41D60D0D" w14:paraId="3ABDA172" w14:textId="63665013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1D60D0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Select another activity</w:t>
                  </w:r>
                </w:p>
              </w:tc>
              <w:tc>
                <w:tcPr>
                  <w:tcW w:w="4020" w:type="dxa"/>
                </w:tcPr>
                <w:p w:rsidR="149893E7" w:rsidP="41D60D0D" w:rsidRDefault="41D60D0D" w14:paraId="650964A3" w14:textId="58488B37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1D60D0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Close previous activity’s information then display current selected activity’s information</w:t>
                  </w:r>
                </w:p>
              </w:tc>
            </w:tr>
          </w:tbl>
          <w:p w:rsidR="149893E7" w:rsidP="004D7C4B" w:rsidRDefault="149893E7" w14:paraId="0C345F45" w14:textId="51340770">
            <w:pPr>
              <w:rPr>
                <w:color w:val="000000" w:themeColor="text1"/>
              </w:rPr>
            </w:pPr>
          </w:p>
          <w:p w:rsidRPr="001A1F29" w:rsidR="6A6FC6A2" w:rsidP="41D60D0D" w:rsidRDefault="41D60D0D" w14:paraId="1F7FA86C" w14:textId="42D4B278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 xml:space="preserve">Relationships: </w:t>
            </w:r>
          </w:p>
          <w:p w:rsidRPr="001A1F29" w:rsidR="6A6FC6A2" w:rsidP="41D60D0D" w:rsidRDefault="4903B73D" w14:paraId="2C1E869E" w14:textId="2C9B9A7B">
            <w:pPr>
              <w:rPr>
                <w:rFonts w:eastAsia="Tahoma" w:cs="Tahoma"/>
                <w:color w:val="000000" w:themeColor="text1"/>
              </w:rPr>
            </w:pPr>
            <w:r w:rsidRPr="4903B73D">
              <w:rPr>
                <w:rFonts w:eastAsia="Tahoma" w:cs="Tahoma"/>
                <w:color w:val="000000" w:themeColor="text1"/>
              </w:rPr>
              <w:t xml:space="preserve">          View campaign, View campaign’s detail.</w:t>
            </w:r>
          </w:p>
          <w:p w:rsidRPr="001A1F29" w:rsidR="6A6FC6A2" w:rsidP="41D60D0D" w:rsidRDefault="41D60D0D" w14:paraId="06FCE480" w14:textId="10E75D29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Business Rules:</w:t>
            </w:r>
          </w:p>
          <w:p w:rsidRPr="001A1F29" w:rsidR="6A6FC6A2" w:rsidP="41D60D0D" w:rsidRDefault="41D60D0D" w14:paraId="41F791F3" w14:textId="61F119CA">
            <w:pPr>
              <w:rPr>
                <w:rFonts w:eastAsia="Tahoma"/>
                <w:b/>
              </w:rPr>
            </w:pPr>
            <w:r w:rsidRPr="41D60D0D">
              <w:rPr>
                <w:rFonts w:eastAsia="Tahoma" w:cs="Tahoma"/>
                <w:color w:val="000000" w:themeColor="text1"/>
              </w:rPr>
              <w:t xml:space="preserve">          </w:t>
            </w:r>
            <w:r w:rsidRPr="41D60D0D">
              <w:rPr>
                <w:rFonts w:eastAsia="Tahoma"/>
              </w:rPr>
              <w:t>N/A</w:t>
            </w:r>
          </w:p>
        </w:tc>
      </w:tr>
      <w:tr w:rsidRPr="001A1F29" w:rsidR="6A6FC6A2" w:rsidTr="44A3CE22" w14:paraId="73753610" w14:textId="77777777">
        <w:tc>
          <w:tcPr>
            <w:tcW w:w="2504" w:type="dxa"/>
            <w:tcBorders>
              <w:top w:val="single" w:color="auto" w:sz="8" w:space="0"/>
              <w:left w:val="nil"/>
              <w:bottom w:val="nil"/>
              <w:right w:val="nil"/>
            </w:tcBorders>
            <w:vAlign w:val="center"/>
          </w:tcPr>
          <w:p w:rsidRPr="001A1F29" w:rsidR="003A0570" w:rsidP="3FDE367A" w:rsidRDefault="003A0570" w14:paraId="1E04C325" w14:textId="77777777">
            <w:pPr>
              <w:ind w:left="0"/>
              <w:rPr>
                <w:rFonts w:eastAsia="Tahoma"/>
              </w:rPr>
            </w:pPr>
          </w:p>
          <w:p w:rsidRPr="001A1F29" w:rsidR="6A6FC6A2" w:rsidP="3FDE367A" w:rsidRDefault="6A6FC6A2" w14:paraId="27290DEC" w14:textId="5BD15816">
            <w:pPr>
              <w:ind w:left="0"/>
              <w:rPr>
                <w:rFonts w:eastAsia="Tahoma"/>
              </w:rPr>
            </w:pPr>
          </w:p>
        </w:tc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Pr="001A1F29" w:rsidR="6A6FC6A2" w:rsidP="004D7C4B" w:rsidRDefault="6A6FC6A2" w14:paraId="04A86F3A" w14:textId="025D38E5">
            <w:pPr>
              <w:rPr>
                <w:rFonts w:eastAsia="Tahoma"/>
              </w:rPr>
            </w:pP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Pr="001A1F29" w:rsidR="6A6FC6A2" w:rsidP="004D7C4B" w:rsidRDefault="6A6FC6A2" w14:paraId="7CAD2A31" w14:textId="3448445E">
            <w:pPr>
              <w:rPr>
                <w:rFonts w:eastAsia="Tahoma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Pr="001A1F29" w:rsidR="6A6FC6A2" w:rsidP="004D7C4B" w:rsidRDefault="6A6FC6A2" w14:paraId="1381F766" w14:textId="3E903874">
            <w:pPr>
              <w:rPr>
                <w:rFonts w:eastAsia="Tahoma"/>
              </w:rPr>
            </w:pP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Pr="001A1F29" w:rsidR="6A6FC6A2" w:rsidP="004D7C4B" w:rsidRDefault="6A6FC6A2" w14:paraId="52908B6C" w14:textId="2FBF3B4A">
            <w:pPr>
              <w:rPr>
                <w:rFonts w:eastAsia="Tahoma"/>
              </w:rPr>
            </w:pPr>
          </w:p>
        </w:tc>
      </w:tr>
    </w:tbl>
    <w:p w:rsidRPr="001A1F29" w:rsidR="00045A41" w:rsidP="004D7C4B" w:rsidRDefault="44A3CE22" w14:paraId="64F9BCA7" w14:textId="7A2A4367">
      <w:pPr>
        <w:pStyle w:val="Heading2"/>
      </w:pPr>
      <w:r w:rsidRPr="44A3CE22">
        <w:rPr>
          <w:i/>
          <w:iCs/>
          <w:sz w:val="14"/>
          <w:szCs w:val="14"/>
        </w:rPr>
        <w:t xml:space="preserve"> </w:t>
      </w:r>
      <w:r>
        <w:t xml:space="preserve">Use Case Donate to Campaign </w:t>
      </w:r>
    </w:p>
    <w:p w:rsidRPr="001A1F29" w:rsidR="00045A41" w:rsidP="004D7C4B" w:rsidRDefault="00566C2F" w14:paraId="46820B87" w14:textId="376C8BAC">
      <w:pPr>
        <w:rPr>
          <w:rFonts w:eastAsia="Tahoma"/>
        </w:rPr>
      </w:pPr>
      <w:r>
        <w:drawing>
          <wp:inline wp14:editId="73E14028" wp14:anchorId="6B022CE6">
            <wp:extent cx="5715000" cy="2312035"/>
            <wp:effectExtent l="0" t="0" r="0" b="0"/>
            <wp:docPr id="8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608b563daddc456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1242D76" w:rsidR="31242D76">
        <w:rPr>
          <w:rFonts w:eastAsia="Tahoma"/>
        </w:rPr>
        <w:t xml:space="preserve"> </w:t>
      </w:r>
    </w:p>
    <w:tbl>
      <w:tblPr>
        <w:tblW w:w="9000" w:type="dxa"/>
        <w:tblLayout w:type="fixed"/>
        <w:tblLook w:val="01E0" w:firstRow="1" w:lastRow="1" w:firstColumn="1" w:lastColumn="1" w:noHBand="0" w:noVBand="0"/>
      </w:tblPr>
      <w:tblGrid>
        <w:gridCol w:w="2504"/>
        <w:gridCol w:w="2453"/>
        <w:gridCol w:w="1350"/>
        <w:gridCol w:w="557"/>
        <w:gridCol w:w="2136"/>
      </w:tblGrid>
      <w:tr w:rsidRPr="001A1F29" w:rsidR="6A6FC6A2" w:rsidTr="44A3CE22" w14:paraId="3B32B38A" w14:textId="77777777">
        <w:tc>
          <w:tcPr>
            <w:tcW w:w="9000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78DF563E" w14:textId="34DF1B0E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</w:t>
            </w:r>
          </w:p>
          <w:p w:rsidRPr="001A1F29" w:rsidR="6A6FC6A2" w:rsidP="004D7C4B" w:rsidRDefault="6A6FC6A2" w14:paraId="4146D290" w14:textId="2B1521D0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 CASE-</w:t>
            </w:r>
            <w:r w:rsidRPr="001A1F29" w:rsidR="007426A0">
              <w:rPr>
                <w:rFonts w:eastAsia="Tahoma" w:cs="Tahoma"/>
                <w:b/>
                <w:color w:val="000000" w:themeColor="text1"/>
              </w:rPr>
              <w:t>47</w:t>
            </w:r>
            <w:r w:rsidRPr="001A1F29">
              <w:rPr>
                <w:rFonts w:eastAsia="Tahoma" w:cs="Tahoma"/>
                <w:b/>
                <w:color w:val="000000" w:themeColor="text1"/>
              </w:rPr>
              <w:t xml:space="preserve"> SPECIFICATION</w:t>
            </w:r>
          </w:p>
          <w:p w:rsidRPr="001A1F29" w:rsidR="6A6FC6A2" w:rsidP="004D7C4B" w:rsidRDefault="6A6FC6A2" w14:paraId="2AAB6943" w14:textId="004E84BA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</w:t>
            </w:r>
          </w:p>
        </w:tc>
      </w:tr>
      <w:tr w:rsidRPr="001A1F29" w:rsidR="6A6FC6A2" w:rsidTr="44A3CE22" w14:paraId="2FC42BA0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1918E042" w14:textId="2A98B069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No.</w:t>
            </w:r>
          </w:p>
        </w:tc>
        <w:tc>
          <w:tcPr>
            <w:tcW w:w="24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6A6FC6A2" w:rsidP="6A6FC6A2" w:rsidRDefault="6A6FC6A2" w14:paraId="73AF9FCA" w14:textId="164A2F8E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UC047</w:t>
            </w:r>
          </w:p>
        </w:tc>
        <w:tc>
          <w:tcPr>
            <w:tcW w:w="1907" w:type="dxa"/>
            <w:gridSpan w:val="2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1E67AC31" w14:textId="58C5E8E2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Version</w:t>
            </w:r>
          </w:p>
        </w:tc>
        <w:tc>
          <w:tcPr>
            <w:tcW w:w="21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Pr="001A1F29" w:rsidR="6A6FC6A2" w:rsidP="004D7C4B" w:rsidRDefault="6A6FC6A2" w14:paraId="63024C74" w14:textId="0A5C8E2D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6A6FC6A2" w:rsidTr="44A3CE22" w14:paraId="7BA987DE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7A31D87A" w14:textId="67DB708D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Name</w:t>
            </w:r>
          </w:p>
        </w:tc>
        <w:tc>
          <w:tcPr>
            <w:tcW w:w="6496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6A6FC6A2" w:rsidP="004D7C4B" w:rsidRDefault="44A3CE22" w14:paraId="45936457" w14:textId="0EF60D9F">
            <w:pPr>
              <w:rPr>
                <w:rFonts w:eastAsia="Tahoma"/>
              </w:rPr>
            </w:pPr>
            <w:r w:rsidRPr="44A3CE22">
              <w:rPr>
                <w:rFonts w:eastAsia="Tahoma"/>
              </w:rPr>
              <w:t>Donate to Campaign</w:t>
            </w:r>
          </w:p>
        </w:tc>
      </w:tr>
      <w:tr w:rsidRPr="001A1F29" w:rsidR="6A6FC6A2" w:rsidTr="44A3CE22" w14:paraId="10307389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1B64490A" w14:textId="1D6783FA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 xml:space="preserve">Author </w:t>
            </w:r>
          </w:p>
        </w:tc>
        <w:tc>
          <w:tcPr>
            <w:tcW w:w="6496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6A6FC6A2" w:rsidP="004D7C4B" w:rsidRDefault="6A6FC6A2" w14:paraId="058200A1" w14:textId="7FA5234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Nguyen </w:t>
            </w:r>
            <w:r w:rsidRPr="001A1F29" w:rsidR="00566C2F">
              <w:rPr>
                <w:rFonts w:eastAsia="Tahoma"/>
              </w:rPr>
              <w:t>D</w:t>
            </w:r>
            <w:r w:rsidRPr="001A1F29">
              <w:rPr>
                <w:rFonts w:eastAsia="Tahoma"/>
              </w:rPr>
              <w:t xml:space="preserve">uy </w:t>
            </w:r>
            <w:r w:rsidRPr="001A1F29" w:rsidR="00566C2F">
              <w:rPr>
                <w:rFonts w:eastAsia="Tahoma"/>
              </w:rPr>
              <w:t>B</w:t>
            </w:r>
            <w:r w:rsidRPr="001A1F29">
              <w:rPr>
                <w:rFonts w:eastAsia="Tahoma"/>
              </w:rPr>
              <w:t>ao</w:t>
            </w:r>
          </w:p>
        </w:tc>
      </w:tr>
      <w:tr w:rsidRPr="001A1F29" w:rsidR="6A6FC6A2" w:rsidTr="44A3CE22" w14:paraId="6C44080F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68CCADD4" w14:textId="763C37AD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Date</w:t>
            </w:r>
          </w:p>
        </w:tc>
        <w:tc>
          <w:tcPr>
            <w:tcW w:w="245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6A6FC6A2" w:rsidP="004D7C4B" w:rsidRDefault="00566C2F" w14:paraId="71725632" w14:textId="244122E6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05</w:t>
            </w:r>
            <w:r w:rsidRPr="001A1F29" w:rsidR="6A6FC6A2">
              <w:rPr>
                <w:rFonts w:eastAsia="Tahoma"/>
              </w:rPr>
              <w:t>/</w:t>
            </w:r>
            <w:r w:rsidRPr="001A1F29">
              <w:rPr>
                <w:rFonts w:eastAsia="Tahoma"/>
              </w:rPr>
              <w:t>0</w:t>
            </w:r>
            <w:r w:rsidRPr="001A1F29" w:rsidR="6A6FC6A2">
              <w:rPr>
                <w:rFonts w:eastAsia="Tahoma"/>
              </w:rPr>
              <w:t>3/2021</w:t>
            </w:r>
          </w:p>
        </w:tc>
        <w:tc>
          <w:tcPr>
            <w:tcW w:w="135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369DF7D9" w14:textId="310A1011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Priority</w:t>
            </w:r>
          </w:p>
        </w:tc>
        <w:tc>
          <w:tcPr>
            <w:tcW w:w="2693" w:type="dxa"/>
            <w:gridSpan w:val="2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6A6FC6A2" w:rsidP="004D7C4B" w:rsidRDefault="00A6256D" w14:paraId="7D702A72" w14:textId="1C5532BE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High</w:t>
            </w:r>
          </w:p>
        </w:tc>
      </w:tr>
      <w:tr w:rsidRPr="001A1F29" w:rsidR="6A6FC6A2" w:rsidTr="44A3CE22" w14:paraId="4E719164" w14:textId="77777777">
        <w:tc>
          <w:tcPr>
            <w:tcW w:w="9000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FFFFF" w:themeFill="background1"/>
          </w:tcPr>
          <w:p w:rsidRPr="001A1F29" w:rsidR="6A6FC6A2" w:rsidP="2F972B14" w:rsidRDefault="2F972B14" w14:paraId="1788A629" w14:textId="4FB237D1">
            <w:pPr>
              <w:rPr>
                <w:rFonts w:eastAsia="Tahoma" w:cs="Tahoma"/>
                <w:b/>
                <w:bCs/>
                <w:color w:val="000000" w:themeColor="text1"/>
              </w:rPr>
            </w:pPr>
            <w:r w:rsidRPr="2F972B14">
              <w:rPr>
                <w:rFonts w:eastAsia="Tahoma" w:cs="Tahoma"/>
                <w:b/>
                <w:bCs/>
                <w:color w:val="000000" w:themeColor="text1"/>
              </w:rPr>
              <w:t>Actor:</w:t>
            </w:r>
          </w:p>
          <w:p w:rsidRPr="001A1F29" w:rsidR="6A6FC6A2" w:rsidP="2F972B14" w:rsidRDefault="4903B73D" w14:paraId="4C1EF4C3" w14:textId="2A468762">
            <w:pPr>
              <w:rPr>
                <w:rFonts w:eastAsia="Tahoma" w:cs="Tahoma"/>
                <w:color w:val="000000" w:themeColor="text1"/>
              </w:rPr>
            </w:pPr>
            <w:r w:rsidRPr="4903B73D">
              <w:rPr>
                <w:rFonts w:eastAsia="Tahoma" w:cs="Tahoma"/>
                <w:color w:val="000000" w:themeColor="text1"/>
              </w:rPr>
              <w:t xml:space="preserve">        Donator.</w:t>
            </w:r>
          </w:p>
          <w:p w:rsidRPr="001A1F29" w:rsidR="6A6FC6A2" w:rsidP="004D7C4B" w:rsidRDefault="6A6FC6A2" w14:paraId="1D227487" w14:textId="170E5983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Summary:</w:t>
            </w:r>
          </w:p>
          <w:p w:rsidRPr="001A1F29" w:rsidR="6A6FC6A2" w:rsidP="004D7C4B" w:rsidRDefault="4903B73D" w14:paraId="0EC0232A" w14:textId="11D414B2">
            <w:pPr>
              <w:rPr>
                <w:rFonts w:eastAsia="Tahoma" w:cs="Tahoma"/>
                <w:color w:val="000000" w:themeColor="text1"/>
              </w:rPr>
            </w:pPr>
            <w:r w:rsidRPr="4903B73D">
              <w:rPr>
                <w:rFonts w:eastAsia="Tahoma" w:cs="Tahoma"/>
                <w:color w:val="000000" w:themeColor="text1"/>
              </w:rPr>
              <w:t xml:space="preserve">        Donator transfer money to organization.</w:t>
            </w:r>
          </w:p>
          <w:p w:rsidRPr="001A1F29" w:rsidR="6A6FC6A2" w:rsidP="2F972B14" w:rsidRDefault="2F972B14" w14:paraId="621C6EDC" w14:textId="4FB237D1">
            <w:pPr>
              <w:rPr>
                <w:rFonts w:eastAsia="Tahoma" w:cs="Tahoma"/>
                <w:b/>
                <w:bCs/>
                <w:color w:val="000000" w:themeColor="text1"/>
              </w:rPr>
            </w:pPr>
            <w:r w:rsidRPr="2F972B14">
              <w:rPr>
                <w:rFonts w:eastAsia="Tahoma" w:cs="Tahoma"/>
                <w:b/>
                <w:bCs/>
                <w:color w:val="000000" w:themeColor="text1"/>
              </w:rPr>
              <w:t>Goal:</w:t>
            </w:r>
          </w:p>
          <w:p w:rsidRPr="001A1F29" w:rsidR="6A6FC6A2" w:rsidP="2F972B14" w:rsidRDefault="4903B73D" w14:paraId="21108506" w14:textId="58A81248">
            <w:pPr>
              <w:rPr>
                <w:rFonts w:eastAsia="Tahoma" w:cs="Tahoma"/>
                <w:color w:val="000000" w:themeColor="text1"/>
              </w:rPr>
            </w:pPr>
            <w:r w:rsidRPr="4903B73D">
              <w:rPr>
                <w:rFonts w:eastAsia="Tahoma" w:cs="Tahoma"/>
                <w:color w:val="000000" w:themeColor="text1"/>
              </w:rPr>
              <w:t xml:space="preserve">        Send money successfully to organization’s bank account.</w:t>
            </w:r>
          </w:p>
          <w:p w:rsidRPr="001A1F29" w:rsidR="6A6FC6A2" w:rsidP="004D7C4B" w:rsidRDefault="6A6FC6A2" w14:paraId="4328EEED" w14:textId="15069119">
            <w:pPr>
              <w:rPr>
                <w:rFonts w:eastAsia="Tahoma" w:cs="Tahoma"/>
                <w:b/>
                <w:color w:val="000000" w:themeColor="text1"/>
                <w:u w:val="single"/>
              </w:rPr>
            </w:pPr>
            <w:r w:rsidRPr="001A1F29">
              <w:rPr>
                <w:rFonts w:eastAsia="Tahoma" w:cs="Tahoma"/>
                <w:b/>
                <w:color w:val="000000" w:themeColor="text1"/>
                <w:u w:val="single"/>
              </w:rPr>
              <w:t>Triggers</w:t>
            </w:r>
          </w:p>
          <w:p w:rsidRPr="001A1F29" w:rsidR="6A6FC6A2" w:rsidP="004D7C4B" w:rsidRDefault="6A6FC6A2" w14:paraId="3CE5046F" w14:textId="0E5C3757">
            <w:pPr>
              <w:rPr>
                <w:rFonts w:eastAsia="Tahoma" w:cs="Tahoma"/>
                <w:color w:val="000000" w:themeColor="text1"/>
              </w:rPr>
            </w:pPr>
            <w:r w:rsidRPr="001A1F29">
              <w:rPr>
                <w:rFonts w:eastAsia="Tahoma" w:cs="Tahoma"/>
                <w:color w:val="000000" w:themeColor="text1"/>
              </w:rPr>
              <w:t xml:space="preserve">          </w:t>
            </w:r>
            <w:r w:rsidRPr="149893E7" w:rsidR="149893E7">
              <w:rPr>
                <w:rFonts w:eastAsia="Tahoma" w:cs="Tahoma"/>
                <w:color w:val="000000" w:themeColor="text1"/>
              </w:rPr>
              <w:t>User click on “</w:t>
            </w:r>
            <w:r w:rsidRPr="001A1F29">
              <w:rPr>
                <w:rFonts w:eastAsia="Tahoma" w:cs="Tahoma"/>
                <w:color w:val="000000" w:themeColor="text1"/>
              </w:rPr>
              <w:t>donate</w:t>
            </w:r>
            <w:r w:rsidRPr="149893E7" w:rsidR="149893E7">
              <w:rPr>
                <w:rFonts w:eastAsia="Tahoma" w:cs="Tahoma"/>
                <w:color w:val="000000" w:themeColor="text1"/>
              </w:rPr>
              <w:t>” button at</w:t>
            </w:r>
            <w:r w:rsidRPr="001A1F29">
              <w:rPr>
                <w:rFonts w:eastAsia="Tahoma" w:cs="Tahoma"/>
                <w:color w:val="000000" w:themeColor="text1"/>
              </w:rPr>
              <w:t xml:space="preserve"> organization</w:t>
            </w:r>
            <w:r w:rsidRPr="149893E7" w:rsidR="149893E7">
              <w:rPr>
                <w:rFonts w:eastAsia="Tahoma" w:cs="Tahoma"/>
                <w:color w:val="000000" w:themeColor="text1"/>
              </w:rPr>
              <w:t xml:space="preserve"> page</w:t>
            </w:r>
            <w:r w:rsidRPr="001A1F29">
              <w:rPr>
                <w:rFonts w:eastAsia="Tahoma" w:cs="Tahoma"/>
                <w:color w:val="000000" w:themeColor="text1"/>
              </w:rPr>
              <w:t>.</w:t>
            </w:r>
          </w:p>
          <w:p w:rsidRPr="001A1F29" w:rsidR="6A6FC6A2" w:rsidP="004D7C4B" w:rsidRDefault="6A6FC6A2" w14:paraId="0C150E74" w14:textId="3C18A14C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Preconditions:</w:t>
            </w:r>
          </w:p>
          <w:p w:rsidRPr="001A1F29" w:rsidR="6A6FC6A2" w:rsidP="004D7C4B" w:rsidRDefault="4903B73D" w14:paraId="43A97A56" w14:textId="012AEA04">
            <w:pPr>
              <w:rPr>
                <w:rFonts w:eastAsia="Tahoma" w:cs="Tahoma"/>
                <w:color w:val="000000" w:themeColor="text1"/>
              </w:rPr>
            </w:pPr>
            <w:r w:rsidRPr="4903B73D">
              <w:rPr>
                <w:rFonts w:eastAsia="Tahoma" w:cs="Tahoma"/>
                <w:color w:val="000000" w:themeColor="text1"/>
              </w:rPr>
              <w:t xml:space="preserve">            PRE-1. User must be authenticated as donator.</w:t>
            </w:r>
          </w:p>
          <w:p w:rsidR="149893E7" w:rsidP="004D7C4B" w:rsidRDefault="4903B73D" w14:paraId="6BC27894" w14:textId="4C678E01">
            <w:pPr>
              <w:rPr>
                <w:color w:val="000000" w:themeColor="text1"/>
              </w:rPr>
            </w:pPr>
            <w:r w:rsidRPr="4903B73D">
              <w:rPr>
                <w:rFonts w:eastAsia="Tahoma" w:cs="Tahoma"/>
                <w:color w:val="000000" w:themeColor="text1"/>
              </w:rPr>
              <w:t xml:space="preserve">            PRE-2. User must choose 1 organization.</w:t>
            </w:r>
          </w:p>
          <w:p w:rsidRPr="001A1F29" w:rsidR="6A6FC6A2" w:rsidP="004D7C4B" w:rsidRDefault="6A6FC6A2" w14:paraId="7677F683" w14:textId="24948FCC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Post Conditions:</w:t>
            </w:r>
          </w:p>
          <w:p w:rsidRPr="001A1F29" w:rsidR="6A6FC6A2" w:rsidP="004D7C4B" w:rsidRDefault="4903B73D" w14:paraId="41FAF671" w14:textId="6A8EFE80">
            <w:pPr>
              <w:rPr>
                <w:rFonts w:eastAsia="Tahoma" w:cs="Tahoma"/>
                <w:color w:val="000000" w:themeColor="text1"/>
              </w:rPr>
            </w:pPr>
            <w:r w:rsidRPr="4903B73D">
              <w:rPr>
                <w:rFonts w:eastAsia="Tahoma" w:cs="Tahoma"/>
                <w:color w:val="000000" w:themeColor="text1"/>
              </w:rPr>
              <w:t xml:space="preserve">          Success. Money transfer to organization’s account and response “success” to user then saved in user’s donation history.</w:t>
            </w:r>
          </w:p>
          <w:p w:rsidR="15C2518B" w:rsidP="004D7C4B" w:rsidRDefault="4903B73D" w14:paraId="21D9EFC0" w14:textId="4DFBD98D">
            <w:pPr>
              <w:rPr>
                <w:color w:val="000000" w:themeColor="text1"/>
              </w:rPr>
            </w:pPr>
            <w:r w:rsidRPr="4903B73D">
              <w:rPr>
                <w:rFonts w:eastAsia="Tahoma" w:cs="Tahoma"/>
                <w:color w:val="000000" w:themeColor="text1"/>
              </w:rPr>
              <w:t xml:space="preserve">          Failed. Response “failed” then back to home page.</w:t>
            </w:r>
          </w:p>
          <w:p w:rsidRPr="001A1F29" w:rsidR="6A6FC6A2" w:rsidP="004D7C4B" w:rsidRDefault="6A6FC6A2" w14:paraId="4446ADD5" w14:textId="3A5DF623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Main Success Scenario:</w:t>
            </w:r>
          </w:p>
          <w:tbl>
            <w:tblPr>
              <w:tblStyle w:val="TableGrid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25"/>
              <w:gridCol w:w="4035"/>
              <w:gridCol w:w="3930"/>
            </w:tblGrid>
            <w:tr w:rsidR="15C2518B" w:rsidTr="4903B73D" w14:paraId="611828C3" w14:textId="77777777">
              <w:tc>
                <w:tcPr>
                  <w:tcW w:w="825" w:type="dxa"/>
                </w:tcPr>
                <w:p w:rsidR="15C2518B" w:rsidP="4903B73D" w:rsidRDefault="4903B73D" w14:paraId="2E67951F" w14:textId="754010A4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No</w:t>
                  </w:r>
                </w:p>
              </w:tc>
              <w:tc>
                <w:tcPr>
                  <w:tcW w:w="4035" w:type="dxa"/>
                </w:tcPr>
                <w:p w:rsidR="15C2518B" w:rsidP="4903B73D" w:rsidRDefault="4903B73D" w14:paraId="7363BB05" w14:textId="30600892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Donator</w:t>
                  </w:r>
                </w:p>
              </w:tc>
              <w:tc>
                <w:tcPr>
                  <w:tcW w:w="3930" w:type="dxa"/>
                </w:tcPr>
                <w:p w:rsidR="15C2518B" w:rsidP="4903B73D" w:rsidRDefault="4903B73D" w14:paraId="14DB16FE" w14:textId="0E257614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 xml:space="preserve">System </w:t>
                  </w:r>
                </w:p>
              </w:tc>
            </w:tr>
            <w:tr w:rsidR="15C2518B" w:rsidTr="4903B73D" w14:paraId="255C667B" w14:textId="77777777">
              <w:tc>
                <w:tcPr>
                  <w:tcW w:w="825" w:type="dxa"/>
                </w:tcPr>
                <w:p w:rsidR="15C2518B" w:rsidP="4903B73D" w:rsidRDefault="4903B73D" w14:paraId="1B923D70" w14:textId="209F5E7B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035" w:type="dxa"/>
                </w:tcPr>
                <w:p w:rsidR="15C2518B" w:rsidP="4903B73D" w:rsidRDefault="4903B73D" w14:paraId="153CA235" w14:textId="65E7E5B5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select organization</w:t>
                  </w:r>
                </w:p>
              </w:tc>
              <w:tc>
                <w:tcPr>
                  <w:tcW w:w="3930" w:type="dxa"/>
                </w:tcPr>
                <w:p w:rsidR="15C2518B" w:rsidP="4903B73D" w:rsidRDefault="4903B73D" w14:paraId="4035349D" w14:textId="35A84BC7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Bring user to selected organization page</w:t>
                  </w:r>
                </w:p>
              </w:tc>
            </w:tr>
            <w:tr w:rsidR="15C2518B" w:rsidTr="4903B73D" w14:paraId="3EEFDDF5" w14:textId="77777777">
              <w:tc>
                <w:tcPr>
                  <w:tcW w:w="825" w:type="dxa"/>
                </w:tcPr>
                <w:p w:rsidR="15C2518B" w:rsidP="4903B73D" w:rsidRDefault="4903B73D" w14:paraId="6BAF177D" w14:textId="64906854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035" w:type="dxa"/>
                </w:tcPr>
                <w:p w:rsidR="15C2518B" w:rsidP="4903B73D" w:rsidRDefault="4903B73D" w14:paraId="5CEBBEEF" w14:textId="6999CF7B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Click “donate” button</w:t>
                  </w:r>
                </w:p>
              </w:tc>
              <w:tc>
                <w:tcPr>
                  <w:tcW w:w="3930" w:type="dxa"/>
                </w:tcPr>
                <w:p w:rsidR="15C2518B" w:rsidP="4903B73D" w:rsidRDefault="4903B73D" w14:paraId="5FEEEFD1" w14:textId="20AB3D16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Display donate form for user</w:t>
                  </w:r>
                </w:p>
              </w:tc>
            </w:tr>
            <w:tr w:rsidR="15C2518B" w:rsidTr="4903B73D" w14:paraId="195BE906" w14:textId="77777777">
              <w:tc>
                <w:tcPr>
                  <w:tcW w:w="825" w:type="dxa"/>
                </w:tcPr>
                <w:p w:rsidR="15C2518B" w:rsidP="4903B73D" w:rsidRDefault="4903B73D" w14:paraId="6092D2C7" w14:textId="39FE5009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035" w:type="dxa"/>
                </w:tcPr>
                <w:p w:rsidR="15C2518B" w:rsidP="4903B73D" w:rsidRDefault="4903B73D" w14:paraId="0FCAAB62" w14:textId="37675F22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Input amount of money</w:t>
                  </w:r>
                </w:p>
              </w:tc>
              <w:tc>
                <w:tcPr>
                  <w:tcW w:w="3930" w:type="dxa"/>
                </w:tcPr>
                <w:p w:rsidR="15C2518B" w:rsidP="4903B73D" w:rsidRDefault="4903B73D" w14:paraId="310672BD" w14:textId="4D887BA4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Validate input</w:t>
                  </w:r>
                </w:p>
              </w:tc>
            </w:tr>
            <w:tr w:rsidR="15C2518B" w:rsidTr="4903B73D" w14:paraId="2471BF08" w14:textId="77777777">
              <w:tc>
                <w:tcPr>
                  <w:tcW w:w="825" w:type="dxa"/>
                </w:tcPr>
                <w:p w:rsidR="15C2518B" w:rsidP="4903B73D" w:rsidRDefault="4903B73D" w14:paraId="028F3079" w14:textId="4CB9F81A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4035" w:type="dxa"/>
                </w:tcPr>
                <w:p w:rsidR="15C2518B" w:rsidP="4903B73D" w:rsidRDefault="4903B73D" w14:paraId="0F8F1778" w14:textId="3DB412E3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Send donate</w:t>
                  </w:r>
                </w:p>
              </w:tc>
              <w:tc>
                <w:tcPr>
                  <w:tcW w:w="3930" w:type="dxa"/>
                </w:tcPr>
                <w:p w:rsidR="15C2518B" w:rsidP="4903B73D" w:rsidRDefault="4903B73D" w14:paraId="0F947906" w14:textId="4AAFF625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Send transfer request for linked bank</w:t>
                  </w:r>
                </w:p>
              </w:tc>
            </w:tr>
            <w:tr w:rsidR="15C2518B" w:rsidTr="4903B73D" w14:paraId="754BFF90" w14:textId="77777777">
              <w:tc>
                <w:tcPr>
                  <w:tcW w:w="825" w:type="dxa"/>
                </w:tcPr>
                <w:p w:rsidR="15C2518B" w:rsidP="4903B73D" w:rsidRDefault="4903B73D" w14:paraId="3807E970" w14:textId="10576FDA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4035" w:type="dxa"/>
                </w:tcPr>
                <w:p w:rsidR="15C2518B" w:rsidP="4903B73D" w:rsidRDefault="15C2518B" w14:paraId="61C6A5AC" w14:textId="52D57BF5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3930" w:type="dxa"/>
                </w:tcPr>
                <w:p w:rsidR="15C2518B" w:rsidP="4903B73D" w:rsidRDefault="4903B73D" w14:paraId="15E7F499" w14:textId="7199400B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Receive transfer success response</w:t>
                  </w:r>
                </w:p>
              </w:tc>
            </w:tr>
            <w:tr w:rsidR="15C2518B" w:rsidTr="4903B73D" w14:paraId="5480FD0B" w14:textId="77777777">
              <w:tc>
                <w:tcPr>
                  <w:tcW w:w="825" w:type="dxa"/>
                </w:tcPr>
                <w:p w:rsidR="15C2518B" w:rsidP="4903B73D" w:rsidRDefault="4903B73D" w14:paraId="5963275A" w14:textId="2D1206F3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4035" w:type="dxa"/>
                </w:tcPr>
                <w:p w:rsidR="15C2518B" w:rsidP="4903B73D" w:rsidRDefault="15C2518B" w14:paraId="4CF72C01" w14:textId="52D57BF5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3930" w:type="dxa"/>
                </w:tcPr>
                <w:p w:rsidR="15C2518B" w:rsidP="4903B73D" w:rsidRDefault="4903B73D" w14:paraId="0920913A" w14:textId="5E9E41DD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Display “success” message for user and save current donation in user’s donation history bring user back to organization page</w:t>
                  </w:r>
                </w:p>
              </w:tc>
            </w:tr>
          </w:tbl>
          <w:p w:rsidRPr="001A1F29" w:rsidR="6A6FC6A2" w:rsidP="4FCBB6FD" w:rsidRDefault="2375D4EB" w14:paraId="2FC0DB46" w14:textId="2B3C5E9A">
            <w:pPr>
              <w:ind w:left="0"/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 xml:space="preserve">   </w:t>
            </w:r>
            <w:r w:rsidRPr="001A1F29" w:rsidR="6A6FC6A2">
              <w:rPr>
                <w:rFonts w:eastAsia="Tahoma" w:cs="Tahoma"/>
                <w:b/>
                <w:color w:val="000000" w:themeColor="text1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25"/>
              <w:gridCol w:w="4035"/>
              <w:gridCol w:w="3930"/>
            </w:tblGrid>
            <w:tr w:rsidR="15C2518B" w:rsidTr="4903B73D" w14:paraId="09636AC6" w14:textId="77777777">
              <w:tc>
                <w:tcPr>
                  <w:tcW w:w="825" w:type="dxa"/>
                </w:tcPr>
                <w:p w:rsidR="15C2518B" w:rsidP="4903B73D" w:rsidRDefault="4903B73D" w14:paraId="0F5771DE" w14:textId="754010A4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No</w:t>
                  </w:r>
                </w:p>
              </w:tc>
              <w:tc>
                <w:tcPr>
                  <w:tcW w:w="4035" w:type="dxa"/>
                </w:tcPr>
                <w:p w:rsidR="15C2518B" w:rsidP="4903B73D" w:rsidRDefault="4903B73D" w14:paraId="4C86C6F7" w14:textId="30600892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Donator</w:t>
                  </w:r>
                </w:p>
              </w:tc>
              <w:tc>
                <w:tcPr>
                  <w:tcW w:w="3930" w:type="dxa"/>
                </w:tcPr>
                <w:p w:rsidR="15C2518B" w:rsidP="4903B73D" w:rsidRDefault="4903B73D" w14:paraId="3D31E61C" w14:textId="0E257614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 xml:space="preserve">System </w:t>
                  </w:r>
                </w:p>
              </w:tc>
            </w:tr>
            <w:tr w:rsidR="15C2518B" w:rsidTr="4903B73D" w14:paraId="28D38DA8" w14:textId="77777777">
              <w:tc>
                <w:tcPr>
                  <w:tcW w:w="825" w:type="dxa"/>
                </w:tcPr>
                <w:p w:rsidR="15C2518B" w:rsidP="4903B73D" w:rsidRDefault="4903B73D" w14:paraId="3A997219" w14:textId="209F5E7B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035" w:type="dxa"/>
                </w:tcPr>
                <w:p w:rsidR="15C2518B" w:rsidP="4903B73D" w:rsidRDefault="4903B73D" w14:paraId="6CDE267C" w14:textId="65E7E5B5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select organization</w:t>
                  </w:r>
                </w:p>
              </w:tc>
              <w:tc>
                <w:tcPr>
                  <w:tcW w:w="3930" w:type="dxa"/>
                </w:tcPr>
                <w:p w:rsidR="15C2518B" w:rsidP="4903B73D" w:rsidRDefault="4903B73D" w14:paraId="14A02F4D" w14:textId="35A84BC7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Bring user to selected organization page</w:t>
                  </w:r>
                </w:p>
              </w:tc>
            </w:tr>
            <w:tr w:rsidR="15C2518B" w:rsidTr="4903B73D" w14:paraId="1F89F6D1" w14:textId="77777777">
              <w:tc>
                <w:tcPr>
                  <w:tcW w:w="825" w:type="dxa"/>
                </w:tcPr>
                <w:p w:rsidR="15C2518B" w:rsidP="4903B73D" w:rsidRDefault="4903B73D" w14:paraId="0D6B7CAB" w14:textId="64906854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035" w:type="dxa"/>
                </w:tcPr>
                <w:p w:rsidR="15C2518B" w:rsidP="4903B73D" w:rsidRDefault="4903B73D" w14:paraId="1968BFF3" w14:textId="6999CF7B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Click “donate” button</w:t>
                  </w:r>
                </w:p>
              </w:tc>
              <w:tc>
                <w:tcPr>
                  <w:tcW w:w="3930" w:type="dxa"/>
                </w:tcPr>
                <w:p w:rsidR="15C2518B" w:rsidP="4903B73D" w:rsidRDefault="4903B73D" w14:paraId="115EEF20" w14:textId="20AB3D16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Display donate form for user</w:t>
                  </w:r>
                </w:p>
              </w:tc>
            </w:tr>
            <w:tr w:rsidR="15C2518B" w:rsidTr="4903B73D" w14:paraId="26C54BB9" w14:textId="77777777">
              <w:tc>
                <w:tcPr>
                  <w:tcW w:w="825" w:type="dxa"/>
                </w:tcPr>
                <w:p w:rsidR="15C2518B" w:rsidP="4903B73D" w:rsidRDefault="4903B73D" w14:paraId="78E75094" w14:textId="39FE5009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035" w:type="dxa"/>
                </w:tcPr>
                <w:p w:rsidR="15C2518B" w:rsidP="4903B73D" w:rsidRDefault="4903B73D" w14:paraId="00326C5D" w14:textId="37675F22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Input amount of money</w:t>
                  </w:r>
                </w:p>
              </w:tc>
              <w:tc>
                <w:tcPr>
                  <w:tcW w:w="3930" w:type="dxa"/>
                </w:tcPr>
                <w:p w:rsidR="15C2518B" w:rsidP="4903B73D" w:rsidRDefault="4903B73D" w14:paraId="5DAC4CCE" w14:textId="4D887BA4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Validate input</w:t>
                  </w:r>
                </w:p>
              </w:tc>
            </w:tr>
            <w:tr w:rsidR="15C2518B" w:rsidTr="4903B73D" w14:paraId="6A0E7F86" w14:textId="77777777">
              <w:tc>
                <w:tcPr>
                  <w:tcW w:w="825" w:type="dxa"/>
                </w:tcPr>
                <w:p w:rsidR="15C2518B" w:rsidP="4903B73D" w:rsidRDefault="4903B73D" w14:paraId="3872B172" w14:textId="4CB9F81A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4035" w:type="dxa"/>
                </w:tcPr>
                <w:p w:rsidR="15C2518B" w:rsidP="4903B73D" w:rsidRDefault="4903B73D" w14:paraId="6E8F914D" w14:textId="3DB412E3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Send donate</w:t>
                  </w:r>
                </w:p>
              </w:tc>
              <w:tc>
                <w:tcPr>
                  <w:tcW w:w="3930" w:type="dxa"/>
                </w:tcPr>
                <w:p w:rsidR="15C2518B" w:rsidP="4903B73D" w:rsidRDefault="4903B73D" w14:paraId="41FFFA5C" w14:textId="4AAFF625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Send transfer request for linked bank</w:t>
                  </w:r>
                </w:p>
              </w:tc>
            </w:tr>
            <w:tr w:rsidR="15C2518B" w:rsidTr="4903B73D" w14:paraId="11C8AE09" w14:textId="77777777">
              <w:tc>
                <w:tcPr>
                  <w:tcW w:w="825" w:type="dxa"/>
                </w:tcPr>
                <w:p w:rsidR="15C2518B" w:rsidP="4903B73D" w:rsidRDefault="4903B73D" w14:paraId="27A649B3" w14:textId="10576FDA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4035" w:type="dxa"/>
                </w:tcPr>
                <w:p w:rsidR="15C2518B" w:rsidP="4903B73D" w:rsidRDefault="15C2518B" w14:paraId="3B0DCFB9" w14:textId="52D57BF5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3930" w:type="dxa"/>
                </w:tcPr>
                <w:p w:rsidR="15C2518B" w:rsidP="4903B73D" w:rsidRDefault="4903B73D" w14:paraId="00624791" w14:textId="07FD67B9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Receive transfer failed response</w:t>
                  </w:r>
                </w:p>
              </w:tc>
            </w:tr>
            <w:tr w:rsidR="15C2518B" w:rsidTr="4903B73D" w14:paraId="46C358F6" w14:textId="77777777">
              <w:tc>
                <w:tcPr>
                  <w:tcW w:w="825" w:type="dxa"/>
                </w:tcPr>
                <w:p w:rsidR="15C2518B" w:rsidP="4903B73D" w:rsidRDefault="4903B73D" w14:paraId="2E62B4C6" w14:textId="2D1206F3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4035" w:type="dxa"/>
                </w:tcPr>
                <w:p w:rsidR="15C2518B" w:rsidP="4903B73D" w:rsidRDefault="15C2518B" w14:paraId="7C96829A" w14:textId="52D57BF5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3930" w:type="dxa"/>
                </w:tcPr>
                <w:p w:rsidR="15C2518B" w:rsidP="4903B73D" w:rsidRDefault="4903B73D" w14:paraId="53C35A67" w14:textId="74B2BCA1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Display “failed, please try again” message for user</w:t>
                  </w:r>
                </w:p>
              </w:tc>
            </w:tr>
          </w:tbl>
          <w:p w:rsidRPr="001A1F29" w:rsidR="3B0498B9" w:rsidP="3B0498B9" w:rsidRDefault="3B0498B9" w14:paraId="3C27217E" w14:textId="2B05331D">
            <w:pPr>
              <w:ind w:left="0"/>
              <w:rPr>
                <w:b/>
                <w:color w:val="000000" w:themeColor="text1"/>
              </w:rPr>
            </w:pPr>
          </w:p>
          <w:p w:rsidRPr="001A1F29" w:rsidR="6A6FC6A2" w:rsidP="004D7C4B" w:rsidRDefault="6A6FC6A2" w14:paraId="5E4D801F" w14:textId="1A11635A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Exceptions: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6A0" w:firstRow="1" w:lastRow="0" w:firstColumn="1" w:lastColumn="0" w:noHBand="1" w:noVBand="1"/>
            </w:tblPr>
            <w:tblGrid>
              <w:gridCol w:w="840"/>
              <w:gridCol w:w="3615"/>
              <w:gridCol w:w="4155"/>
            </w:tblGrid>
            <w:tr w:rsidR="15C2518B" w:rsidTr="4903B73D" w14:paraId="64C25321" w14:textId="77777777">
              <w:tc>
                <w:tcPr>
                  <w:tcW w:w="840" w:type="dxa"/>
                </w:tcPr>
                <w:p w:rsidR="15C2518B" w:rsidP="4903B73D" w:rsidRDefault="4903B73D" w14:paraId="418912B9" w14:textId="28507ACD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No</w:t>
                  </w:r>
                </w:p>
              </w:tc>
              <w:tc>
                <w:tcPr>
                  <w:tcW w:w="3615" w:type="dxa"/>
                </w:tcPr>
                <w:p w:rsidR="15C2518B" w:rsidP="4903B73D" w:rsidRDefault="4903B73D" w14:paraId="2137728B" w14:textId="55A30EC5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 xml:space="preserve">Cause </w:t>
                  </w:r>
                </w:p>
              </w:tc>
              <w:tc>
                <w:tcPr>
                  <w:tcW w:w="4155" w:type="dxa"/>
                </w:tcPr>
                <w:p w:rsidR="15C2518B" w:rsidP="4903B73D" w:rsidRDefault="4903B73D" w14:paraId="54CADD67" w14:textId="4FCE430E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15C2518B" w:rsidTr="4903B73D" w14:paraId="12E98AEC" w14:textId="77777777">
              <w:tc>
                <w:tcPr>
                  <w:tcW w:w="840" w:type="dxa"/>
                </w:tcPr>
                <w:p w:rsidR="15C2518B" w:rsidP="4903B73D" w:rsidRDefault="4903B73D" w14:paraId="20BF6ED6" w14:textId="2614697F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615" w:type="dxa"/>
                </w:tcPr>
                <w:p w:rsidR="15C2518B" w:rsidP="4903B73D" w:rsidRDefault="4903B73D" w14:paraId="647D6920" w14:textId="67714519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 xml:space="preserve">Money input is character </w:t>
                  </w:r>
                </w:p>
              </w:tc>
              <w:tc>
                <w:tcPr>
                  <w:tcW w:w="4155" w:type="dxa"/>
                </w:tcPr>
                <w:p w:rsidR="15C2518B" w:rsidP="4903B73D" w:rsidRDefault="4903B73D" w14:paraId="79863C7A" w14:textId="7D8467B9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Display guide message “money must be digit only”</w:t>
                  </w:r>
                </w:p>
              </w:tc>
            </w:tr>
            <w:tr w:rsidR="15C2518B" w:rsidTr="4903B73D" w14:paraId="48DEC27E" w14:textId="77777777">
              <w:tc>
                <w:tcPr>
                  <w:tcW w:w="840" w:type="dxa"/>
                </w:tcPr>
                <w:p w:rsidR="15C2518B" w:rsidP="4903B73D" w:rsidRDefault="4903B73D" w14:paraId="07DE4B35" w14:textId="03B0D708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615" w:type="dxa"/>
                </w:tcPr>
                <w:p w:rsidR="15C2518B" w:rsidP="4903B73D" w:rsidRDefault="4903B73D" w14:paraId="23C170BB" w14:textId="66E9414E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Money input is a negative</w:t>
                  </w:r>
                </w:p>
              </w:tc>
              <w:tc>
                <w:tcPr>
                  <w:tcW w:w="4155" w:type="dxa"/>
                </w:tcPr>
                <w:p w:rsidR="15C2518B" w:rsidP="4903B73D" w:rsidRDefault="4903B73D" w14:paraId="42A54DCD" w14:textId="29490701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Display guide message “money must be greater than 10.000”</w:t>
                  </w:r>
                </w:p>
              </w:tc>
            </w:tr>
            <w:tr w:rsidR="15C2518B" w:rsidTr="4903B73D" w14:paraId="55F71C1F" w14:textId="77777777">
              <w:tc>
                <w:tcPr>
                  <w:tcW w:w="840" w:type="dxa"/>
                </w:tcPr>
                <w:p w:rsidR="15C2518B" w:rsidP="4903B73D" w:rsidRDefault="4903B73D" w14:paraId="04422DCB" w14:textId="158F5518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615" w:type="dxa"/>
                </w:tcPr>
                <w:p w:rsidR="15C2518B" w:rsidP="4903B73D" w:rsidRDefault="4903B73D" w14:paraId="3C56DFF5" w14:textId="4C0D4D6E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Sent request hadn’t been response for 3 minutes</w:t>
                  </w:r>
                </w:p>
              </w:tc>
              <w:tc>
                <w:tcPr>
                  <w:tcW w:w="4155" w:type="dxa"/>
                </w:tcPr>
                <w:p w:rsidR="15C2518B" w:rsidP="4903B73D" w:rsidRDefault="4903B73D" w14:paraId="5CF9A7CA" w14:textId="4E717547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4903B73D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Request will be interrupted and take over as a transfer failed response</w:t>
                  </w:r>
                </w:p>
              </w:tc>
            </w:tr>
          </w:tbl>
          <w:p w:rsidRPr="001A1F29" w:rsidR="6A6FC6A2" w:rsidP="004D7C4B" w:rsidRDefault="4903B73D" w14:paraId="0E9A49B9" w14:textId="0D9370A5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 xml:space="preserve">Relationships: </w:t>
            </w:r>
          </w:p>
          <w:p w:rsidRPr="001A1F29" w:rsidR="6A6FC6A2" w:rsidP="4903B73D" w:rsidRDefault="4903B73D" w14:paraId="0D7C98FC" w14:textId="4C1A0B7E">
            <w:pPr>
              <w:rPr>
                <w:rFonts w:eastAsia="Tahoma"/>
                <w:b/>
              </w:rPr>
            </w:pPr>
            <w:r w:rsidRPr="4903B73D">
              <w:rPr>
                <w:rFonts w:eastAsia="Tahoma" w:cs="Tahoma"/>
                <w:color w:val="000000" w:themeColor="text1"/>
              </w:rPr>
              <w:t xml:space="preserve">          </w:t>
            </w:r>
            <w:r w:rsidRPr="4903B73D">
              <w:rPr>
                <w:rFonts w:eastAsia="Tahoma"/>
              </w:rPr>
              <w:t>N/A</w:t>
            </w:r>
          </w:p>
          <w:p w:rsidRPr="001A1F29" w:rsidR="6A6FC6A2" w:rsidP="004D7C4B" w:rsidRDefault="4903B73D" w14:paraId="54ADE3BA" w14:textId="1A0346BB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Business Rules:</w:t>
            </w:r>
          </w:p>
          <w:p w:rsidRPr="001A1F29" w:rsidR="6A6FC6A2" w:rsidP="4903B73D" w:rsidRDefault="4903B73D" w14:paraId="5B6FF59E" w14:textId="73691845">
            <w:pPr>
              <w:rPr>
                <w:rFonts w:eastAsia="Tahoma" w:cs="Tahoma"/>
                <w:color w:val="000000" w:themeColor="text1"/>
              </w:rPr>
            </w:pPr>
            <w:r w:rsidRPr="4903B73D">
              <w:rPr>
                <w:rFonts w:eastAsia="Tahoma" w:cs="Tahoma"/>
                <w:color w:val="000000" w:themeColor="text1"/>
              </w:rPr>
              <w:t xml:space="preserve">          Donator money must be reduced and organization’s account must be increase while transfer success.</w:t>
            </w:r>
          </w:p>
          <w:p w:rsidRPr="001A1F29" w:rsidR="6A6FC6A2" w:rsidP="4903B73D" w:rsidRDefault="4903B73D" w14:paraId="4374B147" w14:textId="7CF3B853">
            <w:pPr>
              <w:rPr>
                <w:rFonts w:eastAsia="Tahoma" w:cs="Tahoma"/>
                <w:color w:val="000000" w:themeColor="text1"/>
              </w:rPr>
            </w:pPr>
            <w:r w:rsidRPr="4903B73D">
              <w:rPr>
                <w:rFonts w:eastAsia="Tahoma" w:cs="Tahoma"/>
                <w:color w:val="000000" w:themeColor="text1"/>
              </w:rPr>
              <w:t xml:space="preserve">          Donator money must not be changed either organization’s account while transfer failed.</w:t>
            </w:r>
          </w:p>
        </w:tc>
      </w:tr>
      <w:tr w:rsidRPr="001A1F29" w:rsidR="6A6FC6A2" w:rsidTr="44A3CE22" w14:paraId="44CBD4BC" w14:textId="77777777">
        <w:tc>
          <w:tcPr>
            <w:tcW w:w="2504" w:type="dxa"/>
            <w:tcBorders>
              <w:top w:val="single" w:color="auto" w:sz="8" w:space="0"/>
              <w:left w:val="nil"/>
              <w:bottom w:val="nil"/>
              <w:right w:val="nil"/>
            </w:tcBorders>
            <w:vAlign w:val="center"/>
          </w:tcPr>
          <w:p w:rsidRPr="001A1F29" w:rsidR="6A6FC6A2" w:rsidP="00C51669" w:rsidRDefault="6A6FC6A2" w14:paraId="38654DCB" w14:textId="77777777">
            <w:pPr>
              <w:ind w:left="0"/>
              <w:rPr>
                <w:rFonts w:eastAsia="Tahoma"/>
              </w:rPr>
            </w:pPr>
          </w:p>
          <w:p w:rsidRPr="001A1F29" w:rsidR="003A0570" w:rsidP="00C51669" w:rsidRDefault="003A0570" w14:paraId="6B142B4F" w14:textId="77777777">
            <w:pPr>
              <w:ind w:left="0"/>
              <w:rPr>
                <w:rFonts w:eastAsia="Tahoma"/>
              </w:rPr>
            </w:pPr>
          </w:p>
          <w:p w:rsidRPr="001A1F29" w:rsidR="003A0570" w:rsidP="00C51669" w:rsidRDefault="003A0570" w14:paraId="2A803F6E" w14:textId="77777777">
            <w:pPr>
              <w:ind w:left="0"/>
              <w:rPr>
                <w:rFonts w:eastAsia="Tahoma"/>
              </w:rPr>
            </w:pPr>
          </w:p>
          <w:p w:rsidRPr="001A1F29" w:rsidR="003A0570" w:rsidP="00C51669" w:rsidRDefault="003A0570" w14:paraId="58A99B90" w14:textId="77777777">
            <w:pPr>
              <w:ind w:left="0"/>
              <w:rPr>
                <w:rFonts w:eastAsia="Tahoma"/>
              </w:rPr>
            </w:pPr>
          </w:p>
          <w:p w:rsidRPr="001A1F29" w:rsidR="003A0570" w:rsidP="00C51669" w:rsidRDefault="003A0570" w14:paraId="10706594" w14:textId="77777777">
            <w:pPr>
              <w:ind w:left="0"/>
              <w:rPr>
                <w:rFonts w:eastAsia="Tahoma"/>
              </w:rPr>
            </w:pPr>
          </w:p>
          <w:p w:rsidRPr="001A1F29" w:rsidR="000C2A26" w:rsidP="00C51669" w:rsidRDefault="000C2A26" w14:paraId="48B6144A" w14:textId="7C8E68C3">
            <w:pPr>
              <w:ind w:left="0"/>
              <w:rPr>
                <w:rFonts w:eastAsia="Tahoma"/>
              </w:rPr>
            </w:pPr>
          </w:p>
        </w:tc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Pr="001A1F29" w:rsidR="6A6FC6A2" w:rsidP="004D7C4B" w:rsidRDefault="6A6FC6A2" w14:paraId="18BEAD26" w14:textId="09B3874F">
            <w:pPr>
              <w:rPr>
                <w:rFonts w:eastAsia="Tahoma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Pr="001A1F29" w:rsidR="6A6FC6A2" w:rsidP="004D7C4B" w:rsidRDefault="6A6FC6A2" w14:paraId="4C75390F" w14:textId="25229A56">
            <w:pPr>
              <w:rPr>
                <w:rFonts w:eastAsia="Tahoma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Pr="001A1F29" w:rsidR="6A6FC6A2" w:rsidP="004D7C4B" w:rsidRDefault="6A6FC6A2" w14:paraId="02A47C3D" w14:textId="2D04D22C">
            <w:pPr>
              <w:rPr>
                <w:rFonts w:eastAsia="Tahoma"/>
              </w:rPr>
            </w:pP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Pr="001A1F29" w:rsidR="6A6FC6A2" w:rsidP="004D7C4B" w:rsidRDefault="6A6FC6A2" w14:paraId="6F5B4136" w14:textId="7B03959A">
            <w:pPr>
              <w:rPr>
                <w:rFonts w:eastAsia="Tahoma"/>
              </w:rPr>
            </w:pPr>
          </w:p>
        </w:tc>
      </w:tr>
    </w:tbl>
    <w:p w:rsidRPr="001A1F29" w:rsidR="00B96A1B" w:rsidP="004D7C4B" w:rsidRDefault="5971CE1D" w14:paraId="05119B20" w14:textId="100656C1">
      <w:pPr>
        <w:pStyle w:val="Heading2"/>
      </w:pPr>
      <w:r w:rsidRPr="5971CE1D">
        <w:rPr>
          <w:i/>
          <w:iCs/>
          <w:sz w:val="14"/>
          <w:szCs w:val="14"/>
        </w:rPr>
        <w:t xml:space="preserve"> </w:t>
      </w:r>
      <w:r>
        <w:t>Use Case Choose to Anonymize</w:t>
      </w:r>
    </w:p>
    <w:p w:rsidRPr="001A1F29" w:rsidR="00215E5B" w:rsidP="004D7C4B" w:rsidRDefault="00502F85" w14:paraId="00149320" w14:textId="3270EB55">
      <w:pPr>
        <w:rPr>
          <w:rFonts w:eastAsia="Tahoma"/>
        </w:rPr>
      </w:pPr>
      <w:r>
        <w:drawing>
          <wp:inline wp14:editId="618F1D93" wp14:anchorId="3100E71C">
            <wp:extent cx="5715000" cy="1835150"/>
            <wp:effectExtent l="0" t="0" r="0" b="0"/>
            <wp:docPr id="21" name="Picture 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"/>
                    <pic:cNvPicPr/>
                  </pic:nvPicPr>
                  <pic:blipFill>
                    <a:blip r:embed="Raed2dcbb91824b1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2504"/>
        <w:gridCol w:w="2455"/>
        <w:gridCol w:w="1320"/>
        <w:gridCol w:w="586"/>
        <w:gridCol w:w="2135"/>
      </w:tblGrid>
      <w:tr w:rsidRPr="001A1F29" w:rsidR="00502F85" w:rsidTr="646088C2" w14:paraId="5885D54F" w14:textId="77777777">
        <w:tc>
          <w:tcPr>
            <w:tcW w:w="9000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502F85" w:rsidP="004D7C4B" w:rsidRDefault="00502F85" w14:paraId="07746E59" w14:textId="77777777">
            <w:pPr>
              <w:rPr>
                <w:rFonts w:eastAsia="Tahoma"/>
              </w:rPr>
            </w:pPr>
          </w:p>
          <w:p w:rsidRPr="001A1F29" w:rsidR="00502F85" w:rsidP="004D7C4B" w:rsidRDefault="00502F85" w14:paraId="18BA055B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 CASE-48 SPECIFICATION</w:t>
            </w:r>
          </w:p>
          <w:p w:rsidRPr="001A1F29" w:rsidR="00502F85" w:rsidP="004D7C4B" w:rsidRDefault="00502F85" w14:paraId="336C304D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</w:t>
            </w:r>
          </w:p>
        </w:tc>
      </w:tr>
      <w:tr w:rsidRPr="001A1F29" w:rsidR="00502F85" w:rsidTr="646088C2" w14:paraId="082B06B3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502F85" w:rsidP="004D7C4B" w:rsidRDefault="00502F85" w14:paraId="215521A6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No.</w:t>
            </w:r>
          </w:p>
        </w:tc>
        <w:tc>
          <w:tcPr>
            <w:tcW w:w="245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00502F85" w:rsidP="004D7C4B" w:rsidRDefault="00502F85" w14:paraId="59F8B100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UC048</w:t>
            </w:r>
          </w:p>
        </w:tc>
        <w:tc>
          <w:tcPr>
            <w:tcW w:w="1906" w:type="dxa"/>
            <w:gridSpan w:val="2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502F85" w:rsidP="004D7C4B" w:rsidRDefault="00502F85" w14:paraId="34AB22B8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Version</w:t>
            </w:r>
          </w:p>
        </w:tc>
        <w:tc>
          <w:tcPr>
            <w:tcW w:w="21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Pr="001A1F29" w:rsidR="00502F85" w:rsidP="004D7C4B" w:rsidRDefault="00502F85" w14:paraId="245FBEE4" w14:textId="1106C73E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502F85" w:rsidTr="646088C2" w14:paraId="3F7E6E32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502F85" w:rsidP="004D7C4B" w:rsidRDefault="00502F85" w14:paraId="75ACBAA5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Name</w:t>
            </w:r>
          </w:p>
        </w:tc>
        <w:tc>
          <w:tcPr>
            <w:tcW w:w="6496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00502F85" w:rsidP="004D7C4B" w:rsidRDefault="00502F85" w14:paraId="7E813FED" w14:textId="473F8560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Choose to Anonymize</w:t>
            </w:r>
          </w:p>
        </w:tc>
      </w:tr>
      <w:tr w:rsidRPr="001A1F29" w:rsidR="00502F85" w:rsidTr="646088C2" w14:paraId="3283A4CD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502F85" w:rsidP="004D7C4B" w:rsidRDefault="00502F85" w14:paraId="70563AD2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 xml:space="preserve">Author </w:t>
            </w:r>
          </w:p>
        </w:tc>
        <w:tc>
          <w:tcPr>
            <w:tcW w:w="6496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00502F85" w:rsidP="004D7C4B" w:rsidRDefault="00502F85" w14:paraId="371B6F25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Nguyen Duy Bao</w:t>
            </w:r>
          </w:p>
        </w:tc>
      </w:tr>
      <w:tr w:rsidRPr="001A1F29" w:rsidR="00502F85" w:rsidTr="646088C2" w14:paraId="4BFCE5E0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502F85" w:rsidP="004D7C4B" w:rsidRDefault="00502F85" w14:paraId="7F561573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Date</w:t>
            </w:r>
          </w:p>
        </w:tc>
        <w:tc>
          <w:tcPr>
            <w:tcW w:w="245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00502F85" w:rsidP="004D7C4B" w:rsidRDefault="00502F85" w14:paraId="2481D9D6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12/03/2021</w:t>
            </w:r>
          </w:p>
        </w:tc>
        <w:tc>
          <w:tcPr>
            <w:tcW w:w="13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502F85" w:rsidP="004D7C4B" w:rsidRDefault="00502F85" w14:paraId="248EA05D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Priority</w:t>
            </w:r>
          </w:p>
        </w:tc>
        <w:tc>
          <w:tcPr>
            <w:tcW w:w="2721" w:type="dxa"/>
            <w:gridSpan w:val="2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00502F85" w:rsidP="004D7C4B" w:rsidRDefault="00502F85" w14:paraId="0EAADD6A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Normal</w:t>
            </w:r>
          </w:p>
        </w:tc>
      </w:tr>
      <w:tr w:rsidRPr="001A1F29" w:rsidR="00502F85" w:rsidTr="646088C2" w14:paraId="23F2CCC8" w14:textId="77777777">
        <w:tc>
          <w:tcPr>
            <w:tcW w:w="9000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FFFFF" w:themeFill="background1"/>
          </w:tcPr>
          <w:p w:rsidRPr="001A1F29" w:rsidR="00502F85" w:rsidP="004D7C4B" w:rsidRDefault="4903B73D" w14:paraId="400BAF52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Actor:</w:t>
            </w:r>
          </w:p>
          <w:p w:rsidR="232967B1" w:rsidP="4903B73D" w:rsidRDefault="65830F9F" w14:paraId="1647E596" w14:textId="62BA7F97">
            <w:pPr>
              <w:rPr>
                <w:rFonts w:eastAsia="Tahoma" w:cs="Tahoma"/>
                <w:color w:val="000000" w:themeColor="text1"/>
              </w:rPr>
            </w:pPr>
            <w:r w:rsidRPr="65830F9F">
              <w:rPr>
                <w:rFonts w:eastAsia="Tahoma" w:cs="Tahoma"/>
                <w:color w:val="000000" w:themeColor="text1"/>
              </w:rPr>
              <w:t xml:space="preserve">          </w:t>
            </w:r>
            <w:r w:rsidRPr="65830F9F">
              <w:rPr>
                <w:color w:val="000000" w:themeColor="text1"/>
              </w:rPr>
              <w:t>Donator.</w:t>
            </w:r>
          </w:p>
          <w:p w:rsidRPr="001A1F29" w:rsidR="00502F85" w:rsidP="004D7C4B" w:rsidRDefault="4903B73D" w14:paraId="2973492E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Summary:</w:t>
            </w:r>
          </w:p>
          <w:p w:rsidRPr="001A1F29" w:rsidR="00502F85" w:rsidP="4903B73D" w:rsidRDefault="4903B73D" w14:paraId="46CB2461" w14:textId="764E58D9">
            <w:pPr>
              <w:rPr>
                <w:rFonts w:eastAsia="Tahoma" w:cs="Tahoma"/>
                <w:color w:val="000000" w:themeColor="text1"/>
              </w:rPr>
            </w:pPr>
            <w:r w:rsidRPr="4903B73D">
              <w:rPr>
                <w:rFonts w:eastAsia="Tahoma" w:cs="Tahoma"/>
                <w:color w:val="000000" w:themeColor="text1"/>
              </w:rPr>
              <w:t xml:space="preserve">          Donator can decide their information will public or private.</w:t>
            </w:r>
          </w:p>
          <w:p w:rsidRPr="001A1F29" w:rsidR="00502F85" w:rsidP="004D7C4B" w:rsidRDefault="4903B73D" w14:paraId="7A3F7FB1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Goal:</w:t>
            </w:r>
          </w:p>
          <w:p w:rsidRPr="001A1F29" w:rsidR="00502F85" w:rsidP="4903B73D" w:rsidRDefault="71B0041C" w14:paraId="71129D10" w14:textId="11CB10DA">
            <w:pPr>
              <w:rPr>
                <w:rFonts w:eastAsia="Tahoma" w:cs="Tahoma"/>
                <w:color w:val="000000" w:themeColor="text1"/>
              </w:rPr>
            </w:pPr>
            <w:r w:rsidRPr="71B0041C">
              <w:rPr>
                <w:rFonts w:eastAsia="Tahoma" w:cs="Tahoma"/>
                <w:color w:val="000000" w:themeColor="text1"/>
              </w:rPr>
              <w:t xml:space="preserve">          User’s name won’t display on organization’s history.</w:t>
            </w:r>
          </w:p>
          <w:p w:rsidRPr="001A1F29" w:rsidR="00502F85" w:rsidP="71B0041C" w:rsidRDefault="71B0041C" w14:paraId="72206113" w14:textId="11CB10DA">
            <w:pPr>
              <w:rPr>
                <w:rFonts w:eastAsia="Tahoma" w:cs="Tahoma"/>
                <w:b/>
                <w:bCs/>
                <w:color w:val="000000" w:themeColor="text1"/>
                <w:u w:val="single"/>
              </w:rPr>
            </w:pPr>
            <w:r w:rsidRPr="71B0041C">
              <w:rPr>
                <w:rFonts w:eastAsia="Tahoma" w:cs="Tahoma"/>
                <w:b/>
                <w:bCs/>
                <w:color w:val="000000" w:themeColor="text1"/>
                <w:u w:val="single"/>
              </w:rPr>
              <w:t>Triggers</w:t>
            </w:r>
          </w:p>
          <w:p w:rsidRPr="001A1F29" w:rsidR="00502F85" w:rsidP="71B0041C" w:rsidRDefault="71B0041C" w14:paraId="5F391641" w14:textId="11CB10DA">
            <w:pPr>
              <w:rPr>
                <w:rFonts w:eastAsia="Tahoma" w:cs="Tahoma"/>
                <w:color w:val="000000" w:themeColor="text1"/>
              </w:rPr>
            </w:pPr>
            <w:r w:rsidRPr="71B0041C">
              <w:rPr>
                <w:rFonts w:eastAsia="Tahoma" w:cs="Tahoma"/>
                <w:color w:val="000000" w:themeColor="text1"/>
              </w:rPr>
              <w:t xml:space="preserve">          user check “hidden information” box at donate form.</w:t>
            </w:r>
          </w:p>
          <w:p w:rsidRPr="001A1F29" w:rsidR="00502F85" w:rsidP="71B0041C" w:rsidRDefault="71B0041C" w14:paraId="2C179B4C" w14:textId="11CB10DA">
            <w:pPr>
              <w:rPr>
                <w:rFonts w:eastAsia="Tahoma" w:cs="Tahoma"/>
                <w:b/>
                <w:bCs/>
                <w:color w:val="000000" w:themeColor="text1"/>
              </w:rPr>
            </w:pPr>
            <w:r w:rsidRPr="71B0041C">
              <w:rPr>
                <w:rFonts w:eastAsia="Tahoma" w:cs="Tahoma"/>
                <w:b/>
                <w:bCs/>
                <w:color w:val="000000" w:themeColor="text1"/>
              </w:rPr>
              <w:t>Preconditions:</w:t>
            </w:r>
          </w:p>
          <w:p w:rsidRPr="001A1F29" w:rsidR="00502F85" w:rsidP="71B0041C" w:rsidRDefault="71B0041C" w14:paraId="20AD8ABA" w14:textId="11CB10DA">
            <w:pPr>
              <w:rPr>
                <w:rFonts w:eastAsia="Tahoma" w:cs="Tahoma"/>
                <w:color w:val="000000" w:themeColor="text1"/>
              </w:rPr>
            </w:pPr>
            <w:r w:rsidRPr="71B0041C">
              <w:rPr>
                <w:rFonts w:eastAsia="Tahoma" w:cs="Tahoma"/>
                <w:color w:val="000000" w:themeColor="text1"/>
              </w:rPr>
              <w:t xml:space="preserve">          PRE-1. Must authenticated as donator.</w:t>
            </w:r>
          </w:p>
          <w:p w:rsidR="232967B1" w:rsidP="71B0041C" w:rsidRDefault="71B0041C" w14:paraId="7F303D99" w14:textId="11CB10DA">
            <w:pPr>
              <w:rPr>
                <w:color w:val="000000" w:themeColor="text1"/>
              </w:rPr>
            </w:pPr>
            <w:r w:rsidRPr="71B0041C">
              <w:rPr>
                <w:rFonts w:eastAsia="Tahoma" w:cs="Tahoma"/>
                <w:color w:val="000000" w:themeColor="text1"/>
              </w:rPr>
              <w:t xml:space="preserve">          PRE-1. Donation must be opened.</w:t>
            </w:r>
          </w:p>
          <w:p w:rsidRPr="001A1F29" w:rsidR="00502F85" w:rsidP="004D7C4B" w:rsidRDefault="00502F85" w14:paraId="3CAFCC6D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Post Conditions:</w:t>
            </w:r>
          </w:p>
          <w:p w:rsidRPr="001A1F29" w:rsidR="00502F85" w:rsidP="004D7C4B" w:rsidRDefault="65830F9F" w14:paraId="3F4236AF" w14:textId="62BA7F97">
            <w:pPr>
              <w:rPr>
                <w:rFonts w:eastAsia="Tahoma" w:cs="Tahoma"/>
                <w:color w:val="000000" w:themeColor="text1"/>
              </w:rPr>
            </w:pPr>
            <w:r w:rsidRPr="65830F9F">
              <w:rPr>
                <w:rFonts w:eastAsia="Tahoma" w:cs="Tahoma"/>
                <w:color w:val="000000" w:themeColor="text1"/>
              </w:rPr>
              <w:t xml:space="preserve">          POST-1. Donation save in organization donation’s history as a hidden name.</w:t>
            </w:r>
          </w:p>
          <w:p w:rsidRPr="001A1F29" w:rsidR="00502F85" w:rsidP="004D7C4B" w:rsidRDefault="00502F85" w14:paraId="6A389D2E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Main Success Scenario:</w:t>
            </w:r>
          </w:p>
          <w:tbl>
            <w:tblPr>
              <w:tblStyle w:val="TableGrid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25"/>
              <w:gridCol w:w="4035"/>
              <w:gridCol w:w="3930"/>
            </w:tblGrid>
            <w:tr w:rsidR="232967B1" w:rsidTr="2EF18637" w14:paraId="3BB1FC76" w14:textId="77777777">
              <w:tc>
                <w:tcPr>
                  <w:tcW w:w="825" w:type="dxa"/>
                </w:tcPr>
                <w:p w:rsidR="232967B1" w:rsidP="232967B1" w:rsidRDefault="232967B1" w14:paraId="5EE6EB9B" w14:textId="754010A4">
                  <w:pPr>
                    <w:jc w:val="center"/>
                    <w:rPr>
                      <w:rFonts w:eastAsia="Times New Roman"/>
                      <w:color w:val="000000" w:themeColor="text1"/>
                    </w:rPr>
                  </w:pPr>
                  <w:r w:rsidRPr="232967B1">
                    <w:rPr>
                      <w:rFonts w:eastAsia="Times New Roman"/>
                      <w:color w:val="000000" w:themeColor="text1"/>
                    </w:rPr>
                    <w:t>No</w:t>
                  </w:r>
                </w:p>
              </w:tc>
              <w:tc>
                <w:tcPr>
                  <w:tcW w:w="4035" w:type="dxa"/>
                </w:tcPr>
                <w:p w:rsidR="232967B1" w:rsidP="232967B1" w:rsidRDefault="232967B1" w14:paraId="1579FF5E" w14:textId="30600892">
                  <w:pPr>
                    <w:jc w:val="center"/>
                    <w:rPr>
                      <w:rFonts w:eastAsia="Times New Roman"/>
                      <w:color w:val="000000" w:themeColor="text1"/>
                    </w:rPr>
                  </w:pPr>
                  <w:r w:rsidRPr="232967B1">
                    <w:rPr>
                      <w:rFonts w:eastAsia="Times New Roman"/>
                      <w:color w:val="000000" w:themeColor="text1"/>
                    </w:rPr>
                    <w:t>Donator</w:t>
                  </w:r>
                </w:p>
              </w:tc>
              <w:tc>
                <w:tcPr>
                  <w:tcW w:w="3930" w:type="dxa"/>
                </w:tcPr>
                <w:p w:rsidR="232967B1" w:rsidP="232967B1" w:rsidRDefault="232967B1" w14:paraId="72CC480D" w14:textId="0E257614">
                  <w:pPr>
                    <w:jc w:val="center"/>
                    <w:rPr>
                      <w:rFonts w:eastAsia="Times New Roman"/>
                      <w:color w:val="000000" w:themeColor="text1"/>
                    </w:rPr>
                  </w:pPr>
                  <w:r w:rsidRPr="232967B1">
                    <w:rPr>
                      <w:rFonts w:eastAsia="Times New Roman"/>
                      <w:color w:val="000000" w:themeColor="text1"/>
                    </w:rPr>
                    <w:t xml:space="preserve">System </w:t>
                  </w:r>
                </w:p>
              </w:tc>
            </w:tr>
            <w:tr w:rsidR="232967B1" w:rsidTr="2EF18637" w14:paraId="4E1836D4" w14:textId="77777777">
              <w:tc>
                <w:tcPr>
                  <w:tcW w:w="825" w:type="dxa"/>
                </w:tcPr>
                <w:p w:rsidR="232967B1" w:rsidP="004D7C4B" w:rsidRDefault="232967B1" w14:paraId="44806FC8" w14:textId="209F5E7B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32967B1">
                    <w:rPr>
                      <w:rFonts w:eastAsia="Times New Roman"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35" w:type="dxa"/>
                </w:tcPr>
                <w:p w:rsidR="232967B1" w:rsidP="004D7C4B" w:rsidRDefault="232967B1" w14:paraId="30B86F43" w14:textId="65E7E5B5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32967B1">
                    <w:rPr>
                      <w:rFonts w:eastAsia="Times New Roman"/>
                      <w:color w:val="000000" w:themeColor="text1"/>
                    </w:rPr>
                    <w:t>select organization</w:t>
                  </w:r>
                </w:p>
              </w:tc>
              <w:tc>
                <w:tcPr>
                  <w:tcW w:w="3930" w:type="dxa"/>
                </w:tcPr>
                <w:p w:rsidR="232967B1" w:rsidP="004D7C4B" w:rsidRDefault="232967B1" w14:paraId="1FF66A31" w14:textId="35A84BC7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32967B1">
                    <w:rPr>
                      <w:rFonts w:eastAsia="Times New Roman"/>
                      <w:color w:val="000000" w:themeColor="text1"/>
                    </w:rPr>
                    <w:t>Bring user to selected organization page</w:t>
                  </w:r>
                </w:p>
              </w:tc>
            </w:tr>
            <w:tr w:rsidR="232967B1" w:rsidTr="2EF18637" w14:paraId="22C7E66F" w14:textId="77777777">
              <w:tc>
                <w:tcPr>
                  <w:tcW w:w="825" w:type="dxa"/>
                </w:tcPr>
                <w:p w:rsidR="232967B1" w:rsidP="004D7C4B" w:rsidRDefault="232967B1" w14:paraId="15CF6C9B" w14:textId="64906854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32967B1">
                    <w:rPr>
                      <w:rFonts w:eastAsia="Times New Roman"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35" w:type="dxa"/>
                </w:tcPr>
                <w:p w:rsidR="232967B1" w:rsidP="004D7C4B" w:rsidRDefault="232967B1" w14:paraId="6E0846B4" w14:textId="6999CF7B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32967B1">
                    <w:rPr>
                      <w:rFonts w:eastAsia="Times New Roman"/>
                      <w:color w:val="000000" w:themeColor="text1"/>
                    </w:rPr>
                    <w:t>Click “donate” button</w:t>
                  </w:r>
                </w:p>
              </w:tc>
              <w:tc>
                <w:tcPr>
                  <w:tcW w:w="3930" w:type="dxa"/>
                </w:tcPr>
                <w:p w:rsidR="232967B1" w:rsidP="004D7C4B" w:rsidRDefault="232967B1" w14:paraId="25E85AD7" w14:textId="20AB3D16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32967B1">
                    <w:rPr>
                      <w:rFonts w:eastAsia="Times New Roman"/>
                      <w:color w:val="000000" w:themeColor="text1"/>
                    </w:rPr>
                    <w:t>Display donate form for user</w:t>
                  </w:r>
                </w:p>
              </w:tc>
            </w:tr>
            <w:tr w:rsidR="232967B1" w:rsidTr="2EF18637" w14:paraId="445A5577" w14:textId="77777777">
              <w:tc>
                <w:tcPr>
                  <w:tcW w:w="825" w:type="dxa"/>
                </w:tcPr>
                <w:p w:rsidR="232967B1" w:rsidP="004D7C4B" w:rsidRDefault="232967B1" w14:paraId="1751E641" w14:textId="39FE5009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32967B1">
                    <w:rPr>
                      <w:rFonts w:eastAsia="Times New Roman"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4035" w:type="dxa"/>
                </w:tcPr>
                <w:p w:rsidR="232967B1" w:rsidP="004D7C4B" w:rsidRDefault="232967B1" w14:paraId="6182958E" w14:textId="37675F22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32967B1">
                    <w:rPr>
                      <w:rFonts w:eastAsia="Times New Roman"/>
                      <w:color w:val="000000" w:themeColor="text1"/>
                    </w:rPr>
                    <w:t>Input amount of money</w:t>
                  </w:r>
                </w:p>
              </w:tc>
              <w:tc>
                <w:tcPr>
                  <w:tcW w:w="3930" w:type="dxa"/>
                </w:tcPr>
                <w:p w:rsidR="232967B1" w:rsidP="004D7C4B" w:rsidRDefault="232967B1" w14:paraId="354A0524" w14:textId="4D887BA4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32967B1">
                    <w:rPr>
                      <w:rFonts w:eastAsia="Times New Roman"/>
                      <w:color w:val="000000" w:themeColor="text1"/>
                    </w:rPr>
                    <w:t>Validate input</w:t>
                  </w:r>
                </w:p>
              </w:tc>
            </w:tr>
            <w:tr w:rsidR="232967B1" w:rsidTr="2EF18637" w14:paraId="2436242F" w14:textId="77777777">
              <w:tc>
                <w:tcPr>
                  <w:tcW w:w="825" w:type="dxa"/>
                </w:tcPr>
                <w:p w:rsidR="232967B1" w:rsidP="004D7C4B" w:rsidRDefault="232967B1" w14:paraId="43F28377" w14:textId="7D182200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32967B1">
                    <w:rPr>
                      <w:rFonts w:eastAsia="Times New Roman"/>
                      <w:color w:val="000000" w:themeColor="text1"/>
                    </w:rPr>
                    <w:t>4</w:t>
                  </w:r>
                </w:p>
              </w:tc>
              <w:tc>
                <w:tcPr>
                  <w:tcW w:w="4035" w:type="dxa"/>
                </w:tcPr>
                <w:p w:rsidR="232967B1" w:rsidP="004D7C4B" w:rsidRDefault="2EF18637" w14:paraId="65DDB3E8" w14:textId="058B9C12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EF18637">
                    <w:rPr>
                      <w:rFonts w:eastAsia="Times New Roman"/>
                      <w:color w:val="000000" w:themeColor="text1"/>
                    </w:rPr>
                    <w:t>Check “</w:t>
                  </w:r>
                  <w:r w:rsidRPr="2EF18637">
                    <w:rPr>
                      <w:rFonts w:eastAsia="Tahoma" w:cs="Tahoma"/>
                      <w:color w:val="000000" w:themeColor="text1"/>
                    </w:rPr>
                    <w:t>hidden information</w:t>
                  </w:r>
                  <w:r w:rsidRPr="2EF18637">
                    <w:rPr>
                      <w:rFonts w:eastAsia="Times New Roman"/>
                      <w:color w:val="000000" w:themeColor="text1"/>
                    </w:rPr>
                    <w:t>” box in donation form</w:t>
                  </w:r>
                </w:p>
              </w:tc>
              <w:tc>
                <w:tcPr>
                  <w:tcW w:w="3930" w:type="dxa"/>
                </w:tcPr>
                <w:p w:rsidR="232967B1" w:rsidP="004D7C4B" w:rsidRDefault="232967B1" w14:paraId="021589D4" w14:textId="1F18EB6D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32967B1">
                    <w:rPr>
                      <w:rFonts w:eastAsia="Times New Roman"/>
                      <w:color w:val="000000" w:themeColor="text1"/>
                    </w:rPr>
                    <w:t>Switch to anonymous mode</w:t>
                  </w:r>
                </w:p>
              </w:tc>
            </w:tr>
            <w:tr w:rsidR="232967B1" w:rsidTr="2EF18637" w14:paraId="2B4A73C3" w14:textId="77777777">
              <w:trPr>
                <w:trHeight w:val="780"/>
              </w:trPr>
              <w:tc>
                <w:tcPr>
                  <w:tcW w:w="825" w:type="dxa"/>
                </w:tcPr>
                <w:p w:rsidR="232967B1" w:rsidP="004D7C4B" w:rsidRDefault="232967B1" w14:paraId="181CD4AE" w14:textId="6491B43C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32967B1">
                    <w:rPr>
                      <w:rFonts w:eastAsia="Times New Roman"/>
                      <w:color w:val="000000" w:themeColor="text1"/>
                    </w:rPr>
                    <w:t>5</w:t>
                  </w:r>
                </w:p>
              </w:tc>
              <w:tc>
                <w:tcPr>
                  <w:tcW w:w="4035" w:type="dxa"/>
                </w:tcPr>
                <w:p w:rsidR="232967B1" w:rsidP="004D7C4B" w:rsidRDefault="232967B1" w14:paraId="07EF5B36" w14:textId="3DB412E3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32967B1">
                    <w:rPr>
                      <w:rFonts w:eastAsia="Times New Roman"/>
                      <w:color w:val="000000" w:themeColor="text1"/>
                    </w:rPr>
                    <w:t>Send donate</w:t>
                  </w:r>
                </w:p>
              </w:tc>
              <w:tc>
                <w:tcPr>
                  <w:tcW w:w="3930" w:type="dxa"/>
                </w:tcPr>
                <w:p w:rsidR="232967B1" w:rsidP="232967B1" w:rsidRDefault="2EF18637" w14:paraId="06841102" w14:textId="3DE22998">
                  <w:pPr>
                    <w:spacing w:line="259" w:lineRule="auto"/>
                    <w:rPr>
                      <w:rFonts w:eastAsia="Times New Roman"/>
                      <w:color w:val="000000" w:themeColor="text1"/>
                    </w:rPr>
                  </w:pPr>
                  <w:r w:rsidRPr="2EF18637">
                    <w:rPr>
                      <w:rFonts w:eastAsia="Times New Roman"/>
                      <w:color w:val="000000" w:themeColor="text1"/>
                    </w:rPr>
                    <w:t xml:space="preserve">Save in selected organization’s donation history with donator information will be hidden </w:t>
                  </w:r>
                </w:p>
              </w:tc>
            </w:tr>
          </w:tbl>
          <w:p w:rsidRPr="001A1F29" w:rsidR="07D1AD9C" w:rsidP="004D7C4B" w:rsidRDefault="07D1AD9C" w14:paraId="716E6043" w14:textId="7FFF5174">
            <w:pPr>
              <w:rPr>
                <w:b/>
                <w:color w:val="000000" w:themeColor="text1"/>
              </w:rPr>
            </w:pPr>
          </w:p>
          <w:p w:rsidRPr="001A1F29" w:rsidR="00502F85" w:rsidP="004D7C4B" w:rsidRDefault="00502F85" w14:paraId="7C9BA69B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25"/>
              <w:gridCol w:w="4035"/>
              <w:gridCol w:w="3930"/>
            </w:tblGrid>
            <w:tr w:rsidR="2EF18637" w:rsidTr="2EF18637" w14:paraId="48DFB3CA" w14:textId="77777777">
              <w:tc>
                <w:tcPr>
                  <w:tcW w:w="825" w:type="dxa"/>
                </w:tcPr>
                <w:p w:rsidR="2EF18637" w:rsidP="2EF18637" w:rsidRDefault="2EF18637" w14:paraId="0C73F8CE" w14:textId="754010A4">
                  <w:pPr>
                    <w:jc w:val="center"/>
                    <w:rPr>
                      <w:rFonts w:eastAsia="Times New Roman"/>
                      <w:color w:val="000000" w:themeColor="text1"/>
                    </w:rPr>
                  </w:pPr>
                  <w:r w:rsidRPr="2EF18637">
                    <w:rPr>
                      <w:rFonts w:eastAsia="Times New Roman"/>
                      <w:color w:val="000000" w:themeColor="text1"/>
                    </w:rPr>
                    <w:t>No</w:t>
                  </w:r>
                </w:p>
              </w:tc>
              <w:tc>
                <w:tcPr>
                  <w:tcW w:w="4035" w:type="dxa"/>
                </w:tcPr>
                <w:p w:rsidR="2EF18637" w:rsidP="2EF18637" w:rsidRDefault="2EF18637" w14:paraId="5DF71E9A" w14:textId="30600892">
                  <w:pPr>
                    <w:jc w:val="center"/>
                    <w:rPr>
                      <w:rFonts w:eastAsia="Times New Roman"/>
                      <w:color w:val="000000" w:themeColor="text1"/>
                    </w:rPr>
                  </w:pPr>
                  <w:r w:rsidRPr="2EF18637">
                    <w:rPr>
                      <w:rFonts w:eastAsia="Times New Roman"/>
                      <w:color w:val="000000" w:themeColor="text1"/>
                    </w:rPr>
                    <w:t>Donator</w:t>
                  </w:r>
                </w:p>
              </w:tc>
              <w:tc>
                <w:tcPr>
                  <w:tcW w:w="3930" w:type="dxa"/>
                </w:tcPr>
                <w:p w:rsidR="2EF18637" w:rsidP="2EF18637" w:rsidRDefault="2EF18637" w14:paraId="00CD842A" w14:textId="0E257614">
                  <w:pPr>
                    <w:jc w:val="center"/>
                    <w:rPr>
                      <w:rFonts w:eastAsia="Times New Roman"/>
                      <w:color w:val="000000" w:themeColor="text1"/>
                    </w:rPr>
                  </w:pPr>
                  <w:r w:rsidRPr="2EF18637">
                    <w:rPr>
                      <w:rFonts w:eastAsia="Times New Roman"/>
                      <w:color w:val="000000" w:themeColor="text1"/>
                    </w:rPr>
                    <w:t xml:space="preserve">System </w:t>
                  </w:r>
                </w:p>
              </w:tc>
            </w:tr>
            <w:tr w:rsidR="2EF18637" w:rsidTr="2EF18637" w14:paraId="6F03D858" w14:textId="77777777">
              <w:tc>
                <w:tcPr>
                  <w:tcW w:w="825" w:type="dxa"/>
                </w:tcPr>
                <w:p w:rsidR="2EF18637" w:rsidP="004D7C4B" w:rsidRDefault="2EF18637" w14:paraId="1A8812AD" w14:textId="209F5E7B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EF18637">
                    <w:rPr>
                      <w:rFonts w:eastAsia="Times New Roman"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35" w:type="dxa"/>
                </w:tcPr>
                <w:p w:rsidR="2EF18637" w:rsidP="004D7C4B" w:rsidRDefault="2EF18637" w14:paraId="300E45A1" w14:textId="65E7E5B5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EF18637">
                    <w:rPr>
                      <w:rFonts w:eastAsia="Times New Roman"/>
                      <w:color w:val="000000" w:themeColor="text1"/>
                    </w:rPr>
                    <w:t>select organization</w:t>
                  </w:r>
                </w:p>
              </w:tc>
              <w:tc>
                <w:tcPr>
                  <w:tcW w:w="3930" w:type="dxa"/>
                </w:tcPr>
                <w:p w:rsidR="2EF18637" w:rsidP="004D7C4B" w:rsidRDefault="2EF18637" w14:paraId="05603FC3" w14:textId="35A84BC7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EF18637">
                    <w:rPr>
                      <w:rFonts w:eastAsia="Times New Roman"/>
                      <w:color w:val="000000" w:themeColor="text1"/>
                    </w:rPr>
                    <w:t>Bring user to selected organization page</w:t>
                  </w:r>
                </w:p>
              </w:tc>
            </w:tr>
            <w:tr w:rsidR="2EF18637" w:rsidTr="2EF18637" w14:paraId="2D085841" w14:textId="77777777">
              <w:tc>
                <w:tcPr>
                  <w:tcW w:w="825" w:type="dxa"/>
                </w:tcPr>
                <w:p w:rsidR="2EF18637" w:rsidP="004D7C4B" w:rsidRDefault="2EF18637" w14:paraId="062364E3" w14:textId="64906854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EF18637">
                    <w:rPr>
                      <w:rFonts w:eastAsia="Times New Roman"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35" w:type="dxa"/>
                </w:tcPr>
                <w:p w:rsidR="2EF18637" w:rsidP="004D7C4B" w:rsidRDefault="2EF18637" w14:paraId="50D87899" w14:textId="6999CF7B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EF18637">
                    <w:rPr>
                      <w:rFonts w:eastAsia="Times New Roman"/>
                      <w:color w:val="000000" w:themeColor="text1"/>
                    </w:rPr>
                    <w:t>Click “donate” button</w:t>
                  </w:r>
                </w:p>
              </w:tc>
              <w:tc>
                <w:tcPr>
                  <w:tcW w:w="3930" w:type="dxa"/>
                </w:tcPr>
                <w:p w:rsidR="2EF18637" w:rsidP="004D7C4B" w:rsidRDefault="2EF18637" w14:paraId="6B4409EF" w14:textId="20AB3D16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EF18637">
                    <w:rPr>
                      <w:rFonts w:eastAsia="Times New Roman"/>
                      <w:color w:val="000000" w:themeColor="text1"/>
                    </w:rPr>
                    <w:t>Display donate form for user</w:t>
                  </w:r>
                </w:p>
              </w:tc>
            </w:tr>
            <w:tr w:rsidR="2EF18637" w:rsidTr="2EF18637" w14:paraId="3BF99D07" w14:textId="77777777">
              <w:tc>
                <w:tcPr>
                  <w:tcW w:w="825" w:type="dxa"/>
                </w:tcPr>
                <w:p w:rsidR="2EF18637" w:rsidP="004D7C4B" w:rsidRDefault="2EF18637" w14:paraId="3081FA4D" w14:textId="39FE5009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EF18637">
                    <w:rPr>
                      <w:rFonts w:eastAsia="Times New Roman"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4035" w:type="dxa"/>
                </w:tcPr>
                <w:p w:rsidR="2EF18637" w:rsidP="004D7C4B" w:rsidRDefault="2EF18637" w14:paraId="2DC5970D" w14:textId="37675F22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EF18637">
                    <w:rPr>
                      <w:rFonts w:eastAsia="Times New Roman"/>
                      <w:color w:val="000000" w:themeColor="text1"/>
                    </w:rPr>
                    <w:t>Input amount of money</w:t>
                  </w:r>
                </w:p>
              </w:tc>
              <w:tc>
                <w:tcPr>
                  <w:tcW w:w="3930" w:type="dxa"/>
                </w:tcPr>
                <w:p w:rsidR="2EF18637" w:rsidP="004D7C4B" w:rsidRDefault="2EF18637" w14:paraId="5CBB5E00" w14:textId="4D887BA4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EF18637">
                    <w:rPr>
                      <w:rFonts w:eastAsia="Times New Roman"/>
                      <w:color w:val="000000" w:themeColor="text1"/>
                    </w:rPr>
                    <w:t>Validate input</w:t>
                  </w:r>
                </w:p>
              </w:tc>
            </w:tr>
            <w:tr w:rsidR="2EF18637" w:rsidTr="2EF18637" w14:paraId="23B66BF1" w14:textId="77777777">
              <w:trPr>
                <w:trHeight w:val="780"/>
              </w:trPr>
              <w:tc>
                <w:tcPr>
                  <w:tcW w:w="825" w:type="dxa"/>
                </w:tcPr>
                <w:p w:rsidR="2EF18637" w:rsidP="004D7C4B" w:rsidRDefault="2EF18637" w14:paraId="3604BD17" w14:textId="02110A39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EF18637">
                    <w:rPr>
                      <w:rFonts w:eastAsia="Times New Roman"/>
                      <w:color w:val="000000" w:themeColor="text1"/>
                    </w:rPr>
                    <w:t>4</w:t>
                  </w:r>
                </w:p>
              </w:tc>
              <w:tc>
                <w:tcPr>
                  <w:tcW w:w="4035" w:type="dxa"/>
                </w:tcPr>
                <w:p w:rsidR="2EF18637" w:rsidP="004D7C4B" w:rsidRDefault="2EF18637" w14:paraId="7DFE9BCE" w14:textId="3DB412E3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EF18637">
                    <w:rPr>
                      <w:rFonts w:eastAsia="Times New Roman"/>
                      <w:color w:val="000000" w:themeColor="text1"/>
                    </w:rPr>
                    <w:t>Send donate</w:t>
                  </w:r>
                </w:p>
              </w:tc>
              <w:tc>
                <w:tcPr>
                  <w:tcW w:w="3930" w:type="dxa"/>
                </w:tcPr>
                <w:p w:rsidR="2EF18637" w:rsidP="2EF18637" w:rsidRDefault="2EF18637" w14:paraId="684E476B" w14:textId="0FBAD549">
                  <w:pPr>
                    <w:spacing w:line="259" w:lineRule="auto"/>
                    <w:rPr>
                      <w:rFonts w:eastAsia="Times New Roman"/>
                      <w:color w:val="000000" w:themeColor="text1"/>
                    </w:rPr>
                  </w:pPr>
                  <w:r w:rsidRPr="2EF18637">
                    <w:rPr>
                      <w:rFonts w:eastAsia="Times New Roman"/>
                      <w:color w:val="000000" w:themeColor="text1"/>
                    </w:rPr>
                    <w:t>Save in selected organization’s donation history with donator information</w:t>
                  </w:r>
                </w:p>
              </w:tc>
            </w:tr>
          </w:tbl>
          <w:p w:rsidRPr="001A1F29" w:rsidR="00502F85" w:rsidP="004D7C4B" w:rsidRDefault="4123BB10" w14:paraId="2496AE69" w14:textId="3821074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</w:t>
            </w:r>
          </w:p>
          <w:p w:rsidRPr="001A1F29" w:rsidR="00502F85" w:rsidP="004D7C4B" w:rsidRDefault="65830F9F" w14:paraId="43ADB907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Exceptions: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6A0" w:firstRow="1" w:lastRow="0" w:firstColumn="1" w:lastColumn="0" w:noHBand="1" w:noVBand="1"/>
            </w:tblPr>
            <w:tblGrid>
              <w:gridCol w:w="930"/>
              <w:gridCol w:w="3585"/>
              <w:gridCol w:w="4080"/>
            </w:tblGrid>
            <w:tr w:rsidR="2EF18637" w:rsidTr="2EF18637" w14:paraId="14760D5F" w14:textId="77777777">
              <w:tc>
                <w:tcPr>
                  <w:tcW w:w="930" w:type="dxa"/>
                </w:tcPr>
                <w:p w:rsidR="2EF18637" w:rsidP="004D7C4B" w:rsidRDefault="2EF18637" w14:paraId="5E9D9951" w14:textId="150DD0D2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EF18637">
                    <w:rPr>
                      <w:rFonts w:eastAsia="Times New Roman"/>
                      <w:color w:val="000000" w:themeColor="text1"/>
                    </w:rPr>
                    <w:t>No</w:t>
                  </w:r>
                </w:p>
              </w:tc>
              <w:tc>
                <w:tcPr>
                  <w:tcW w:w="3585" w:type="dxa"/>
                </w:tcPr>
                <w:p w:rsidR="2EF18637" w:rsidP="004D7C4B" w:rsidRDefault="2EF18637" w14:paraId="093676D3" w14:textId="7B613B05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EF18637">
                    <w:rPr>
                      <w:rFonts w:eastAsia="Times New Roman"/>
                      <w:color w:val="000000" w:themeColor="text1"/>
                    </w:rPr>
                    <w:t>Cause</w:t>
                  </w:r>
                </w:p>
              </w:tc>
              <w:tc>
                <w:tcPr>
                  <w:tcW w:w="4080" w:type="dxa"/>
                </w:tcPr>
                <w:p w:rsidR="2EF18637" w:rsidP="004D7C4B" w:rsidRDefault="2EF18637" w14:paraId="484BA8A1" w14:textId="08ECB491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EF18637">
                    <w:rPr>
                      <w:rFonts w:eastAsia="Times New Roman"/>
                      <w:color w:val="000000" w:themeColor="text1"/>
                    </w:rPr>
                    <w:t>System response</w:t>
                  </w:r>
                </w:p>
              </w:tc>
            </w:tr>
            <w:tr w:rsidR="2EF18637" w:rsidTr="2EF18637" w14:paraId="629CCF62" w14:textId="77777777">
              <w:tc>
                <w:tcPr>
                  <w:tcW w:w="930" w:type="dxa"/>
                </w:tcPr>
                <w:p w:rsidR="2EF18637" w:rsidP="004D7C4B" w:rsidRDefault="2EF18637" w14:paraId="50CDDD09" w14:textId="3F82A9D1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EF18637">
                    <w:rPr>
                      <w:rFonts w:eastAsia="Times New Roman"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585" w:type="dxa"/>
                </w:tcPr>
                <w:p w:rsidR="2EF18637" w:rsidP="004D7C4B" w:rsidRDefault="2EF18637" w14:paraId="5EAE398C" w14:textId="6002C664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EF18637">
                    <w:rPr>
                      <w:rFonts w:eastAsia="Times New Roman"/>
                      <w:color w:val="000000" w:themeColor="text1"/>
                    </w:rPr>
                    <w:t>Failed donation</w:t>
                  </w:r>
                </w:p>
              </w:tc>
              <w:tc>
                <w:tcPr>
                  <w:tcW w:w="4080" w:type="dxa"/>
                </w:tcPr>
                <w:p w:rsidR="2EF18637" w:rsidP="004D7C4B" w:rsidRDefault="2EF18637" w14:paraId="40927A9E" w14:textId="4137A5FD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EF18637">
                    <w:rPr>
                      <w:rFonts w:eastAsia="Times New Roman"/>
                      <w:color w:val="000000" w:themeColor="text1"/>
                    </w:rPr>
                    <w:t>Donation will be interrupted and donation won’t be saved in organization's donation history</w:t>
                  </w:r>
                </w:p>
              </w:tc>
            </w:tr>
          </w:tbl>
          <w:p w:rsidRPr="001A1F29" w:rsidR="00502F85" w:rsidP="004D7C4B" w:rsidRDefault="00502F85" w14:paraId="6A501B65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 xml:space="preserve">Relationships: </w:t>
            </w:r>
          </w:p>
          <w:p w:rsidRPr="001A1F29" w:rsidR="00502F85" w:rsidP="004D7C4B" w:rsidRDefault="646088C2" w14:paraId="1E37D439" w14:textId="7F568224">
            <w:pPr>
              <w:rPr>
                <w:rFonts w:eastAsia="Tahoma"/>
              </w:rPr>
            </w:pPr>
            <w:r w:rsidRPr="646088C2">
              <w:rPr>
                <w:rFonts w:eastAsia="Tahoma"/>
              </w:rPr>
              <w:t xml:space="preserve">       Donate to Campaign.</w:t>
            </w:r>
          </w:p>
          <w:p w:rsidRPr="001A1F29" w:rsidR="00502F85" w:rsidP="004D7C4B" w:rsidRDefault="00502F85" w14:paraId="5ED56313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Business Rules:</w:t>
            </w:r>
          </w:p>
          <w:p w:rsidRPr="001A1F29" w:rsidR="00502F85" w:rsidP="646088C2" w:rsidRDefault="646088C2" w14:paraId="3B46BDF9" w14:textId="735D29D4">
            <w:pPr>
              <w:spacing w:line="259" w:lineRule="auto"/>
              <w:rPr>
                <w:rFonts w:eastAsia="Tahoma"/>
                <w:i/>
                <w:iCs/>
              </w:rPr>
            </w:pPr>
            <w:r w:rsidRPr="646088C2">
              <w:rPr>
                <w:color w:val="000000" w:themeColor="text1"/>
              </w:rPr>
              <w:t xml:space="preserve">       I</w:t>
            </w:r>
            <w:r w:rsidRPr="646088C2">
              <w:rPr>
                <w:rFonts w:eastAsia="Tahoma"/>
              </w:rPr>
              <w:t>t is the user's decision to hide information or not.</w:t>
            </w:r>
          </w:p>
        </w:tc>
      </w:tr>
    </w:tbl>
    <w:p w:rsidR="000C2A26" w:rsidP="004D7C4B" w:rsidRDefault="000C2A26" w14:paraId="24784705" w14:textId="77777777">
      <w:pPr>
        <w:rPr>
          <w:rFonts w:eastAsia="Tahoma"/>
        </w:rPr>
      </w:pPr>
    </w:p>
    <w:p w:rsidRPr="000C2A26" w:rsidR="000C2A26" w:rsidP="004D7C4B" w:rsidRDefault="000C2A26" w14:paraId="5723C6B1" w14:textId="77777777">
      <w:pPr>
        <w:rPr>
          <w:rFonts w:eastAsia="Tahoma"/>
        </w:rPr>
      </w:pPr>
    </w:p>
    <w:p w:rsidRPr="001A1F29" w:rsidR="00045A41" w:rsidP="004D7C4B" w:rsidRDefault="00D2004D" w14:paraId="74B7FBDD" w14:textId="0C50B31B">
      <w:pPr>
        <w:pStyle w:val="Heading2"/>
      </w:pPr>
      <w:r>
        <w:t xml:space="preserve"> Use Case View Your Own Donation</w:t>
      </w:r>
    </w:p>
    <w:p w:rsidRPr="001A1F29" w:rsidR="00045A41" w:rsidP="004D7C4B" w:rsidRDefault="004F1A08" w14:paraId="2C0E8A8B" w14:textId="6DDE420D">
      <w:pPr>
        <w:rPr>
          <w:rFonts w:eastAsia="Tahoma"/>
        </w:rPr>
      </w:pPr>
      <w:r>
        <w:drawing>
          <wp:inline wp14:editId="78A0A08F" wp14:anchorId="49DF0168">
            <wp:extent cx="5715000" cy="1984375"/>
            <wp:effectExtent l="0" t="0" r="0" b="0"/>
            <wp:docPr id="14" name="Picture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b199cb6c933a4d1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1242D76" w:rsidR="31242D76">
        <w:rPr>
          <w:rFonts w:eastAsia="Tahoma"/>
        </w:rPr>
        <w:t xml:space="preserve"> </w:t>
      </w: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2504"/>
        <w:gridCol w:w="2455"/>
        <w:gridCol w:w="1320"/>
        <w:gridCol w:w="586"/>
        <w:gridCol w:w="2135"/>
      </w:tblGrid>
      <w:tr w:rsidRPr="001A1F29" w:rsidR="6A6FC6A2" w:rsidTr="24DCC81C" w14:paraId="09136767" w14:textId="77777777">
        <w:tc>
          <w:tcPr>
            <w:tcW w:w="9000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69449A53" w14:textId="5BBE7063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</w:t>
            </w:r>
          </w:p>
          <w:p w:rsidRPr="001A1F29" w:rsidR="6A6FC6A2" w:rsidP="004D7C4B" w:rsidRDefault="6A6FC6A2" w14:paraId="1023F4E6" w14:textId="63D8BED8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 CASE-</w:t>
            </w:r>
            <w:r w:rsidRPr="001A1F29" w:rsidR="006C60B6">
              <w:rPr>
                <w:rFonts w:eastAsia="Tahoma" w:cs="Tahoma"/>
                <w:b/>
                <w:color w:val="000000" w:themeColor="text1"/>
              </w:rPr>
              <w:t>4</w:t>
            </w:r>
            <w:r w:rsidRPr="001A1F29" w:rsidR="00A31A1E">
              <w:rPr>
                <w:rFonts w:eastAsia="Tahoma" w:cs="Tahoma"/>
                <w:b/>
                <w:color w:val="000000" w:themeColor="text1"/>
              </w:rPr>
              <w:t>9</w:t>
            </w:r>
            <w:r w:rsidRPr="001A1F29">
              <w:rPr>
                <w:rFonts w:eastAsia="Tahoma" w:cs="Tahoma"/>
                <w:b/>
                <w:color w:val="000000" w:themeColor="text1"/>
              </w:rPr>
              <w:t xml:space="preserve"> SPECIFICATION</w:t>
            </w:r>
          </w:p>
          <w:p w:rsidRPr="001A1F29" w:rsidR="6A6FC6A2" w:rsidP="004D7C4B" w:rsidRDefault="6A6FC6A2" w14:paraId="1688286C" w14:textId="2950F0C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</w:t>
            </w:r>
          </w:p>
        </w:tc>
      </w:tr>
      <w:tr w:rsidRPr="001A1F29" w:rsidR="6A6FC6A2" w:rsidTr="24DCC81C" w14:paraId="293BFDC5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2641D222" w14:textId="1C3112C4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No.</w:t>
            </w:r>
          </w:p>
        </w:tc>
        <w:tc>
          <w:tcPr>
            <w:tcW w:w="245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6A6FC6A2" w:rsidP="004D7C4B" w:rsidRDefault="6A6FC6A2" w14:paraId="7AD8DCD2" w14:textId="601D6245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UC04</w:t>
            </w:r>
            <w:r w:rsidRPr="001A1F29" w:rsidR="00A31A1E">
              <w:rPr>
                <w:rFonts w:eastAsia="Tahoma"/>
              </w:rPr>
              <w:t>9</w:t>
            </w:r>
          </w:p>
        </w:tc>
        <w:tc>
          <w:tcPr>
            <w:tcW w:w="1906" w:type="dxa"/>
            <w:gridSpan w:val="2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78BC4378" w14:textId="58D07869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Version</w:t>
            </w:r>
          </w:p>
        </w:tc>
        <w:tc>
          <w:tcPr>
            <w:tcW w:w="21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Pr="001A1F29" w:rsidR="6A6FC6A2" w:rsidP="004D7C4B" w:rsidRDefault="6A6FC6A2" w14:paraId="2441ADA0" w14:textId="2C36004A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6A6FC6A2" w:rsidTr="24DCC81C" w14:paraId="73CD79A7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740583DA" w14:textId="24305001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Name</w:t>
            </w:r>
          </w:p>
        </w:tc>
        <w:tc>
          <w:tcPr>
            <w:tcW w:w="6496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6A6FC6A2" w:rsidP="004D7C4B" w:rsidRDefault="00D2004D" w14:paraId="6C10F5A9" w14:textId="3300DA3D">
            <w:pPr>
              <w:rPr>
                <w:rFonts w:eastAsia="Tahoma"/>
              </w:rPr>
            </w:pPr>
            <w:r w:rsidRPr="00D2004D">
              <w:rPr>
                <w:rFonts w:eastAsia="Tahoma"/>
              </w:rPr>
              <w:t>View Your Own Donation</w:t>
            </w:r>
          </w:p>
        </w:tc>
      </w:tr>
      <w:tr w:rsidRPr="001A1F29" w:rsidR="6A6FC6A2" w:rsidTr="24DCC81C" w14:paraId="49E99726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62DBE967" w14:textId="6EF47460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 xml:space="preserve">Author </w:t>
            </w:r>
          </w:p>
        </w:tc>
        <w:tc>
          <w:tcPr>
            <w:tcW w:w="6496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6A6FC6A2" w:rsidP="004D7C4B" w:rsidRDefault="6A6FC6A2" w14:paraId="171D5BE2" w14:textId="1BE80840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Nguyen </w:t>
            </w:r>
            <w:r w:rsidRPr="001A1F29" w:rsidR="006C60B6">
              <w:rPr>
                <w:rFonts w:eastAsia="Tahoma"/>
              </w:rPr>
              <w:t>D</w:t>
            </w:r>
            <w:r w:rsidRPr="001A1F29">
              <w:rPr>
                <w:rFonts w:eastAsia="Tahoma"/>
              </w:rPr>
              <w:t xml:space="preserve">uy </w:t>
            </w:r>
            <w:r w:rsidRPr="001A1F29" w:rsidR="006C60B6">
              <w:rPr>
                <w:rFonts w:eastAsia="Tahoma"/>
              </w:rPr>
              <w:t>B</w:t>
            </w:r>
            <w:r w:rsidRPr="001A1F29">
              <w:rPr>
                <w:rFonts w:eastAsia="Tahoma"/>
              </w:rPr>
              <w:t>ao</w:t>
            </w:r>
          </w:p>
        </w:tc>
      </w:tr>
      <w:tr w:rsidRPr="001A1F29" w:rsidR="6A6FC6A2" w:rsidTr="24DCC81C" w14:paraId="2AA18C21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0F1795EC" w14:textId="34DA99B8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Date</w:t>
            </w:r>
          </w:p>
        </w:tc>
        <w:tc>
          <w:tcPr>
            <w:tcW w:w="245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6A6FC6A2" w:rsidP="004D7C4B" w:rsidRDefault="005E260B" w14:paraId="19F81A5B" w14:textId="7CDEC014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12</w:t>
            </w:r>
            <w:r w:rsidRPr="001A1F29" w:rsidR="6A6FC6A2">
              <w:rPr>
                <w:rFonts w:eastAsia="Tahoma"/>
              </w:rPr>
              <w:t>/</w:t>
            </w:r>
            <w:r w:rsidRPr="001A1F29">
              <w:rPr>
                <w:rFonts w:eastAsia="Tahoma"/>
              </w:rPr>
              <w:t>0</w:t>
            </w:r>
            <w:r w:rsidRPr="001A1F29" w:rsidR="6A6FC6A2">
              <w:rPr>
                <w:rFonts w:eastAsia="Tahoma"/>
              </w:rPr>
              <w:t>3/2021</w:t>
            </w:r>
          </w:p>
        </w:tc>
        <w:tc>
          <w:tcPr>
            <w:tcW w:w="13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6A6FC6A2" w:rsidP="004D7C4B" w:rsidRDefault="6A6FC6A2" w14:paraId="18CD6E07" w14:textId="6E197964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Priority</w:t>
            </w:r>
          </w:p>
        </w:tc>
        <w:tc>
          <w:tcPr>
            <w:tcW w:w="2721" w:type="dxa"/>
            <w:gridSpan w:val="2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6A6FC6A2" w:rsidP="004D7C4B" w:rsidRDefault="006C60B6" w14:paraId="53463A3E" w14:textId="26BAB1D1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Normal</w:t>
            </w:r>
          </w:p>
        </w:tc>
      </w:tr>
      <w:tr w:rsidRPr="001A1F29" w:rsidR="6A6FC6A2" w:rsidTr="24DCC81C" w14:paraId="059090CE" w14:textId="77777777">
        <w:tc>
          <w:tcPr>
            <w:tcW w:w="9000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FFFFF" w:themeFill="background1"/>
          </w:tcPr>
          <w:p w:rsidRPr="001A1F29" w:rsidR="6A6FC6A2" w:rsidP="004D7C4B" w:rsidRDefault="00D2004D" w14:paraId="5C327155" w14:textId="3CABC2A1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Actor:</w:t>
            </w:r>
          </w:p>
          <w:p w:rsidRPr="001A1F29" w:rsidR="6A6FC6A2" w:rsidP="00D2004D" w:rsidRDefault="24DCC81C" w14:paraId="1242A2AF" w14:textId="1A76C39A">
            <w:pPr>
              <w:rPr>
                <w:rFonts w:eastAsia="Tahoma" w:cs="Tahoma"/>
                <w:color w:val="000000" w:themeColor="text1"/>
              </w:rPr>
            </w:pPr>
            <w:r w:rsidRPr="24DCC81C">
              <w:rPr>
                <w:color w:val="000000" w:themeColor="text1"/>
              </w:rPr>
              <w:t xml:space="preserve">        </w:t>
            </w:r>
            <w:r w:rsidRPr="24DCC81C">
              <w:rPr>
                <w:rFonts w:eastAsia="Tahoma" w:cs="Tahoma"/>
                <w:color w:val="000000" w:themeColor="text1"/>
              </w:rPr>
              <w:t>Guest.</w:t>
            </w:r>
          </w:p>
          <w:p w:rsidRPr="001A1F29" w:rsidR="6A6FC6A2" w:rsidP="004D7C4B" w:rsidRDefault="6A6FC6A2" w14:paraId="37CFCF81" w14:textId="5B6332E3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Summary:</w:t>
            </w:r>
          </w:p>
          <w:p w:rsidR="2EF18637" w:rsidP="2EF18637" w:rsidRDefault="24DCC81C" w14:paraId="0DE2000B" w14:textId="73CB4AC6">
            <w:pPr>
              <w:spacing w:line="259" w:lineRule="auto"/>
              <w:rPr>
                <w:color w:val="000000" w:themeColor="text1"/>
              </w:rPr>
            </w:pPr>
            <w:r w:rsidRPr="24DCC81C">
              <w:rPr>
                <w:color w:val="000000" w:themeColor="text1"/>
              </w:rPr>
              <w:t xml:space="preserve">        Donator can view their money which give to organization.  </w:t>
            </w:r>
          </w:p>
          <w:p w:rsidRPr="001A1F29" w:rsidR="6A6FC6A2" w:rsidP="004D7C4B" w:rsidRDefault="00D2004D" w14:paraId="4B6FEE31" w14:textId="585B3072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Goal:</w:t>
            </w:r>
          </w:p>
          <w:p w:rsidRPr="001A1F29" w:rsidR="6A6FC6A2" w:rsidP="00D2004D" w:rsidRDefault="24DCC81C" w14:paraId="46F96C26" w14:textId="14688515">
            <w:pPr>
              <w:rPr>
                <w:rFonts w:eastAsia="Tahoma" w:cs="Tahoma"/>
                <w:color w:val="000000" w:themeColor="text1"/>
              </w:rPr>
            </w:pPr>
            <w:r w:rsidRPr="24DCC81C">
              <w:rPr>
                <w:color w:val="000000" w:themeColor="text1"/>
              </w:rPr>
              <w:t xml:space="preserve">        </w:t>
            </w:r>
            <w:r w:rsidRPr="24DCC81C">
              <w:rPr>
                <w:rFonts w:eastAsia="Tahoma" w:cs="Tahoma"/>
                <w:color w:val="000000" w:themeColor="text1"/>
              </w:rPr>
              <w:t>Donator can see the list organization with amount of given money.</w:t>
            </w:r>
          </w:p>
          <w:p w:rsidRPr="001A1F29" w:rsidR="6A6FC6A2" w:rsidP="4EE8409A" w:rsidRDefault="4EE8409A" w14:paraId="6FA26701" w14:textId="6F034D57">
            <w:pPr>
              <w:rPr>
                <w:rFonts w:eastAsia="Tahoma" w:cs="Tahoma"/>
                <w:b/>
                <w:bCs/>
                <w:color w:val="000000" w:themeColor="text1"/>
                <w:u w:val="single"/>
              </w:rPr>
            </w:pPr>
            <w:r w:rsidRPr="4EE8409A">
              <w:rPr>
                <w:rFonts w:eastAsia="Tahoma" w:cs="Tahoma"/>
                <w:b/>
                <w:bCs/>
                <w:color w:val="000000" w:themeColor="text1"/>
                <w:u w:val="single"/>
              </w:rPr>
              <w:t>Triggers</w:t>
            </w:r>
          </w:p>
          <w:p w:rsidRPr="001A1F29" w:rsidR="6A6FC6A2" w:rsidP="4EE8409A" w:rsidRDefault="4EE8409A" w14:paraId="23554CE1" w14:textId="6F034D57">
            <w:pPr>
              <w:rPr>
                <w:rFonts w:eastAsia="Tahoma" w:cs="Tahoma"/>
                <w:color w:val="000000" w:themeColor="text1"/>
              </w:rPr>
            </w:pPr>
            <w:r w:rsidRPr="4EE8409A">
              <w:rPr>
                <w:color w:val="000000" w:themeColor="text1"/>
              </w:rPr>
              <w:t xml:space="preserve">        </w:t>
            </w:r>
            <w:r w:rsidRPr="4EE8409A">
              <w:rPr>
                <w:rFonts w:eastAsia="Tahoma" w:cs="Tahoma"/>
                <w:color w:val="000000" w:themeColor="text1"/>
              </w:rPr>
              <w:t>User click on “view my donation” in user profile.</w:t>
            </w:r>
          </w:p>
          <w:p w:rsidRPr="001A1F29" w:rsidR="6A6FC6A2" w:rsidP="004D7C4B" w:rsidRDefault="00D2004D" w14:paraId="38A0D3BD" w14:textId="02CBD5BA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Preconditions:</w:t>
            </w:r>
          </w:p>
          <w:p w:rsidRPr="001A1F29" w:rsidR="6A6FC6A2" w:rsidP="00D2004D" w:rsidRDefault="00D2004D" w14:paraId="509DD5FF" w14:textId="794DE13B">
            <w:pPr>
              <w:rPr>
                <w:rFonts w:eastAsia="Tahoma" w:cs="Tahoma"/>
                <w:color w:val="000000" w:themeColor="text1"/>
              </w:rPr>
            </w:pPr>
            <w:r w:rsidRPr="2EF18637">
              <w:rPr>
                <w:rFonts w:eastAsia="Tahoma" w:cs="Tahoma"/>
                <w:color w:val="000000" w:themeColor="text1"/>
              </w:rPr>
              <w:t xml:space="preserve">        </w:t>
            </w:r>
            <w:r w:rsidRPr="00D2004D">
              <w:rPr>
                <w:rFonts w:eastAsia="Tahoma" w:cs="Tahoma"/>
                <w:color w:val="000000" w:themeColor="text1"/>
              </w:rPr>
              <w:t xml:space="preserve">PRE-1. User must be authenticated as donator. </w:t>
            </w:r>
          </w:p>
          <w:p w:rsidRPr="001A1F29" w:rsidR="6A6FC6A2" w:rsidP="004D7C4B" w:rsidRDefault="00D2004D" w14:paraId="49BEF2DA" w14:textId="7550FB75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Post Conditions:</w:t>
            </w:r>
          </w:p>
          <w:p w:rsidRPr="001A1F29" w:rsidR="6A6FC6A2" w:rsidP="00D2004D" w:rsidRDefault="24DCC81C" w14:paraId="4816AE65" w14:textId="11953372">
            <w:pPr>
              <w:rPr>
                <w:rFonts w:eastAsia="Tahoma"/>
                <w:color w:val="000000" w:themeColor="text1"/>
              </w:rPr>
            </w:pPr>
            <w:r w:rsidRPr="24DCC81C">
              <w:rPr>
                <w:rFonts w:eastAsia="Tahoma" w:cs="Tahoma"/>
                <w:color w:val="000000" w:themeColor="text1"/>
              </w:rPr>
              <w:t xml:space="preserve">        POST-1. list of organization receives current user’s donation.</w:t>
            </w:r>
          </w:p>
          <w:p w:rsidRPr="001A1F29" w:rsidR="6A6FC6A2" w:rsidP="004D7C4B" w:rsidRDefault="6A6FC6A2" w14:paraId="73851D3D" w14:textId="308AA85C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Main Success Scenario:</w:t>
            </w:r>
          </w:p>
          <w:tbl>
            <w:tblPr>
              <w:tblStyle w:val="TableGrid"/>
              <w:tblW w:w="8460" w:type="dxa"/>
              <w:tblInd w:w="180" w:type="dxa"/>
              <w:tblLayout w:type="fixed"/>
              <w:tblLook w:val="04A0" w:firstRow="1" w:lastRow="0" w:firstColumn="1" w:lastColumn="0" w:noHBand="0" w:noVBand="1"/>
            </w:tblPr>
            <w:tblGrid>
              <w:gridCol w:w="4005"/>
              <w:gridCol w:w="4455"/>
            </w:tblGrid>
            <w:tr w:rsidRPr="001A1F29" w:rsidR="252B96F7" w:rsidTr="4123BB10" w14:paraId="754D54DA" w14:textId="77777777">
              <w:tc>
                <w:tcPr>
                  <w:tcW w:w="4005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</w:tcPr>
                <w:p w:rsidRPr="001A1F29" w:rsidR="252B96F7" w:rsidP="252B96F7" w:rsidRDefault="4123BB10" w14:paraId="43ABFDD6" w14:textId="1A49A386">
                  <w:pPr>
                    <w:jc w:val="center"/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>Donator</w:t>
                  </w:r>
                </w:p>
              </w:tc>
              <w:tc>
                <w:tcPr>
                  <w:tcW w:w="4455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</w:tcPr>
                <w:p w:rsidRPr="001A1F29" w:rsidR="252B96F7" w:rsidP="252B96F7" w:rsidRDefault="4123BB10" w14:paraId="710F1019" w14:textId="261C3717">
                  <w:pPr>
                    <w:jc w:val="center"/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Pr="001A1F29" w:rsidR="252B96F7" w:rsidTr="4123BB10" w14:paraId="03473CEF" w14:textId="77777777">
              <w:tc>
                <w:tcPr>
                  <w:tcW w:w="4005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</w:tcPr>
                <w:p w:rsidRPr="001A1F29" w:rsidR="252B96F7" w:rsidP="004D7C4B" w:rsidRDefault="4123BB10" w14:paraId="2B3EABA2" w14:textId="5040E182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cs="Tahoma"/>
                      <w:sz w:val="20"/>
                      <w:szCs w:val="20"/>
                    </w:rPr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>Send “view own donate”</w:t>
                  </w:r>
                </w:p>
              </w:tc>
              <w:tc>
                <w:tcPr>
                  <w:tcW w:w="4455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</w:tcPr>
                <w:p w:rsidRPr="001A1F29" w:rsidR="252B96F7" w:rsidP="004D7C4B" w:rsidRDefault="4123BB10" w14:paraId="7EF78272" w14:textId="47161920"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Pr="001A1F29" w:rsidR="252B96F7" w:rsidTr="4123BB10" w14:paraId="62093628" w14:textId="77777777">
              <w:tc>
                <w:tcPr>
                  <w:tcW w:w="4005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</w:tcPr>
                <w:p w:rsidRPr="001A1F29" w:rsidR="252B96F7" w:rsidP="004D7C4B" w:rsidRDefault="4123BB10" w14:paraId="3D00AA66" w14:textId="32A41D3A"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4455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</w:tcPr>
                <w:p w:rsidRPr="001A1F29" w:rsidR="252B96F7" w:rsidP="004D7C4B" w:rsidRDefault="4123BB10" w14:paraId="11A042E4" w14:textId="007C88A8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cs="Tahoma"/>
                      <w:sz w:val="20"/>
                      <w:szCs w:val="20"/>
                    </w:rPr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>Search donation by current user in database</w:t>
                  </w:r>
                </w:p>
              </w:tc>
            </w:tr>
            <w:tr w:rsidRPr="001A1F29" w:rsidR="252B96F7" w:rsidTr="4123BB10" w14:paraId="1ACEBFF7" w14:textId="77777777">
              <w:tc>
                <w:tcPr>
                  <w:tcW w:w="4005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</w:tcPr>
                <w:p w:rsidRPr="001A1F29" w:rsidR="252B96F7" w:rsidP="004D7C4B" w:rsidRDefault="4123BB10" w14:paraId="0EB2C2A3" w14:textId="5909165E"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4455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</w:tcPr>
                <w:p w:rsidRPr="001A1F29" w:rsidR="252B96F7" w:rsidP="004D7C4B" w:rsidRDefault="4123BB10" w14:paraId="3ACF7180" w14:textId="174F6FBE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cs="Tahoma"/>
                      <w:sz w:val="20"/>
                      <w:szCs w:val="20"/>
                    </w:rPr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>Display The list of organization that donator participated with donated money</w:t>
                  </w:r>
                </w:p>
              </w:tc>
            </w:tr>
          </w:tbl>
          <w:p w:rsidRPr="001A1F29" w:rsidR="252B96F7" w:rsidP="004D7C4B" w:rsidRDefault="252B96F7" w14:paraId="557EE4A5" w14:textId="6E709B42">
            <w:pPr>
              <w:rPr>
                <w:rFonts w:cs="Tahoma"/>
                <w:b/>
                <w:color w:val="000000" w:themeColor="text1"/>
              </w:rPr>
            </w:pPr>
          </w:p>
          <w:p w:rsidRPr="001A1F29" w:rsidR="6A6FC6A2" w:rsidP="004D7C4B" w:rsidRDefault="6A6FC6A2" w14:paraId="4700BC2A" w14:textId="30DEFFA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 xml:space="preserve">Alternative Scenario: </w:t>
            </w:r>
          </w:p>
          <w:p w:rsidRPr="001A1F29" w:rsidR="714A4577" w:rsidP="0101B27E" w:rsidRDefault="714A4577" w14:paraId="131C222B" w14:textId="428B4BE0">
            <w:pPr>
              <w:ind w:left="873"/>
              <w:rPr>
                <w:rFonts w:cs="Tahoma"/>
                <w:color w:val="000000" w:themeColor="text1"/>
              </w:rPr>
            </w:pPr>
          </w:p>
          <w:tbl>
            <w:tblPr>
              <w:tblStyle w:val="TableGrid"/>
              <w:tblW w:w="0" w:type="auto"/>
              <w:tblInd w:w="180" w:type="dxa"/>
              <w:tblLayout w:type="fixed"/>
              <w:tblLook w:val="04A0" w:firstRow="1" w:lastRow="0" w:firstColumn="1" w:lastColumn="0" w:noHBand="0" w:noVBand="1"/>
            </w:tblPr>
            <w:tblGrid>
              <w:gridCol w:w="3855"/>
              <w:gridCol w:w="4395"/>
            </w:tblGrid>
            <w:tr w:rsidRPr="001A1F29" w:rsidR="714A4577" w:rsidTr="4EE8409A" w14:paraId="3B5AECFF" w14:textId="77777777">
              <w:tc>
                <w:tcPr>
                  <w:tcW w:w="3855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</w:tcPr>
                <w:p w:rsidRPr="001A1F29" w:rsidR="714A4577" w:rsidP="714A4577" w:rsidRDefault="4123BB10" w14:paraId="13C1B1D5" w14:textId="3D5132A2">
                  <w:pPr>
                    <w:jc w:val="center"/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>Donator</w:t>
                  </w:r>
                </w:p>
              </w:tc>
              <w:tc>
                <w:tcPr>
                  <w:tcW w:w="4395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</w:tcPr>
                <w:p w:rsidRPr="001A1F29" w:rsidR="714A4577" w:rsidP="714A4577" w:rsidRDefault="4123BB10" w14:paraId="441E6A42" w14:textId="664691BA">
                  <w:pPr>
                    <w:jc w:val="center"/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>System</w:t>
                  </w:r>
                </w:p>
              </w:tc>
            </w:tr>
            <w:tr w:rsidRPr="001A1F29" w:rsidR="714A4577" w:rsidTr="4EE8409A" w14:paraId="26C53C95" w14:textId="77777777">
              <w:tc>
                <w:tcPr>
                  <w:tcW w:w="3855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</w:tcPr>
                <w:p w:rsidRPr="001A1F29" w:rsidR="714A4577" w:rsidP="004D7C4B" w:rsidRDefault="714A4577" w14:paraId="01F3C786" w14:textId="2ED74B91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cs="Tahoma"/>
                      <w:sz w:val="20"/>
                      <w:szCs w:val="20"/>
                    </w:rPr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>Send “view own donate”</w:t>
                  </w:r>
                </w:p>
              </w:tc>
              <w:tc>
                <w:tcPr>
                  <w:tcW w:w="4395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</w:tcPr>
                <w:p w:rsidRPr="001A1F29" w:rsidR="714A4577" w:rsidP="004D7C4B" w:rsidRDefault="4123BB10" w14:paraId="082CC94D" w14:textId="0FB5A85D"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Pr="001A1F29" w:rsidR="714A4577" w:rsidTr="4EE8409A" w14:paraId="7C73F8C3" w14:textId="77777777">
              <w:tc>
                <w:tcPr>
                  <w:tcW w:w="3855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</w:tcPr>
                <w:p w:rsidRPr="001A1F29" w:rsidR="714A4577" w:rsidP="004D7C4B" w:rsidRDefault="4123BB10" w14:paraId="5D393F46" w14:textId="50580D1F"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4395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</w:tcPr>
                <w:p w:rsidRPr="001A1F29" w:rsidR="714A4577" w:rsidP="004D7C4B" w:rsidRDefault="714A4577" w14:paraId="5AE6B8FE" w14:textId="39BDEF84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cs="Tahoma"/>
                      <w:sz w:val="20"/>
                      <w:szCs w:val="20"/>
                    </w:rPr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>Search donation by current user in database</w:t>
                  </w:r>
                </w:p>
              </w:tc>
            </w:tr>
            <w:tr w:rsidRPr="001A1F29" w:rsidR="714A4577" w:rsidTr="4EE8409A" w14:paraId="194AF388" w14:textId="77777777">
              <w:tc>
                <w:tcPr>
                  <w:tcW w:w="3855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</w:tcPr>
                <w:p w:rsidRPr="001A1F29" w:rsidR="714A4577" w:rsidP="004D7C4B" w:rsidRDefault="4123BB10" w14:paraId="3368B77F" w14:textId="379729F2"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4395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</w:tcPr>
                <w:p w:rsidRPr="001A1F29" w:rsidR="714A4577" w:rsidP="004D7C4B" w:rsidRDefault="4123BB10" w14:paraId="2319AACF" w14:textId="2C7C34F2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cs="Tahoma"/>
                      <w:sz w:val="20"/>
                      <w:szCs w:val="20"/>
                    </w:rPr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 xml:space="preserve">There no donation </w:t>
                  </w:r>
                </w:p>
              </w:tc>
            </w:tr>
            <w:tr w:rsidRPr="001A1F29" w:rsidR="714A4577" w:rsidTr="4EE8409A" w14:paraId="12B78CEF" w14:textId="77777777">
              <w:tc>
                <w:tcPr>
                  <w:tcW w:w="3855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</w:tcPr>
                <w:p w:rsidRPr="001A1F29" w:rsidR="714A4577" w:rsidP="004D7C4B" w:rsidRDefault="4123BB10" w14:paraId="6F2F4F48" w14:textId="49D48B8C"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4395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</w:tcPr>
                <w:p w:rsidRPr="001A1F29" w:rsidR="714A4577" w:rsidP="004D7C4B" w:rsidRDefault="4123BB10" w14:paraId="7E82FD73" w14:textId="311E7E91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cs="Tahoma"/>
                      <w:sz w:val="20"/>
                      <w:szCs w:val="20"/>
                    </w:rPr>
                  </w:pPr>
                  <w:r w:rsidRPr="001A1F29">
                    <w:rPr>
                      <w:rFonts w:eastAsia="Tahoma" w:cs="Tahoma"/>
                      <w:sz w:val="20"/>
                      <w:szCs w:val="20"/>
                    </w:rPr>
                    <w:t>Display The blank list with “no donation currently”</w:t>
                  </w:r>
                </w:p>
              </w:tc>
            </w:tr>
          </w:tbl>
          <w:p w:rsidRPr="001A1F29" w:rsidR="6A6FC6A2" w:rsidP="24DCC81C" w:rsidRDefault="24DCC81C" w14:paraId="0100B80E" w14:textId="1F6B7C63">
            <w:pPr>
              <w:rPr>
                <w:rFonts w:eastAsia="Tahoma" w:cs="Tahoma"/>
                <w:b/>
                <w:bCs/>
                <w:color w:val="000000" w:themeColor="text1"/>
              </w:rPr>
            </w:pPr>
            <w:r w:rsidRPr="24DCC81C">
              <w:rPr>
                <w:rFonts w:eastAsia="Tahoma" w:cs="Tahoma"/>
                <w:b/>
                <w:bCs/>
                <w:color w:val="000000" w:themeColor="text1"/>
              </w:rPr>
              <w:t>Exceptions:</w:t>
            </w:r>
          </w:p>
          <w:p w:rsidR="4EE8409A" w:rsidP="24DCC81C" w:rsidRDefault="24DCC81C" w14:paraId="6B1967DB" w14:textId="01EE57DD">
            <w:pPr>
              <w:spacing w:line="259" w:lineRule="auto"/>
              <w:rPr>
                <w:color w:val="000000" w:themeColor="text1"/>
              </w:rPr>
            </w:pPr>
            <w:r w:rsidRPr="24DCC81C">
              <w:rPr>
                <w:color w:val="000000" w:themeColor="text1"/>
              </w:rPr>
              <w:t xml:space="preserve">        </w:t>
            </w:r>
            <w:r w:rsidRPr="24DCC81C">
              <w:rPr>
                <w:rFonts w:eastAsia="Tahoma" w:cs="Tahoma"/>
                <w:color w:val="000000" w:themeColor="text1"/>
              </w:rPr>
              <w:t>N/A</w:t>
            </w:r>
          </w:p>
          <w:p w:rsidRPr="001A1F29" w:rsidR="6A6FC6A2" w:rsidP="004D7C4B" w:rsidRDefault="24DCC81C" w14:paraId="5697714C" w14:textId="32120A30">
            <w:pPr>
              <w:rPr>
                <w:rFonts w:eastAsia="Tahoma" w:cs="Tahoma"/>
                <w:b/>
                <w:color w:val="000000" w:themeColor="text1"/>
              </w:rPr>
            </w:pPr>
            <w:r w:rsidRPr="24DCC81C">
              <w:rPr>
                <w:rFonts w:eastAsia="Tahoma" w:cs="Tahoma"/>
                <w:b/>
                <w:bCs/>
                <w:color w:val="000000" w:themeColor="text1"/>
              </w:rPr>
              <w:t xml:space="preserve">Relationships: </w:t>
            </w:r>
          </w:p>
          <w:p w:rsidR="2EF18637" w:rsidP="24DCC81C" w:rsidRDefault="24DCC81C" w14:paraId="64E49D01" w14:textId="421F7FA5">
            <w:pPr>
              <w:rPr>
                <w:rFonts w:eastAsia="Tahoma" w:cs="Tahoma"/>
                <w:color w:val="000000" w:themeColor="text1"/>
              </w:rPr>
            </w:pPr>
            <w:r w:rsidRPr="24DCC81C">
              <w:rPr>
                <w:color w:val="000000" w:themeColor="text1"/>
              </w:rPr>
              <w:t xml:space="preserve">        N/A</w:t>
            </w:r>
          </w:p>
          <w:p w:rsidRPr="001A1F29" w:rsidR="6A6FC6A2" w:rsidP="004D7C4B" w:rsidRDefault="24DCC81C" w14:paraId="5CB14446" w14:textId="76E08A62">
            <w:pPr>
              <w:rPr>
                <w:rFonts w:eastAsia="Tahoma" w:cs="Tahoma"/>
                <w:b/>
                <w:color w:val="000000" w:themeColor="text1"/>
              </w:rPr>
            </w:pPr>
            <w:r w:rsidRPr="24DCC81C">
              <w:rPr>
                <w:rFonts w:eastAsia="Tahoma" w:cs="Tahoma"/>
                <w:b/>
                <w:bCs/>
                <w:color w:val="000000" w:themeColor="text1"/>
              </w:rPr>
              <w:t>Business Rules:</w:t>
            </w:r>
          </w:p>
          <w:p w:rsidRPr="001A1F29" w:rsidR="6A6FC6A2" w:rsidP="24DCC81C" w:rsidRDefault="24DCC81C" w14:paraId="39DEC562" w14:textId="7138E18B">
            <w:pPr>
              <w:rPr>
                <w:rFonts w:eastAsia="Tahoma" w:cs="Tahoma"/>
                <w:color w:val="000000" w:themeColor="text1"/>
              </w:rPr>
            </w:pPr>
            <w:r w:rsidRPr="24DCC81C">
              <w:rPr>
                <w:color w:val="000000" w:themeColor="text1"/>
              </w:rPr>
              <w:t xml:space="preserve">        </w:t>
            </w:r>
            <w:r w:rsidRPr="24DCC81C">
              <w:rPr>
                <w:rFonts w:eastAsia="Tahoma" w:cs="Tahoma"/>
                <w:color w:val="000000" w:themeColor="text1"/>
              </w:rPr>
              <w:t>N/A</w:t>
            </w:r>
          </w:p>
        </w:tc>
      </w:tr>
    </w:tbl>
    <w:p w:rsidR="003A0570" w:rsidP="00C1599C" w:rsidRDefault="003A0570" w14:paraId="76EF8DB6" w14:textId="77777777">
      <w:pPr>
        <w:ind w:left="0"/>
        <w:rPr>
          <w:rFonts w:eastAsia="Tahoma"/>
        </w:rPr>
      </w:pPr>
    </w:p>
    <w:p w:rsidR="000C2A26" w:rsidP="00C1599C" w:rsidRDefault="000C2A26" w14:paraId="5FE1815E" w14:textId="77777777">
      <w:pPr>
        <w:ind w:left="0"/>
        <w:rPr>
          <w:rFonts w:eastAsia="Tahoma"/>
        </w:rPr>
      </w:pPr>
    </w:p>
    <w:p w:rsidRPr="001A1F29" w:rsidR="000C2A26" w:rsidP="00C1599C" w:rsidRDefault="000C2A26" w14:paraId="79D47425" w14:textId="77777777">
      <w:pPr>
        <w:ind w:left="0"/>
        <w:rPr>
          <w:rFonts w:eastAsia="Tahoma"/>
        </w:rPr>
      </w:pPr>
    </w:p>
    <w:p w:rsidRPr="001A1F29" w:rsidR="00C1599C" w:rsidP="004D7C4B" w:rsidRDefault="5971CE1D" w14:paraId="6D07E4C3" w14:textId="3A04E86B">
      <w:pPr>
        <w:pStyle w:val="Heading2"/>
      </w:pPr>
      <w:r>
        <w:t xml:space="preserve"> Use Case Search Organization</w:t>
      </w:r>
    </w:p>
    <w:p w:rsidRPr="001A1F29" w:rsidR="00C1599C" w:rsidP="004D7C4B" w:rsidRDefault="00C1599C" w14:paraId="62E00519" w14:textId="4ADE4197">
      <w:pPr>
        <w:rPr>
          <w:rFonts w:eastAsia="Tahoma"/>
        </w:rPr>
      </w:pPr>
      <w:r>
        <w:drawing>
          <wp:inline wp14:editId="04FC403C" wp14:anchorId="0C46B063">
            <wp:extent cx="4429125" cy="1857375"/>
            <wp:effectExtent l="0" t="0" r="0" b="0"/>
            <wp:docPr id="1526125815" name="Picture 15261258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26125815"/>
                    <pic:cNvPicPr/>
                  </pic:nvPicPr>
                  <pic:blipFill>
                    <a:blip r:embed="R41c6a4c2d15c47f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291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1242D76" w:rsidR="31242D76">
        <w:rPr>
          <w:rFonts w:eastAsia="Tahoma"/>
        </w:rPr>
        <w:t xml:space="preserve"> </w:t>
      </w:r>
    </w:p>
    <w:tbl>
      <w:tblPr>
        <w:tblW w:w="9000" w:type="dxa"/>
        <w:tblLayout w:type="fixed"/>
        <w:tblLook w:val="01E0" w:firstRow="1" w:lastRow="1" w:firstColumn="1" w:lastColumn="1" w:noHBand="0" w:noVBand="0"/>
      </w:tblPr>
      <w:tblGrid>
        <w:gridCol w:w="2504"/>
        <w:gridCol w:w="2455"/>
        <w:gridCol w:w="1320"/>
        <w:gridCol w:w="586"/>
        <w:gridCol w:w="2135"/>
      </w:tblGrid>
      <w:tr w:rsidRPr="001A1F29" w:rsidR="00C1599C" w:rsidTr="2ECAE609" w14:paraId="721184C4" w14:textId="77777777">
        <w:tc>
          <w:tcPr>
            <w:tcW w:w="9000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C1599C" w:rsidP="004D7C4B" w:rsidRDefault="00C1599C" w14:paraId="47307E74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</w:t>
            </w:r>
          </w:p>
          <w:p w:rsidRPr="001A1F29" w:rsidR="00C1599C" w:rsidP="004D7C4B" w:rsidRDefault="00C1599C" w14:paraId="2A6FF0F9" w14:textId="7AEBD620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 CASE-4</w:t>
            </w:r>
            <w:r w:rsidRPr="001A1F29" w:rsidR="004F1A08">
              <w:rPr>
                <w:rFonts w:eastAsia="Tahoma" w:cs="Tahoma"/>
                <w:b/>
                <w:color w:val="000000" w:themeColor="text1"/>
              </w:rPr>
              <w:t>9</w:t>
            </w:r>
            <w:r w:rsidRPr="001A1F29">
              <w:rPr>
                <w:rFonts w:eastAsia="Tahoma" w:cs="Tahoma"/>
                <w:b/>
                <w:color w:val="000000" w:themeColor="text1"/>
              </w:rPr>
              <w:t xml:space="preserve"> SPECIFICATION</w:t>
            </w:r>
          </w:p>
          <w:p w:rsidRPr="001A1F29" w:rsidR="00C1599C" w:rsidP="004D7C4B" w:rsidRDefault="00C1599C" w14:paraId="237C4937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</w:t>
            </w:r>
          </w:p>
        </w:tc>
      </w:tr>
      <w:tr w:rsidRPr="001A1F29" w:rsidR="00C1599C" w:rsidTr="2ECAE609" w14:paraId="0AA2C6A8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C1599C" w:rsidP="004D7C4B" w:rsidRDefault="00C1599C" w14:paraId="251F3F7A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No.</w:t>
            </w:r>
          </w:p>
        </w:tc>
        <w:tc>
          <w:tcPr>
            <w:tcW w:w="245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00C1599C" w:rsidP="004D7C4B" w:rsidRDefault="00C1599C" w14:paraId="3AD2F0EE" w14:textId="60D7B52A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</w:t>
            </w:r>
            <w:r w:rsidRPr="001A1F29" w:rsidR="00A31A1E">
              <w:rPr>
                <w:rFonts w:eastAsia="Tahoma"/>
              </w:rPr>
              <w:t>50</w:t>
            </w:r>
          </w:p>
        </w:tc>
        <w:tc>
          <w:tcPr>
            <w:tcW w:w="1906" w:type="dxa"/>
            <w:gridSpan w:val="2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C1599C" w:rsidP="004D7C4B" w:rsidRDefault="00C1599C" w14:paraId="4971AA7C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Version</w:t>
            </w:r>
          </w:p>
        </w:tc>
        <w:tc>
          <w:tcPr>
            <w:tcW w:w="21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Pr="001A1F29" w:rsidR="00C1599C" w:rsidP="004D7C4B" w:rsidRDefault="00C1599C" w14:paraId="28A63097" w14:textId="6052CBB9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C1599C" w:rsidTr="2ECAE609" w14:paraId="690A2F8B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C1599C" w:rsidP="004D7C4B" w:rsidRDefault="00C1599C" w14:paraId="21ABDE8B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Name</w:t>
            </w:r>
          </w:p>
        </w:tc>
        <w:tc>
          <w:tcPr>
            <w:tcW w:w="6496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00C1599C" w:rsidP="004D7C4B" w:rsidRDefault="24DCC81C" w14:paraId="59854739" w14:textId="6D4D1509">
            <w:pPr>
              <w:rPr>
                <w:rFonts w:eastAsia="Tahoma"/>
              </w:rPr>
            </w:pPr>
            <w:r w:rsidRPr="24DCC81C">
              <w:rPr>
                <w:rFonts w:eastAsia="Tahoma"/>
              </w:rPr>
              <w:t>Search Organization</w:t>
            </w:r>
          </w:p>
        </w:tc>
      </w:tr>
      <w:tr w:rsidRPr="001A1F29" w:rsidR="00C1599C" w:rsidTr="2ECAE609" w14:paraId="18E98956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C1599C" w:rsidP="004D7C4B" w:rsidRDefault="00C1599C" w14:paraId="46CEDF88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 xml:space="preserve">Author </w:t>
            </w:r>
          </w:p>
        </w:tc>
        <w:tc>
          <w:tcPr>
            <w:tcW w:w="6496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00C1599C" w:rsidP="004D7C4B" w:rsidRDefault="00C1599C" w14:paraId="09623DCD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Nguyen Duy Bao</w:t>
            </w:r>
          </w:p>
        </w:tc>
      </w:tr>
      <w:tr w:rsidRPr="001A1F29" w:rsidR="00C1599C" w:rsidTr="2ECAE609" w14:paraId="113FAB6C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C1599C" w:rsidP="004D7C4B" w:rsidRDefault="00C1599C" w14:paraId="524673FE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Date</w:t>
            </w:r>
          </w:p>
        </w:tc>
        <w:tc>
          <w:tcPr>
            <w:tcW w:w="245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00C1599C" w:rsidP="004D7C4B" w:rsidRDefault="00C1599C" w14:paraId="73DCC99C" w14:textId="3960CFC6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</w:t>
            </w:r>
            <w:r w:rsidRPr="001A1F29" w:rsidR="004F1A08">
              <w:rPr>
                <w:rFonts w:eastAsia="Tahoma"/>
              </w:rPr>
              <w:t>5</w:t>
            </w:r>
            <w:r w:rsidRPr="001A1F29">
              <w:rPr>
                <w:rFonts w:eastAsia="Tahoma"/>
              </w:rPr>
              <w:t>/03/2021</w:t>
            </w:r>
          </w:p>
        </w:tc>
        <w:tc>
          <w:tcPr>
            <w:tcW w:w="13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C1599C" w:rsidP="004D7C4B" w:rsidRDefault="00C1599C" w14:paraId="782F6CEA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Priority</w:t>
            </w:r>
          </w:p>
        </w:tc>
        <w:tc>
          <w:tcPr>
            <w:tcW w:w="2721" w:type="dxa"/>
            <w:gridSpan w:val="2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00C1599C" w:rsidP="004D7C4B" w:rsidRDefault="00C1599C" w14:paraId="4E7247F7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Normal</w:t>
            </w:r>
          </w:p>
        </w:tc>
      </w:tr>
      <w:tr w:rsidRPr="001A1F29" w:rsidR="00C1599C" w:rsidTr="2ECAE609" w14:paraId="0F08E46A" w14:textId="77777777">
        <w:tc>
          <w:tcPr>
            <w:tcW w:w="9000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FFFFF" w:themeFill="background1"/>
          </w:tcPr>
          <w:p w:rsidRPr="001A1F29" w:rsidR="00C1599C" w:rsidP="6A389308" w:rsidRDefault="6A389308" w14:paraId="529FF5CC" w14:textId="0A539FC6">
            <w:pPr>
              <w:rPr>
                <w:rFonts w:eastAsia="Tahoma" w:cs="Tahoma"/>
                <w:b/>
                <w:bCs/>
                <w:color w:val="000000" w:themeColor="text1"/>
              </w:rPr>
            </w:pPr>
            <w:r w:rsidRPr="6A389308">
              <w:rPr>
                <w:rFonts w:eastAsia="Tahoma" w:cs="Tahoma"/>
                <w:b/>
                <w:bCs/>
                <w:color w:val="000000" w:themeColor="text1"/>
              </w:rPr>
              <w:t>Actor:</w:t>
            </w:r>
          </w:p>
          <w:p w:rsidRPr="001A1F29" w:rsidR="00C1599C" w:rsidP="6A389308" w:rsidRDefault="2ECAE609" w14:paraId="5DA5695A" w14:textId="20BDE0AB">
            <w:pPr>
              <w:rPr>
                <w:rFonts w:eastAsia="Tahoma"/>
              </w:rPr>
            </w:pPr>
            <w:r w:rsidRPr="2ECAE609">
              <w:rPr>
                <w:rFonts w:eastAsia="Tahoma" w:cs="Tahoma"/>
                <w:b/>
                <w:bCs/>
                <w:color w:val="000000" w:themeColor="text1"/>
                <w:sz w:val="24"/>
                <w:szCs w:val="24"/>
              </w:rPr>
              <w:t xml:space="preserve">     </w:t>
            </w:r>
            <w:r w:rsidRPr="2ECAE609">
              <w:rPr>
                <w:rFonts w:eastAsia="Tahoma" w:cs="Tahoma"/>
                <w:color w:val="000000" w:themeColor="text1"/>
                <w:sz w:val="24"/>
                <w:szCs w:val="24"/>
              </w:rPr>
              <w:t xml:space="preserve"> </w:t>
            </w:r>
            <w:r w:rsidRPr="2ECAE609">
              <w:rPr>
                <w:rFonts w:eastAsia="Tahoma"/>
                <w:color w:val="000000" w:themeColor="text1"/>
              </w:rPr>
              <w:t>guest</w:t>
            </w:r>
            <w:r w:rsidRPr="2ECAE609">
              <w:rPr>
                <w:rFonts w:eastAsia="Tahoma"/>
              </w:rPr>
              <w:t>, donator.</w:t>
            </w:r>
          </w:p>
          <w:p w:rsidRPr="001A1F29" w:rsidR="00C1599C" w:rsidP="6A389308" w:rsidRDefault="6A389308" w14:paraId="2DC77E29" w14:textId="0A539FC6">
            <w:pPr>
              <w:rPr>
                <w:rFonts w:eastAsia="Tahoma" w:cs="Tahoma"/>
                <w:b/>
                <w:bCs/>
                <w:color w:val="000000" w:themeColor="text1"/>
              </w:rPr>
            </w:pPr>
            <w:r w:rsidRPr="6A389308">
              <w:rPr>
                <w:rFonts w:eastAsia="Tahoma" w:cs="Tahoma"/>
                <w:b/>
                <w:bCs/>
                <w:color w:val="000000" w:themeColor="text1"/>
              </w:rPr>
              <w:t>Summary:</w:t>
            </w:r>
          </w:p>
          <w:p w:rsidRPr="001A1F29" w:rsidR="00C1599C" w:rsidP="6A389308" w:rsidRDefault="6A389308" w14:paraId="593FA3EA" w14:textId="0A539FC6">
            <w:pPr>
              <w:rPr>
                <w:rFonts w:eastAsia="Tahoma" w:cs="Tahoma"/>
                <w:color w:val="000000" w:themeColor="text1"/>
              </w:rPr>
            </w:pPr>
            <w:r w:rsidRPr="6A389308">
              <w:rPr>
                <w:rFonts w:eastAsia="Tahoma" w:cs="Tahoma"/>
                <w:b/>
                <w:bCs/>
                <w:color w:val="000000" w:themeColor="text1"/>
                <w:sz w:val="24"/>
                <w:szCs w:val="24"/>
              </w:rPr>
              <w:t xml:space="preserve">     </w:t>
            </w:r>
            <w:r w:rsidRPr="6A389308">
              <w:rPr>
                <w:rFonts w:eastAsia="Tahoma" w:cs="Tahoma"/>
                <w:color w:val="000000" w:themeColor="text1"/>
                <w:sz w:val="24"/>
                <w:szCs w:val="24"/>
              </w:rPr>
              <w:t xml:space="preserve"> </w:t>
            </w:r>
            <w:r w:rsidRPr="6A389308">
              <w:rPr>
                <w:rFonts w:eastAsia="Tahoma" w:cs="Tahoma"/>
                <w:color w:val="000000" w:themeColor="text1"/>
              </w:rPr>
              <w:t>User can search organization.</w:t>
            </w:r>
          </w:p>
          <w:p w:rsidRPr="001A1F29" w:rsidR="00C1599C" w:rsidP="004D7C4B" w:rsidRDefault="00C1599C" w14:paraId="79802A9C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Goal:</w:t>
            </w:r>
          </w:p>
          <w:p w:rsidRPr="001A1F29" w:rsidR="00C1599C" w:rsidP="004D7C4B" w:rsidRDefault="00C1599C" w14:paraId="44EFA45F" w14:textId="1DF47C6B">
            <w:pPr>
              <w:rPr>
                <w:rFonts w:eastAsia="Tahoma" w:cs="Tahoma"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  <w:sz w:val="24"/>
                <w:szCs w:val="24"/>
              </w:rPr>
              <w:t xml:space="preserve">     </w:t>
            </w:r>
            <w:r w:rsidRPr="001A1F29">
              <w:rPr>
                <w:rFonts w:eastAsia="Tahoma" w:cs="Tahoma"/>
                <w:color w:val="000000" w:themeColor="text1"/>
                <w:sz w:val="24"/>
                <w:szCs w:val="24"/>
              </w:rPr>
              <w:t xml:space="preserve"> </w:t>
            </w:r>
            <w:r w:rsidRPr="001A1F29">
              <w:rPr>
                <w:rFonts w:eastAsia="Tahoma" w:cs="Tahoma"/>
                <w:color w:val="000000" w:themeColor="text1"/>
              </w:rPr>
              <w:t>List of organization that match with organization’s name user give</w:t>
            </w:r>
            <w:r w:rsidRPr="2EF18637" w:rsidR="2EF18637">
              <w:rPr>
                <w:rFonts w:eastAsia="Tahoma" w:cs="Tahoma"/>
                <w:color w:val="000000" w:themeColor="text1"/>
              </w:rPr>
              <w:t>.</w:t>
            </w:r>
          </w:p>
          <w:p w:rsidRPr="001A1F29" w:rsidR="00C1599C" w:rsidP="004D7C4B" w:rsidRDefault="00C1599C" w14:paraId="3881BA89" w14:textId="77777777">
            <w:pPr>
              <w:rPr>
                <w:rFonts w:eastAsia="Tahoma" w:cs="Tahoma"/>
                <w:b/>
                <w:color w:val="000000" w:themeColor="text1"/>
                <w:u w:val="single"/>
              </w:rPr>
            </w:pPr>
            <w:r w:rsidRPr="001A1F29">
              <w:rPr>
                <w:rFonts w:eastAsia="Tahoma" w:cs="Tahoma"/>
                <w:b/>
                <w:color w:val="000000" w:themeColor="text1"/>
                <w:u w:val="single"/>
              </w:rPr>
              <w:t>Triggers</w:t>
            </w:r>
          </w:p>
          <w:p w:rsidR="2EF18637" w:rsidP="2EF18637" w:rsidRDefault="2EF18637" w14:paraId="5AAC7DC7" w14:textId="11BE9E5D">
            <w:pPr>
              <w:spacing w:line="259" w:lineRule="auto"/>
              <w:rPr>
                <w:color w:val="000000" w:themeColor="text1"/>
              </w:rPr>
            </w:pPr>
            <w:r w:rsidRPr="2EF18637">
              <w:rPr>
                <w:rFonts w:eastAsia="Tahoma" w:cs="Tahoma"/>
                <w:color w:val="000000" w:themeColor="text1"/>
              </w:rPr>
              <w:t xml:space="preserve">          User input organization name in search bar.</w:t>
            </w:r>
          </w:p>
          <w:p w:rsidRPr="001A1F29" w:rsidR="00C1599C" w:rsidP="004D7C4B" w:rsidRDefault="00C1599C" w14:paraId="54F717EC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Preconditions:</w:t>
            </w:r>
          </w:p>
          <w:p w:rsidRPr="001A1F29" w:rsidR="00C1599C" w:rsidP="004D7C4B" w:rsidRDefault="2ECAE609" w14:paraId="265D8B28" w14:textId="3BCE579E">
            <w:pPr>
              <w:rPr>
                <w:rFonts w:eastAsia="Tahoma"/>
              </w:rPr>
            </w:pPr>
            <w:r w:rsidRPr="2ECAE609">
              <w:rPr>
                <w:rFonts w:eastAsia="Tahoma"/>
                <w:color w:val="000000" w:themeColor="text1"/>
              </w:rPr>
              <w:t xml:space="preserve">            PRE-1. </w:t>
            </w:r>
            <w:r w:rsidRPr="2ECAE609">
              <w:rPr>
                <w:rFonts w:eastAsia="Tahoma"/>
              </w:rPr>
              <w:t>Must give some name or keyword.</w:t>
            </w:r>
          </w:p>
          <w:p w:rsidRPr="001A1F29" w:rsidR="00C1599C" w:rsidP="004D7C4B" w:rsidRDefault="00C1599C" w14:paraId="6DB04FE0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Post Conditions:</w:t>
            </w:r>
          </w:p>
          <w:p w:rsidRPr="001A1F29" w:rsidR="00C1599C" w:rsidP="004D7C4B" w:rsidRDefault="2ECAE609" w14:paraId="1FF5361E" w14:textId="4F663023">
            <w:pPr>
              <w:rPr>
                <w:rFonts w:eastAsia="Tahoma" w:cs="Tahoma"/>
                <w:color w:val="000000" w:themeColor="text1"/>
              </w:rPr>
            </w:pPr>
            <w:r w:rsidRPr="2ECAE609">
              <w:rPr>
                <w:rFonts w:eastAsia="Tahoma" w:cs="Tahoma"/>
                <w:color w:val="000000" w:themeColor="text1"/>
              </w:rPr>
              <w:t xml:space="preserve">          success. Display list of organization with similar with the name that user give.</w:t>
            </w:r>
          </w:p>
          <w:p w:rsidR="2EF18637" w:rsidP="004D7C4B" w:rsidRDefault="2ECAE609" w14:paraId="759CD2DA" w14:textId="54D23CF4">
            <w:pPr>
              <w:rPr>
                <w:color w:val="000000" w:themeColor="text1"/>
              </w:rPr>
            </w:pPr>
            <w:r w:rsidRPr="2ECAE609">
              <w:rPr>
                <w:rFonts w:eastAsia="Tahoma" w:cs="Tahoma"/>
                <w:color w:val="000000" w:themeColor="text1"/>
              </w:rPr>
              <w:t xml:space="preserve">          failed. Display message “there no organization similar with” to user.</w:t>
            </w:r>
          </w:p>
          <w:p w:rsidRPr="001A1F29" w:rsidR="00C1599C" w:rsidP="004D7C4B" w:rsidRDefault="00C1599C" w14:paraId="1D29EC8D" w14:textId="3A2445BE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Main Success Scenario: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6A0" w:firstRow="1" w:lastRow="0" w:firstColumn="1" w:lastColumn="0" w:noHBand="1" w:noVBand="1"/>
            </w:tblPr>
            <w:tblGrid>
              <w:gridCol w:w="750"/>
              <w:gridCol w:w="3930"/>
              <w:gridCol w:w="3915"/>
            </w:tblGrid>
            <w:tr w:rsidR="2EF18637" w:rsidTr="6A389308" w14:paraId="36A909CD" w14:textId="77777777">
              <w:tc>
                <w:tcPr>
                  <w:tcW w:w="750" w:type="dxa"/>
                </w:tcPr>
                <w:p w:rsidR="2EF18637" w:rsidP="6A389308" w:rsidRDefault="6A389308" w14:paraId="6A06E09B" w14:textId="2C8D3780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6A389308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No</w:t>
                  </w:r>
                </w:p>
              </w:tc>
              <w:tc>
                <w:tcPr>
                  <w:tcW w:w="3930" w:type="dxa"/>
                </w:tcPr>
                <w:p w:rsidR="2EF18637" w:rsidP="6A389308" w:rsidRDefault="6A389308" w14:paraId="52AA679B" w14:textId="1E335E56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6A389308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Guest/Donator</w:t>
                  </w:r>
                </w:p>
              </w:tc>
              <w:tc>
                <w:tcPr>
                  <w:tcW w:w="3915" w:type="dxa"/>
                </w:tcPr>
                <w:p w:rsidR="2EF18637" w:rsidP="6A389308" w:rsidRDefault="6A389308" w14:paraId="67EEECC9" w14:textId="5A8FCAE9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6A389308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System</w:t>
                  </w:r>
                </w:p>
              </w:tc>
            </w:tr>
            <w:tr w:rsidR="2EF18637" w:rsidTr="6A389308" w14:paraId="7CD041F9" w14:textId="77777777">
              <w:tc>
                <w:tcPr>
                  <w:tcW w:w="750" w:type="dxa"/>
                </w:tcPr>
                <w:p w:rsidR="2EF18637" w:rsidP="6A389308" w:rsidRDefault="6A389308" w14:paraId="6AC5C283" w14:textId="1FC4902C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6A389308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930" w:type="dxa"/>
                </w:tcPr>
                <w:p w:rsidR="2EF18637" w:rsidP="6A389308" w:rsidRDefault="6A389308" w14:paraId="4341C79D" w14:textId="2464D254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6A389308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Give organization name or keyword</w:t>
                  </w:r>
                </w:p>
              </w:tc>
              <w:tc>
                <w:tcPr>
                  <w:tcW w:w="3915" w:type="dxa"/>
                </w:tcPr>
                <w:p w:rsidR="2EF18637" w:rsidP="6A389308" w:rsidRDefault="6A389308" w14:paraId="12E3D277" w14:textId="086AA89F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6A389308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Validate input</w:t>
                  </w:r>
                </w:p>
              </w:tc>
            </w:tr>
            <w:tr w:rsidR="2EF18637" w:rsidTr="6A389308" w14:paraId="71BEA777" w14:textId="77777777">
              <w:tc>
                <w:tcPr>
                  <w:tcW w:w="750" w:type="dxa"/>
                </w:tcPr>
                <w:p w:rsidR="2EF18637" w:rsidP="6A389308" w:rsidRDefault="6A389308" w14:paraId="6FECE47C" w14:textId="243A7846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6A389308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930" w:type="dxa"/>
                </w:tcPr>
                <w:p w:rsidR="2EF18637" w:rsidP="6A389308" w:rsidRDefault="6A389308" w14:paraId="485ECB6B" w14:textId="64F6CB59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6A389308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Click “search” button</w:t>
                  </w:r>
                </w:p>
              </w:tc>
              <w:tc>
                <w:tcPr>
                  <w:tcW w:w="3915" w:type="dxa"/>
                </w:tcPr>
                <w:p w:rsidR="2EF18637" w:rsidP="6A389308" w:rsidRDefault="6A389308" w14:paraId="06A96843" w14:textId="35CE8C5C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6A389308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Search organization by given name/keyword</w:t>
                  </w:r>
                </w:p>
              </w:tc>
            </w:tr>
            <w:tr w:rsidR="2EF18637" w:rsidTr="6A389308" w14:paraId="42BD508F" w14:textId="77777777">
              <w:tc>
                <w:tcPr>
                  <w:tcW w:w="750" w:type="dxa"/>
                </w:tcPr>
                <w:p w:rsidR="2EF18637" w:rsidP="6A389308" w:rsidRDefault="6A389308" w14:paraId="4E013C49" w14:textId="37630331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6A389308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930" w:type="dxa"/>
                </w:tcPr>
                <w:p w:rsidR="2EF18637" w:rsidP="6A389308" w:rsidRDefault="2EF18637" w14:paraId="69AB18CC" w14:textId="36671CE1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3915" w:type="dxa"/>
                </w:tcPr>
                <w:p w:rsidR="2EF18637" w:rsidP="6A389308" w:rsidRDefault="6A389308" w14:paraId="5A9FB992" w14:textId="776F73ED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6A389308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Bring user to search page</w:t>
                  </w:r>
                </w:p>
              </w:tc>
            </w:tr>
            <w:tr w:rsidR="2EF18637" w:rsidTr="6A389308" w14:paraId="566C88B6" w14:textId="77777777">
              <w:tc>
                <w:tcPr>
                  <w:tcW w:w="750" w:type="dxa"/>
                </w:tcPr>
                <w:p w:rsidR="2EF18637" w:rsidP="6A389308" w:rsidRDefault="6A389308" w14:paraId="0DC62A87" w14:textId="762A7A62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6A389308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3930" w:type="dxa"/>
                </w:tcPr>
                <w:p w:rsidR="2EF18637" w:rsidP="6A389308" w:rsidRDefault="2EF18637" w14:paraId="2E7DE44A" w14:textId="4FF150DC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3915" w:type="dxa"/>
                </w:tcPr>
                <w:p w:rsidR="2EF18637" w:rsidP="6A389308" w:rsidRDefault="6A389308" w14:paraId="5BC148F1" w14:textId="02831C9A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6A389308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Display list of organization have name match with given name/keyword</w:t>
                  </w:r>
                </w:p>
              </w:tc>
            </w:tr>
          </w:tbl>
          <w:p w:rsidRPr="001A1F29" w:rsidR="00C1599C" w:rsidP="004D7C4B" w:rsidRDefault="00C1599C" w14:paraId="3A8D3FB0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6A0" w:firstRow="1" w:lastRow="0" w:firstColumn="1" w:lastColumn="0" w:noHBand="1" w:noVBand="1"/>
            </w:tblPr>
            <w:tblGrid>
              <w:gridCol w:w="750"/>
              <w:gridCol w:w="3930"/>
              <w:gridCol w:w="3915"/>
            </w:tblGrid>
            <w:tr w:rsidR="2EF18637" w:rsidTr="6A389308" w14:paraId="3AD741ED" w14:textId="77777777">
              <w:tc>
                <w:tcPr>
                  <w:tcW w:w="750" w:type="dxa"/>
                </w:tcPr>
                <w:p w:rsidR="2EF18637" w:rsidP="6A389308" w:rsidRDefault="6A389308" w14:paraId="4767DF8C" w14:textId="2C8D3780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6A389308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No</w:t>
                  </w:r>
                </w:p>
              </w:tc>
              <w:tc>
                <w:tcPr>
                  <w:tcW w:w="3930" w:type="dxa"/>
                </w:tcPr>
                <w:p w:rsidR="2EF18637" w:rsidP="6A389308" w:rsidRDefault="6A389308" w14:paraId="6AF5D30B" w14:textId="1E335E56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6A389308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Guest/Donator</w:t>
                  </w:r>
                </w:p>
              </w:tc>
              <w:tc>
                <w:tcPr>
                  <w:tcW w:w="3915" w:type="dxa"/>
                </w:tcPr>
                <w:p w:rsidR="2EF18637" w:rsidP="6A389308" w:rsidRDefault="6A389308" w14:paraId="1F5ECE74" w14:textId="5A8FCAE9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6A389308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System</w:t>
                  </w:r>
                </w:p>
              </w:tc>
            </w:tr>
            <w:tr w:rsidR="2EF18637" w:rsidTr="6A389308" w14:paraId="118DFA4B" w14:textId="77777777">
              <w:tc>
                <w:tcPr>
                  <w:tcW w:w="750" w:type="dxa"/>
                </w:tcPr>
                <w:p w:rsidR="2EF18637" w:rsidP="6A389308" w:rsidRDefault="6A389308" w14:paraId="182B3169" w14:textId="1FC4902C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6A389308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930" w:type="dxa"/>
                </w:tcPr>
                <w:p w:rsidR="2EF18637" w:rsidP="6A389308" w:rsidRDefault="6A389308" w14:paraId="69BF369D" w14:textId="2464D254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6A389308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Give organization name or keyword</w:t>
                  </w:r>
                </w:p>
              </w:tc>
              <w:tc>
                <w:tcPr>
                  <w:tcW w:w="3915" w:type="dxa"/>
                </w:tcPr>
                <w:p w:rsidR="2EF18637" w:rsidP="6A389308" w:rsidRDefault="6A389308" w14:paraId="1CB25A3F" w14:textId="086AA89F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6A389308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Validate input</w:t>
                  </w:r>
                </w:p>
              </w:tc>
            </w:tr>
            <w:tr w:rsidR="2EF18637" w:rsidTr="6A389308" w14:paraId="0788F07E" w14:textId="77777777">
              <w:tc>
                <w:tcPr>
                  <w:tcW w:w="750" w:type="dxa"/>
                </w:tcPr>
                <w:p w:rsidR="2EF18637" w:rsidP="6A389308" w:rsidRDefault="6A389308" w14:paraId="7ADF921C" w14:textId="243A7846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6A389308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930" w:type="dxa"/>
                </w:tcPr>
                <w:p w:rsidR="2EF18637" w:rsidP="6A389308" w:rsidRDefault="6A389308" w14:paraId="2554A5FF" w14:textId="64F6CB59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6A389308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Click “search” button</w:t>
                  </w:r>
                </w:p>
              </w:tc>
              <w:tc>
                <w:tcPr>
                  <w:tcW w:w="3915" w:type="dxa"/>
                </w:tcPr>
                <w:p w:rsidR="2EF18637" w:rsidP="6A389308" w:rsidRDefault="6A389308" w14:paraId="7F6E3DCD" w14:textId="35CE8C5C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6A389308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Search organization by given name/keyword</w:t>
                  </w:r>
                </w:p>
              </w:tc>
            </w:tr>
            <w:tr w:rsidR="2EF18637" w:rsidTr="6A389308" w14:paraId="558C8F37" w14:textId="77777777">
              <w:tc>
                <w:tcPr>
                  <w:tcW w:w="750" w:type="dxa"/>
                </w:tcPr>
                <w:p w:rsidR="2EF18637" w:rsidP="6A389308" w:rsidRDefault="6A389308" w14:paraId="2E034A69" w14:textId="395F4226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6A389308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930" w:type="dxa"/>
                </w:tcPr>
                <w:p w:rsidR="2EF18637" w:rsidP="6A389308" w:rsidRDefault="2EF18637" w14:paraId="5C220DB5" w14:textId="4FF150DC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3915" w:type="dxa"/>
                </w:tcPr>
                <w:p w:rsidR="2EF18637" w:rsidP="6A389308" w:rsidRDefault="6A389308" w14:paraId="39095E6F" w14:textId="7B2F092F">
                  <w:pPr>
                    <w:spacing w:line="259" w:lineRule="auto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6A389308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There no organization have name match with given name/keyword</w:t>
                  </w:r>
                </w:p>
              </w:tc>
            </w:tr>
            <w:tr w:rsidR="2EF18637" w:rsidTr="6A389308" w14:paraId="346ACD07" w14:textId="77777777">
              <w:tc>
                <w:tcPr>
                  <w:tcW w:w="750" w:type="dxa"/>
                </w:tcPr>
                <w:p w:rsidR="2EF18637" w:rsidP="6A389308" w:rsidRDefault="6A389308" w14:paraId="32E704B9" w14:textId="4C45DC6A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6A389308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3930" w:type="dxa"/>
                </w:tcPr>
                <w:p w:rsidR="2EF18637" w:rsidP="6A389308" w:rsidRDefault="2EF18637" w14:paraId="14BBCF18" w14:textId="2AB2E0E4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3915" w:type="dxa"/>
                </w:tcPr>
                <w:p w:rsidR="2EF18637" w:rsidP="6A389308" w:rsidRDefault="6A389308" w14:paraId="684136CF" w14:textId="2BE93DF5">
                  <w:pPr>
                    <w:spacing w:line="259" w:lineRule="auto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6A389308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Display message “</w:t>
                  </w:r>
                  <w:r w:rsidRPr="6A389308">
                    <w:rPr>
                      <w:rFonts w:eastAsia="Tahoma" w:cs="Tahoma"/>
                      <w:color w:val="000000" w:themeColor="text1"/>
                      <w:sz w:val="20"/>
                      <w:szCs w:val="20"/>
                    </w:rPr>
                    <w:t>there no organization similar with</w:t>
                  </w:r>
                  <w:r w:rsidRPr="6A389308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” for user</w:t>
                  </w:r>
                </w:p>
              </w:tc>
            </w:tr>
          </w:tbl>
          <w:p w:rsidRPr="001A1F29" w:rsidR="4F3FC649" w:rsidP="70D4D20E" w:rsidRDefault="4F3FC649" w14:paraId="68BB06E7" w14:textId="47ED1E94">
            <w:pPr>
              <w:ind w:left="0"/>
              <w:rPr>
                <w:b/>
                <w:color w:val="000000" w:themeColor="text1"/>
              </w:rPr>
            </w:pPr>
          </w:p>
          <w:p w:rsidRPr="001A1F29" w:rsidR="00C1599C" w:rsidP="004D7C4B" w:rsidRDefault="70D4D20E" w14:paraId="54816651" w14:textId="23905453">
            <w:pPr>
              <w:rPr>
                <w:rFonts w:eastAsia="Tahoma" w:cs="Tahoma"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Exceptions:</w:t>
            </w:r>
            <w:r w:rsidRPr="70D4D20E">
              <w:rPr>
                <w:rFonts w:eastAsia="Tahoma" w:cs="Tahoma"/>
                <w:color w:val="000000" w:themeColor="text1"/>
              </w:rPr>
              <w:t xml:space="preserve">    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6A0" w:firstRow="1" w:lastRow="0" w:firstColumn="1" w:lastColumn="0" w:noHBand="1" w:noVBand="1"/>
            </w:tblPr>
            <w:tblGrid>
              <w:gridCol w:w="795"/>
              <w:gridCol w:w="3765"/>
              <w:gridCol w:w="4035"/>
            </w:tblGrid>
            <w:tr w:rsidR="2EF18637" w:rsidTr="70D4D20E" w14:paraId="591AB92E" w14:textId="77777777">
              <w:tc>
                <w:tcPr>
                  <w:tcW w:w="795" w:type="dxa"/>
                </w:tcPr>
                <w:p w:rsidR="2EF18637" w:rsidP="70D4D20E" w:rsidRDefault="70D4D20E" w14:paraId="12DFA1B3" w14:textId="1F571034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70D4D20E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No</w:t>
                  </w:r>
                </w:p>
              </w:tc>
              <w:tc>
                <w:tcPr>
                  <w:tcW w:w="3765" w:type="dxa"/>
                </w:tcPr>
                <w:p w:rsidR="2EF18637" w:rsidP="70D4D20E" w:rsidRDefault="70D4D20E" w14:paraId="74E75C31" w14:textId="7892D9B1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70D4D20E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Cause</w:t>
                  </w:r>
                </w:p>
              </w:tc>
              <w:tc>
                <w:tcPr>
                  <w:tcW w:w="4035" w:type="dxa"/>
                </w:tcPr>
                <w:p w:rsidR="2EF18637" w:rsidP="70D4D20E" w:rsidRDefault="70D4D20E" w14:paraId="1A8E08E2" w14:textId="6C139AB6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70D4D20E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2EF18637" w:rsidTr="70D4D20E" w14:paraId="369C2AF1" w14:textId="77777777">
              <w:tc>
                <w:tcPr>
                  <w:tcW w:w="795" w:type="dxa"/>
                </w:tcPr>
                <w:p w:rsidR="2EF18637" w:rsidP="70D4D20E" w:rsidRDefault="70D4D20E" w14:paraId="07A59A8E" w14:textId="2F0965CD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70D4D20E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765" w:type="dxa"/>
                </w:tcPr>
                <w:p w:rsidR="2EF18637" w:rsidP="70D4D20E" w:rsidRDefault="70D4D20E" w14:paraId="7695DAD7" w14:textId="2A74D617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70D4D20E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Didn't input character then search</w:t>
                  </w:r>
                </w:p>
              </w:tc>
              <w:tc>
                <w:tcPr>
                  <w:tcW w:w="4035" w:type="dxa"/>
                </w:tcPr>
                <w:p w:rsidR="2EF18637" w:rsidP="70D4D20E" w:rsidRDefault="70D4D20E" w14:paraId="3A642497" w14:textId="504720DC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70D4D20E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Display guide message “please give some characters before search” for user</w:t>
                  </w:r>
                </w:p>
              </w:tc>
            </w:tr>
            <w:tr w:rsidR="2EF18637" w:rsidTr="70D4D20E" w14:paraId="1E0FD0E3" w14:textId="77777777">
              <w:tc>
                <w:tcPr>
                  <w:tcW w:w="795" w:type="dxa"/>
                </w:tcPr>
                <w:p w:rsidR="2EF18637" w:rsidP="70D4D20E" w:rsidRDefault="70D4D20E" w14:paraId="59408B2B" w14:textId="76EAC67A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70D4D20E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765" w:type="dxa"/>
                </w:tcPr>
                <w:p w:rsidR="2EF18637" w:rsidP="70D4D20E" w:rsidRDefault="70D4D20E" w14:paraId="5D2FAE7C" w14:textId="63A3F88A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70D4D20E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Input digit instead of character</w:t>
                  </w:r>
                </w:p>
              </w:tc>
              <w:tc>
                <w:tcPr>
                  <w:tcW w:w="4035" w:type="dxa"/>
                </w:tcPr>
                <w:p w:rsidR="2EF18637" w:rsidP="70D4D20E" w:rsidRDefault="70D4D20E" w14:paraId="016AAC0B" w14:textId="00555EF7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70D4D20E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Display guide message “please give character only”</w:t>
                  </w:r>
                </w:p>
              </w:tc>
            </w:tr>
            <w:tr w:rsidR="2EF18637" w:rsidTr="70D4D20E" w14:paraId="115CDE74" w14:textId="77777777">
              <w:tc>
                <w:tcPr>
                  <w:tcW w:w="795" w:type="dxa"/>
                </w:tcPr>
                <w:p w:rsidR="2EF18637" w:rsidP="70D4D20E" w:rsidRDefault="70D4D20E" w14:paraId="3081F7DA" w14:textId="04A9B0E8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70D4D20E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765" w:type="dxa"/>
                </w:tcPr>
                <w:p w:rsidR="2EF18637" w:rsidP="70D4D20E" w:rsidRDefault="70D4D20E" w14:paraId="6164A7A1" w14:textId="2CEC8180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70D4D20E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Input 3 character or less</w:t>
                  </w:r>
                </w:p>
              </w:tc>
              <w:tc>
                <w:tcPr>
                  <w:tcW w:w="4035" w:type="dxa"/>
                </w:tcPr>
                <w:p w:rsidR="2EF18637" w:rsidP="70D4D20E" w:rsidRDefault="70D4D20E" w14:paraId="2F8CB7FD" w14:textId="1EBFC38B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70D4D20E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Display guide message “please input more than 3 character”</w:t>
                  </w:r>
                </w:p>
              </w:tc>
            </w:tr>
          </w:tbl>
          <w:p w:rsidRPr="001A1F29" w:rsidR="00C1599C" w:rsidP="004D7C4B" w:rsidRDefault="70D4D20E" w14:paraId="033F16CF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 xml:space="preserve">Relationships: </w:t>
            </w:r>
          </w:p>
          <w:p w:rsidR="2EF18637" w:rsidP="70D4D20E" w:rsidRDefault="70D4D20E" w14:paraId="7722EE4E" w14:textId="5814D65D">
            <w:pPr>
              <w:rPr>
                <w:rFonts w:eastAsia="Tahoma" w:cs="Tahoma"/>
                <w:color w:val="000000" w:themeColor="text1"/>
              </w:rPr>
            </w:pPr>
            <w:r w:rsidRPr="70D4D20E">
              <w:rPr>
                <w:rFonts w:eastAsia="Tahoma" w:cs="Tahoma"/>
                <w:b/>
                <w:bCs/>
                <w:color w:val="000000" w:themeColor="text1"/>
                <w:sz w:val="24"/>
                <w:szCs w:val="24"/>
              </w:rPr>
              <w:t xml:space="preserve">     </w:t>
            </w:r>
            <w:r w:rsidRPr="70D4D20E">
              <w:rPr>
                <w:rFonts w:eastAsia="Tahoma" w:cs="Tahoma"/>
                <w:color w:val="000000" w:themeColor="text1"/>
                <w:sz w:val="24"/>
                <w:szCs w:val="24"/>
              </w:rPr>
              <w:t xml:space="preserve"> </w:t>
            </w:r>
            <w:r w:rsidRPr="70D4D20E">
              <w:rPr>
                <w:color w:val="000000" w:themeColor="text1"/>
              </w:rPr>
              <w:t>N/A</w:t>
            </w:r>
          </w:p>
          <w:p w:rsidRPr="001A1F29" w:rsidR="00C1599C" w:rsidP="004D7C4B" w:rsidRDefault="70D4D20E" w14:paraId="7FBD4C6D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Business Rules:</w:t>
            </w:r>
          </w:p>
          <w:p w:rsidRPr="001A1F29" w:rsidR="00C1599C" w:rsidP="70D4D20E" w:rsidRDefault="70D4D20E" w14:paraId="1C29EA29" w14:textId="14E92F08">
            <w:pPr>
              <w:rPr>
                <w:rFonts w:eastAsia="Tahoma" w:cs="Tahoma"/>
                <w:i/>
                <w:color w:val="000000" w:themeColor="text1"/>
              </w:rPr>
            </w:pPr>
            <w:r w:rsidRPr="70D4D20E">
              <w:rPr>
                <w:rFonts w:eastAsia="Tahoma" w:cs="Tahoma"/>
                <w:b/>
                <w:bCs/>
                <w:color w:val="000000" w:themeColor="text1"/>
                <w:sz w:val="24"/>
                <w:szCs w:val="24"/>
              </w:rPr>
              <w:t xml:space="preserve">     </w:t>
            </w:r>
            <w:r w:rsidRPr="70D4D20E">
              <w:rPr>
                <w:rFonts w:eastAsia="Tahoma" w:cs="Tahoma"/>
                <w:color w:val="000000" w:themeColor="text1"/>
                <w:sz w:val="24"/>
                <w:szCs w:val="24"/>
              </w:rPr>
              <w:t xml:space="preserve"> </w:t>
            </w:r>
            <w:r w:rsidRPr="70D4D20E">
              <w:rPr>
                <w:rFonts w:eastAsia="Tahoma" w:cs="Tahoma"/>
                <w:color w:val="000000" w:themeColor="text1"/>
              </w:rPr>
              <w:t>Always display organization list from the top to bottom without bias.</w:t>
            </w:r>
          </w:p>
        </w:tc>
      </w:tr>
    </w:tbl>
    <w:p w:rsidRPr="001A1F29" w:rsidR="6AB6FBCE" w:rsidP="004D7C4B" w:rsidRDefault="6AB6FBCE" w14:paraId="5826CF11" w14:textId="69E825CF"/>
    <w:p w:rsidRPr="001A1F29" w:rsidR="003A0570" w:rsidP="004D7C4B" w:rsidRDefault="003A0570" w14:paraId="3C5FAFD8" w14:textId="77777777">
      <w:pPr>
        <w:rPr>
          <w:rFonts w:eastAsia="Tahoma"/>
        </w:rPr>
      </w:pPr>
    </w:p>
    <w:p w:rsidRPr="001A1F29" w:rsidR="003A0570" w:rsidP="004D7C4B" w:rsidRDefault="003A0570" w14:paraId="161D98B5" w14:textId="77777777">
      <w:pPr>
        <w:rPr>
          <w:rFonts w:eastAsia="Tahoma"/>
        </w:rPr>
      </w:pPr>
    </w:p>
    <w:p w:rsidRPr="001A1F29" w:rsidR="003A0570" w:rsidP="004D7C4B" w:rsidRDefault="003A0570" w14:paraId="7FC9AE4F" w14:textId="77777777">
      <w:pPr>
        <w:rPr>
          <w:rFonts w:eastAsia="Tahoma"/>
        </w:rPr>
      </w:pPr>
    </w:p>
    <w:p w:rsidRPr="001A1F29" w:rsidR="003A0570" w:rsidP="004D7C4B" w:rsidRDefault="003A0570" w14:paraId="309D8219" w14:textId="77777777">
      <w:pPr>
        <w:rPr>
          <w:rFonts w:eastAsia="Tahoma"/>
        </w:rPr>
      </w:pPr>
    </w:p>
    <w:p w:rsidRPr="001A1F29" w:rsidR="003A0570" w:rsidP="004D7C4B" w:rsidRDefault="003A0570" w14:paraId="54F46CE1" w14:textId="77777777">
      <w:pPr>
        <w:rPr>
          <w:rFonts w:eastAsia="Tahoma"/>
        </w:rPr>
      </w:pPr>
    </w:p>
    <w:p w:rsidRPr="001A1F29" w:rsidR="003A0570" w:rsidP="004D7C4B" w:rsidRDefault="003A0570" w14:paraId="1EBD0983" w14:textId="77777777">
      <w:pPr>
        <w:rPr>
          <w:rFonts w:eastAsia="Tahoma"/>
        </w:rPr>
      </w:pPr>
    </w:p>
    <w:p w:rsidRPr="001A1F29" w:rsidR="003A0570" w:rsidP="004D7C4B" w:rsidRDefault="003A0570" w14:paraId="2C7484BA" w14:textId="77777777">
      <w:pPr>
        <w:rPr>
          <w:rFonts w:eastAsia="Tahoma"/>
        </w:rPr>
      </w:pPr>
    </w:p>
    <w:p w:rsidRPr="001A1F29" w:rsidR="003A0570" w:rsidP="004D7C4B" w:rsidRDefault="003A0570" w14:paraId="3762ABEB" w14:textId="77777777">
      <w:pPr>
        <w:rPr>
          <w:rFonts w:eastAsia="Tahoma"/>
        </w:rPr>
      </w:pPr>
    </w:p>
    <w:p w:rsidRPr="001A1F29" w:rsidR="00BA00CD" w:rsidP="004D7C4B" w:rsidRDefault="5971CE1D" w14:paraId="002C84FF" w14:textId="00491810">
      <w:pPr>
        <w:pStyle w:val="Heading2"/>
      </w:pPr>
      <w:r>
        <w:t xml:space="preserve"> Use Case View Report from Supporter</w:t>
      </w:r>
    </w:p>
    <w:p w:rsidRPr="001A1F29" w:rsidR="00BA00CD" w:rsidP="004D7C4B" w:rsidRDefault="0054722D" w14:paraId="46F6E1EF" w14:textId="098F4E87">
      <w:pPr>
        <w:rPr>
          <w:rFonts w:eastAsia="Tahoma"/>
        </w:rPr>
      </w:pPr>
      <w:r>
        <w:drawing>
          <wp:inline wp14:editId="2B49C303" wp14:anchorId="59C43E13">
            <wp:extent cx="5715000" cy="2014855"/>
            <wp:effectExtent l="0" t="0" r="0" b="4445"/>
            <wp:docPr id="17" name="Picture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/>
                  </pic:nvPicPr>
                  <pic:blipFill>
                    <a:blip r:embed="R8a35e45a39ed454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1242D76" w:rsidR="31242D76">
        <w:rPr>
          <w:rFonts w:eastAsia="Tahoma"/>
        </w:rPr>
        <w:t xml:space="preserve"> </w:t>
      </w:r>
    </w:p>
    <w:tbl>
      <w:tblPr>
        <w:tblW w:w="9000" w:type="dxa"/>
        <w:tblLayout w:type="fixed"/>
        <w:tblLook w:val="01E0" w:firstRow="1" w:lastRow="1" w:firstColumn="1" w:lastColumn="1" w:noHBand="0" w:noVBand="0"/>
      </w:tblPr>
      <w:tblGrid>
        <w:gridCol w:w="2504"/>
        <w:gridCol w:w="2455"/>
        <w:gridCol w:w="1320"/>
        <w:gridCol w:w="586"/>
        <w:gridCol w:w="2135"/>
      </w:tblGrid>
      <w:tr w:rsidRPr="001A1F29" w:rsidR="00BA00CD" w:rsidTr="2C4D4907" w14:paraId="7437A232" w14:textId="77777777">
        <w:tc>
          <w:tcPr>
            <w:tcW w:w="9000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BA00CD" w:rsidP="004D7C4B" w:rsidRDefault="00BA00CD" w14:paraId="0846699E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</w:t>
            </w:r>
          </w:p>
          <w:p w:rsidRPr="001A1F29" w:rsidR="00BA00CD" w:rsidP="004D7C4B" w:rsidRDefault="00BA00CD" w14:paraId="104E8175" w14:textId="4615A161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 CASE-</w:t>
            </w:r>
            <w:r w:rsidRPr="001A1F29" w:rsidR="00A25808">
              <w:rPr>
                <w:rFonts w:eastAsia="Tahoma" w:cs="Tahoma"/>
                <w:b/>
                <w:color w:val="000000" w:themeColor="text1"/>
              </w:rPr>
              <w:t>5</w:t>
            </w:r>
            <w:r w:rsidRPr="001A1F29" w:rsidR="003C7E17">
              <w:rPr>
                <w:rFonts w:eastAsia="Tahoma" w:cs="Tahoma"/>
                <w:b/>
                <w:color w:val="000000" w:themeColor="text1"/>
              </w:rPr>
              <w:t>1</w:t>
            </w:r>
            <w:r w:rsidRPr="001A1F29">
              <w:rPr>
                <w:rFonts w:eastAsia="Tahoma" w:cs="Tahoma"/>
                <w:b/>
                <w:color w:val="000000" w:themeColor="text1"/>
              </w:rPr>
              <w:t xml:space="preserve"> SPECIFICATION</w:t>
            </w:r>
          </w:p>
          <w:p w:rsidRPr="001A1F29" w:rsidR="00BA00CD" w:rsidP="004D7C4B" w:rsidRDefault="00BA00CD" w14:paraId="2EC91BAE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</w:t>
            </w:r>
          </w:p>
        </w:tc>
      </w:tr>
      <w:tr w:rsidRPr="001A1F29" w:rsidR="00BA00CD" w:rsidTr="2C4D4907" w14:paraId="7260BE85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BA00CD" w:rsidP="004D7C4B" w:rsidRDefault="00BA00CD" w14:paraId="15565D04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No.</w:t>
            </w:r>
          </w:p>
        </w:tc>
        <w:tc>
          <w:tcPr>
            <w:tcW w:w="245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00BA00CD" w:rsidP="004D7C4B" w:rsidRDefault="00BA00CD" w14:paraId="2D3B17E1" w14:textId="227D6556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</w:t>
            </w:r>
            <w:r w:rsidRPr="001A1F29" w:rsidR="00A25808">
              <w:rPr>
                <w:rFonts w:eastAsia="Tahoma"/>
              </w:rPr>
              <w:t>5</w:t>
            </w:r>
            <w:r w:rsidRPr="001A1F29" w:rsidR="00A31A1E">
              <w:rPr>
                <w:rFonts w:eastAsia="Tahoma"/>
              </w:rPr>
              <w:t>1</w:t>
            </w:r>
          </w:p>
        </w:tc>
        <w:tc>
          <w:tcPr>
            <w:tcW w:w="1906" w:type="dxa"/>
            <w:gridSpan w:val="2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BA00CD" w:rsidP="004D7C4B" w:rsidRDefault="00BA00CD" w14:paraId="4F0FD9C5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Version</w:t>
            </w:r>
          </w:p>
        </w:tc>
        <w:tc>
          <w:tcPr>
            <w:tcW w:w="21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Pr="001A1F29" w:rsidR="00BA00CD" w:rsidP="004D7C4B" w:rsidRDefault="00BA00CD" w14:paraId="2E223BE6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BA00CD" w:rsidTr="2C4D4907" w14:paraId="252DF060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BA00CD" w:rsidP="004D7C4B" w:rsidRDefault="00BA00CD" w14:paraId="0479D79A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Name</w:t>
            </w:r>
          </w:p>
        </w:tc>
        <w:tc>
          <w:tcPr>
            <w:tcW w:w="6496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00BA00CD" w:rsidP="004D7C4B" w:rsidRDefault="0054722D" w14:paraId="5150D5FB" w14:textId="1B12B18D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View Report from Supporter</w:t>
            </w:r>
          </w:p>
        </w:tc>
      </w:tr>
      <w:tr w:rsidRPr="001A1F29" w:rsidR="00BA00CD" w:rsidTr="2C4D4907" w14:paraId="65AAF5C4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BA00CD" w:rsidP="004D7C4B" w:rsidRDefault="00BA00CD" w14:paraId="6E6B65D1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 xml:space="preserve">Author </w:t>
            </w:r>
          </w:p>
        </w:tc>
        <w:tc>
          <w:tcPr>
            <w:tcW w:w="6496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00BA00CD" w:rsidP="49F41F4F" w:rsidRDefault="49F41F4F" w14:paraId="292E060D" w14:textId="6EA6CFA1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Nguyen Quoc Vinh</w:t>
            </w:r>
          </w:p>
        </w:tc>
      </w:tr>
      <w:tr w:rsidRPr="001A1F29" w:rsidR="00BA00CD" w:rsidTr="2C4D4907" w14:paraId="50F6F24E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BA00CD" w:rsidP="004D7C4B" w:rsidRDefault="00BA00CD" w14:paraId="6AA34042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Date</w:t>
            </w:r>
          </w:p>
        </w:tc>
        <w:tc>
          <w:tcPr>
            <w:tcW w:w="245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00BA00CD" w:rsidP="004D7C4B" w:rsidRDefault="00BA00CD" w14:paraId="13E51EF0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15/03/2021</w:t>
            </w:r>
          </w:p>
        </w:tc>
        <w:tc>
          <w:tcPr>
            <w:tcW w:w="13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BA00CD" w:rsidP="004D7C4B" w:rsidRDefault="00BA00CD" w14:paraId="57E0936F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Priority</w:t>
            </w:r>
          </w:p>
        </w:tc>
        <w:tc>
          <w:tcPr>
            <w:tcW w:w="2721" w:type="dxa"/>
            <w:gridSpan w:val="2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00BA00CD" w:rsidP="71D65FC7" w:rsidRDefault="19785303" w14:paraId="5D84F6A5" w14:textId="6F67A4A9">
            <w:pPr>
              <w:spacing w:line="259" w:lineRule="auto"/>
              <w:rPr>
                <w:rFonts w:eastAsia="Tahoma"/>
              </w:rPr>
            </w:pPr>
            <w:r w:rsidRPr="71D65FC7">
              <w:rPr>
                <w:rFonts w:eastAsia="Tahoma"/>
              </w:rPr>
              <w:t>Low</w:t>
            </w:r>
          </w:p>
        </w:tc>
      </w:tr>
      <w:tr w:rsidRPr="001A1F29" w:rsidR="00BA00CD" w:rsidTr="2C4D4907" w14:paraId="182889E3" w14:textId="77777777">
        <w:tc>
          <w:tcPr>
            <w:tcW w:w="9000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FFFFF" w:themeFill="background1"/>
          </w:tcPr>
          <w:p w:rsidRPr="001A1F29" w:rsidR="00BA00CD" w:rsidP="004D7C4B" w:rsidRDefault="6734950C" w14:paraId="065D18A1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Actor:</w:t>
            </w:r>
          </w:p>
          <w:p w:rsidRPr="001A1F29" w:rsidR="00BA00CD" w:rsidP="004D7C4B" w:rsidRDefault="6734950C" w14:paraId="13F8F47B" w14:textId="4A52FCAE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Supervisor</w:t>
            </w:r>
          </w:p>
          <w:p w:rsidRPr="001A1F29" w:rsidR="00BA00CD" w:rsidP="004D7C4B" w:rsidRDefault="6734950C" w14:paraId="607F18E4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Summary:</w:t>
            </w:r>
          </w:p>
          <w:p w:rsidRPr="001A1F29" w:rsidR="00BA00CD" w:rsidP="004D7C4B" w:rsidRDefault="6734950C" w14:paraId="0D6577B4" w14:textId="6DA2B154">
            <w:pPr>
              <w:rPr>
                <w:rFonts w:eastAsia="Tahoma"/>
              </w:rPr>
            </w:pPr>
            <w:r w:rsidRPr="71D65FC7">
              <w:rPr>
                <w:rFonts w:eastAsia="Tahoma"/>
              </w:rPr>
              <w:t xml:space="preserve">        When Supporter </w:t>
            </w:r>
            <w:r w:rsidRPr="71D65FC7" w:rsidR="01B3DADF">
              <w:rPr>
                <w:rFonts w:eastAsia="Tahoma"/>
              </w:rPr>
              <w:t>sends</w:t>
            </w:r>
            <w:r w:rsidRPr="71D65FC7">
              <w:rPr>
                <w:rFonts w:eastAsia="Tahoma"/>
              </w:rPr>
              <w:t xml:space="preserve"> the report for cheating, then Supervisor can view this report.</w:t>
            </w:r>
          </w:p>
          <w:p w:rsidRPr="001A1F29" w:rsidR="00BA00CD" w:rsidP="004D7C4B" w:rsidRDefault="6734950C" w14:paraId="4956BE32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Goal:</w:t>
            </w:r>
          </w:p>
          <w:p w:rsidRPr="001A1F29" w:rsidR="00BA00CD" w:rsidP="004D7C4B" w:rsidRDefault="6734950C" w14:paraId="643C5C86" w14:textId="1DF55E31">
            <w:pPr>
              <w:rPr>
                <w:rFonts w:eastAsia="Tahoma"/>
                <w:b/>
              </w:rPr>
            </w:pPr>
            <w:r w:rsidRPr="001A1F29">
              <w:rPr>
                <w:rFonts w:eastAsia="Tahoma"/>
              </w:rPr>
              <w:t xml:space="preserve">        To view the report of Supporter</w:t>
            </w:r>
          </w:p>
          <w:p w:rsidRPr="001A1F29" w:rsidR="00BA00CD" w:rsidP="004D7C4B" w:rsidRDefault="6734950C" w14:paraId="3B6B6A16" w14:textId="77777777">
            <w:pPr>
              <w:rPr>
                <w:rFonts w:eastAsia="Tahoma" w:cs="Tahoma"/>
                <w:b/>
                <w:u w:val="single"/>
              </w:rPr>
            </w:pPr>
            <w:r w:rsidRPr="001A1F29">
              <w:rPr>
                <w:rFonts w:eastAsia="Tahoma" w:cs="Tahoma"/>
                <w:b/>
                <w:u w:val="single"/>
              </w:rPr>
              <w:t>Triggers</w:t>
            </w:r>
          </w:p>
          <w:p w:rsidRPr="001A1F29" w:rsidR="00BA00CD" w:rsidP="6734950C" w:rsidRDefault="6734950C" w14:paraId="491A598B" w14:textId="5B4B6AE9">
            <w:pPr>
              <w:ind w:left="0"/>
              <w:rPr>
                <w:rFonts w:eastAsia="Tahoma"/>
              </w:rPr>
            </w:pPr>
            <w:r w:rsidRPr="71D65FC7">
              <w:rPr>
                <w:rFonts w:eastAsia="Tahoma"/>
              </w:rPr>
              <w:t xml:space="preserve">           Supervisor </w:t>
            </w:r>
            <w:r w:rsidRPr="71D65FC7" w:rsidR="01B3DADF">
              <w:rPr>
                <w:rFonts w:eastAsia="Tahoma"/>
              </w:rPr>
              <w:t>clicks “</w:t>
            </w:r>
            <w:r w:rsidRPr="71D65FC7">
              <w:rPr>
                <w:rFonts w:eastAsia="Tahoma"/>
              </w:rPr>
              <w:t xml:space="preserve">view </w:t>
            </w:r>
            <w:r w:rsidRPr="71D65FC7" w:rsidR="01B3DADF">
              <w:rPr>
                <w:rFonts w:eastAsia="Tahoma"/>
              </w:rPr>
              <w:t>reports” button</w:t>
            </w:r>
          </w:p>
          <w:p w:rsidRPr="001A1F29" w:rsidR="00BA00CD" w:rsidP="004D7C4B" w:rsidRDefault="6734950C" w14:paraId="452BE01A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Preconditions:</w:t>
            </w:r>
          </w:p>
          <w:p w:rsidRPr="001A1F29" w:rsidR="00BA00CD" w:rsidP="004D7C4B" w:rsidRDefault="6734950C" w14:paraId="157ECA88" w14:textId="35A8E413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PRE-1. User’s identity has been authenticated</w:t>
            </w:r>
          </w:p>
          <w:p w:rsidRPr="001A1F29" w:rsidR="00BA00CD" w:rsidP="6734950C" w:rsidRDefault="6734950C" w14:paraId="71952E0E" w14:textId="74A0F910">
            <w:pPr>
              <w:spacing w:line="259" w:lineRule="auto"/>
              <w:rPr>
                <w:rFonts w:eastAsia="Tahoma"/>
                <w:b/>
              </w:rPr>
            </w:pPr>
            <w:r w:rsidRPr="001A1F29">
              <w:rPr>
                <w:rFonts w:eastAsia="Tahoma"/>
              </w:rPr>
              <w:t xml:space="preserve">        PRE-2. User is authorized to Supervisor role</w:t>
            </w:r>
          </w:p>
          <w:p w:rsidRPr="001A1F29" w:rsidR="00BA00CD" w:rsidP="6734950C" w:rsidRDefault="6734950C" w14:paraId="158E3FCD" w14:textId="0D0E8D0F">
            <w:pPr>
              <w:spacing w:line="259" w:lineRule="auto"/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Post Conditions:</w:t>
            </w:r>
          </w:p>
          <w:p w:rsidRPr="001A1F29" w:rsidR="00BA00CD" w:rsidP="004D7C4B" w:rsidRDefault="6734950C" w14:paraId="1F13D4CA" w14:textId="067B315B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POST-1. The list of reports will be shown on screen.</w:t>
            </w:r>
          </w:p>
          <w:p w:rsidRPr="001A1F29" w:rsidR="00BA00CD" w:rsidP="004D7C4B" w:rsidRDefault="6734950C" w14:paraId="378E208D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Main Success Scenario:</w:t>
            </w:r>
          </w:p>
          <w:p w:rsidRPr="001A1F29" w:rsidR="00BA00CD" w:rsidP="004D7C4B" w:rsidRDefault="6734950C" w14:paraId="7D412595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  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4A0" w:firstRow="1" w:lastRow="0" w:firstColumn="1" w:lastColumn="0" w:noHBand="0" w:noVBand="1"/>
            </w:tblPr>
            <w:tblGrid>
              <w:gridCol w:w="4293"/>
              <w:gridCol w:w="4277"/>
            </w:tblGrid>
            <w:tr w:rsidRPr="001A1F29" w:rsidR="6734950C" w:rsidTr="0B94571C" w14:paraId="77763A5B" w14:textId="77777777">
              <w:tc>
                <w:tcPr>
                  <w:tcW w:w="4293" w:type="dxa"/>
                </w:tcPr>
                <w:p w:rsidRPr="001A1F29" w:rsidR="6734950C" w:rsidP="71D65FC7" w:rsidRDefault="0B94571C" w14:paraId="0F54B5AB" w14:textId="2747EF05">
                  <w:pPr>
                    <w:spacing w:line="259" w:lineRule="auto"/>
                    <w:ind w:left="0"/>
                    <w:jc w:val="center"/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Supervisor</w:t>
                  </w:r>
                </w:p>
              </w:tc>
              <w:tc>
                <w:tcPr>
                  <w:tcW w:w="4277" w:type="dxa"/>
                </w:tcPr>
                <w:p w:rsidRPr="001A1F29" w:rsidR="6734950C" w:rsidP="71D65FC7" w:rsidRDefault="0B94571C" w14:paraId="7E3D5016" w14:textId="77777777">
                  <w:pPr>
                    <w:ind w:left="0"/>
                    <w:jc w:val="center"/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>System</w:t>
                  </w:r>
                </w:p>
              </w:tc>
            </w:tr>
            <w:tr w:rsidRPr="001A1F29" w:rsidR="6734950C" w:rsidTr="0B94571C" w14:paraId="53A1FC1D" w14:textId="77777777">
              <w:tc>
                <w:tcPr>
                  <w:tcW w:w="4293" w:type="dxa"/>
                </w:tcPr>
                <w:p w:rsidRPr="001A1F29" w:rsidR="6734950C" w:rsidP="71D65FC7" w:rsidRDefault="6901F8BB" w14:paraId="6CF114C1" w14:textId="440FDD49">
                  <w:pPr>
                    <w:ind w:left="0"/>
                    <w:rPr>
                      <w:rFonts w:eastAsia="Tahoma"/>
                    </w:rPr>
                  </w:pPr>
                  <w:r w:rsidRPr="71D65FC7">
                    <w:rPr>
                      <w:rFonts w:eastAsia="Tahoma"/>
                    </w:rPr>
                    <w:t xml:space="preserve">1. Supervisor clicks “view </w:t>
                  </w:r>
                  <w:r w:rsidRPr="71D65FC7" w:rsidR="54032CE8">
                    <w:rPr>
                      <w:rFonts w:eastAsia="Tahoma"/>
                    </w:rPr>
                    <w:t>reports” button</w:t>
                  </w:r>
                </w:p>
              </w:tc>
              <w:tc>
                <w:tcPr>
                  <w:tcW w:w="4277" w:type="dxa"/>
                </w:tcPr>
                <w:p w:rsidRPr="001A1F29" w:rsidR="6734950C" w:rsidP="004D7C4B" w:rsidRDefault="54032CE8" w14:paraId="14E6854E" w14:textId="0197A596">
                  <w:pPr>
                    <w:rPr>
                      <w:rFonts w:eastAsia="Times New Roman"/>
                    </w:rPr>
                  </w:pPr>
                  <w:r w:rsidRPr="40C933E4">
                    <w:rPr>
                      <w:rFonts w:eastAsia="Times New Roman"/>
                    </w:rPr>
                    <w:t xml:space="preserve">1. </w:t>
                  </w:r>
                  <w:r w:rsidRPr="71D65FC7">
                    <w:rPr>
                      <w:rFonts w:eastAsia="Tahoma"/>
                    </w:rPr>
                    <w:t>System checks whether there is existed an report:</w:t>
                  </w:r>
                  <w:r w:rsidR="6734950C">
                    <w:br/>
                  </w:r>
                  <w:r w:rsidRPr="71D65FC7">
                    <w:rPr>
                      <w:rFonts w:eastAsia="Tahoma"/>
                    </w:rPr>
                    <w:t>- If existed, system shows the list of reports</w:t>
                  </w:r>
                </w:p>
                <w:p w:rsidRPr="001A1F29" w:rsidR="6734950C" w:rsidP="004D7C4B" w:rsidRDefault="54032CE8" w14:paraId="6A3BBBAF" w14:textId="0B1CF9CA">
                  <w:pPr>
                    <w:rPr>
                      <w:rFonts w:eastAsia="Times New Roman"/>
                    </w:rPr>
                  </w:pPr>
                  <w:r w:rsidRPr="71D65FC7">
                    <w:rPr>
                      <w:rFonts w:eastAsia="Tahoma"/>
                    </w:rPr>
                    <w:t>- If not existed, system show “There aren’t any reports” message.</w:t>
                  </w:r>
                </w:p>
              </w:tc>
            </w:tr>
          </w:tbl>
          <w:p w:rsidR="19785303" w:rsidP="004D7C4B" w:rsidRDefault="19785303" w14:paraId="2234A887" w14:textId="67D64A75"/>
          <w:p w:rsidRPr="001A1F29" w:rsidR="00BA00CD" w:rsidP="6734950C" w:rsidRDefault="00BA00CD" w14:paraId="232DA375" w14:textId="77777777">
            <w:pPr>
              <w:ind w:left="0"/>
              <w:rPr>
                <w:rFonts w:eastAsia="Tahoma"/>
              </w:rPr>
            </w:pPr>
          </w:p>
          <w:p w:rsidRPr="001A1F29" w:rsidR="00BA00CD" w:rsidP="004D7C4B" w:rsidRDefault="6734950C" w14:paraId="2D2592F3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 xml:space="preserve">Alternative Scenario: </w:t>
            </w:r>
          </w:p>
          <w:p w:rsidRPr="001A1F29" w:rsidR="00BA00CD" w:rsidP="004D7C4B" w:rsidRDefault="0B94571C" w14:paraId="7C45FC32" w14:textId="0F244E8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N/A</w:t>
            </w:r>
          </w:p>
          <w:p w:rsidRPr="001A1F29" w:rsidR="00BA00CD" w:rsidP="2C4D4907" w:rsidRDefault="2C4D4907" w14:paraId="0F20C8C9" w14:textId="77777777">
            <w:pPr>
              <w:rPr>
                <w:rFonts w:eastAsia="Tahoma" w:cs="Tahoma"/>
                <w:b/>
                <w:bCs/>
              </w:rPr>
            </w:pPr>
            <w:r w:rsidRPr="2C4D4907">
              <w:rPr>
                <w:rFonts w:eastAsia="Tahoma" w:cs="Tahoma"/>
                <w:b/>
                <w:bCs/>
              </w:rPr>
              <w:t>Exceptions:</w:t>
            </w:r>
          </w:p>
          <w:p w:rsidRPr="001A1F29" w:rsidR="00BA00CD" w:rsidP="2C4D4907" w:rsidRDefault="00BA00CD" w14:paraId="6ECE1956" w14:textId="35E650DF">
            <w:pPr>
              <w:rPr>
                <w:b/>
                <w:bCs/>
              </w:rPr>
            </w:pPr>
          </w:p>
          <w:tbl>
            <w:tblPr>
              <w:tblStyle w:val="TableGrid"/>
              <w:tblW w:w="0" w:type="auto"/>
              <w:tblInd w:w="180" w:type="dxa"/>
              <w:tblLayout w:type="fixed"/>
              <w:tblLook w:val="04A0" w:firstRow="1" w:lastRow="0" w:firstColumn="1" w:lastColumn="0" w:noHBand="0" w:noVBand="1"/>
            </w:tblPr>
            <w:tblGrid>
              <w:gridCol w:w="4275"/>
              <w:gridCol w:w="4275"/>
            </w:tblGrid>
            <w:tr w:rsidR="2C4D4907" w:rsidTr="2C4D4907" w14:paraId="2FB2D799" w14:textId="77777777">
              <w:tc>
                <w:tcPr>
                  <w:tcW w:w="4275" w:type="dxa"/>
                </w:tcPr>
                <w:p w:rsidR="2C4D4907" w:rsidP="2C4D4907" w:rsidRDefault="2C4D4907" w14:paraId="1FFE04A4" w14:textId="7796D5E8">
                  <w:pPr>
                    <w:jc w:val="center"/>
                    <w:rPr>
                      <w:rFonts w:eastAsia="Tahoma" w:cs="Tahoma"/>
                    </w:rPr>
                  </w:pPr>
                  <w:r w:rsidRPr="2C4D4907">
                    <w:rPr>
                      <w:rFonts w:eastAsia="Tahoma" w:cs="Tahoma"/>
                    </w:rPr>
                    <w:t>Cause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6CDD1325" w14:textId="5979F840">
                  <w:pPr>
                    <w:jc w:val="center"/>
                    <w:rPr>
                      <w:rFonts w:eastAsia="Tahoma" w:cs="Tahoma"/>
                    </w:rPr>
                  </w:pPr>
                  <w:r w:rsidRPr="2C4D4907">
                    <w:rPr>
                      <w:rFonts w:eastAsia="Tahoma" w:cs="Tahoma"/>
                    </w:rPr>
                    <w:t>System</w:t>
                  </w:r>
                </w:p>
              </w:tc>
            </w:tr>
            <w:tr w:rsidR="2C4D4907" w:rsidTr="2C4D4907" w14:paraId="10B29FA8" w14:textId="77777777">
              <w:tc>
                <w:tcPr>
                  <w:tcW w:w="4275" w:type="dxa"/>
                </w:tcPr>
                <w:p w:rsidR="2C4D4907" w:rsidP="2C4D4907" w:rsidRDefault="2C4D4907" w14:paraId="4D77A83A" w14:textId="0BB63847">
                  <w:pPr>
                    <w:rPr>
                      <w:rFonts w:eastAsia="Times New Roman"/>
                      <w:color w:val="000000" w:themeColor="text1"/>
                    </w:rPr>
                  </w:pPr>
                  <w:r w:rsidRPr="2C4D4907">
                    <w:rPr>
                      <w:rFonts w:eastAsia="Tahoma" w:cs="Tahoma"/>
                    </w:rPr>
                    <w:t>1.</w:t>
                  </w:r>
                  <w:r w:rsidRPr="2C4D4907">
                    <w:rPr>
                      <w:rFonts w:eastAsia="Tahoma" w:cs="Tahoma"/>
                      <w:color w:val="000000" w:themeColor="text1"/>
                    </w:rPr>
                    <w:t xml:space="preserve"> There aren’t any reports from Supporter.</w:t>
                  </w:r>
                </w:p>
              </w:tc>
              <w:tc>
                <w:tcPr>
                  <w:tcW w:w="4275" w:type="dxa"/>
                </w:tcPr>
                <w:p w:rsidR="2C4D4907" w:rsidP="2C4D4907" w:rsidRDefault="2C4D4907" w14:paraId="1D910F9D" w14:textId="6193311C">
                  <w:pPr>
                    <w:rPr>
                      <w:rFonts w:eastAsia="Times New Roman"/>
                    </w:rPr>
                  </w:pPr>
                  <w:r w:rsidRPr="2C4D4907">
                    <w:rPr>
                      <w:rFonts w:eastAsia="Tahoma" w:cs="Tahoma"/>
                    </w:rPr>
                    <w:t>1. System will show message on screen: “No more report to view from Supporter”</w:t>
                  </w:r>
                </w:p>
              </w:tc>
            </w:tr>
          </w:tbl>
          <w:p w:rsidRPr="001A1F29" w:rsidR="00BA00CD" w:rsidP="2C4D4907" w:rsidRDefault="00BA00CD" w14:paraId="73312B79" w14:textId="0A0E2E36">
            <w:pPr>
              <w:rPr>
                <w:b/>
                <w:bCs/>
              </w:rPr>
            </w:pPr>
          </w:p>
          <w:p w:rsidRPr="001A1F29" w:rsidR="00BA00CD" w:rsidP="004D7C4B" w:rsidRDefault="6734950C" w14:paraId="74519848" w14:textId="5A455BB9">
            <w:pPr>
              <w:rPr>
                <w:rFonts w:eastAsia="Tahoma" w:cs="Tahoma"/>
                <w:b/>
              </w:rPr>
            </w:pPr>
            <w:r w:rsidRPr="71D65FC7">
              <w:rPr>
                <w:rFonts w:eastAsia="Tahoma" w:cs="Tahoma"/>
                <w:b/>
              </w:rPr>
              <w:t xml:space="preserve">Relationships: </w:t>
            </w:r>
          </w:p>
          <w:p w:rsidRPr="001A1F29" w:rsidR="00BA00CD" w:rsidP="004D7C4B" w:rsidRDefault="0B94571C" w14:paraId="3470CB5F" w14:textId="67AA5958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N/A</w:t>
            </w:r>
          </w:p>
          <w:p w:rsidRPr="001A1F29" w:rsidR="00BA00CD" w:rsidP="004D7C4B" w:rsidRDefault="6734950C" w14:paraId="7FE1F1AF" w14:textId="77777777">
            <w:pPr>
              <w:rPr>
                <w:rFonts w:eastAsia="Tahoma" w:cs="Tahoma"/>
                <w:b/>
              </w:rPr>
            </w:pPr>
            <w:r w:rsidRPr="001A1F29">
              <w:rPr>
                <w:rFonts w:eastAsia="Tahoma" w:cs="Tahoma"/>
                <w:b/>
              </w:rPr>
              <w:t>Business Rules:</w:t>
            </w:r>
          </w:p>
          <w:p w:rsidRPr="001A1F29" w:rsidR="00BA00CD" w:rsidP="004D7C4B" w:rsidRDefault="0B94571C" w14:paraId="7402529F" w14:textId="049591D5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       N/A</w:t>
            </w:r>
          </w:p>
        </w:tc>
      </w:tr>
    </w:tbl>
    <w:p w:rsidR="0095402B" w:rsidP="001A1F29" w:rsidRDefault="0095402B" w14:paraId="68D194FB" w14:textId="77777777">
      <w:pPr>
        <w:ind w:left="0"/>
        <w:rPr>
          <w:rFonts w:eastAsia="Tahoma"/>
        </w:rPr>
      </w:pPr>
    </w:p>
    <w:p w:rsidR="000C2A26" w:rsidP="001A1F29" w:rsidRDefault="000C2A26" w14:paraId="54A2BECA" w14:textId="77777777">
      <w:pPr>
        <w:ind w:left="0"/>
        <w:rPr>
          <w:rFonts w:eastAsia="Tahoma"/>
        </w:rPr>
      </w:pPr>
    </w:p>
    <w:p w:rsidR="000C2A26" w:rsidP="001A1F29" w:rsidRDefault="000C2A26" w14:paraId="3E5AF6E0" w14:textId="77777777">
      <w:pPr>
        <w:ind w:left="0"/>
        <w:rPr>
          <w:rFonts w:eastAsia="Tahoma"/>
        </w:rPr>
      </w:pPr>
    </w:p>
    <w:p w:rsidR="000C2A26" w:rsidP="001A1F29" w:rsidRDefault="000C2A26" w14:paraId="07921800" w14:textId="77777777">
      <w:pPr>
        <w:ind w:left="0"/>
        <w:rPr>
          <w:rFonts w:eastAsia="Tahoma"/>
        </w:rPr>
      </w:pPr>
    </w:p>
    <w:p w:rsidR="000C2A26" w:rsidP="001A1F29" w:rsidRDefault="000C2A26" w14:paraId="092ABCEF" w14:textId="77777777">
      <w:pPr>
        <w:ind w:left="0"/>
        <w:rPr>
          <w:rFonts w:eastAsia="Tahoma"/>
        </w:rPr>
      </w:pPr>
    </w:p>
    <w:p w:rsidR="000C2A26" w:rsidP="001A1F29" w:rsidRDefault="000C2A26" w14:paraId="30CFA0FC" w14:textId="77777777">
      <w:pPr>
        <w:ind w:left="0"/>
        <w:rPr>
          <w:rFonts w:eastAsia="Tahoma"/>
        </w:rPr>
      </w:pPr>
    </w:p>
    <w:p w:rsidR="000C2A26" w:rsidP="001A1F29" w:rsidRDefault="000C2A26" w14:paraId="7A4AC3A5" w14:textId="77777777">
      <w:pPr>
        <w:ind w:left="0"/>
        <w:rPr>
          <w:rFonts w:eastAsia="Tahoma"/>
        </w:rPr>
      </w:pPr>
    </w:p>
    <w:p w:rsidR="000C2A26" w:rsidP="001A1F29" w:rsidRDefault="000C2A26" w14:paraId="43C838E1" w14:textId="77777777">
      <w:pPr>
        <w:ind w:left="0"/>
        <w:rPr>
          <w:rFonts w:eastAsia="Tahoma"/>
        </w:rPr>
      </w:pPr>
    </w:p>
    <w:p w:rsidRPr="001A1F29" w:rsidR="000C2A26" w:rsidP="001A1F29" w:rsidRDefault="000C2A26" w14:paraId="33316631" w14:textId="77777777">
      <w:pPr>
        <w:ind w:left="0"/>
        <w:rPr>
          <w:rFonts w:eastAsia="Tahoma"/>
        </w:rPr>
      </w:pPr>
    </w:p>
    <w:p w:rsidRPr="001A1F29" w:rsidR="00355B5C" w:rsidP="004D7C4B" w:rsidRDefault="5971CE1D" w14:paraId="75993EF8" w14:textId="0B5DABA5">
      <w:pPr>
        <w:pStyle w:val="Heading2"/>
      </w:pPr>
      <w:r>
        <w:t xml:space="preserve"> Use Case Ban User</w:t>
      </w:r>
    </w:p>
    <w:p w:rsidRPr="001A1F29" w:rsidR="00355B5C" w:rsidP="004D7C4B" w:rsidRDefault="00121505" w14:paraId="1311B95E" w14:textId="58E49A3A">
      <w:pPr>
        <w:rPr>
          <w:rFonts w:eastAsia="Tahoma"/>
        </w:rPr>
      </w:pPr>
      <w:r>
        <w:drawing>
          <wp:inline wp14:editId="46159A62" wp14:anchorId="554234BC">
            <wp:extent cx="5715000" cy="2153920"/>
            <wp:effectExtent l="0" t="0" r="0" b="0"/>
            <wp:docPr id="5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d0d57892d76c4ee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1242D76" w:rsidR="31242D76">
        <w:rPr>
          <w:rFonts w:eastAsia="Tahoma"/>
        </w:rPr>
        <w:t xml:space="preserve"> </w:t>
      </w: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2504"/>
        <w:gridCol w:w="2455"/>
        <w:gridCol w:w="1320"/>
        <w:gridCol w:w="586"/>
        <w:gridCol w:w="2135"/>
      </w:tblGrid>
      <w:tr w:rsidRPr="001A1F29" w:rsidR="00355B5C" w:rsidTr="475E42FA" w14:paraId="41399C65" w14:textId="77777777">
        <w:tc>
          <w:tcPr>
            <w:tcW w:w="9000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355B5C" w:rsidP="004D7C4B" w:rsidRDefault="00355B5C" w14:paraId="2A00F5A2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</w:t>
            </w:r>
          </w:p>
          <w:p w:rsidRPr="001A1F29" w:rsidR="00355B5C" w:rsidP="004D7C4B" w:rsidRDefault="00355B5C" w14:paraId="01DC2152" w14:textId="1E5149ED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 CASE-5</w:t>
            </w:r>
            <w:r w:rsidRPr="001A1F29" w:rsidR="00121505">
              <w:rPr>
                <w:rFonts w:eastAsia="Tahoma" w:cs="Tahoma"/>
                <w:b/>
                <w:color w:val="000000" w:themeColor="text1"/>
              </w:rPr>
              <w:t>2</w:t>
            </w:r>
            <w:r w:rsidRPr="001A1F29">
              <w:rPr>
                <w:rFonts w:eastAsia="Tahoma" w:cs="Tahoma"/>
                <w:b/>
                <w:color w:val="000000" w:themeColor="text1"/>
              </w:rPr>
              <w:t xml:space="preserve"> SPECIFICATION</w:t>
            </w:r>
          </w:p>
          <w:p w:rsidRPr="001A1F29" w:rsidR="00355B5C" w:rsidP="004D7C4B" w:rsidRDefault="00355B5C" w14:paraId="74F6F59E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</w:t>
            </w:r>
          </w:p>
        </w:tc>
      </w:tr>
      <w:tr w:rsidRPr="001A1F29" w:rsidR="00355B5C" w:rsidTr="475E42FA" w14:paraId="23194CF6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355B5C" w:rsidP="004D7C4B" w:rsidRDefault="00355B5C" w14:paraId="5A31B21F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No.</w:t>
            </w:r>
          </w:p>
        </w:tc>
        <w:tc>
          <w:tcPr>
            <w:tcW w:w="245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00355B5C" w:rsidP="004D7C4B" w:rsidRDefault="00355B5C" w14:paraId="3F8B2A86" w14:textId="6FCF53CC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UC05</w:t>
            </w:r>
            <w:r w:rsidRPr="001A1F29" w:rsidR="00121505">
              <w:rPr>
                <w:rFonts w:eastAsia="Tahoma"/>
              </w:rPr>
              <w:t>2</w:t>
            </w:r>
          </w:p>
        </w:tc>
        <w:tc>
          <w:tcPr>
            <w:tcW w:w="1906" w:type="dxa"/>
            <w:gridSpan w:val="2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355B5C" w:rsidP="004D7C4B" w:rsidRDefault="00355B5C" w14:paraId="58EB39A9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Version</w:t>
            </w:r>
          </w:p>
        </w:tc>
        <w:tc>
          <w:tcPr>
            <w:tcW w:w="21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Pr="001A1F29" w:rsidR="00355B5C" w:rsidP="004D7C4B" w:rsidRDefault="00355B5C" w14:paraId="530FE036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355B5C" w:rsidTr="475E42FA" w14:paraId="26DB6EB9" w14:textId="77777777">
        <w:trPr>
          <w:trHeight w:val="583"/>
        </w:trPr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355B5C" w:rsidP="004D7C4B" w:rsidRDefault="00355B5C" w14:paraId="1CAA4EF0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Name</w:t>
            </w:r>
          </w:p>
        </w:tc>
        <w:tc>
          <w:tcPr>
            <w:tcW w:w="6496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00355B5C" w:rsidP="004D7C4B" w:rsidRDefault="007C09F7" w14:paraId="4CA3114C" w14:textId="1CC780F1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Ban User</w:t>
            </w:r>
          </w:p>
        </w:tc>
      </w:tr>
      <w:tr w:rsidRPr="001A1F29" w:rsidR="00355B5C" w:rsidTr="475E42FA" w14:paraId="60670367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355B5C" w:rsidP="004D7C4B" w:rsidRDefault="00355B5C" w14:paraId="4B336814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 xml:space="preserve">Author </w:t>
            </w:r>
          </w:p>
        </w:tc>
        <w:tc>
          <w:tcPr>
            <w:tcW w:w="6496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00355B5C" w:rsidP="00B60DD4" w:rsidRDefault="4B9AC6B8" w14:paraId="0E2C9BF0" w14:textId="276C007F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Nguyen Duy Bao</w:t>
            </w:r>
          </w:p>
        </w:tc>
      </w:tr>
      <w:tr w:rsidRPr="001A1F29" w:rsidR="00355B5C" w:rsidTr="475E42FA" w14:paraId="49CA531D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355B5C" w:rsidP="004D7C4B" w:rsidRDefault="00355B5C" w14:paraId="6AFA6F9D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Date</w:t>
            </w:r>
          </w:p>
        </w:tc>
        <w:tc>
          <w:tcPr>
            <w:tcW w:w="245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00355B5C" w:rsidP="004D7C4B" w:rsidRDefault="00355B5C" w14:paraId="2498DB23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15/03/2021</w:t>
            </w:r>
          </w:p>
        </w:tc>
        <w:tc>
          <w:tcPr>
            <w:tcW w:w="13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355B5C" w:rsidP="004D7C4B" w:rsidRDefault="00355B5C" w14:paraId="171BA65C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Priority</w:t>
            </w:r>
          </w:p>
        </w:tc>
        <w:tc>
          <w:tcPr>
            <w:tcW w:w="2721" w:type="dxa"/>
            <w:gridSpan w:val="2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00355B5C" w:rsidP="004D7C4B" w:rsidRDefault="001D3158" w14:paraId="1AC9C654" w14:textId="4F88B83F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Low</w:t>
            </w:r>
          </w:p>
        </w:tc>
      </w:tr>
      <w:tr w:rsidRPr="001A1F29" w:rsidR="00355B5C" w:rsidTr="475E42FA" w14:paraId="44AF72A5" w14:textId="77777777">
        <w:tc>
          <w:tcPr>
            <w:tcW w:w="9000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FFFFF" w:themeFill="background1"/>
          </w:tcPr>
          <w:p w:rsidRPr="001A1F29" w:rsidR="00355B5C" w:rsidP="004D7C4B" w:rsidRDefault="16BA53B9" w14:paraId="71E36E20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Actor:</w:t>
            </w:r>
          </w:p>
          <w:p w:rsidRPr="001A1F29" w:rsidR="00355B5C" w:rsidP="16BA53B9" w:rsidRDefault="475E42FA" w14:paraId="3D04C5B9" w14:textId="67794FB7">
            <w:pPr>
              <w:rPr>
                <w:rFonts w:eastAsia="Tahoma"/>
              </w:rPr>
            </w:pPr>
            <w:r w:rsidRPr="475E42FA">
              <w:rPr>
                <w:rFonts w:eastAsia="Tahoma"/>
                <w:b/>
                <w:bCs/>
                <w:color w:val="000000" w:themeColor="text1"/>
                <w:sz w:val="24"/>
                <w:szCs w:val="24"/>
              </w:rPr>
              <w:t xml:space="preserve">     </w:t>
            </w:r>
            <w:r w:rsidRPr="475E42FA">
              <w:rPr>
                <w:rFonts w:eastAsia="Tahoma"/>
                <w:color w:val="000000" w:themeColor="text1"/>
                <w:sz w:val="24"/>
                <w:szCs w:val="24"/>
              </w:rPr>
              <w:t xml:space="preserve"> </w:t>
            </w:r>
            <w:r w:rsidRPr="475E42FA">
              <w:rPr>
                <w:rFonts w:eastAsia="Tahoma"/>
                <w:color w:val="000000" w:themeColor="text1"/>
              </w:rPr>
              <w:t xml:space="preserve"> </w:t>
            </w:r>
            <w:r w:rsidRPr="475E42FA">
              <w:rPr>
                <w:rFonts w:eastAsia="Tahoma"/>
              </w:rPr>
              <w:t>Admin.</w:t>
            </w:r>
          </w:p>
          <w:p w:rsidRPr="001A1F29" w:rsidR="00355B5C" w:rsidP="004D7C4B" w:rsidRDefault="16BA53B9" w14:paraId="7B222D09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Summary:</w:t>
            </w:r>
          </w:p>
          <w:p w:rsidRPr="001A1F29" w:rsidR="5587344F" w:rsidP="16BA53B9" w:rsidRDefault="16BA53B9" w14:paraId="34348651" w14:textId="72677E6F">
            <w:pPr>
              <w:rPr>
                <w:rFonts w:eastAsia="Tahoma"/>
              </w:rPr>
            </w:pPr>
            <w:r w:rsidRPr="16BA53B9">
              <w:rPr>
                <w:rFonts w:eastAsia="Tahoma"/>
                <w:b/>
                <w:bCs/>
                <w:color w:val="000000" w:themeColor="text1"/>
                <w:sz w:val="24"/>
                <w:szCs w:val="24"/>
              </w:rPr>
              <w:t xml:space="preserve">     </w:t>
            </w:r>
            <w:r w:rsidRPr="16BA53B9">
              <w:rPr>
                <w:rFonts w:eastAsia="Tahoma"/>
                <w:color w:val="000000" w:themeColor="text1"/>
                <w:sz w:val="24"/>
                <w:szCs w:val="24"/>
              </w:rPr>
              <w:t xml:space="preserve"> </w:t>
            </w:r>
            <w:r w:rsidRPr="16BA53B9">
              <w:rPr>
                <w:rFonts w:eastAsia="Tahoma"/>
                <w:color w:val="000000" w:themeColor="text1"/>
              </w:rPr>
              <w:t xml:space="preserve"> </w:t>
            </w:r>
            <w:r w:rsidRPr="16BA53B9">
              <w:rPr>
                <w:rFonts w:eastAsia="Tahoma"/>
              </w:rPr>
              <w:t>Admin can block user’s account.</w:t>
            </w:r>
          </w:p>
          <w:p w:rsidRPr="001A1F29" w:rsidR="00355B5C" w:rsidP="004D7C4B" w:rsidRDefault="00355B5C" w14:paraId="0A355954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Goal:</w:t>
            </w:r>
          </w:p>
          <w:p w:rsidRPr="001A1F29" w:rsidR="00355B5C" w:rsidP="004D7C4B" w:rsidRDefault="5587344F" w14:paraId="3BB0A7E9" w14:textId="5497BECA">
            <w:pPr>
              <w:rPr>
                <w:rFonts w:eastAsia="Tahoma"/>
              </w:rPr>
            </w:pPr>
            <w:r w:rsidRPr="001A1F29">
              <w:rPr>
                <w:rFonts w:eastAsia="Tahoma"/>
                <w:b/>
                <w:color w:val="000000" w:themeColor="text1"/>
                <w:sz w:val="24"/>
                <w:szCs w:val="24"/>
              </w:rPr>
              <w:t xml:space="preserve">     </w:t>
            </w:r>
            <w:r w:rsidRPr="001A1F29">
              <w:rPr>
                <w:rFonts w:eastAsia="Tahoma"/>
                <w:color w:val="000000" w:themeColor="text1"/>
                <w:sz w:val="24"/>
                <w:szCs w:val="24"/>
              </w:rPr>
              <w:t xml:space="preserve"> </w:t>
            </w:r>
            <w:r w:rsidRPr="001A1F29">
              <w:rPr>
                <w:rFonts w:eastAsia="Tahoma"/>
                <w:color w:val="000000" w:themeColor="text1"/>
              </w:rPr>
              <w:t xml:space="preserve"> </w:t>
            </w:r>
            <w:r w:rsidRPr="001A1F29">
              <w:rPr>
                <w:rFonts w:eastAsia="Tahoma"/>
              </w:rPr>
              <w:t>Blocked user can not join any activities</w:t>
            </w:r>
            <w:r w:rsidRPr="2EF18637" w:rsidR="2EF18637">
              <w:rPr>
                <w:rFonts w:eastAsia="Tahoma"/>
              </w:rPr>
              <w:t>.</w:t>
            </w:r>
          </w:p>
          <w:p w:rsidRPr="001A1F29" w:rsidR="00355B5C" w:rsidP="004D7C4B" w:rsidRDefault="00355B5C" w14:paraId="0326588F" w14:textId="77777777">
            <w:pPr>
              <w:rPr>
                <w:rFonts w:eastAsia="Tahoma" w:cs="Tahoma"/>
                <w:b/>
                <w:color w:val="000000" w:themeColor="text1"/>
                <w:u w:val="single"/>
              </w:rPr>
            </w:pPr>
            <w:r w:rsidRPr="001A1F29">
              <w:rPr>
                <w:rFonts w:eastAsia="Tahoma" w:cs="Tahoma"/>
                <w:b/>
                <w:color w:val="000000" w:themeColor="text1"/>
                <w:u w:val="single"/>
              </w:rPr>
              <w:t>Triggers</w:t>
            </w:r>
          </w:p>
          <w:p w:rsidRPr="001A1F29" w:rsidR="00355B5C" w:rsidP="004D7C4B" w:rsidRDefault="1DD0B1DC" w14:paraId="7120214A" w14:textId="0DA14BD3">
            <w:pPr>
              <w:rPr>
                <w:rFonts w:eastAsia="Tahoma"/>
              </w:rPr>
            </w:pPr>
            <w:r w:rsidRPr="001A1F29">
              <w:rPr>
                <w:rFonts w:eastAsia="Tahoma"/>
                <w:color w:val="000000" w:themeColor="text1"/>
              </w:rPr>
              <w:t xml:space="preserve">          </w:t>
            </w:r>
            <w:r w:rsidRPr="001A1F29">
              <w:rPr>
                <w:rFonts w:eastAsia="Tahoma"/>
              </w:rPr>
              <w:t xml:space="preserve">Admin </w:t>
            </w:r>
            <w:r w:rsidRPr="2EF18637" w:rsidR="2EF18637">
              <w:rPr>
                <w:rFonts w:eastAsia="Tahoma"/>
              </w:rPr>
              <w:t>click</w:t>
            </w:r>
            <w:r w:rsidRPr="001A1F29">
              <w:rPr>
                <w:rFonts w:eastAsia="Tahoma"/>
              </w:rPr>
              <w:t xml:space="preserve"> on </w:t>
            </w:r>
            <w:r w:rsidRPr="2EF18637" w:rsidR="2EF18637">
              <w:rPr>
                <w:rFonts w:eastAsia="Tahoma"/>
              </w:rPr>
              <w:t xml:space="preserve">“ban” button in </w:t>
            </w:r>
            <w:r w:rsidRPr="001A1F29">
              <w:rPr>
                <w:rFonts w:eastAsia="Tahoma"/>
              </w:rPr>
              <w:t>user profile</w:t>
            </w:r>
            <w:r w:rsidRPr="2EF18637" w:rsidR="2EF18637">
              <w:rPr>
                <w:rFonts w:eastAsia="Tahoma"/>
              </w:rPr>
              <w:t>.</w:t>
            </w:r>
          </w:p>
          <w:p w:rsidRPr="001A1F29" w:rsidR="00355B5C" w:rsidP="004D7C4B" w:rsidRDefault="16BA53B9" w14:paraId="78AA0EB1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Preconditions:</w:t>
            </w:r>
          </w:p>
          <w:p w:rsidRPr="001A1F29" w:rsidR="528676D3" w:rsidP="16BA53B9" w:rsidRDefault="475E42FA" w14:paraId="294DBF13" w14:textId="67794FB7">
            <w:pPr>
              <w:rPr>
                <w:rFonts w:eastAsia="Tahoma"/>
                <w:color w:val="000000" w:themeColor="text1"/>
              </w:rPr>
            </w:pPr>
            <w:r w:rsidRPr="475E42FA">
              <w:rPr>
                <w:rFonts w:eastAsia="Tahoma"/>
                <w:b/>
                <w:bCs/>
                <w:color w:val="000000" w:themeColor="text1"/>
                <w:sz w:val="24"/>
                <w:szCs w:val="24"/>
              </w:rPr>
              <w:t xml:space="preserve">     </w:t>
            </w:r>
            <w:r w:rsidRPr="475E42FA">
              <w:rPr>
                <w:rFonts w:eastAsia="Tahoma"/>
                <w:color w:val="000000" w:themeColor="text1"/>
                <w:sz w:val="24"/>
                <w:szCs w:val="24"/>
              </w:rPr>
              <w:t xml:space="preserve"> </w:t>
            </w:r>
            <w:r w:rsidRPr="475E42FA">
              <w:rPr>
                <w:rFonts w:eastAsia="Tahoma"/>
                <w:color w:val="000000" w:themeColor="text1"/>
              </w:rPr>
              <w:t xml:space="preserve"> PRE-1. </w:t>
            </w:r>
            <w:r w:rsidRPr="475E42FA">
              <w:rPr>
                <w:rFonts w:eastAsia="Tahoma"/>
              </w:rPr>
              <w:t>Must be authenticated as an admin.</w:t>
            </w:r>
          </w:p>
          <w:p w:rsidRPr="001A1F29" w:rsidR="528676D3" w:rsidP="16BA53B9" w:rsidRDefault="475E42FA" w14:paraId="279AD9AE" w14:textId="67794FB7">
            <w:pPr>
              <w:rPr>
                <w:rFonts w:eastAsia="Tahoma"/>
              </w:rPr>
            </w:pPr>
            <w:r w:rsidRPr="475E42FA">
              <w:rPr>
                <w:rFonts w:eastAsia="Tahoma"/>
                <w:b/>
                <w:bCs/>
                <w:color w:val="000000" w:themeColor="text1"/>
                <w:sz w:val="24"/>
                <w:szCs w:val="24"/>
              </w:rPr>
              <w:t xml:space="preserve">     </w:t>
            </w:r>
            <w:r w:rsidRPr="475E42FA">
              <w:rPr>
                <w:rFonts w:eastAsia="Tahoma"/>
                <w:color w:val="000000" w:themeColor="text1"/>
                <w:sz w:val="24"/>
                <w:szCs w:val="24"/>
              </w:rPr>
              <w:t xml:space="preserve"> </w:t>
            </w:r>
            <w:r w:rsidRPr="475E42FA">
              <w:rPr>
                <w:rFonts w:eastAsia="Tahoma"/>
                <w:color w:val="000000" w:themeColor="text1"/>
              </w:rPr>
              <w:t xml:space="preserve"> </w:t>
            </w:r>
            <w:r w:rsidRPr="475E42FA">
              <w:rPr>
                <w:rFonts w:eastAsia="Tahoma"/>
              </w:rPr>
              <w:t>PRE-2. Selected account must be available.</w:t>
            </w:r>
          </w:p>
          <w:p w:rsidRPr="001A1F29" w:rsidR="00355B5C" w:rsidP="004D7C4B" w:rsidRDefault="16BA53B9" w14:paraId="0E414065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Post Conditions:</w:t>
            </w:r>
          </w:p>
          <w:p w:rsidRPr="001A1F29" w:rsidR="2C776B4F" w:rsidP="16BA53B9" w:rsidRDefault="475E42FA" w14:paraId="0585E0D1" w14:textId="67794FB7">
            <w:pPr>
              <w:rPr>
                <w:rFonts w:eastAsia="Tahoma"/>
              </w:rPr>
            </w:pPr>
            <w:r w:rsidRPr="475E42FA">
              <w:rPr>
                <w:rFonts w:eastAsia="Tahoma"/>
                <w:b/>
                <w:bCs/>
                <w:color w:val="000000" w:themeColor="text1"/>
                <w:sz w:val="24"/>
                <w:szCs w:val="24"/>
              </w:rPr>
              <w:t xml:space="preserve">     </w:t>
            </w:r>
            <w:r w:rsidRPr="475E42FA">
              <w:rPr>
                <w:rFonts w:eastAsia="Tahoma"/>
                <w:color w:val="000000" w:themeColor="text1"/>
                <w:sz w:val="24"/>
                <w:szCs w:val="24"/>
              </w:rPr>
              <w:t xml:space="preserve"> </w:t>
            </w:r>
            <w:r w:rsidRPr="475E42FA">
              <w:rPr>
                <w:rFonts w:eastAsia="Tahoma"/>
                <w:color w:val="000000" w:themeColor="text1"/>
              </w:rPr>
              <w:t xml:space="preserve"> POST-1. </w:t>
            </w:r>
            <w:r w:rsidRPr="475E42FA">
              <w:rPr>
                <w:rFonts w:eastAsia="Tahoma"/>
              </w:rPr>
              <w:t>Account’s status set as banned.</w:t>
            </w:r>
          </w:p>
          <w:p w:rsidRPr="001A1F29" w:rsidR="00355B5C" w:rsidP="004D7C4B" w:rsidRDefault="00355B5C" w14:paraId="3491943B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Main Success Scenario: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6A0" w:firstRow="1" w:lastRow="0" w:firstColumn="1" w:lastColumn="0" w:noHBand="1" w:noVBand="1"/>
            </w:tblPr>
            <w:tblGrid>
              <w:gridCol w:w="750"/>
              <w:gridCol w:w="3915"/>
              <w:gridCol w:w="3930"/>
            </w:tblGrid>
            <w:tr w:rsidR="2EF18637" w:rsidTr="16BA53B9" w14:paraId="6A2BB3A1" w14:textId="77777777">
              <w:tc>
                <w:tcPr>
                  <w:tcW w:w="750" w:type="dxa"/>
                </w:tcPr>
                <w:p w:rsidR="2EF18637" w:rsidP="16BA53B9" w:rsidRDefault="16BA53B9" w14:paraId="5C3630EA" w14:textId="274FB0ED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6BA53B9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No</w:t>
                  </w:r>
                </w:p>
              </w:tc>
              <w:tc>
                <w:tcPr>
                  <w:tcW w:w="3915" w:type="dxa"/>
                </w:tcPr>
                <w:p w:rsidR="2EF18637" w:rsidP="16BA53B9" w:rsidRDefault="16BA53B9" w14:paraId="4CCDCA4F" w14:textId="08E1DE70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6BA53B9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Admin</w:t>
                  </w:r>
                </w:p>
              </w:tc>
              <w:tc>
                <w:tcPr>
                  <w:tcW w:w="3930" w:type="dxa"/>
                </w:tcPr>
                <w:p w:rsidR="2EF18637" w:rsidP="16BA53B9" w:rsidRDefault="16BA53B9" w14:paraId="7C554F18" w14:textId="6F3CF38A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6BA53B9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System</w:t>
                  </w:r>
                </w:p>
              </w:tc>
            </w:tr>
            <w:tr w:rsidR="2EF18637" w:rsidTr="16BA53B9" w14:paraId="22936146" w14:textId="77777777">
              <w:tc>
                <w:tcPr>
                  <w:tcW w:w="750" w:type="dxa"/>
                </w:tcPr>
                <w:p w:rsidR="2EF18637" w:rsidP="16BA53B9" w:rsidRDefault="16BA53B9" w14:paraId="366E869C" w14:textId="0091ED99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6BA53B9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915" w:type="dxa"/>
                </w:tcPr>
                <w:p w:rsidR="2EF18637" w:rsidP="16BA53B9" w:rsidRDefault="16BA53B9" w14:paraId="16E036BA" w14:textId="67E06F7A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6BA53B9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Select user</w:t>
                  </w:r>
                </w:p>
              </w:tc>
              <w:tc>
                <w:tcPr>
                  <w:tcW w:w="3930" w:type="dxa"/>
                </w:tcPr>
                <w:p w:rsidR="2EF18637" w:rsidP="16BA53B9" w:rsidRDefault="16BA53B9" w14:paraId="6F5E1E9F" w14:textId="242EDDEA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6BA53B9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Display selected user profile</w:t>
                  </w:r>
                </w:p>
              </w:tc>
            </w:tr>
            <w:tr w:rsidR="2EF18637" w:rsidTr="16BA53B9" w14:paraId="79A16E62" w14:textId="77777777">
              <w:tc>
                <w:tcPr>
                  <w:tcW w:w="750" w:type="dxa"/>
                </w:tcPr>
                <w:p w:rsidR="2EF18637" w:rsidP="16BA53B9" w:rsidRDefault="16BA53B9" w14:paraId="52950B56" w14:textId="626CC644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6BA53B9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915" w:type="dxa"/>
                </w:tcPr>
                <w:p w:rsidR="2EF18637" w:rsidP="16BA53B9" w:rsidRDefault="16BA53B9" w14:paraId="280D252C" w14:textId="433B4C38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6BA53B9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Click “ban” button in user profile</w:t>
                  </w:r>
                </w:p>
              </w:tc>
              <w:tc>
                <w:tcPr>
                  <w:tcW w:w="3930" w:type="dxa"/>
                </w:tcPr>
                <w:p w:rsidR="2EF18637" w:rsidP="16BA53B9" w:rsidRDefault="16BA53B9" w14:paraId="1C3D08CE" w14:textId="764D895A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6BA53B9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Set banned status on user’s information</w:t>
                  </w:r>
                </w:p>
              </w:tc>
            </w:tr>
            <w:tr w:rsidR="2EF18637" w:rsidTr="16BA53B9" w14:paraId="517C9C14" w14:textId="77777777">
              <w:tc>
                <w:tcPr>
                  <w:tcW w:w="750" w:type="dxa"/>
                </w:tcPr>
                <w:p w:rsidR="2EF18637" w:rsidP="16BA53B9" w:rsidRDefault="16BA53B9" w14:paraId="0CB7FD71" w14:textId="64B7E541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6BA53B9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915" w:type="dxa"/>
                </w:tcPr>
                <w:p w:rsidR="2EF18637" w:rsidP="16BA53B9" w:rsidRDefault="2EF18637" w14:paraId="4766ADB0" w14:textId="74254D7A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3930" w:type="dxa"/>
                </w:tcPr>
                <w:p w:rsidR="2EF18637" w:rsidP="16BA53B9" w:rsidRDefault="16BA53B9" w14:paraId="1AFEF3A3" w14:textId="54ADDB37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6BA53B9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Close user profile</w:t>
                  </w:r>
                </w:p>
              </w:tc>
            </w:tr>
          </w:tbl>
          <w:p w:rsidRPr="001A1F29" w:rsidR="00355B5C" w:rsidP="16BA53B9" w:rsidRDefault="16BA53B9" w14:paraId="285CD4FB" w14:textId="1E6324FF">
            <w:pPr>
              <w:rPr>
                <w:rFonts w:eastAsia="Tahoma" w:cs="Tahoma"/>
                <w:b/>
                <w:bCs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6A0" w:firstRow="1" w:lastRow="0" w:firstColumn="1" w:lastColumn="0" w:noHBand="1" w:noVBand="1"/>
            </w:tblPr>
            <w:tblGrid>
              <w:gridCol w:w="750"/>
              <w:gridCol w:w="3915"/>
              <w:gridCol w:w="3930"/>
            </w:tblGrid>
            <w:tr w:rsidR="2EF18637" w:rsidTr="16BA53B9" w14:paraId="56CCB69A" w14:textId="77777777">
              <w:tc>
                <w:tcPr>
                  <w:tcW w:w="750" w:type="dxa"/>
                </w:tcPr>
                <w:p w:rsidR="2EF18637" w:rsidP="16BA53B9" w:rsidRDefault="16BA53B9" w14:paraId="7E693F5C" w14:textId="274FB0ED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6BA53B9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No</w:t>
                  </w:r>
                </w:p>
              </w:tc>
              <w:tc>
                <w:tcPr>
                  <w:tcW w:w="3915" w:type="dxa"/>
                </w:tcPr>
                <w:p w:rsidR="2EF18637" w:rsidP="16BA53B9" w:rsidRDefault="16BA53B9" w14:paraId="2C48BA92" w14:textId="08E1DE70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6BA53B9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Admin</w:t>
                  </w:r>
                </w:p>
              </w:tc>
              <w:tc>
                <w:tcPr>
                  <w:tcW w:w="3930" w:type="dxa"/>
                </w:tcPr>
                <w:p w:rsidR="2EF18637" w:rsidP="16BA53B9" w:rsidRDefault="16BA53B9" w14:paraId="2A7BD145" w14:textId="6F3CF38A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6BA53B9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System</w:t>
                  </w:r>
                </w:p>
              </w:tc>
            </w:tr>
            <w:tr w:rsidR="2EF18637" w:rsidTr="16BA53B9" w14:paraId="1282D7AA" w14:textId="77777777">
              <w:tc>
                <w:tcPr>
                  <w:tcW w:w="750" w:type="dxa"/>
                </w:tcPr>
                <w:p w:rsidR="2EF18637" w:rsidP="16BA53B9" w:rsidRDefault="16BA53B9" w14:paraId="0DA72A51" w14:textId="663A4D57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6BA53B9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915" w:type="dxa"/>
                </w:tcPr>
                <w:p w:rsidR="2EF18637" w:rsidP="16BA53B9" w:rsidRDefault="16BA53B9" w14:paraId="75ACDF4A" w14:textId="1D9270D2">
                  <w:pPr>
                    <w:ind w:left="0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6BA53B9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 xml:space="preserve">   Open available user list</w:t>
                  </w:r>
                </w:p>
              </w:tc>
              <w:tc>
                <w:tcPr>
                  <w:tcW w:w="3930" w:type="dxa"/>
                </w:tcPr>
                <w:p w:rsidR="2EF18637" w:rsidP="16BA53B9" w:rsidRDefault="16BA53B9" w14:paraId="21EDE553" w14:textId="195A8893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6BA53B9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Search and display users with available status</w:t>
                  </w:r>
                </w:p>
              </w:tc>
            </w:tr>
            <w:tr w:rsidR="2EF18637" w:rsidTr="16BA53B9" w14:paraId="00E24695" w14:textId="77777777">
              <w:tc>
                <w:tcPr>
                  <w:tcW w:w="750" w:type="dxa"/>
                </w:tcPr>
                <w:p w:rsidR="2EF18637" w:rsidP="16BA53B9" w:rsidRDefault="16BA53B9" w14:paraId="656A1096" w14:textId="2B5A9418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6BA53B9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915" w:type="dxa"/>
                </w:tcPr>
                <w:p w:rsidR="2EF18637" w:rsidP="16BA53B9" w:rsidRDefault="16BA53B9" w14:paraId="71F64DC5" w14:textId="36D81144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6BA53B9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Select user in a list</w:t>
                  </w:r>
                </w:p>
              </w:tc>
              <w:tc>
                <w:tcPr>
                  <w:tcW w:w="3930" w:type="dxa"/>
                </w:tcPr>
                <w:p w:rsidR="2EF18637" w:rsidP="16BA53B9" w:rsidRDefault="16BA53B9" w14:paraId="3C1C9F6B" w14:textId="22E3680C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6BA53B9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Display user profile</w:t>
                  </w:r>
                </w:p>
              </w:tc>
            </w:tr>
            <w:tr w:rsidR="2EF18637" w:rsidTr="16BA53B9" w14:paraId="00654981" w14:textId="77777777">
              <w:tc>
                <w:tcPr>
                  <w:tcW w:w="750" w:type="dxa"/>
                </w:tcPr>
                <w:p w:rsidR="2EF18637" w:rsidP="16BA53B9" w:rsidRDefault="16BA53B9" w14:paraId="6D8EDF00" w14:textId="14F5C56A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6BA53B9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915" w:type="dxa"/>
                </w:tcPr>
                <w:p w:rsidR="2EF18637" w:rsidP="16BA53B9" w:rsidRDefault="16BA53B9" w14:paraId="16D9C2FD" w14:textId="433B4C38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6BA53B9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Click “ban” button in user profile</w:t>
                  </w:r>
                </w:p>
              </w:tc>
              <w:tc>
                <w:tcPr>
                  <w:tcW w:w="3930" w:type="dxa"/>
                </w:tcPr>
                <w:p w:rsidR="2EF18637" w:rsidP="16BA53B9" w:rsidRDefault="16BA53B9" w14:paraId="5E3003FE" w14:textId="6DE0AE26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6BA53B9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Set banned status on user’s information</w:t>
                  </w:r>
                </w:p>
              </w:tc>
            </w:tr>
            <w:tr w:rsidR="2EF18637" w:rsidTr="16BA53B9" w14:paraId="6793A94C" w14:textId="77777777">
              <w:tc>
                <w:tcPr>
                  <w:tcW w:w="750" w:type="dxa"/>
                </w:tcPr>
                <w:p w:rsidR="2EF18637" w:rsidP="16BA53B9" w:rsidRDefault="16BA53B9" w14:paraId="154FA5AF" w14:textId="30E3EE01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6BA53B9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3915" w:type="dxa"/>
                </w:tcPr>
                <w:p w:rsidR="2EF18637" w:rsidP="16BA53B9" w:rsidRDefault="2EF18637" w14:paraId="53483AD6" w14:textId="74254D7A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3930" w:type="dxa"/>
                </w:tcPr>
                <w:p w:rsidR="2EF18637" w:rsidP="16BA53B9" w:rsidRDefault="16BA53B9" w14:paraId="64FFC245" w14:textId="54ADDB37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16BA53B9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Close user profile</w:t>
                  </w:r>
                </w:p>
              </w:tc>
            </w:tr>
          </w:tbl>
          <w:p w:rsidRPr="001A1F29" w:rsidR="00355B5C" w:rsidP="475E42FA" w:rsidRDefault="00355B5C" w14:paraId="33CD1912" w14:textId="654A81E3">
            <w:pPr>
              <w:ind w:left="0"/>
              <w:rPr>
                <w:rFonts w:eastAsia="Tahoma"/>
              </w:rPr>
            </w:pPr>
          </w:p>
          <w:p w:rsidRPr="001A1F29" w:rsidR="00355B5C" w:rsidP="004D7C4B" w:rsidRDefault="475E42FA" w14:paraId="7D969171" w14:textId="67794FB7">
            <w:pPr>
              <w:rPr>
                <w:rFonts w:eastAsia="Tahoma"/>
              </w:rPr>
            </w:pPr>
            <w:r w:rsidRPr="475E42FA">
              <w:rPr>
                <w:rFonts w:eastAsia="Tahoma" w:cs="Tahoma"/>
                <w:b/>
                <w:bCs/>
                <w:color w:val="000000" w:themeColor="text1"/>
              </w:rPr>
              <w:t>Exceptions:</w:t>
            </w:r>
            <w:r w:rsidRPr="475E42FA">
              <w:rPr>
                <w:rFonts w:eastAsia="Tahoma" w:cs="Tahoma"/>
                <w:color w:val="000000" w:themeColor="text1"/>
              </w:rPr>
              <w:t xml:space="preserve">      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6A0" w:firstRow="1" w:lastRow="0" w:firstColumn="1" w:lastColumn="0" w:noHBand="1" w:noVBand="1"/>
            </w:tblPr>
            <w:tblGrid>
              <w:gridCol w:w="795"/>
              <w:gridCol w:w="3765"/>
              <w:gridCol w:w="4035"/>
            </w:tblGrid>
            <w:tr w:rsidR="2EF18637" w:rsidTr="475E42FA" w14:paraId="5F832ACE" w14:textId="77777777">
              <w:tc>
                <w:tcPr>
                  <w:tcW w:w="795" w:type="dxa"/>
                </w:tcPr>
                <w:p w:rsidR="2EF18637" w:rsidP="475E42FA" w:rsidRDefault="475E42FA" w14:paraId="4205DBEA" w14:textId="465069DA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475E42FA">
                    <w:rPr>
                      <w:rFonts w:eastAsia="Times New Roman"/>
                      <w:sz w:val="20"/>
                      <w:szCs w:val="20"/>
                    </w:rPr>
                    <w:t>No</w:t>
                  </w:r>
                </w:p>
              </w:tc>
              <w:tc>
                <w:tcPr>
                  <w:tcW w:w="3765" w:type="dxa"/>
                </w:tcPr>
                <w:p w:rsidR="2EF18637" w:rsidP="475E42FA" w:rsidRDefault="475E42FA" w14:paraId="590835E1" w14:textId="3B26F118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475E42FA">
                    <w:rPr>
                      <w:rFonts w:eastAsia="Times New Roman"/>
                      <w:sz w:val="20"/>
                      <w:szCs w:val="20"/>
                    </w:rPr>
                    <w:t>Cause</w:t>
                  </w:r>
                </w:p>
              </w:tc>
              <w:tc>
                <w:tcPr>
                  <w:tcW w:w="4035" w:type="dxa"/>
                </w:tcPr>
                <w:p w:rsidR="2EF18637" w:rsidP="475E42FA" w:rsidRDefault="475E42FA" w14:paraId="4E986851" w14:textId="7B9A6FAF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475E42FA">
                    <w:rPr>
                      <w:rFonts w:eastAsia="Times New Roman"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2EF18637" w:rsidTr="475E42FA" w14:paraId="69794005" w14:textId="77777777">
              <w:tc>
                <w:tcPr>
                  <w:tcW w:w="795" w:type="dxa"/>
                </w:tcPr>
                <w:p w:rsidR="2EF18637" w:rsidP="475E42FA" w:rsidRDefault="475E42FA" w14:paraId="27A83255" w14:textId="0EE75EE0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475E42FA">
                    <w:rPr>
                      <w:rFonts w:eastAsia="Times New Roman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765" w:type="dxa"/>
                </w:tcPr>
                <w:p w:rsidR="2EF18637" w:rsidP="475E42FA" w:rsidRDefault="475E42FA" w14:paraId="4E65844F" w14:textId="4E2870E8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475E42FA">
                    <w:rPr>
                      <w:rFonts w:eastAsia="Tahoma"/>
                      <w:sz w:val="20"/>
                      <w:szCs w:val="20"/>
                    </w:rPr>
                    <w:t>selected user already banned</w:t>
                  </w:r>
                </w:p>
              </w:tc>
              <w:tc>
                <w:tcPr>
                  <w:tcW w:w="4035" w:type="dxa"/>
                </w:tcPr>
                <w:p w:rsidR="2EF18637" w:rsidP="475E42FA" w:rsidRDefault="475E42FA" w14:paraId="1744ACFD" w14:textId="44620B27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475E42FA">
                    <w:rPr>
                      <w:rFonts w:eastAsia="Times New Roman"/>
                      <w:sz w:val="20"/>
                      <w:szCs w:val="20"/>
                    </w:rPr>
                    <w:t>Display “unban” button instead of “ban” button</w:t>
                  </w:r>
                </w:p>
              </w:tc>
            </w:tr>
          </w:tbl>
          <w:p w:rsidRPr="001A1F29" w:rsidR="00355B5C" w:rsidP="475E42FA" w:rsidRDefault="475E42FA" w14:paraId="14568D92" w14:textId="67794FB7">
            <w:pPr>
              <w:rPr>
                <w:rFonts w:eastAsia="Tahoma" w:cs="Tahoma"/>
                <w:b/>
                <w:bCs/>
                <w:color w:val="000000" w:themeColor="text1"/>
              </w:rPr>
            </w:pPr>
            <w:r w:rsidRPr="475E42FA">
              <w:rPr>
                <w:rFonts w:eastAsia="Tahoma" w:cs="Tahoma"/>
                <w:b/>
                <w:bCs/>
                <w:color w:val="000000" w:themeColor="text1"/>
              </w:rPr>
              <w:t xml:space="preserve">Relationships: </w:t>
            </w:r>
          </w:p>
          <w:p w:rsidRPr="001A1F29" w:rsidR="00355B5C" w:rsidP="475E42FA" w:rsidRDefault="475E42FA" w14:paraId="5781D4B5" w14:textId="67794FB7">
            <w:pPr>
              <w:rPr>
                <w:rFonts w:eastAsia="Tahoma"/>
              </w:rPr>
            </w:pPr>
            <w:r w:rsidRPr="475E42FA">
              <w:rPr>
                <w:rFonts w:eastAsia="Tahoma"/>
                <w:b/>
                <w:bCs/>
                <w:color w:val="000000" w:themeColor="text1"/>
                <w:sz w:val="24"/>
                <w:szCs w:val="24"/>
              </w:rPr>
              <w:t xml:space="preserve">     </w:t>
            </w:r>
            <w:r w:rsidRPr="475E42FA">
              <w:rPr>
                <w:rFonts w:eastAsia="Tahoma"/>
                <w:color w:val="000000" w:themeColor="text1"/>
                <w:sz w:val="24"/>
                <w:szCs w:val="24"/>
              </w:rPr>
              <w:t xml:space="preserve"> </w:t>
            </w:r>
            <w:r w:rsidRPr="475E42FA">
              <w:rPr>
                <w:rFonts w:eastAsia="Tahoma"/>
                <w:color w:val="000000" w:themeColor="text1"/>
              </w:rPr>
              <w:t xml:space="preserve"> </w:t>
            </w:r>
            <w:r w:rsidRPr="475E42FA">
              <w:rPr>
                <w:rFonts w:eastAsia="Tahoma"/>
              </w:rPr>
              <w:t>N/A</w:t>
            </w:r>
          </w:p>
          <w:p w:rsidRPr="001A1F29" w:rsidR="00355B5C" w:rsidP="475E42FA" w:rsidRDefault="475E42FA" w14:paraId="2ACA0636" w14:textId="67794FB7">
            <w:pPr>
              <w:rPr>
                <w:rFonts w:eastAsia="Tahoma" w:cs="Tahoma"/>
                <w:b/>
                <w:bCs/>
                <w:color w:val="000000" w:themeColor="text1"/>
              </w:rPr>
            </w:pPr>
            <w:r w:rsidRPr="475E42FA">
              <w:rPr>
                <w:rFonts w:eastAsia="Tahoma" w:cs="Tahoma"/>
                <w:b/>
                <w:bCs/>
                <w:color w:val="000000" w:themeColor="text1"/>
              </w:rPr>
              <w:t>Business Rules:</w:t>
            </w:r>
          </w:p>
          <w:p w:rsidRPr="001A1F29" w:rsidR="00355B5C" w:rsidP="475E42FA" w:rsidRDefault="475E42FA" w14:paraId="235D1305" w14:textId="67794FB7">
            <w:pPr>
              <w:rPr>
                <w:rFonts w:eastAsia="Tahoma" w:cs="Tahoma"/>
                <w:i/>
                <w:iCs/>
              </w:rPr>
            </w:pPr>
            <w:r w:rsidRPr="475E42FA">
              <w:rPr>
                <w:rFonts w:eastAsia="Tahoma"/>
                <w:b/>
                <w:bCs/>
                <w:color w:val="000000" w:themeColor="text1"/>
                <w:sz w:val="24"/>
                <w:szCs w:val="24"/>
              </w:rPr>
              <w:t xml:space="preserve">     </w:t>
            </w:r>
            <w:r w:rsidRPr="475E42FA">
              <w:rPr>
                <w:rFonts w:eastAsia="Tahoma"/>
                <w:color w:val="000000" w:themeColor="text1"/>
                <w:sz w:val="24"/>
                <w:szCs w:val="24"/>
              </w:rPr>
              <w:t xml:space="preserve"> </w:t>
            </w:r>
            <w:r w:rsidRPr="475E42FA">
              <w:rPr>
                <w:rFonts w:eastAsia="Tahoma"/>
                <w:color w:val="000000" w:themeColor="text1"/>
              </w:rPr>
              <w:t xml:space="preserve"> </w:t>
            </w:r>
            <w:r w:rsidRPr="475E42FA">
              <w:rPr>
                <w:rFonts w:eastAsia="Tahoma"/>
              </w:rPr>
              <w:t>Only ban user that seriously harm for other.</w:t>
            </w:r>
          </w:p>
        </w:tc>
      </w:tr>
    </w:tbl>
    <w:p w:rsidRPr="001A1F29" w:rsidR="6AB6FBCE" w:rsidP="004D7C4B" w:rsidRDefault="6AB6FBCE" w14:paraId="19FCF45D" w14:textId="022FCEAF"/>
    <w:p w:rsidRPr="001A1F29" w:rsidR="00045A41" w:rsidP="00355B5C" w:rsidRDefault="00045A41" w14:paraId="1D2C2E4A" w14:textId="0EF03AEA">
      <w:pPr>
        <w:ind w:left="0"/>
        <w:rPr>
          <w:rFonts w:eastAsia="Tahoma"/>
        </w:rPr>
      </w:pPr>
    </w:p>
    <w:p w:rsidRPr="001A1F29" w:rsidR="001A1F29" w:rsidP="00355B5C" w:rsidRDefault="001A1F29" w14:paraId="6E8F6C64" w14:textId="77777777">
      <w:pPr>
        <w:ind w:left="0"/>
        <w:rPr>
          <w:rFonts w:eastAsia="Tahoma"/>
        </w:rPr>
      </w:pPr>
    </w:p>
    <w:p w:rsidRPr="001A1F29" w:rsidR="001A1F29" w:rsidP="00355B5C" w:rsidRDefault="001A1F29" w14:paraId="72ADABD1" w14:textId="77777777">
      <w:pPr>
        <w:ind w:left="0"/>
        <w:rPr>
          <w:rFonts w:eastAsia="Tahoma"/>
        </w:rPr>
      </w:pPr>
    </w:p>
    <w:p w:rsidRPr="001A1F29" w:rsidR="001A1F29" w:rsidP="00355B5C" w:rsidRDefault="001A1F29" w14:paraId="66F135BE" w14:textId="77777777">
      <w:pPr>
        <w:ind w:left="0"/>
        <w:rPr>
          <w:rFonts w:eastAsia="Tahoma"/>
        </w:rPr>
      </w:pPr>
    </w:p>
    <w:p w:rsidRPr="00831EAB" w:rsidR="0095402B" w:rsidP="004D7C4B" w:rsidRDefault="5971CE1D" w14:paraId="29935704" w14:textId="38B7BAFE">
      <w:pPr>
        <w:pStyle w:val="Heading2"/>
      </w:pPr>
      <w:r>
        <w:t xml:space="preserve"> Use Case Unban User</w:t>
      </w:r>
    </w:p>
    <w:p w:rsidRPr="001A1F29" w:rsidR="0095402B" w:rsidP="004D7C4B" w:rsidRDefault="009C2E57" w14:paraId="147DF3FF" w14:textId="412B11E5">
      <w:pPr>
        <w:rPr>
          <w:rFonts w:eastAsia="Tahoma"/>
        </w:rPr>
      </w:pPr>
      <w:r>
        <w:drawing>
          <wp:inline wp14:editId="7F9955A5" wp14:anchorId="2C5A588E">
            <wp:extent cx="5715000" cy="2171065"/>
            <wp:effectExtent l="0" t="0" r="0" b="635"/>
            <wp:docPr id="10" name="Picture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41ae6b13c935494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1242D76" w:rsidR="31242D76">
        <w:rPr>
          <w:rFonts w:eastAsia="Tahoma"/>
        </w:rPr>
        <w:t xml:space="preserve"> </w:t>
      </w: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2504"/>
        <w:gridCol w:w="2455"/>
        <w:gridCol w:w="1320"/>
        <w:gridCol w:w="586"/>
        <w:gridCol w:w="2135"/>
      </w:tblGrid>
      <w:tr w:rsidRPr="001A1F29" w:rsidR="0095402B" w:rsidTr="4ABA8F11" w14:paraId="7356DC7C" w14:textId="77777777">
        <w:tc>
          <w:tcPr>
            <w:tcW w:w="9000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95402B" w:rsidP="004D7C4B" w:rsidRDefault="0095402B" w14:paraId="3F063250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</w:t>
            </w:r>
          </w:p>
          <w:p w:rsidRPr="001A1F29" w:rsidR="0095402B" w:rsidP="004D7C4B" w:rsidRDefault="0095402B" w14:paraId="6BC4F523" w14:textId="61E5621B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 CASE-5</w:t>
            </w:r>
            <w:r w:rsidRPr="001A1F29" w:rsidR="009C2E57">
              <w:rPr>
                <w:rFonts w:eastAsia="Tahoma" w:cs="Tahoma"/>
                <w:b/>
                <w:color w:val="000000" w:themeColor="text1"/>
              </w:rPr>
              <w:t>3</w:t>
            </w:r>
            <w:r w:rsidRPr="001A1F29">
              <w:rPr>
                <w:rFonts w:eastAsia="Tahoma" w:cs="Tahoma"/>
                <w:b/>
                <w:color w:val="000000" w:themeColor="text1"/>
              </w:rPr>
              <w:t xml:space="preserve"> SPECIFICATION</w:t>
            </w:r>
          </w:p>
          <w:p w:rsidRPr="001A1F29" w:rsidR="0095402B" w:rsidP="004D7C4B" w:rsidRDefault="0095402B" w14:paraId="7DFD23E4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 xml:space="preserve"> </w:t>
            </w:r>
          </w:p>
        </w:tc>
      </w:tr>
      <w:tr w:rsidRPr="001A1F29" w:rsidR="0095402B" w:rsidTr="4ABA8F11" w14:paraId="3896E6E8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95402B" w:rsidP="004D7C4B" w:rsidRDefault="0095402B" w14:paraId="66556839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No.</w:t>
            </w:r>
          </w:p>
        </w:tc>
        <w:tc>
          <w:tcPr>
            <w:tcW w:w="245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0095402B" w:rsidP="004D7C4B" w:rsidRDefault="0095402B" w14:paraId="758C3130" w14:textId="4A752A0A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UC05</w:t>
            </w:r>
            <w:r w:rsidRPr="001A1F29" w:rsidR="009C2E57">
              <w:rPr>
                <w:rFonts w:eastAsia="Tahoma"/>
              </w:rPr>
              <w:t>3</w:t>
            </w:r>
          </w:p>
        </w:tc>
        <w:tc>
          <w:tcPr>
            <w:tcW w:w="1906" w:type="dxa"/>
            <w:gridSpan w:val="2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95402B" w:rsidP="004D7C4B" w:rsidRDefault="0095402B" w14:paraId="1E480084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Version</w:t>
            </w:r>
          </w:p>
        </w:tc>
        <w:tc>
          <w:tcPr>
            <w:tcW w:w="21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Pr="001A1F29" w:rsidR="0095402B" w:rsidP="004D7C4B" w:rsidRDefault="0095402B" w14:paraId="4B488804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1.0</w:t>
            </w:r>
          </w:p>
        </w:tc>
      </w:tr>
      <w:tr w:rsidRPr="001A1F29" w:rsidR="0095402B" w:rsidTr="4ABA8F11" w14:paraId="0E77AB7F" w14:textId="77777777">
        <w:trPr>
          <w:trHeight w:val="583"/>
        </w:trPr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95402B" w:rsidP="004D7C4B" w:rsidRDefault="0095402B" w14:paraId="102529E0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Use-case Name</w:t>
            </w:r>
          </w:p>
        </w:tc>
        <w:tc>
          <w:tcPr>
            <w:tcW w:w="6496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0095402B" w:rsidP="004D7C4B" w:rsidRDefault="00EC1100" w14:paraId="7CC436CF" w14:textId="09744C81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Unb</w:t>
            </w:r>
            <w:r w:rsidRPr="001A1F29" w:rsidR="0095402B">
              <w:rPr>
                <w:rFonts w:eastAsia="Tahoma"/>
              </w:rPr>
              <w:t>an User</w:t>
            </w:r>
          </w:p>
        </w:tc>
      </w:tr>
      <w:tr w:rsidRPr="001A1F29" w:rsidR="0095402B" w:rsidTr="4ABA8F11" w14:paraId="6A892466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95402B" w:rsidP="004D7C4B" w:rsidRDefault="0095402B" w14:paraId="1FFAEA33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 xml:space="preserve">Author </w:t>
            </w:r>
          </w:p>
        </w:tc>
        <w:tc>
          <w:tcPr>
            <w:tcW w:w="6496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0095402B" w:rsidP="00B60DD4" w:rsidRDefault="4B9AC6B8" w14:paraId="77F76FCE" w14:textId="21FA2025">
            <w:pPr>
              <w:spacing w:line="259" w:lineRule="auto"/>
              <w:rPr>
                <w:rFonts w:eastAsia="Tahoma"/>
              </w:rPr>
            </w:pPr>
            <w:r w:rsidRPr="001A1F29">
              <w:rPr>
                <w:rFonts w:eastAsia="Tahoma"/>
              </w:rPr>
              <w:t>Nguyen Duy Bao</w:t>
            </w:r>
          </w:p>
        </w:tc>
      </w:tr>
      <w:tr w:rsidRPr="001A1F29" w:rsidR="0095402B" w:rsidTr="4ABA8F11" w14:paraId="59D7E6A8" w14:textId="77777777">
        <w:tc>
          <w:tcPr>
            <w:tcW w:w="250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95402B" w:rsidP="004D7C4B" w:rsidRDefault="0095402B" w14:paraId="2A4652EB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Date</w:t>
            </w:r>
          </w:p>
        </w:tc>
        <w:tc>
          <w:tcPr>
            <w:tcW w:w="245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0095402B" w:rsidP="004D7C4B" w:rsidRDefault="0095402B" w14:paraId="66E7D07E" w14:textId="77777777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15/03/2021</w:t>
            </w:r>
          </w:p>
        </w:tc>
        <w:tc>
          <w:tcPr>
            <w:tcW w:w="13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</w:tcPr>
          <w:p w:rsidRPr="001A1F29" w:rsidR="0095402B" w:rsidP="004D7C4B" w:rsidRDefault="0095402B" w14:paraId="66366AC8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Priority</w:t>
            </w:r>
          </w:p>
        </w:tc>
        <w:tc>
          <w:tcPr>
            <w:tcW w:w="2721" w:type="dxa"/>
            <w:gridSpan w:val="2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Pr="001A1F29" w:rsidR="0095402B" w:rsidP="004D7C4B" w:rsidRDefault="001D3158" w14:paraId="50AB61E8" w14:textId="7F2F5918">
            <w:pPr>
              <w:rPr>
                <w:rFonts w:eastAsia="Tahoma"/>
              </w:rPr>
            </w:pPr>
            <w:r w:rsidRPr="001A1F29">
              <w:rPr>
                <w:rFonts w:eastAsia="Tahoma"/>
              </w:rPr>
              <w:t>Low</w:t>
            </w:r>
          </w:p>
        </w:tc>
      </w:tr>
      <w:tr w:rsidRPr="001A1F29" w:rsidR="0095402B" w:rsidTr="4ABA8F11" w14:paraId="6E351FC1" w14:textId="77777777">
        <w:tc>
          <w:tcPr>
            <w:tcW w:w="9000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FFFFF" w:themeFill="background1"/>
          </w:tcPr>
          <w:p w:rsidRPr="001A1F29" w:rsidR="0095402B" w:rsidP="281021D1" w:rsidRDefault="281021D1" w14:paraId="4AB8B204" w14:textId="2CDFAC4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Actor:</w:t>
            </w:r>
          </w:p>
          <w:p w:rsidRPr="001A1F29" w:rsidR="0095402B" w:rsidP="281021D1" w:rsidRDefault="4ABA8F11" w14:paraId="2A922E61" w14:textId="6AD59BCE">
            <w:pPr>
              <w:rPr>
                <w:rFonts w:eastAsia="Tahoma"/>
              </w:rPr>
            </w:pPr>
            <w:r w:rsidRPr="4ABA8F11">
              <w:rPr>
                <w:rFonts w:eastAsia="Tahoma"/>
                <w:b/>
                <w:bCs/>
                <w:color w:val="000000" w:themeColor="text1"/>
                <w:sz w:val="24"/>
                <w:szCs w:val="24"/>
              </w:rPr>
              <w:t xml:space="preserve">     </w:t>
            </w:r>
            <w:r w:rsidRPr="4ABA8F11">
              <w:rPr>
                <w:rFonts w:eastAsia="Tahoma"/>
                <w:color w:val="000000" w:themeColor="text1"/>
                <w:sz w:val="24"/>
                <w:szCs w:val="24"/>
              </w:rPr>
              <w:t xml:space="preserve"> </w:t>
            </w:r>
            <w:r w:rsidRPr="4ABA8F11">
              <w:rPr>
                <w:rFonts w:eastAsia="Tahoma"/>
              </w:rPr>
              <w:t>Admin.</w:t>
            </w:r>
          </w:p>
          <w:p w:rsidRPr="001A1F29" w:rsidR="0095402B" w:rsidP="281021D1" w:rsidRDefault="281021D1" w14:paraId="4509FA6F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Summary:</w:t>
            </w:r>
          </w:p>
          <w:p w:rsidRPr="001A1F29" w:rsidR="0095402B" w:rsidP="281021D1" w:rsidRDefault="4ABA8F11" w14:paraId="2AD93AD5" w14:textId="6AD59BCE">
            <w:pPr>
              <w:rPr>
                <w:rFonts w:eastAsia="Tahoma"/>
                <w:color w:val="000000" w:themeColor="text1"/>
              </w:rPr>
            </w:pPr>
            <w:r w:rsidRPr="4ABA8F11">
              <w:rPr>
                <w:rFonts w:eastAsia="Tahoma"/>
                <w:b/>
                <w:bCs/>
                <w:color w:val="000000" w:themeColor="text1"/>
                <w:sz w:val="24"/>
                <w:szCs w:val="24"/>
              </w:rPr>
              <w:t xml:space="preserve">     </w:t>
            </w:r>
            <w:r w:rsidRPr="4ABA8F11">
              <w:rPr>
                <w:rFonts w:eastAsia="Tahoma"/>
                <w:color w:val="000000" w:themeColor="text1"/>
                <w:sz w:val="24"/>
                <w:szCs w:val="24"/>
              </w:rPr>
              <w:t xml:space="preserve"> </w:t>
            </w:r>
            <w:r w:rsidRPr="4ABA8F11">
              <w:rPr>
                <w:rFonts w:eastAsia="Tahoma"/>
              </w:rPr>
              <w:t>Admin can withdraw the ban order from user.</w:t>
            </w:r>
          </w:p>
          <w:p w:rsidRPr="001A1F29" w:rsidR="0095402B" w:rsidP="004D7C4B" w:rsidRDefault="0095402B" w14:paraId="6AB2D44B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Goal:</w:t>
            </w:r>
          </w:p>
          <w:p w:rsidRPr="001A1F29" w:rsidR="0095402B" w:rsidP="004D7C4B" w:rsidRDefault="4ABA8F11" w14:paraId="6987360F" w14:textId="40116761">
            <w:pPr>
              <w:rPr>
                <w:rFonts w:eastAsia="Tahoma"/>
              </w:rPr>
            </w:pPr>
            <w:r w:rsidRPr="4ABA8F11">
              <w:rPr>
                <w:rFonts w:eastAsia="Tahoma"/>
                <w:b/>
                <w:bCs/>
                <w:color w:val="000000" w:themeColor="text1"/>
                <w:sz w:val="24"/>
                <w:szCs w:val="24"/>
              </w:rPr>
              <w:t xml:space="preserve">     </w:t>
            </w:r>
            <w:r w:rsidRPr="4ABA8F11">
              <w:rPr>
                <w:rFonts w:eastAsia="Tahoma"/>
                <w:color w:val="000000" w:themeColor="text1"/>
                <w:sz w:val="24"/>
                <w:szCs w:val="24"/>
              </w:rPr>
              <w:t xml:space="preserve"> </w:t>
            </w:r>
            <w:r w:rsidRPr="4ABA8F11">
              <w:rPr>
                <w:rFonts w:eastAsia="Tahoma"/>
              </w:rPr>
              <w:t>Allow banned user to operate.</w:t>
            </w:r>
          </w:p>
          <w:p w:rsidRPr="001A1F29" w:rsidR="0095402B" w:rsidP="281021D1" w:rsidRDefault="281021D1" w14:paraId="0331BE1C" w14:textId="77777777">
            <w:pPr>
              <w:rPr>
                <w:rFonts w:eastAsia="Tahoma" w:cs="Tahoma"/>
                <w:b/>
                <w:color w:val="000000" w:themeColor="text1"/>
                <w:u w:val="single"/>
              </w:rPr>
            </w:pPr>
            <w:r w:rsidRPr="001A1F29">
              <w:rPr>
                <w:rFonts w:eastAsia="Tahoma" w:cs="Tahoma"/>
                <w:b/>
                <w:color w:val="000000" w:themeColor="text1"/>
                <w:u w:val="single"/>
              </w:rPr>
              <w:t>Triggers</w:t>
            </w:r>
          </w:p>
          <w:p w:rsidR="2EF18637" w:rsidP="281021D1" w:rsidRDefault="4ABA8F11" w14:paraId="4556B900" w14:textId="6AD59BCE">
            <w:pPr>
              <w:spacing w:line="259" w:lineRule="auto"/>
              <w:rPr>
                <w:rFonts w:eastAsia="Tahoma"/>
              </w:rPr>
            </w:pPr>
            <w:r w:rsidRPr="4ABA8F11">
              <w:rPr>
                <w:rFonts w:eastAsia="Tahoma"/>
                <w:b/>
                <w:bCs/>
                <w:color w:val="000000" w:themeColor="text1"/>
                <w:sz w:val="24"/>
                <w:szCs w:val="24"/>
              </w:rPr>
              <w:t xml:space="preserve">     </w:t>
            </w:r>
            <w:r w:rsidRPr="4ABA8F11">
              <w:rPr>
                <w:rFonts w:eastAsia="Tahoma"/>
                <w:color w:val="000000" w:themeColor="text1"/>
                <w:sz w:val="24"/>
                <w:szCs w:val="24"/>
              </w:rPr>
              <w:t xml:space="preserve"> </w:t>
            </w:r>
            <w:r w:rsidRPr="4ABA8F11">
              <w:rPr>
                <w:rFonts w:eastAsia="Tahoma"/>
              </w:rPr>
              <w:t>Admin click on “unban” button in banned user profile.</w:t>
            </w:r>
          </w:p>
          <w:p w:rsidRPr="001A1F29" w:rsidR="0095402B" w:rsidP="004D7C4B" w:rsidRDefault="281021D1" w14:paraId="716CBC06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Preconditions:</w:t>
            </w:r>
          </w:p>
          <w:p w:rsidRPr="001A1F29" w:rsidR="0095402B" w:rsidP="281021D1" w:rsidRDefault="4ABA8F11" w14:paraId="59606EFC" w14:textId="6AD59BCE">
            <w:pPr>
              <w:rPr>
                <w:rFonts w:eastAsia="Tahoma"/>
                <w:color w:val="000000" w:themeColor="text1"/>
              </w:rPr>
            </w:pPr>
            <w:r w:rsidRPr="4ABA8F11">
              <w:rPr>
                <w:rFonts w:eastAsia="Tahoma"/>
                <w:b/>
                <w:bCs/>
                <w:color w:val="000000" w:themeColor="text1"/>
                <w:sz w:val="24"/>
                <w:szCs w:val="24"/>
              </w:rPr>
              <w:t xml:space="preserve">     </w:t>
            </w:r>
            <w:r w:rsidRPr="4ABA8F11">
              <w:rPr>
                <w:rFonts w:eastAsia="Tahoma"/>
                <w:color w:val="000000" w:themeColor="text1"/>
                <w:sz w:val="24"/>
                <w:szCs w:val="24"/>
              </w:rPr>
              <w:t xml:space="preserve"> </w:t>
            </w:r>
            <w:r w:rsidRPr="4ABA8F11">
              <w:rPr>
                <w:rFonts w:eastAsia="Tahoma"/>
                <w:color w:val="000000" w:themeColor="text1"/>
              </w:rPr>
              <w:t xml:space="preserve">PRE-1. </w:t>
            </w:r>
            <w:r w:rsidRPr="4ABA8F11">
              <w:rPr>
                <w:rFonts w:eastAsia="Tahoma"/>
              </w:rPr>
              <w:t>Must be authenticated as an admin.</w:t>
            </w:r>
          </w:p>
          <w:p w:rsidRPr="001A1F29" w:rsidR="0095402B" w:rsidP="281021D1" w:rsidRDefault="4ABA8F11" w14:paraId="7376397F" w14:textId="6AD59BCE">
            <w:pPr>
              <w:rPr>
                <w:rFonts w:eastAsia="Tahoma"/>
                <w:color w:val="000000" w:themeColor="text1"/>
              </w:rPr>
            </w:pPr>
            <w:r w:rsidRPr="4ABA8F11">
              <w:rPr>
                <w:rFonts w:eastAsia="Tahoma"/>
                <w:b/>
                <w:bCs/>
                <w:color w:val="000000" w:themeColor="text1"/>
                <w:sz w:val="24"/>
                <w:szCs w:val="24"/>
              </w:rPr>
              <w:t xml:space="preserve">     </w:t>
            </w:r>
            <w:r w:rsidRPr="4ABA8F11">
              <w:rPr>
                <w:rFonts w:eastAsia="Tahoma"/>
                <w:color w:val="000000" w:themeColor="text1"/>
                <w:sz w:val="24"/>
                <w:szCs w:val="24"/>
              </w:rPr>
              <w:t xml:space="preserve"> </w:t>
            </w:r>
            <w:r w:rsidRPr="4ABA8F11">
              <w:rPr>
                <w:rFonts w:eastAsia="Tahoma"/>
              </w:rPr>
              <w:t>PRE-2. Selected account must be banned.</w:t>
            </w:r>
          </w:p>
          <w:p w:rsidRPr="001A1F29" w:rsidR="0095402B" w:rsidP="004D7C4B" w:rsidRDefault="281021D1" w14:paraId="1988BF24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Post Conditions:</w:t>
            </w:r>
          </w:p>
          <w:p w:rsidRPr="001A1F29" w:rsidR="0095402B" w:rsidP="281021D1" w:rsidRDefault="4ABA8F11" w14:paraId="2E198140" w14:textId="6AD59BCE">
            <w:pPr>
              <w:rPr>
                <w:rFonts w:eastAsia="Tahoma"/>
              </w:rPr>
            </w:pPr>
            <w:r w:rsidRPr="4ABA8F11">
              <w:rPr>
                <w:rFonts w:eastAsia="Tahoma"/>
                <w:b/>
                <w:bCs/>
                <w:color w:val="000000" w:themeColor="text1"/>
                <w:sz w:val="24"/>
                <w:szCs w:val="24"/>
              </w:rPr>
              <w:t xml:space="preserve">     </w:t>
            </w:r>
            <w:r w:rsidRPr="4ABA8F11">
              <w:rPr>
                <w:rFonts w:eastAsia="Tahoma"/>
                <w:color w:val="000000" w:themeColor="text1"/>
                <w:sz w:val="24"/>
                <w:szCs w:val="24"/>
              </w:rPr>
              <w:t xml:space="preserve"> </w:t>
            </w:r>
            <w:r w:rsidRPr="4ABA8F11">
              <w:rPr>
                <w:rFonts w:eastAsia="Tahoma"/>
              </w:rPr>
              <w:t>Account’s status set as available.</w:t>
            </w:r>
          </w:p>
          <w:p w:rsidRPr="001A1F29" w:rsidR="008F7E9A" w:rsidP="004D7C4B" w:rsidRDefault="0095402B" w14:paraId="23803E6E" w14:textId="61728C51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Main Success Scenario: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6A0" w:firstRow="1" w:lastRow="0" w:firstColumn="1" w:lastColumn="0" w:noHBand="1" w:noVBand="1"/>
            </w:tblPr>
            <w:tblGrid>
              <w:gridCol w:w="750"/>
              <w:gridCol w:w="3915"/>
              <w:gridCol w:w="3930"/>
            </w:tblGrid>
            <w:tr w:rsidR="2EF18637" w:rsidTr="281021D1" w14:paraId="0708AA34" w14:textId="77777777">
              <w:tc>
                <w:tcPr>
                  <w:tcW w:w="750" w:type="dxa"/>
                </w:tcPr>
                <w:p w:rsidR="2EF18637" w:rsidP="281021D1" w:rsidRDefault="281021D1" w14:paraId="70C2C7CB" w14:textId="274FB0ED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81021D1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No</w:t>
                  </w:r>
                </w:p>
              </w:tc>
              <w:tc>
                <w:tcPr>
                  <w:tcW w:w="3915" w:type="dxa"/>
                </w:tcPr>
                <w:p w:rsidR="2EF18637" w:rsidP="281021D1" w:rsidRDefault="281021D1" w14:paraId="17D5B0BD" w14:textId="08E1DE70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81021D1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Admin</w:t>
                  </w:r>
                </w:p>
              </w:tc>
              <w:tc>
                <w:tcPr>
                  <w:tcW w:w="3930" w:type="dxa"/>
                </w:tcPr>
                <w:p w:rsidR="2EF18637" w:rsidP="281021D1" w:rsidRDefault="281021D1" w14:paraId="7E17CDE2" w14:textId="6F3CF38A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81021D1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System</w:t>
                  </w:r>
                </w:p>
              </w:tc>
            </w:tr>
            <w:tr w:rsidR="2EF18637" w:rsidTr="281021D1" w14:paraId="30A1F159" w14:textId="77777777">
              <w:tc>
                <w:tcPr>
                  <w:tcW w:w="750" w:type="dxa"/>
                </w:tcPr>
                <w:p w:rsidR="2EF18637" w:rsidP="281021D1" w:rsidRDefault="281021D1" w14:paraId="176A4A2B" w14:textId="0091ED99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81021D1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915" w:type="dxa"/>
                </w:tcPr>
                <w:p w:rsidR="2EF18637" w:rsidP="281021D1" w:rsidRDefault="281021D1" w14:paraId="3D379C14" w14:textId="553ACB19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81021D1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Select banned user</w:t>
                  </w:r>
                </w:p>
              </w:tc>
              <w:tc>
                <w:tcPr>
                  <w:tcW w:w="3930" w:type="dxa"/>
                </w:tcPr>
                <w:p w:rsidR="2EF18637" w:rsidP="281021D1" w:rsidRDefault="281021D1" w14:paraId="111ECA9E" w14:textId="242EDDEA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81021D1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Display selected user profile</w:t>
                  </w:r>
                </w:p>
              </w:tc>
            </w:tr>
            <w:tr w:rsidR="2EF18637" w:rsidTr="281021D1" w14:paraId="3590CE93" w14:textId="77777777">
              <w:tc>
                <w:tcPr>
                  <w:tcW w:w="750" w:type="dxa"/>
                </w:tcPr>
                <w:p w:rsidR="2EF18637" w:rsidP="281021D1" w:rsidRDefault="281021D1" w14:paraId="77E963A4" w14:textId="626CC644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81021D1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915" w:type="dxa"/>
                </w:tcPr>
                <w:p w:rsidR="2EF18637" w:rsidP="281021D1" w:rsidRDefault="281021D1" w14:paraId="3CB66BDB" w14:textId="66CC0461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81021D1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Click “unban” button in user profile</w:t>
                  </w:r>
                </w:p>
              </w:tc>
              <w:tc>
                <w:tcPr>
                  <w:tcW w:w="3930" w:type="dxa"/>
                </w:tcPr>
                <w:p w:rsidR="2EF18637" w:rsidP="281021D1" w:rsidRDefault="281021D1" w14:paraId="1FE994BA" w14:textId="5B4F7C29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81021D1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Remove banned status on user’s information</w:t>
                  </w:r>
                </w:p>
              </w:tc>
            </w:tr>
            <w:tr w:rsidR="2EF18637" w:rsidTr="281021D1" w14:paraId="621D47C5" w14:textId="77777777">
              <w:tc>
                <w:tcPr>
                  <w:tcW w:w="750" w:type="dxa"/>
                </w:tcPr>
                <w:p w:rsidR="2EF18637" w:rsidP="281021D1" w:rsidRDefault="281021D1" w14:paraId="78B30675" w14:textId="64B7E541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81021D1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915" w:type="dxa"/>
                </w:tcPr>
                <w:p w:rsidR="2EF18637" w:rsidP="281021D1" w:rsidRDefault="2EF18637" w14:paraId="6EEAE286" w14:textId="74254D7A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3930" w:type="dxa"/>
                </w:tcPr>
                <w:p w:rsidR="2EF18637" w:rsidP="281021D1" w:rsidRDefault="281021D1" w14:paraId="60EBF304" w14:textId="54ADDB37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81021D1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Close user profile</w:t>
                  </w:r>
                </w:p>
              </w:tc>
            </w:tr>
          </w:tbl>
          <w:p w:rsidRPr="001A1F29" w:rsidR="1BA6F78E" w:rsidP="004D7C4B" w:rsidRDefault="1BA6F78E" w14:paraId="62161217" w14:textId="3EDF01C3">
            <w:pPr>
              <w:rPr>
                <w:b/>
                <w:color w:val="000000" w:themeColor="text1"/>
              </w:rPr>
            </w:pPr>
          </w:p>
          <w:p w:rsidRPr="001A1F29" w:rsidR="0095402B" w:rsidP="281021D1" w:rsidRDefault="281021D1" w14:paraId="03C24CDA" w14:textId="79F77535">
            <w:pPr>
              <w:rPr>
                <w:rFonts w:eastAsia="Tahoma" w:cs="Tahoma"/>
                <w:b/>
                <w:bCs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6A0" w:firstRow="1" w:lastRow="0" w:firstColumn="1" w:lastColumn="0" w:noHBand="1" w:noVBand="1"/>
            </w:tblPr>
            <w:tblGrid>
              <w:gridCol w:w="750"/>
              <w:gridCol w:w="3915"/>
              <w:gridCol w:w="3930"/>
            </w:tblGrid>
            <w:tr w:rsidR="2EF18637" w:rsidTr="281021D1" w14:paraId="2C8E68FE" w14:textId="77777777">
              <w:tc>
                <w:tcPr>
                  <w:tcW w:w="750" w:type="dxa"/>
                </w:tcPr>
                <w:p w:rsidR="2EF18637" w:rsidP="281021D1" w:rsidRDefault="281021D1" w14:paraId="258DE6F8" w14:textId="274FB0ED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81021D1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No</w:t>
                  </w:r>
                </w:p>
              </w:tc>
              <w:tc>
                <w:tcPr>
                  <w:tcW w:w="3915" w:type="dxa"/>
                </w:tcPr>
                <w:p w:rsidR="2EF18637" w:rsidP="281021D1" w:rsidRDefault="281021D1" w14:paraId="4A15CF48" w14:textId="08E1DE70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81021D1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Admin</w:t>
                  </w:r>
                </w:p>
              </w:tc>
              <w:tc>
                <w:tcPr>
                  <w:tcW w:w="3930" w:type="dxa"/>
                </w:tcPr>
                <w:p w:rsidR="2EF18637" w:rsidP="281021D1" w:rsidRDefault="281021D1" w14:paraId="54229C4A" w14:textId="6F3CF38A">
                  <w:pPr>
                    <w:jc w:val="center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81021D1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System</w:t>
                  </w:r>
                </w:p>
              </w:tc>
            </w:tr>
            <w:tr w:rsidR="2EF18637" w:rsidTr="281021D1" w14:paraId="14EE5D76" w14:textId="77777777">
              <w:tc>
                <w:tcPr>
                  <w:tcW w:w="750" w:type="dxa"/>
                </w:tcPr>
                <w:p w:rsidR="2EF18637" w:rsidP="281021D1" w:rsidRDefault="281021D1" w14:paraId="3CCF1A24" w14:textId="663A4D57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81021D1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915" w:type="dxa"/>
                </w:tcPr>
                <w:p w:rsidR="2EF18637" w:rsidP="281021D1" w:rsidRDefault="281021D1" w14:paraId="0B59FB23" w14:textId="2432FBAF">
                  <w:pPr>
                    <w:ind w:left="0"/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81021D1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 xml:space="preserve">   Open available banned user list</w:t>
                  </w:r>
                </w:p>
              </w:tc>
              <w:tc>
                <w:tcPr>
                  <w:tcW w:w="3930" w:type="dxa"/>
                </w:tcPr>
                <w:p w:rsidR="2EF18637" w:rsidP="281021D1" w:rsidRDefault="281021D1" w14:paraId="245001D3" w14:textId="3FAEAA89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81021D1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Search and display users with banned status</w:t>
                  </w:r>
                </w:p>
              </w:tc>
            </w:tr>
            <w:tr w:rsidR="2EF18637" w:rsidTr="281021D1" w14:paraId="5304BE7E" w14:textId="77777777">
              <w:tc>
                <w:tcPr>
                  <w:tcW w:w="750" w:type="dxa"/>
                </w:tcPr>
                <w:p w:rsidR="2EF18637" w:rsidP="281021D1" w:rsidRDefault="281021D1" w14:paraId="7C5FD786" w14:textId="2B5A9418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81021D1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915" w:type="dxa"/>
                </w:tcPr>
                <w:p w:rsidR="2EF18637" w:rsidP="281021D1" w:rsidRDefault="281021D1" w14:paraId="228E6B32" w14:textId="2160C32A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81021D1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Select user in a list</w:t>
                  </w:r>
                </w:p>
              </w:tc>
              <w:tc>
                <w:tcPr>
                  <w:tcW w:w="3930" w:type="dxa"/>
                </w:tcPr>
                <w:p w:rsidR="2EF18637" w:rsidP="281021D1" w:rsidRDefault="281021D1" w14:paraId="2C8560F3" w14:textId="22E3680C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81021D1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Display user profile</w:t>
                  </w:r>
                </w:p>
              </w:tc>
            </w:tr>
            <w:tr w:rsidR="2EF18637" w:rsidTr="281021D1" w14:paraId="764D60E3" w14:textId="77777777">
              <w:tc>
                <w:tcPr>
                  <w:tcW w:w="750" w:type="dxa"/>
                </w:tcPr>
                <w:p w:rsidR="2EF18637" w:rsidP="281021D1" w:rsidRDefault="281021D1" w14:paraId="0A2A6844" w14:textId="14F5C56A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81021D1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915" w:type="dxa"/>
                </w:tcPr>
                <w:p w:rsidR="2EF18637" w:rsidP="281021D1" w:rsidRDefault="281021D1" w14:paraId="79D73283" w14:textId="7431AC07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81021D1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Click “unban” button in user profile</w:t>
                  </w:r>
                </w:p>
              </w:tc>
              <w:tc>
                <w:tcPr>
                  <w:tcW w:w="3930" w:type="dxa"/>
                </w:tcPr>
                <w:p w:rsidR="2EF18637" w:rsidP="281021D1" w:rsidRDefault="281021D1" w14:paraId="7E2F8107" w14:textId="52D127C3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81021D1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Remove banned status on user’s information</w:t>
                  </w:r>
                </w:p>
              </w:tc>
            </w:tr>
            <w:tr w:rsidR="2EF18637" w:rsidTr="281021D1" w14:paraId="6DBDB977" w14:textId="77777777">
              <w:tc>
                <w:tcPr>
                  <w:tcW w:w="750" w:type="dxa"/>
                </w:tcPr>
                <w:p w:rsidR="2EF18637" w:rsidP="281021D1" w:rsidRDefault="281021D1" w14:paraId="2C5499A9" w14:textId="30E3EE01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81021D1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3915" w:type="dxa"/>
                </w:tcPr>
                <w:p w:rsidR="2EF18637" w:rsidP="281021D1" w:rsidRDefault="2EF18637" w14:paraId="533675F6" w14:textId="74254D7A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3930" w:type="dxa"/>
                </w:tcPr>
                <w:p w:rsidR="2EF18637" w:rsidP="281021D1" w:rsidRDefault="281021D1" w14:paraId="22998DBC" w14:textId="54ADDB37">
                  <w:pPr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</w:pPr>
                  <w:r w:rsidRPr="281021D1">
                    <w:rPr>
                      <w:rFonts w:eastAsia="Times New Roman"/>
                      <w:color w:val="000000" w:themeColor="text1"/>
                      <w:sz w:val="20"/>
                      <w:szCs w:val="20"/>
                    </w:rPr>
                    <w:t>Close user profile</w:t>
                  </w:r>
                </w:p>
              </w:tc>
            </w:tr>
          </w:tbl>
          <w:p w:rsidRPr="001A1F29" w:rsidR="0095402B" w:rsidP="004D7C4B" w:rsidRDefault="0095402B" w14:paraId="76ED2E8B" w14:textId="73D94545">
            <w:pPr>
              <w:rPr>
                <w:rFonts w:eastAsia="Tahoma"/>
              </w:rPr>
            </w:pPr>
          </w:p>
          <w:p w:rsidR="2EF18637" w:rsidP="004D7C4B" w:rsidRDefault="281021D1" w14:paraId="0352A3F4" w14:textId="02F45308">
            <w:pPr>
              <w:rPr>
                <w:rFonts w:eastAsia="Tahoma" w:cs="Tahoma"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Exceptions:</w:t>
            </w:r>
            <w:r w:rsidRPr="281021D1">
              <w:rPr>
                <w:rFonts w:eastAsia="Tahoma" w:cs="Tahoma"/>
                <w:color w:val="000000" w:themeColor="text1"/>
              </w:rPr>
              <w:t xml:space="preserve">    </w:t>
            </w:r>
            <w:r w:rsidRPr="281021D1">
              <w:rPr>
                <w:rFonts w:eastAsia="Tahoma"/>
              </w:rPr>
              <w:t xml:space="preserve">   </w:t>
            </w:r>
          </w:p>
          <w:tbl>
            <w:tblPr>
              <w:tblStyle w:val="TableGrid"/>
              <w:tblW w:w="0" w:type="auto"/>
              <w:tblInd w:w="180" w:type="dxa"/>
              <w:tblLayout w:type="fixed"/>
              <w:tblLook w:val="06A0" w:firstRow="1" w:lastRow="0" w:firstColumn="1" w:lastColumn="0" w:noHBand="1" w:noVBand="1"/>
            </w:tblPr>
            <w:tblGrid>
              <w:gridCol w:w="795"/>
              <w:gridCol w:w="3765"/>
              <w:gridCol w:w="4035"/>
            </w:tblGrid>
            <w:tr w:rsidR="2EF18637" w:rsidTr="281021D1" w14:paraId="6E4F3B28" w14:textId="77777777">
              <w:tc>
                <w:tcPr>
                  <w:tcW w:w="795" w:type="dxa"/>
                </w:tcPr>
                <w:p w:rsidR="2EF18637" w:rsidP="281021D1" w:rsidRDefault="281021D1" w14:paraId="29633122" w14:textId="465069DA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281021D1">
                    <w:rPr>
                      <w:rFonts w:eastAsia="Times New Roman"/>
                      <w:sz w:val="20"/>
                      <w:szCs w:val="20"/>
                    </w:rPr>
                    <w:t>No</w:t>
                  </w:r>
                </w:p>
              </w:tc>
              <w:tc>
                <w:tcPr>
                  <w:tcW w:w="3765" w:type="dxa"/>
                </w:tcPr>
                <w:p w:rsidR="2EF18637" w:rsidP="281021D1" w:rsidRDefault="281021D1" w14:paraId="224FE3D7" w14:textId="3B26F118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281021D1">
                    <w:rPr>
                      <w:rFonts w:eastAsia="Times New Roman"/>
                      <w:sz w:val="20"/>
                      <w:szCs w:val="20"/>
                    </w:rPr>
                    <w:t>Cause</w:t>
                  </w:r>
                </w:p>
              </w:tc>
              <w:tc>
                <w:tcPr>
                  <w:tcW w:w="4035" w:type="dxa"/>
                </w:tcPr>
                <w:p w:rsidR="2EF18637" w:rsidP="281021D1" w:rsidRDefault="281021D1" w14:paraId="7BE80091" w14:textId="7B9A6FAF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  <w:r w:rsidRPr="281021D1">
                    <w:rPr>
                      <w:rFonts w:eastAsia="Times New Roman"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2EF18637" w:rsidTr="281021D1" w14:paraId="7198ABF1" w14:textId="77777777">
              <w:tc>
                <w:tcPr>
                  <w:tcW w:w="795" w:type="dxa"/>
                </w:tcPr>
                <w:p w:rsidR="2EF18637" w:rsidP="281021D1" w:rsidRDefault="281021D1" w14:paraId="68156B33" w14:textId="0EE75EE0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281021D1">
                    <w:rPr>
                      <w:rFonts w:eastAsia="Times New Roman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765" w:type="dxa"/>
                </w:tcPr>
                <w:p w:rsidR="2EF18637" w:rsidP="281021D1" w:rsidRDefault="281021D1" w14:paraId="56627B86" w14:textId="3C2A4BA6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281021D1">
                    <w:rPr>
                      <w:rFonts w:eastAsia="Tahoma"/>
                      <w:sz w:val="20"/>
                      <w:szCs w:val="20"/>
                    </w:rPr>
                    <w:t>selected user that didn’t have banned status</w:t>
                  </w:r>
                </w:p>
              </w:tc>
              <w:tc>
                <w:tcPr>
                  <w:tcW w:w="4035" w:type="dxa"/>
                </w:tcPr>
                <w:p w:rsidR="2EF18637" w:rsidP="281021D1" w:rsidRDefault="281021D1" w14:paraId="79EAC28B" w14:textId="4FD1E812">
                  <w:pPr>
                    <w:rPr>
                      <w:rFonts w:eastAsia="Times New Roman"/>
                      <w:sz w:val="20"/>
                      <w:szCs w:val="20"/>
                    </w:rPr>
                  </w:pPr>
                  <w:r w:rsidRPr="281021D1">
                    <w:rPr>
                      <w:rFonts w:eastAsia="Times New Roman"/>
                      <w:sz w:val="20"/>
                      <w:szCs w:val="20"/>
                    </w:rPr>
                    <w:t>Display “ban” button instead of “unban” button</w:t>
                  </w:r>
                </w:p>
              </w:tc>
            </w:tr>
          </w:tbl>
          <w:p w:rsidR="2EF18637" w:rsidP="004D7C4B" w:rsidRDefault="2EF18637" w14:paraId="13AFE81B" w14:textId="5F813A1B"/>
          <w:p w:rsidRPr="001A1F29" w:rsidR="0095402B" w:rsidP="004D7C4B" w:rsidRDefault="281021D1" w14:paraId="0235E86E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 xml:space="preserve">Relationships: </w:t>
            </w:r>
          </w:p>
          <w:p w:rsidR="2EF18637" w:rsidP="281021D1" w:rsidRDefault="281021D1" w14:paraId="766CCE10" w14:textId="51163B5C">
            <w:pPr>
              <w:rPr>
                <w:rFonts w:eastAsia="Tahoma" w:cs="Tahoma"/>
                <w:color w:val="000000" w:themeColor="text1"/>
              </w:rPr>
            </w:pPr>
            <w:r w:rsidRPr="281021D1">
              <w:rPr>
                <w:rFonts w:eastAsia="Tahoma"/>
                <w:b/>
                <w:bCs/>
                <w:color w:val="000000" w:themeColor="text1"/>
                <w:sz w:val="24"/>
                <w:szCs w:val="24"/>
              </w:rPr>
              <w:t xml:space="preserve">     </w:t>
            </w:r>
            <w:r w:rsidRPr="281021D1">
              <w:rPr>
                <w:rFonts w:eastAsia="Tahoma"/>
                <w:color w:val="000000" w:themeColor="text1"/>
                <w:sz w:val="24"/>
                <w:szCs w:val="24"/>
              </w:rPr>
              <w:t xml:space="preserve"> </w:t>
            </w:r>
            <w:r w:rsidRPr="281021D1">
              <w:rPr>
                <w:color w:val="000000" w:themeColor="text1"/>
              </w:rPr>
              <w:t>N/A</w:t>
            </w:r>
          </w:p>
          <w:p w:rsidRPr="001A1F29" w:rsidR="0095402B" w:rsidP="004D7C4B" w:rsidRDefault="281021D1" w14:paraId="69C89B4F" w14:textId="77777777">
            <w:pPr>
              <w:rPr>
                <w:rFonts w:eastAsia="Tahoma" w:cs="Tahoma"/>
                <w:b/>
                <w:color w:val="000000" w:themeColor="text1"/>
              </w:rPr>
            </w:pPr>
            <w:r w:rsidRPr="001A1F29">
              <w:rPr>
                <w:rFonts w:eastAsia="Tahoma" w:cs="Tahoma"/>
                <w:b/>
                <w:color w:val="000000" w:themeColor="text1"/>
              </w:rPr>
              <w:t>Business Rules:</w:t>
            </w:r>
          </w:p>
          <w:p w:rsidRPr="001A1F29" w:rsidR="0095402B" w:rsidP="281021D1" w:rsidRDefault="281021D1" w14:paraId="4FFB13D8" w14:textId="09B987FB">
            <w:pPr>
              <w:rPr>
                <w:rFonts w:eastAsia="Tahoma"/>
              </w:rPr>
            </w:pPr>
            <w:r w:rsidRPr="281021D1">
              <w:rPr>
                <w:rFonts w:eastAsia="Tahoma"/>
                <w:b/>
                <w:bCs/>
                <w:color w:val="000000" w:themeColor="text1"/>
                <w:sz w:val="24"/>
                <w:szCs w:val="24"/>
              </w:rPr>
              <w:t xml:space="preserve">     </w:t>
            </w:r>
            <w:r w:rsidRPr="281021D1">
              <w:rPr>
                <w:rFonts w:eastAsia="Tahoma"/>
                <w:color w:val="000000" w:themeColor="text1"/>
                <w:sz w:val="24"/>
                <w:szCs w:val="24"/>
              </w:rPr>
              <w:t xml:space="preserve"> </w:t>
            </w:r>
            <w:r w:rsidRPr="281021D1">
              <w:rPr>
                <w:rFonts w:eastAsia="Tahoma"/>
              </w:rPr>
              <w:t>Make sure user won’t relapse, only unban for once.</w:t>
            </w:r>
          </w:p>
        </w:tc>
      </w:tr>
    </w:tbl>
    <w:p w:rsidR="6AB6FBCE" w:rsidP="004D7C4B" w:rsidRDefault="6AB6FBCE" w14:paraId="437BAB62" w14:textId="19A12698"/>
    <w:p w:rsidR="00E9426D" w:rsidP="004D7C4B" w:rsidRDefault="00E9426D" w14:paraId="5D31B619" w14:textId="77777777"/>
    <w:p w:rsidR="00E9426D" w:rsidP="004D7C4B" w:rsidRDefault="00E9426D" w14:paraId="139CE5D6" w14:textId="77777777"/>
    <w:p w:rsidR="00E9426D" w:rsidP="004D7C4B" w:rsidRDefault="00E9426D" w14:paraId="36840C42" w14:textId="77777777"/>
    <w:p w:rsidR="00E9426D" w:rsidP="004D7C4B" w:rsidRDefault="00E9426D" w14:paraId="0E6596DD" w14:textId="77777777"/>
    <w:p w:rsidR="00E9426D" w:rsidP="004D7C4B" w:rsidRDefault="00E9426D" w14:paraId="000DCC3E" w14:textId="77777777"/>
    <w:p w:rsidR="00E9426D" w:rsidP="004D7C4B" w:rsidRDefault="00E9426D" w14:paraId="237A2BD3" w14:textId="77777777"/>
    <w:p w:rsidR="00E9426D" w:rsidP="004D7C4B" w:rsidRDefault="00E9426D" w14:paraId="30A6294A" w14:textId="77777777"/>
    <w:p w:rsidR="00E9426D" w:rsidP="004D7C4B" w:rsidRDefault="00E9426D" w14:paraId="756F94CD" w14:textId="77777777"/>
    <w:p w:rsidR="005338DE" w:rsidP="004D7C4B" w:rsidRDefault="5971CE1D" w14:paraId="7C874D8C" w14:textId="37F8A431">
      <w:pPr>
        <w:pStyle w:val="Heading2"/>
      </w:pPr>
      <w:r>
        <w:t xml:space="preserve"> Use Case View List of Campaigns</w:t>
      </w:r>
    </w:p>
    <w:p w:rsidR="7D4AA377" w:rsidP="71D65FC7" w:rsidRDefault="7D4AA377" w14:paraId="34F37442" w14:textId="190222B5">
      <w:pPr>
        <w:ind w:left="0"/>
      </w:pPr>
      <w:r>
        <w:drawing>
          <wp:inline wp14:editId="07E90969" wp14:anchorId="39C695FF">
            <wp:extent cx="5715000" cy="2295525"/>
            <wp:effectExtent l="0" t="0" r="0" b="0"/>
            <wp:docPr id="1881002274" name="Picture 188100227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81002274"/>
                    <pic:cNvPicPr/>
                  </pic:nvPicPr>
                  <pic:blipFill>
                    <a:blip r:embed="Rd3e52e15b76c41b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90"/>
        <w:gridCol w:w="2445"/>
        <w:gridCol w:w="1140"/>
        <w:gridCol w:w="765"/>
        <w:gridCol w:w="2144"/>
      </w:tblGrid>
      <w:tr w:rsidRPr="003356E1" w:rsidR="003356E1" w:rsidTr="07A1B288" w14:paraId="6A89CBC7" w14:textId="77777777">
        <w:trPr>
          <w:trHeight w:val="975"/>
        </w:trPr>
        <w:tc>
          <w:tcPr>
            <w:tcW w:w="8985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  <w:hideMark/>
          </w:tcPr>
          <w:p w:rsidRPr="003356E1" w:rsidR="003356E1" w:rsidP="003356E1" w:rsidRDefault="003356E1" w14:paraId="0C74B0B5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3356E1">
              <w:t> </w:t>
            </w:r>
          </w:p>
          <w:p w:rsidRPr="003356E1" w:rsidR="003356E1" w:rsidP="003356E1" w:rsidRDefault="003356E1" w14:paraId="73ABB956" w14:textId="75AE48FE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3356E1">
              <w:rPr>
                <w:rFonts w:cs="Tahoma"/>
                <w:b/>
                <w:lang w:eastAsia="ja-JP"/>
              </w:rPr>
              <w:t>USE CASE-</w:t>
            </w:r>
            <w:r w:rsidR="00EE32FB">
              <w:rPr>
                <w:rFonts w:cs="Tahoma"/>
                <w:b/>
                <w:lang w:eastAsia="ja-JP"/>
              </w:rPr>
              <w:t>5</w:t>
            </w:r>
            <w:r w:rsidRPr="003356E1">
              <w:rPr>
                <w:rFonts w:cs="Tahoma"/>
                <w:b/>
                <w:lang w:eastAsia="ja-JP"/>
              </w:rPr>
              <w:t>4 SPECIFICATION</w:t>
            </w:r>
            <w:r w:rsidRPr="003356E1">
              <w:t> </w:t>
            </w:r>
          </w:p>
          <w:p w:rsidRPr="003356E1" w:rsidR="003356E1" w:rsidP="003356E1" w:rsidRDefault="003356E1" w14:paraId="1DF2112E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3356E1">
              <w:t> </w:t>
            </w:r>
          </w:p>
        </w:tc>
      </w:tr>
      <w:tr w:rsidRPr="003356E1" w:rsidR="003356E1" w:rsidTr="07A1B288" w14:paraId="457DC249" w14:textId="77777777">
        <w:trPr>
          <w:trHeight w:val="630"/>
        </w:trPr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  <w:hideMark/>
          </w:tcPr>
          <w:p w:rsidRPr="003356E1" w:rsidR="003356E1" w:rsidP="003356E1" w:rsidRDefault="003356E1" w14:paraId="435B88BB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3356E1">
              <w:rPr>
                <w:rFonts w:cs="Tahoma"/>
                <w:b/>
                <w:lang w:eastAsia="ja-JP"/>
              </w:rPr>
              <w:t>Use-case No.</w:t>
            </w:r>
            <w:r w:rsidRPr="003356E1">
              <w:t> </w:t>
            </w:r>
          </w:p>
        </w:tc>
        <w:tc>
          <w:tcPr>
            <w:tcW w:w="2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3356E1" w:rsidR="003356E1" w:rsidP="003356E1" w:rsidRDefault="003356E1" w14:paraId="299935F1" w14:textId="5608404F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3356E1">
              <w:t>UC0</w:t>
            </w:r>
            <w:r w:rsidR="00EE32FB">
              <w:t>5</w:t>
            </w:r>
            <w:r w:rsidRPr="003356E1">
              <w:t>4 </w:t>
            </w:r>
          </w:p>
        </w:tc>
        <w:tc>
          <w:tcPr>
            <w:tcW w:w="190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  <w:hideMark/>
          </w:tcPr>
          <w:p w:rsidRPr="003356E1" w:rsidR="003356E1" w:rsidP="003356E1" w:rsidRDefault="003356E1" w14:paraId="75B72761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3356E1">
              <w:rPr>
                <w:rFonts w:cs="Tahoma"/>
                <w:b/>
                <w:lang w:eastAsia="ja-JP"/>
              </w:rPr>
              <w:t>Use-case Version</w:t>
            </w:r>
            <w:r w:rsidRPr="003356E1">
              <w:t> </w:t>
            </w:r>
          </w:p>
        </w:tc>
        <w:tc>
          <w:tcPr>
            <w:tcW w:w="211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3356E1" w:rsidR="003356E1" w:rsidP="003356E1" w:rsidRDefault="003356E1" w14:paraId="0E6EA35C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3356E1">
              <w:t>1.0 </w:t>
            </w:r>
          </w:p>
        </w:tc>
      </w:tr>
      <w:tr w:rsidRPr="003356E1" w:rsidR="003356E1" w:rsidTr="07A1B288" w14:paraId="6DFB9605" w14:textId="77777777">
        <w:trPr>
          <w:trHeight w:val="690"/>
        </w:trPr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  <w:hideMark/>
          </w:tcPr>
          <w:p w:rsidRPr="003356E1" w:rsidR="003356E1" w:rsidP="003356E1" w:rsidRDefault="003356E1" w14:paraId="04933766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3356E1">
              <w:rPr>
                <w:rFonts w:cs="Tahoma"/>
                <w:b/>
                <w:lang w:eastAsia="ja-JP"/>
              </w:rPr>
              <w:t>Use-case Name</w:t>
            </w:r>
            <w:r w:rsidRPr="003356E1">
              <w:t> </w:t>
            </w:r>
          </w:p>
        </w:tc>
        <w:tc>
          <w:tcPr>
            <w:tcW w:w="6480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3356E1" w:rsidR="003356E1" w:rsidP="71D65FC7" w:rsidRDefault="00C54F9F" w14:paraId="1EC10578" w14:textId="765E5227">
            <w:pPr>
              <w:spacing w:before="0" w:after="0"/>
              <w:textAlignment w:val="baseline"/>
              <w:rPr>
                <w:rFonts w:ascii="Segoe UI" w:hAnsi="Segoe UI" w:cs="Segoe UI"/>
              </w:rPr>
            </w:pPr>
            <w:r w:rsidRPr="71D65FC7">
              <w:rPr>
                <w:rFonts w:cs="Segoe UI"/>
              </w:rPr>
              <w:t>View list of Campaigns</w:t>
            </w:r>
          </w:p>
        </w:tc>
      </w:tr>
      <w:tr w:rsidRPr="003356E1" w:rsidR="003356E1" w:rsidTr="07A1B288" w14:paraId="2555773C" w14:textId="77777777">
        <w:trPr>
          <w:trHeight w:val="465"/>
        </w:trPr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  <w:hideMark/>
          </w:tcPr>
          <w:p w:rsidRPr="003356E1" w:rsidR="003356E1" w:rsidP="003356E1" w:rsidRDefault="003356E1" w14:paraId="67B73E51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3356E1">
              <w:rPr>
                <w:rFonts w:cs="Tahoma"/>
                <w:b/>
                <w:lang w:eastAsia="ja-JP"/>
              </w:rPr>
              <w:t>Author </w:t>
            </w:r>
            <w:r w:rsidRPr="003356E1">
              <w:t> </w:t>
            </w:r>
          </w:p>
        </w:tc>
        <w:tc>
          <w:tcPr>
            <w:tcW w:w="6480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3356E1" w:rsidR="003356E1" w:rsidP="003356E1" w:rsidRDefault="003356E1" w14:paraId="7BDE970B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3356E1">
              <w:t>Hoang Gia Thien Phuc </w:t>
            </w:r>
          </w:p>
        </w:tc>
      </w:tr>
      <w:tr w:rsidRPr="003356E1" w:rsidR="003356E1" w:rsidTr="003356E1" w14:paraId="6C30F166" w14:textId="77777777"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  <w:hideMark/>
          </w:tcPr>
          <w:p w:rsidRPr="003356E1" w:rsidR="003356E1" w:rsidP="003356E1" w:rsidRDefault="003356E1" w14:paraId="5ACC048C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3356E1">
              <w:rPr>
                <w:rFonts w:cs="Tahoma"/>
                <w:b/>
                <w:lang w:eastAsia="ja-JP"/>
              </w:rPr>
              <w:t>Date</w:t>
            </w:r>
            <w:r w:rsidRPr="003356E1">
              <w:t> </w:t>
            </w:r>
          </w:p>
        </w:tc>
        <w:tc>
          <w:tcPr>
            <w:tcW w:w="2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3356E1" w:rsidR="003356E1" w:rsidP="003356E1" w:rsidRDefault="00281382" w14:paraId="5FD76133" w14:textId="1BAC89D3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t>18</w:t>
            </w:r>
            <w:r w:rsidRPr="003356E1" w:rsidR="003356E1">
              <w:t>/0</w:t>
            </w:r>
            <w:r>
              <w:t>3</w:t>
            </w:r>
            <w:r w:rsidRPr="003356E1" w:rsidR="003356E1">
              <w:t>/2021 </w:t>
            </w:r>
          </w:p>
        </w:tc>
        <w:tc>
          <w:tcPr>
            <w:tcW w:w="114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  <w:hideMark/>
          </w:tcPr>
          <w:p w:rsidRPr="003356E1" w:rsidR="003356E1" w:rsidP="003356E1" w:rsidRDefault="003356E1" w14:paraId="64B8C268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3356E1">
              <w:rPr>
                <w:rFonts w:cs="Tahoma"/>
                <w:b/>
                <w:lang w:eastAsia="ja-JP"/>
              </w:rPr>
              <w:t>Priority</w:t>
            </w:r>
            <w:r w:rsidRPr="003356E1">
              <w:t> </w:t>
            </w:r>
          </w:p>
        </w:tc>
        <w:tc>
          <w:tcPr>
            <w:tcW w:w="288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3356E1" w:rsidR="003356E1" w:rsidP="003356E1" w:rsidRDefault="003356E1" w14:paraId="1F070AAA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3356E1">
              <w:t>High </w:t>
            </w:r>
          </w:p>
        </w:tc>
      </w:tr>
      <w:tr w:rsidRPr="003356E1" w:rsidR="003356E1" w:rsidTr="1C1985D5" w14:paraId="7E980C70" w14:textId="77777777">
        <w:trPr>
          <w:trHeight w:val="7770"/>
        </w:trPr>
        <w:tc>
          <w:tcPr>
            <w:tcW w:w="8985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FFFFF" w:themeFill="background1"/>
            <w:hideMark/>
          </w:tcPr>
          <w:p w:rsidRPr="003356E1" w:rsidR="003356E1" w:rsidP="003356E1" w:rsidRDefault="003356E1" w14:paraId="2CA9C77F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3356E1">
              <w:rPr>
                <w:rFonts w:cs="Tahoma"/>
                <w:b/>
                <w:lang w:eastAsia="ja-JP"/>
              </w:rPr>
              <w:t>Actor:</w:t>
            </w:r>
            <w:r w:rsidRPr="003356E1">
              <w:t> </w:t>
            </w:r>
          </w:p>
          <w:p w:rsidRPr="003356E1" w:rsidR="003356E1" w:rsidP="003356E1" w:rsidRDefault="003356E1" w14:paraId="08572D47" w14:textId="352FDFF4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71D65FC7">
              <w:t xml:space="preserve">          </w:t>
            </w:r>
            <w:r w:rsidRPr="71D65FC7" w:rsidR="1FB1E031">
              <w:t xml:space="preserve">   </w:t>
            </w:r>
            <w:r w:rsidRPr="71D65FC7">
              <w:t>Manager </w:t>
            </w:r>
          </w:p>
          <w:p w:rsidRPr="003356E1" w:rsidR="003356E1" w:rsidP="003356E1" w:rsidRDefault="003356E1" w14:paraId="1370C3FA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3356E1">
              <w:rPr>
                <w:rFonts w:cs="Tahoma"/>
                <w:b/>
                <w:lang w:eastAsia="ja-JP"/>
              </w:rPr>
              <w:t>Summary:</w:t>
            </w:r>
            <w:r w:rsidRPr="003356E1">
              <w:t> </w:t>
            </w:r>
          </w:p>
          <w:p w:rsidRPr="003356E1" w:rsidR="003356E1" w:rsidP="71D65FC7" w:rsidRDefault="1FB1E031" w14:paraId="681B16B9" w14:textId="0E57710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71D65FC7">
              <w:t xml:space="preserve">         </w:t>
            </w:r>
            <w:r w:rsidRPr="71D65FC7" w:rsidR="003356E1">
              <w:t xml:space="preserve">This use case allows manager to </w:t>
            </w:r>
            <w:r w:rsidRPr="71D65FC7" w:rsidR="6882BAEA">
              <w:t>view list of campaigns</w:t>
            </w:r>
          </w:p>
          <w:p w:rsidRPr="003356E1" w:rsidR="003356E1" w:rsidP="003356E1" w:rsidRDefault="003356E1" w14:paraId="7243AD4B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3356E1">
              <w:rPr>
                <w:rFonts w:cs="Tahoma"/>
                <w:b/>
                <w:lang w:eastAsia="ja-JP"/>
              </w:rPr>
              <w:t>Goal:</w:t>
            </w:r>
            <w:r w:rsidRPr="003356E1">
              <w:t> </w:t>
            </w:r>
          </w:p>
          <w:p w:rsidRPr="003356E1" w:rsidR="003356E1" w:rsidP="71D65FC7" w:rsidRDefault="6882BAEA" w14:paraId="295BFA47" w14:textId="2AEFF8A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71D65FC7">
              <w:t xml:space="preserve">         To view list of campaigns</w:t>
            </w:r>
          </w:p>
          <w:p w:rsidRPr="003356E1" w:rsidR="003356E1" w:rsidP="003356E1" w:rsidRDefault="003356E1" w14:paraId="489D3C27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71D65FC7">
              <w:rPr>
                <w:rFonts w:cs="Tahoma"/>
                <w:b/>
                <w:lang w:eastAsia="ja-JP"/>
              </w:rPr>
              <w:t>Triggers</w:t>
            </w:r>
            <w:r w:rsidRPr="71D65FC7">
              <w:t> </w:t>
            </w:r>
          </w:p>
          <w:p w:rsidRPr="003356E1" w:rsidR="003356E1" w:rsidP="71D65FC7" w:rsidRDefault="25B61DB0" w14:paraId="79D7F598" w14:textId="3ED5F382">
            <w:pPr>
              <w:spacing w:before="0" w:after="0" w:line="259" w:lineRule="auto"/>
            </w:pPr>
            <w:r w:rsidRPr="71D65FC7">
              <w:t xml:space="preserve">              Manager clicks </w:t>
            </w:r>
            <w:r w:rsidRPr="71D65FC7" w:rsidR="3BFE7995">
              <w:t>“View list of Campaigns” button on menu</w:t>
            </w:r>
          </w:p>
          <w:p w:rsidRPr="003356E1" w:rsidR="003356E1" w:rsidP="003356E1" w:rsidRDefault="003356E1" w14:paraId="087AE50C" w14:textId="34433F98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71D65FC7">
              <w:rPr>
                <w:rFonts w:cs="Tahoma"/>
                <w:b/>
                <w:lang w:eastAsia="ja-JP"/>
              </w:rPr>
              <w:t>Preconditions:</w:t>
            </w:r>
            <w:r w:rsidRPr="71D65FC7">
              <w:t> </w:t>
            </w:r>
          </w:p>
          <w:p w:rsidRPr="003356E1" w:rsidR="003356E1" w:rsidP="003356E1" w:rsidRDefault="003356E1" w14:paraId="6DB1C404" w14:textId="79212A8E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71D65FC7">
              <w:t>           </w:t>
            </w:r>
            <w:r w:rsidRPr="71D65FC7" w:rsidR="40C933E4">
              <w:t xml:space="preserve">    </w:t>
            </w:r>
            <w:r w:rsidRPr="71D65FC7">
              <w:t>PRE-1. User’s identity has been authenticated </w:t>
            </w:r>
          </w:p>
          <w:p w:rsidRPr="003356E1" w:rsidR="003356E1" w:rsidP="71D65FC7" w:rsidRDefault="003356E1" w14:paraId="4029A0B1" w14:textId="4FB69090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71D65FC7">
              <w:t>           </w:t>
            </w:r>
            <w:r w:rsidRPr="71D65FC7" w:rsidR="40C933E4">
              <w:t xml:space="preserve">    </w:t>
            </w:r>
            <w:r w:rsidRPr="71D65FC7">
              <w:t>PRE-2. User is authorized to Manager role </w:t>
            </w:r>
          </w:p>
          <w:p w:rsidRPr="003356E1" w:rsidR="003356E1" w:rsidP="003356E1" w:rsidRDefault="003356E1" w14:paraId="6184D36D" w14:textId="4FB69090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71D65FC7">
              <w:rPr>
                <w:rFonts w:cs="Tahoma"/>
                <w:b/>
                <w:lang w:eastAsia="ja-JP"/>
              </w:rPr>
              <w:t>Post Conditions:</w:t>
            </w:r>
            <w:r w:rsidRPr="71D65FC7">
              <w:t> </w:t>
            </w:r>
          </w:p>
          <w:p w:rsidRPr="003356E1" w:rsidR="003356E1" w:rsidP="003356E1" w:rsidRDefault="003356E1" w14:paraId="5D095B93" w14:textId="48E651B4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71D65FC7">
              <w:t>          </w:t>
            </w:r>
            <w:r w:rsidRPr="71D65FC7" w:rsidR="3BFE7995">
              <w:t xml:space="preserve">     </w:t>
            </w:r>
            <w:r w:rsidRPr="71D65FC7">
              <w:t> POST-1. </w:t>
            </w:r>
            <w:r w:rsidRPr="71D65FC7" w:rsidR="2FECAF50">
              <w:t xml:space="preserve"> Display list of campaigns of organization</w:t>
            </w:r>
            <w:r w:rsidRPr="71D65FC7">
              <w:t> </w:t>
            </w:r>
          </w:p>
          <w:p w:rsidRPr="003356E1" w:rsidR="003356E1" w:rsidP="003356E1" w:rsidRDefault="003356E1" w14:paraId="4B0B036C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3356E1">
              <w:rPr>
                <w:rFonts w:cs="Tahoma"/>
                <w:b/>
                <w:lang w:eastAsia="ja-JP"/>
              </w:rPr>
              <w:t>Main Success Scenario:</w:t>
            </w:r>
            <w:r w:rsidRPr="003356E1">
              <w:t> </w:t>
            </w:r>
          </w:p>
          <w:p w:rsidRPr="003356E1" w:rsidR="003356E1" w:rsidP="003356E1" w:rsidRDefault="003356E1" w14:paraId="008F2B18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3356E1">
              <w:t>           </w:t>
            </w:r>
          </w:p>
          <w:tbl>
            <w:tblPr>
              <w:tblW w:w="8550" w:type="dxa"/>
              <w:tblInd w:w="180" w:type="dxa"/>
              <w:tblBorders>
                <w:top w:val="outset" w:color="auto" w:sz="6" w:space="0"/>
                <w:left w:val="outset" w:color="auto" w:sz="6" w:space="0"/>
                <w:bottom w:val="outset" w:color="auto" w:sz="6" w:space="0"/>
                <w:right w:val="outset" w:color="auto" w:sz="6" w:space="0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10"/>
              <w:gridCol w:w="3405"/>
              <w:gridCol w:w="4335"/>
            </w:tblGrid>
            <w:tr w:rsidRPr="003356E1" w:rsidR="003356E1" w:rsidTr="0BC0C8FC" w14:paraId="4F0A0A9A" w14:textId="77777777">
              <w:trPr>
                <w:trHeight w:val="495"/>
              </w:trPr>
              <w:tc>
                <w:tcPr>
                  <w:tcW w:w="81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  <w:shd w:val="clear" w:color="auto" w:fill="auto"/>
                  <w:hideMark/>
                </w:tcPr>
                <w:p w:rsidRPr="003356E1" w:rsidR="003356E1" w:rsidP="003356E1" w:rsidRDefault="003356E1" w14:paraId="0F74D791" w14:textId="77777777">
                  <w:pPr>
                    <w:spacing w:before="0" w:after="0"/>
                    <w:jc w:val="center"/>
                    <w:textAlignment w:val="baseline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356E1">
                    <w:t>No. </w:t>
                  </w:r>
                </w:p>
              </w:tc>
              <w:tc>
                <w:tcPr>
                  <w:tcW w:w="3405" w:type="dxa"/>
                  <w:tcBorders>
                    <w:top w:val="single" w:color="auto" w:sz="6" w:space="0"/>
                    <w:left w:val="nil"/>
                    <w:bottom w:val="single" w:color="auto" w:sz="6" w:space="0"/>
                    <w:right w:val="single" w:color="auto" w:sz="6" w:space="0"/>
                  </w:tcBorders>
                  <w:shd w:val="clear" w:color="auto" w:fill="auto"/>
                  <w:hideMark/>
                </w:tcPr>
                <w:p w:rsidRPr="003356E1" w:rsidR="003356E1" w:rsidP="003356E1" w:rsidRDefault="003356E1" w14:paraId="107E90B9" w14:textId="77777777">
                  <w:pPr>
                    <w:spacing w:before="0" w:after="0"/>
                    <w:ind w:left="0"/>
                    <w:jc w:val="center"/>
                    <w:textAlignment w:val="baseline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356E1">
                    <w:t>Actor Action </w:t>
                  </w:r>
                </w:p>
              </w:tc>
              <w:tc>
                <w:tcPr>
                  <w:tcW w:w="4335" w:type="dxa"/>
                  <w:tcBorders>
                    <w:top w:val="single" w:color="auto" w:sz="6" w:space="0"/>
                    <w:left w:val="nil"/>
                    <w:bottom w:val="single" w:color="auto" w:sz="6" w:space="0"/>
                    <w:right w:val="single" w:color="auto" w:sz="6" w:space="0"/>
                  </w:tcBorders>
                  <w:shd w:val="clear" w:color="auto" w:fill="auto"/>
                  <w:hideMark/>
                </w:tcPr>
                <w:p w:rsidRPr="003356E1" w:rsidR="003356E1" w:rsidP="003356E1" w:rsidRDefault="003356E1" w14:paraId="6282CD47" w14:textId="77777777">
                  <w:pPr>
                    <w:spacing w:before="0" w:after="0"/>
                    <w:ind w:left="0"/>
                    <w:jc w:val="center"/>
                    <w:textAlignment w:val="baseline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356E1">
                    <w:t>System </w:t>
                  </w:r>
                </w:p>
              </w:tc>
            </w:tr>
            <w:tr w:rsidRPr="003356E1" w:rsidR="003356E1" w:rsidTr="0BC0C8FC" w14:paraId="25735A32" w14:textId="77777777">
              <w:trPr>
                <w:trHeight w:val="540"/>
              </w:trPr>
              <w:tc>
                <w:tcPr>
                  <w:tcW w:w="810" w:type="dxa"/>
                  <w:tcBorders>
                    <w:top w:val="nil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  <w:shd w:val="clear" w:color="auto" w:fill="auto"/>
                  <w:hideMark/>
                </w:tcPr>
                <w:p w:rsidRPr="003356E1" w:rsidR="003356E1" w:rsidP="003356E1" w:rsidRDefault="003356E1" w14:paraId="4F458405" w14:textId="77777777">
                  <w:pPr>
                    <w:spacing w:before="0" w:after="0"/>
                    <w:textAlignment w:val="baseline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356E1">
                    <w:t>1 </w:t>
                  </w:r>
                </w:p>
              </w:tc>
              <w:tc>
                <w:tcPr>
                  <w:tcW w:w="3405" w:type="dxa"/>
                  <w:tcBorders>
                    <w:top w:val="nil"/>
                    <w:left w:val="nil"/>
                    <w:bottom w:val="single" w:color="auto" w:sz="6" w:space="0"/>
                    <w:right w:val="single" w:color="auto" w:sz="6" w:space="0"/>
                  </w:tcBorders>
                  <w:shd w:val="clear" w:color="auto" w:fill="auto"/>
                  <w:hideMark/>
                </w:tcPr>
                <w:p w:rsidRPr="003356E1" w:rsidR="003356E1" w:rsidP="003356E1" w:rsidRDefault="003356E1" w14:paraId="38E697FF" w14:textId="4FEE1B54">
                  <w:pPr>
                    <w:spacing w:before="0" w:after="0"/>
                    <w:ind w:left="0"/>
                    <w:textAlignment w:val="baseline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71D65FC7">
                    <w:t>Manager clicks “</w:t>
                  </w:r>
                  <w:r w:rsidRPr="71D65FC7" w:rsidR="2FECAF50">
                    <w:t>View list of Campaigns”</w:t>
                  </w:r>
                </w:p>
              </w:tc>
              <w:tc>
                <w:tcPr>
                  <w:tcW w:w="4335" w:type="dxa"/>
                  <w:tcBorders>
                    <w:top w:val="nil"/>
                    <w:left w:val="nil"/>
                    <w:bottom w:val="single" w:color="auto" w:sz="6" w:space="0"/>
                    <w:right w:val="single" w:color="auto" w:sz="6" w:space="0"/>
                  </w:tcBorders>
                  <w:shd w:val="clear" w:color="auto" w:fill="auto"/>
                  <w:hideMark/>
                </w:tcPr>
                <w:p w:rsidR="00ED1EB3" w:rsidP="71D65FC7" w:rsidRDefault="00ED1EB3" w14:paraId="404B0C49" w14:textId="67448422">
                  <w:pPr>
                    <w:spacing w:before="0" w:after="0"/>
                    <w:ind w:left="0"/>
                    <w:textAlignment w:val="baseline"/>
                  </w:pPr>
                  <w:r w:rsidRPr="394E0EA9">
                    <w:t>If organization has at least one campaign:</w:t>
                  </w:r>
                </w:p>
                <w:p w:rsidRPr="003356E1" w:rsidR="00BE7BBF" w:rsidP="71D65FC7" w:rsidRDefault="00ED1EB3" w14:paraId="41B05D2A" w14:textId="6584A75D">
                  <w:pPr>
                    <w:spacing w:before="0" w:after="0"/>
                    <w:ind w:left="0"/>
                    <w:textAlignment w:val="baseline"/>
                  </w:pPr>
                  <w:r w:rsidRPr="394E0EA9">
                    <w:t xml:space="preserve">  - </w:t>
                  </w:r>
                  <w:r w:rsidRPr="394E0EA9" w:rsidR="4E090703">
                    <w:t>System display list of campaigns includes:</w:t>
                  </w:r>
                </w:p>
                <w:p w:rsidRPr="003356E1" w:rsidR="003356E1" w:rsidP="71D65FC7" w:rsidRDefault="4E090703" w14:paraId="5AA7F9AE" w14:textId="0552CA9C">
                  <w:pPr>
                    <w:spacing w:before="0" w:after="0"/>
                    <w:ind w:left="0"/>
                    <w:textAlignment w:val="baseline"/>
                  </w:pPr>
                  <w:r w:rsidRPr="71D65FC7">
                    <w:t xml:space="preserve">    </w:t>
                  </w:r>
                  <w:r w:rsidR="00ED1EB3">
                    <w:t>+</w:t>
                  </w:r>
                  <w:r w:rsidRPr="71D65FC7">
                    <w:t xml:space="preserve"> Campaign name</w:t>
                  </w:r>
                </w:p>
                <w:p w:rsidRPr="003356E1" w:rsidR="003356E1" w:rsidP="71D65FC7" w:rsidRDefault="4E090703" w14:paraId="5896F1DF" w14:textId="530F3B15">
                  <w:pPr>
                    <w:spacing w:before="0" w:after="0"/>
                    <w:ind w:left="0"/>
                    <w:textAlignment w:val="baseline"/>
                  </w:pPr>
                  <w:r w:rsidRPr="71D65FC7">
                    <w:t xml:space="preserve">    </w:t>
                  </w:r>
                  <w:r w:rsidR="00ED1EB3">
                    <w:t>+</w:t>
                  </w:r>
                  <w:r w:rsidRPr="71D65FC7">
                    <w:t xml:space="preserve"> Start time</w:t>
                  </w:r>
                </w:p>
                <w:p w:rsidRPr="003356E1" w:rsidR="003356E1" w:rsidP="71D65FC7" w:rsidRDefault="4E090703" w14:paraId="5CA1EF32" w14:textId="0FBDD21B">
                  <w:pPr>
                    <w:spacing w:before="0" w:after="0"/>
                    <w:ind w:left="0"/>
                    <w:textAlignment w:val="baseline"/>
                  </w:pPr>
                  <w:r w:rsidRPr="394E0EA9">
                    <w:t xml:space="preserve">    </w:t>
                  </w:r>
                  <w:r w:rsidRPr="394E0EA9" w:rsidR="00ED1EB3">
                    <w:t>+</w:t>
                  </w:r>
                  <w:r w:rsidRPr="394E0EA9">
                    <w:t xml:space="preserve"> </w:t>
                  </w:r>
                  <w:r w:rsidRPr="394E0EA9" w:rsidR="6666AF9E">
                    <w:t>Duration</w:t>
                  </w:r>
                </w:p>
                <w:p w:rsidR="003356E1" w:rsidP="71D65FC7" w:rsidRDefault="6666AF9E" w14:paraId="0F872094" w14:textId="50D06A76">
                  <w:pPr>
                    <w:spacing w:before="0" w:after="0"/>
                    <w:ind w:left="0"/>
                    <w:textAlignment w:val="baseline"/>
                  </w:pPr>
                  <w:r w:rsidRPr="394E0EA9">
                    <w:t xml:space="preserve">    </w:t>
                  </w:r>
                  <w:r w:rsidRPr="394E0EA9" w:rsidR="00ED1EB3">
                    <w:t>+</w:t>
                  </w:r>
                  <w:r w:rsidRPr="394E0EA9">
                    <w:t xml:space="preserve"> “View Campaign Information”: button</w:t>
                  </w:r>
                  <w:r w:rsidRPr="394E0EA9" w:rsidR="4E090703">
                    <w:t xml:space="preserve"> </w:t>
                  </w:r>
                </w:p>
                <w:p w:rsidR="00ED1EB3" w:rsidP="71D65FC7" w:rsidRDefault="00ED1EB3" w14:paraId="4C45D372" w14:textId="3D1293C5">
                  <w:pPr>
                    <w:spacing w:before="0" w:after="0"/>
                    <w:ind w:left="0"/>
                    <w:textAlignment w:val="baseline"/>
                  </w:pPr>
                  <w:r w:rsidRPr="394E0EA9">
                    <w:t xml:space="preserve">If organization has not </w:t>
                  </w:r>
                  <w:r w:rsidRPr="394E0EA9" w:rsidR="00EA1CC9">
                    <w:t>campaign yet</w:t>
                  </w:r>
                </w:p>
                <w:p w:rsidRPr="003356E1" w:rsidR="00EA1CC9" w:rsidP="71D65FC7" w:rsidRDefault="00EA1CC9" w14:paraId="1DA386B4" w14:textId="1D4B85F8">
                  <w:pPr>
                    <w:spacing w:before="0" w:after="0"/>
                    <w:ind w:left="0"/>
                    <w:textAlignment w:val="baseline"/>
                  </w:pPr>
                  <w:r>
                    <w:t xml:space="preserve">   - System show message “No campaign yet”</w:t>
                  </w:r>
                </w:p>
              </w:tc>
            </w:tr>
          </w:tbl>
          <w:p w:rsidRPr="003356E1" w:rsidR="003356E1" w:rsidP="003356E1" w:rsidRDefault="003356E1" w14:paraId="6A2FB67C" w14:textId="77777777">
            <w:pPr>
              <w:spacing w:before="0" w:after="0"/>
              <w:ind w:left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3356E1">
              <w:t> </w:t>
            </w:r>
          </w:p>
          <w:p w:rsidRPr="003356E1" w:rsidR="003356E1" w:rsidP="003356E1" w:rsidRDefault="003356E1" w14:paraId="4378ACF5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71D65FC7">
              <w:rPr>
                <w:rFonts w:cs="Tahoma"/>
                <w:b/>
                <w:lang w:eastAsia="ja-JP"/>
              </w:rPr>
              <w:t>Alternative Scenario: </w:t>
            </w:r>
            <w:r w:rsidRPr="71D65FC7">
              <w:t> </w:t>
            </w:r>
          </w:p>
          <w:p w:rsidR="4DECADDB" w:rsidP="71D65FC7" w:rsidRDefault="4DECADDB" w14:paraId="66C257AE" w14:textId="0DC17216">
            <w:pPr>
              <w:spacing w:before="0" w:after="0"/>
            </w:pPr>
            <w:r w:rsidRPr="71D65FC7">
              <w:t xml:space="preserve">        </w:t>
            </w:r>
            <w:r w:rsidRPr="71D65FC7" w:rsidR="044D85CD">
              <w:t xml:space="preserve">  </w:t>
            </w:r>
            <w:r w:rsidRPr="71D65FC7">
              <w:rPr>
                <w:rFonts w:cs="Tahoma"/>
                <w:i/>
                <w:lang w:eastAsia="ja-JP"/>
              </w:rPr>
              <w:t>N/A</w:t>
            </w:r>
          </w:p>
          <w:p w:rsidRPr="003356E1" w:rsidR="003356E1" w:rsidP="71D65FC7" w:rsidRDefault="003356E1" w14:paraId="04370F28" w14:textId="653D989F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71D65FC7">
              <w:rPr>
                <w:rFonts w:cs="Tahoma"/>
                <w:b/>
                <w:lang w:eastAsia="ja-JP"/>
              </w:rPr>
              <w:t>Exceptions:</w:t>
            </w:r>
            <w:r w:rsidRPr="71D65FC7">
              <w:t> </w:t>
            </w:r>
          </w:p>
          <w:p w:rsidRPr="003356E1" w:rsidR="003356E1" w:rsidP="71D65FC7" w:rsidRDefault="05D3BAA1" w14:paraId="4AE63748" w14:textId="7919B89B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71D65FC7">
              <w:t xml:space="preserve">          </w:t>
            </w:r>
            <w:r w:rsidRPr="71D65FC7">
              <w:rPr>
                <w:rFonts w:cs="Tahoma"/>
                <w:i/>
                <w:lang w:eastAsia="ja-JP"/>
              </w:rPr>
              <w:t>N/A </w:t>
            </w:r>
          </w:p>
          <w:p w:rsidRPr="003356E1" w:rsidR="003356E1" w:rsidP="003356E1" w:rsidRDefault="07A1B288" w14:paraId="7CE3A429" w14:textId="720CB9AD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71D65FC7">
              <w:rPr>
                <w:b/>
              </w:rPr>
              <w:t>Relationships: </w:t>
            </w:r>
            <w:r w:rsidRPr="71D65FC7">
              <w:t>extend for View Campaign Information</w:t>
            </w:r>
          </w:p>
          <w:p w:rsidRPr="003356E1" w:rsidR="003356E1" w:rsidP="003356E1" w:rsidRDefault="003356E1" w14:paraId="441DC563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3356E1">
              <w:rPr>
                <w:rFonts w:cs="Tahoma"/>
                <w:b/>
                <w:lang w:eastAsia="ja-JP"/>
              </w:rPr>
              <w:t>Business Rules:</w:t>
            </w:r>
            <w:r w:rsidRPr="003356E1">
              <w:t> </w:t>
            </w:r>
          </w:p>
          <w:p w:rsidRPr="003356E1" w:rsidR="003356E1" w:rsidP="71D65FC7" w:rsidRDefault="07A1B288" w14:paraId="452A309F" w14:textId="4375644B">
            <w:pPr>
              <w:spacing w:before="0" w:after="0"/>
              <w:textAlignment w:val="baseline"/>
            </w:pPr>
            <w:r w:rsidRPr="71D65FC7">
              <w:t>          </w:t>
            </w:r>
            <w:r w:rsidRPr="71D65FC7" w:rsidR="044D85CD">
              <w:t xml:space="preserve">     </w:t>
            </w:r>
            <w:r w:rsidRPr="71D65FC7">
              <w:rPr>
                <w:rFonts w:cs="Tahoma"/>
                <w:i/>
                <w:lang w:eastAsia="ja-JP"/>
              </w:rPr>
              <w:t>N/A</w:t>
            </w:r>
          </w:p>
        </w:tc>
      </w:tr>
    </w:tbl>
    <w:p w:rsidR="00E85AD9" w:rsidP="003356E1" w:rsidRDefault="00E85AD9" w14:paraId="2BB03FFB" w14:textId="77777777">
      <w:pPr>
        <w:ind w:left="0"/>
        <w:rPr>
          <w:rFonts w:eastAsia="Tahoma"/>
        </w:rPr>
      </w:pPr>
    </w:p>
    <w:p w:rsidR="00E85AD9" w:rsidP="004D7C4B" w:rsidRDefault="00E85AD9" w14:paraId="63B58F18" w14:textId="77777777">
      <w:pPr>
        <w:rPr>
          <w:rFonts w:eastAsia="Tahoma"/>
        </w:rPr>
      </w:pPr>
    </w:p>
    <w:p w:rsidR="00E85AD9" w:rsidP="004D7C4B" w:rsidRDefault="00E85AD9" w14:paraId="6B7A7351" w14:textId="77777777">
      <w:pPr>
        <w:rPr>
          <w:rFonts w:eastAsia="Tahoma"/>
        </w:rPr>
      </w:pPr>
    </w:p>
    <w:p w:rsidR="00E85AD9" w:rsidP="004D7C4B" w:rsidRDefault="00E85AD9" w14:paraId="45EB6F94" w14:textId="77777777">
      <w:pPr>
        <w:rPr>
          <w:rFonts w:eastAsia="Tahoma"/>
        </w:rPr>
      </w:pPr>
    </w:p>
    <w:p w:rsidR="00E85AD9" w:rsidP="004D7C4B" w:rsidRDefault="00E85AD9" w14:paraId="337249F0" w14:textId="77777777">
      <w:pPr>
        <w:rPr>
          <w:rFonts w:eastAsia="Tahoma"/>
        </w:rPr>
      </w:pPr>
    </w:p>
    <w:p w:rsidR="00E85AD9" w:rsidP="004D7C4B" w:rsidRDefault="00E85AD9" w14:paraId="72A487ED" w14:textId="77777777">
      <w:pPr>
        <w:rPr>
          <w:rFonts w:eastAsia="Tahoma"/>
        </w:rPr>
      </w:pPr>
    </w:p>
    <w:p w:rsidR="00E85AD9" w:rsidP="004D7C4B" w:rsidRDefault="00E85AD9" w14:paraId="5F1E7D46" w14:textId="77777777">
      <w:pPr>
        <w:rPr>
          <w:rFonts w:eastAsia="Tahoma"/>
        </w:rPr>
      </w:pPr>
    </w:p>
    <w:p w:rsidR="00E85AD9" w:rsidP="004D7C4B" w:rsidRDefault="00E85AD9" w14:paraId="628BD0FF" w14:textId="77777777">
      <w:pPr>
        <w:rPr>
          <w:rFonts w:eastAsia="Tahoma"/>
        </w:rPr>
      </w:pPr>
    </w:p>
    <w:p w:rsidR="00E85AD9" w:rsidP="004D7C4B" w:rsidRDefault="00E85AD9" w14:paraId="5D58EC57" w14:textId="77777777">
      <w:pPr>
        <w:rPr>
          <w:rFonts w:eastAsia="Tahoma"/>
        </w:rPr>
      </w:pPr>
    </w:p>
    <w:p w:rsidR="00E85AD9" w:rsidP="004D7C4B" w:rsidRDefault="00E85AD9" w14:paraId="50A9458F" w14:textId="77777777">
      <w:pPr>
        <w:rPr>
          <w:rFonts w:eastAsia="Tahoma"/>
        </w:rPr>
      </w:pPr>
    </w:p>
    <w:p w:rsidR="00E85AD9" w:rsidP="004D7C4B" w:rsidRDefault="00E85AD9" w14:paraId="56515FEC" w14:textId="77777777">
      <w:pPr>
        <w:rPr>
          <w:rFonts w:eastAsia="Tahoma"/>
        </w:rPr>
      </w:pPr>
    </w:p>
    <w:p w:rsidR="00E85AD9" w:rsidP="004D7C4B" w:rsidRDefault="00E85AD9" w14:paraId="60416F44" w14:textId="77777777">
      <w:pPr>
        <w:rPr>
          <w:rFonts w:eastAsia="Tahoma"/>
        </w:rPr>
      </w:pPr>
    </w:p>
    <w:p w:rsidR="00E85AD9" w:rsidP="004D7C4B" w:rsidRDefault="00E85AD9" w14:paraId="16711412" w14:textId="77777777">
      <w:pPr>
        <w:rPr>
          <w:rFonts w:eastAsia="Tahoma"/>
        </w:rPr>
      </w:pPr>
    </w:p>
    <w:p w:rsidR="00E85AD9" w:rsidP="004D7C4B" w:rsidRDefault="00E85AD9" w14:paraId="3EBDD3FB" w14:textId="77777777">
      <w:pPr>
        <w:rPr>
          <w:rFonts w:eastAsia="Tahoma"/>
        </w:rPr>
      </w:pPr>
    </w:p>
    <w:p w:rsidR="00F5049C" w:rsidP="004D7C4B" w:rsidRDefault="00F5049C" w14:paraId="49FCA5C9" w14:textId="77777777">
      <w:pPr>
        <w:rPr>
          <w:rFonts w:eastAsia="Tahoma"/>
        </w:rPr>
      </w:pPr>
    </w:p>
    <w:p w:rsidRPr="00E85AD9" w:rsidR="00F5049C" w:rsidP="004D7C4B" w:rsidRDefault="00F5049C" w14:paraId="152CB30D" w14:textId="77777777">
      <w:pPr>
        <w:rPr>
          <w:rFonts w:eastAsia="Tahoma"/>
        </w:rPr>
      </w:pPr>
    </w:p>
    <w:p w:rsidRPr="00831EAB" w:rsidR="00E85AD9" w:rsidP="004D7C4B" w:rsidRDefault="5971CE1D" w14:paraId="25C3B323" w14:textId="020205FC">
      <w:pPr>
        <w:pStyle w:val="Heading2"/>
      </w:pPr>
      <w:r>
        <w:t xml:space="preserve"> Use Case View Campaign Information</w:t>
      </w:r>
    </w:p>
    <w:p w:rsidRPr="001A1F29" w:rsidR="00E9426D" w:rsidP="71D65FC7" w:rsidRDefault="00F5049C" w14:paraId="13954B2A" w14:textId="01FA3E9E">
      <w:pPr>
        <w:ind w:left="0"/>
      </w:pPr>
      <w:r>
        <w:drawing>
          <wp:inline wp14:editId="4954176F" wp14:anchorId="372FB1CE">
            <wp:extent cx="5715000" cy="2295525"/>
            <wp:effectExtent l="0" t="0" r="0" b="0"/>
            <wp:docPr id="390156251" name="Picture 39015625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90156251"/>
                    <pic:cNvPicPr/>
                  </pic:nvPicPr>
                  <pic:blipFill>
                    <a:blip r:embed="R5ed2b991f36c41f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90"/>
        <w:gridCol w:w="2445"/>
        <w:gridCol w:w="1140"/>
        <w:gridCol w:w="765"/>
        <w:gridCol w:w="2144"/>
      </w:tblGrid>
      <w:tr w:rsidRPr="00281382" w:rsidR="00281382" w:rsidTr="55F337B3" w14:paraId="1134216E" w14:textId="77777777">
        <w:tc>
          <w:tcPr>
            <w:tcW w:w="8985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  <w:hideMark/>
          </w:tcPr>
          <w:p w:rsidRPr="00281382" w:rsidR="00281382" w:rsidP="00281382" w:rsidRDefault="00281382" w14:paraId="726E73EA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81382">
              <w:t> </w:t>
            </w:r>
          </w:p>
          <w:p w:rsidRPr="00281382" w:rsidR="00281382" w:rsidP="00281382" w:rsidRDefault="00281382" w14:paraId="1261C8DA" w14:textId="3AB1ABB6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81382">
              <w:rPr>
                <w:rFonts w:cs="Tahoma"/>
                <w:b/>
                <w:lang w:eastAsia="ja-JP"/>
              </w:rPr>
              <w:t>USE CASE-</w:t>
            </w:r>
            <w:r w:rsidR="003872A9">
              <w:rPr>
                <w:rFonts w:cs="Tahoma"/>
                <w:b/>
                <w:lang w:eastAsia="ja-JP"/>
              </w:rPr>
              <w:t>55</w:t>
            </w:r>
            <w:r w:rsidRPr="00281382">
              <w:rPr>
                <w:rFonts w:cs="Tahoma"/>
                <w:b/>
                <w:lang w:eastAsia="ja-JP"/>
              </w:rPr>
              <w:t xml:space="preserve"> SPECIFICATION</w:t>
            </w:r>
            <w:r w:rsidRPr="00281382">
              <w:t> </w:t>
            </w:r>
          </w:p>
          <w:p w:rsidRPr="00281382" w:rsidR="00281382" w:rsidP="00281382" w:rsidRDefault="00281382" w14:paraId="4C631BF3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81382">
              <w:t> </w:t>
            </w:r>
          </w:p>
        </w:tc>
      </w:tr>
      <w:tr w:rsidRPr="00281382" w:rsidR="00281382" w:rsidTr="55F337B3" w14:paraId="294B9B0F" w14:textId="77777777">
        <w:trPr>
          <w:trHeight w:val="735"/>
        </w:trPr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  <w:hideMark/>
          </w:tcPr>
          <w:p w:rsidRPr="00281382" w:rsidR="00281382" w:rsidP="00281382" w:rsidRDefault="00281382" w14:paraId="17F33EDF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81382">
              <w:rPr>
                <w:rFonts w:cs="Tahoma"/>
                <w:b/>
                <w:lang w:eastAsia="ja-JP"/>
              </w:rPr>
              <w:t>Use-case No.</w:t>
            </w:r>
            <w:r w:rsidRPr="00281382">
              <w:t> </w:t>
            </w:r>
          </w:p>
        </w:tc>
        <w:tc>
          <w:tcPr>
            <w:tcW w:w="2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281382" w:rsidR="00281382" w:rsidP="00281382" w:rsidRDefault="00281382" w14:paraId="69BFB68B" w14:textId="5CBAAB63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81382">
              <w:t>UC0</w:t>
            </w:r>
            <w:r w:rsidR="003872A9">
              <w:t>55</w:t>
            </w:r>
            <w:r w:rsidRPr="00281382">
              <w:t> </w:t>
            </w:r>
          </w:p>
        </w:tc>
        <w:tc>
          <w:tcPr>
            <w:tcW w:w="190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  <w:hideMark/>
          </w:tcPr>
          <w:p w:rsidRPr="00281382" w:rsidR="00281382" w:rsidP="00281382" w:rsidRDefault="00281382" w14:paraId="7ACAE1E9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81382">
              <w:rPr>
                <w:rFonts w:cs="Tahoma"/>
                <w:b/>
                <w:lang w:eastAsia="ja-JP"/>
              </w:rPr>
              <w:t>Use-case Version</w:t>
            </w:r>
            <w:r w:rsidRPr="00281382">
              <w:t> </w:t>
            </w:r>
          </w:p>
        </w:tc>
        <w:tc>
          <w:tcPr>
            <w:tcW w:w="211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281382" w:rsidR="00281382" w:rsidP="00281382" w:rsidRDefault="00281382" w14:paraId="5449ABAB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81382">
              <w:t>1.0 </w:t>
            </w:r>
          </w:p>
        </w:tc>
      </w:tr>
      <w:tr w:rsidRPr="00281382" w:rsidR="00281382" w:rsidTr="55F337B3" w14:paraId="2B422E15" w14:textId="77777777">
        <w:trPr>
          <w:trHeight w:val="570"/>
        </w:trPr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  <w:hideMark/>
          </w:tcPr>
          <w:p w:rsidRPr="00281382" w:rsidR="00281382" w:rsidP="00281382" w:rsidRDefault="00281382" w14:paraId="5488636B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81382">
              <w:rPr>
                <w:rFonts w:cs="Tahoma"/>
                <w:b/>
                <w:lang w:eastAsia="ja-JP"/>
              </w:rPr>
              <w:t>Use-case Name</w:t>
            </w:r>
            <w:r w:rsidRPr="00281382">
              <w:t> </w:t>
            </w:r>
          </w:p>
        </w:tc>
        <w:tc>
          <w:tcPr>
            <w:tcW w:w="6480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281382" w:rsidR="00281382" w:rsidP="00281382" w:rsidRDefault="00281382" w14:paraId="0F5AD8F7" w14:textId="7F4DD04F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t>View Campaign Information</w:t>
            </w:r>
            <w:r w:rsidRPr="00281382">
              <w:t> </w:t>
            </w:r>
          </w:p>
        </w:tc>
      </w:tr>
      <w:tr w:rsidRPr="00281382" w:rsidR="00281382" w:rsidTr="55F337B3" w14:paraId="168FDC99" w14:textId="77777777">
        <w:trPr>
          <w:trHeight w:val="615"/>
        </w:trPr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  <w:hideMark/>
          </w:tcPr>
          <w:p w:rsidRPr="00281382" w:rsidR="00281382" w:rsidP="00281382" w:rsidRDefault="00281382" w14:paraId="24EEB7DE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81382">
              <w:rPr>
                <w:rFonts w:cs="Tahoma"/>
                <w:b/>
                <w:lang w:eastAsia="ja-JP"/>
              </w:rPr>
              <w:t>Author </w:t>
            </w:r>
            <w:r w:rsidRPr="00281382">
              <w:t> </w:t>
            </w:r>
          </w:p>
        </w:tc>
        <w:tc>
          <w:tcPr>
            <w:tcW w:w="6480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281382" w:rsidR="00281382" w:rsidP="00281382" w:rsidRDefault="00281382" w14:paraId="75108A20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81382">
              <w:t>Hoang Gia Thien Phuc </w:t>
            </w:r>
          </w:p>
        </w:tc>
      </w:tr>
      <w:tr w:rsidRPr="00281382" w:rsidR="00281382" w:rsidTr="55F337B3" w14:paraId="681B8D28" w14:textId="77777777">
        <w:trPr>
          <w:trHeight w:val="600"/>
        </w:trPr>
        <w:tc>
          <w:tcPr>
            <w:tcW w:w="24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  <w:hideMark/>
          </w:tcPr>
          <w:p w:rsidRPr="00281382" w:rsidR="00281382" w:rsidP="00281382" w:rsidRDefault="00281382" w14:paraId="280E8D82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81382">
              <w:rPr>
                <w:rFonts w:cs="Tahoma"/>
                <w:b/>
                <w:lang w:eastAsia="ja-JP"/>
              </w:rPr>
              <w:t>Date</w:t>
            </w:r>
            <w:r w:rsidRPr="00281382">
              <w:t> </w:t>
            </w:r>
          </w:p>
        </w:tc>
        <w:tc>
          <w:tcPr>
            <w:tcW w:w="2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281382" w:rsidR="00281382" w:rsidP="00281382" w:rsidRDefault="00281382" w14:paraId="51578958" w14:textId="3E609736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t>18</w:t>
            </w:r>
            <w:r w:rsidRPr="00281382">
              <w:t>/0</w:t>
            </w:r>
            <w:r>
              <w:t>3</w:t>
            </w:r>
            <w:r w:rsidRPr="00281382">
              <w:t>/2021 </w:t>
            </w:r>
          </w:p>
        </w:tc>
        <w:tc>
          <w:tcPr>
            <w:tcW w:w="114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3F3F3"/>
            <w:hideMark/>
          </w:tcPr>
          <w:p w:rsidRPr="00281382" w:rsidR="00281382" w:rsidP="00281382" w:rsidRDefault="00281382" w14:paraId="263CDBFF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81382">
              <w:rPr>
                <w:rFonts w:cs="Tahoma"/>
                <w:b/>
                <w:lang w:eastAsia="ja-JP"/>
              </w:rPr>
              <w:t>Priority</w:t>
            </w:r>
            <w:r w:rsidRPr="00281382">
              <w:t> </w:t>
            </w:r>
          </w:p>
        </w:tc>
        <w:tc>
          <w:tcPr>
            <w:tcW w:w="288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281382" w:rsidR="00281382" w:rsidP="00281382" w:rsidRDefault="00281382" w14:paraId="07D0961D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81382">
              <w:t>High </w:t>
            </w:r>
          </w:p>
        </w:tc>
      </w:tr>
      <w:tr w:rsidRPr="00281382" w:rsidR="00281382" w:rsidTr="55F337B3" w14:paraId="33A20064" w14:textId="77777777">
        <w:tc>
          <w:tcPr>
            <w:tcW w:w="8985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FFFFF" w:themeFill="background1"/>
            <w:hideMark/>
          </w:tcPr>
          <w:p w:rsidRPr="00281382" w:rsidR="00281382" w:rsidP="00281382" w:rsidRDefault="00281382" w14:paraId="04032155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81382">
              <w:rPr>
                <w:rFonts w:cs="Tahoma"/>
                <w:b/>
                <w:lang w:eastAsia="ja-JP"/>
              </w:rPr>
              <w:t>Actor:</w:t>
            </w:r>
            <w:r w:rsidRPr="00281382">
              <w:t> </w:t>
            </w:r>
          </w:p>
          <w:p w:rsidRPr="00281382" w:rsidR="00281382" w:rsidP="00281382" w:rsidRDefault="00281382" w14:paraId="07227FA4" w14:textId="65FCB9A3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81382">
              <w:t>         Manager </w:t>
            </w:r>
          </w:p>
          <w:p w:rsidRPr="00281382" w:rsidR="00281382" w:rsidP="00281382" w:rsidRDefault="00281382" w14:paraId="51876E2D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81382">
              <w:rPr>
                <w:rFonts w:cs="Tahoma"/>
                <w:b/>
                <w:lang w:eastAsia="ja-JP"/>
              </w:rPr>
              <w:t>Summary:</w:t>
            </w:r>
            <w:r w:rsidRPr="00281382">
              <w:t> </w:t>
            </w:r>
          </w:p>
          <w:p w:rsidRPr="00281382" w:rsidR="00281382" w:rsidP="0023311E" w:rsidRDefault="0023311E" w14:paraId="539A85A5" w14:textId="61BA6680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t xml:space="preserve">         </w:t>
            </w:r>
            <w:r w:rsidRPr="00281382" w:rsidR="00281382">
              <w:t xml:space="preserve">This use case allows manager to </w:t>
            </w:r>
            <w:r>
              <w:t>view</w:t>
            </w:r>
            <w:r w:rsidRPr="00281382" w:rsidR="00281382">
              <w:t xml:space="preserve"> campaign information. </w:t>
            </w:r>
          </w:p>
          <w:p w:rsidRPr="00281382" w:rsidR="00281382" w:rsidP="00281382" w:rsidRDefault="00281382" w14:paraId="6A05E7DA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81382">
              <w:rPr>
                <w:rFonts w:cs="Tahoma"/>
                <w:b/>
                <w:lang w:eastAsia="ja-JP"/>
              </w:rPr>
              <w:t>Goal:</w:t>
            </w:r>
            <w:r w:rsidRPr="00281382">
              <w:t> </w:t>
            </w:r>
          </w:p>
          <w:p w:rsidRPr="00281382" w:rsidR="00281382" w:rsidP="00FF337B" w:rsidRDefault="00FF337B" w14:paraId="7F9C7906" w14:textId="140350D0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t xml:space="preserve">         </w:t>
            </w:r>
            <w:r w:rsidRPr="00281382" w:rsidR="00281382">
              <w:t>To update campaign  </w:t>
            </w:r>
          </w:p>
          <w:p w:rsidRPr="00281382" w:rsidR="00281382" w:rsidP="00281382" w:rsidRDefault="00281382" w14:paraId="30DBCB6C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81382">
              <w:rPr>
                <w:rFonts w:cs="Tahoma"/>
                <w:b/>
                <w:u w:val="single"/>
                <w:lang w:eastAsia="ja-JP"/>
              </w:rPr>
              <w:t>Triggers</w:t>
            </w:r>
            <w:r w:rsidRPr="00281382">
              <w:t> </w:t>
            </w:r>
          </w:p>
          <w:p w:rsidRPr="00281382" w:rsidR="00281382" w:rsidP="00281382" w:rsidRDefault="00281382" w14:paraId="7B17CBF7" w14:textId="0A7DF61F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34C02BED">
              <w:t>       - Manager </w:t>
            </w:r>
            <w:r w:rsidRPr="34C02BED" w:rsidR="00D9758C">
              <w:t>clicks “View Campaign Information”</w:t>
            </w:r>
            <w:r w:rsidRPr="34C02BED">
              <w:t> </w:t>
            </w:r>
            <w:r w:rsidRPr="34C02BED" w:rsidR="00BC79C2">
              <w:t xml:space="preserve">button </w:t>
            </w:r>
            <w:r w:rsidRPr="34C02BED" w:rsidR="00D9758C">
              <w:t xml:space="preserve">of a </w:t>
            </w:r>
            <w:r w:rsidRPr="34C02BED">
              <w:t>campaign in list of campaign </w:t>
            </w:r>
          </w:p>
          <w:p w:rsidRPr="00281382" w:rsidR="00281382" w:rsidP="00281382" w:rsidRDefault="00281382" w14:paraId="15B12D42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81382">
              <w:rPr>
                <w:rFonts w:cs="Tahoma"/>
                <w:b/>
                <w:lang w:eastAsia="ja-JP"/>
              </w:rPr>
              <w:t>Preconditions:</w:t>
            </w:r>
            <w:r w:rsidRPr="00281382">
              <w:t> </w:t>
            </w:r>
          </w:p>
          <w:p w:rsidRPr="00281382" w:rsidR="00281382" w:rsidP="00281382" w:rsidRDefault="00281382" w14:paraId="49220642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81382">
              <w:t>           PRE-1. User’s identity has been authenticated </w:t>
            </w:r>
          </w:p>
          <w:p w:rsidRPr="00281382" w:rsidR="00281382" w:rsidP="00281382" w:rsidRDefault="00281382" w14:paraId="3956DE2E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81382">
              <w:t>           PRE-2. User is authorized to Manager role </w:t>
            </w:r>
          </w:p>
          <w:p w:rsidRPr="00281382" w:rsidR="00281382" w:rsidP="00281382" w:rsidRDefault="00281382" w14:paraId="54965A22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81382">
              <w:t>           PRE-3. Organization has at least one campaign </w:t>
            </w:r>
          </w:p>
          <w:p w:rsidRPr="00281382" w:rsidR="00281382" w:rsidP="00281382" w:rsidRDefault="00281382" w14:paraId="270CB8DF" w14:textId="1EEBDAE4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81382">
              <w:rPr>
                <w:rFonts w:cs="Tahoma"/>
                <w:b/>
                <w:lang w:eastAsia="ja-JP"/>
              </w:rPr>
              <w:t>Post Conditions:</w:t>
            </w:r>
            <w:r w:rsidRPr="6B320CDF">
              <w:t> </w:t>
            </w:r>
          </w:p>
          <w:p w:rsidRPr="00281382" w:rsidR="00281382" w:rsidP="00281382" w:rsidRDefault="00281382" w14:paraId="2D72CE2C" w14:textId="1FBE0D21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81382">
              <w:t>           POST-1. </w:t>
            </w:r>
            <w:r w:rsidR="009C60EA">
              <w:t>Display detail of selected campaign</w:t>
            </w:r>
          </w:p>
          <w:p w:rsidRPr="00281382" w:rsidR="00281382" w:rsidP="00281382" w:rsidRDefault="00281382" w14:paraId="285C3086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81382">
              <w:rPr>
                <w:rFonts w:cs="Tahoma"/>
                <w:b/>
                <w:lang w:eastAsia="ja-JP"/>
              </w:rPr>
              <w:t>Main Success Scenario:</w:t>
            </w:r>
            <w:r w:rsidRPr="00281382">
              <w:t> </w:t>
            </w:r>
          </w:p>
          <w:p w:rsidRPr="00281382" w:rsidR="00281382" w:rsidP="00281382" w:rsidRDefault="00281382" w14:paraId="73BE438B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81382">
              <w:t>           </w:t>
            </w:r>
          </w:p>
          <w:tbl>
            <w:tblPr>
              <w:tblW w:w="8550" w:type="dxa"/>
              <w:tblInd w:w="180" w:type="dxa"/>
              <w:tblBorders>
                <w:top w:val="outset" w:color="auto" w:sz="6" w:space="0"/>
                <w:left w:val="outset" w:color="auto" w:sz="6" w:space="0"/>
                <w:bottom w:val="outset" w:color="auto" w:sz="6" w:space="0"/>
                <w:right w:val="outset" w:color="auto" w:sz="6" w:space="0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10"/>
              <w:gridCol w:w="4005"/>
              <w:gridCol w:w="3735"/>
            </w:tblGrid>
            <w:tr w:rsidRPr="00281382" w:rsidR="00281382" w:rsidTr="00C6543D" w14:paraId="4C44F339" w14:textId="77777777">
              <w:tc>
                <w:tcPr>
                  <w:tcW w:w="81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  <w:shd w:val="clear" w:color="auto" w:fill="auto"/>
                  <w:hideMark/>
                </w:tcPr>
                <w:p w:rsidRPr="00281382" w:rsidR="00281382" w:rsidP="00281382" w:rsidRDefault="00281382" w14:paraId="6532148B" w14:textId="77777777">
                  <w:pPr>
                    <w:spacing w:before="0" w:after="0"/>
                    <w:jc w:val="center"/>
                    <w:textAlignment w:val="baseline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81382">
                    <w:t>No. </w:t>
                  </w:r>
                </w:p>
              </w:tc>
              <w:tc>
                <w:tcPr>
                  <w:tcW w:w="4005" w:type="dxa"/>
                  <w:tcBorders>
                    <w:top w:val="single" w:color="auto" w:sz="6" w:space="0"/>
                    <w:left w:val="nil"/>
                    <w:bottom w:val="single" w:color="auto" w:sz="6" w:space="0"/>
                    <w:right w:val="single" w:color="auto" w:sz="6" w:space="0"/>
                  </w:tcBorders>
                  <w:shd w:val="clear" w:color="auto" w:fill="auto"/>
                  <w:hideMark/>
                </w:tcPr>
                <w:p w:rsidRPr="00281382" w:rsidR="00281382" w:rsidP="00281382" w:rsidRDefault="00281382" w14:paraId="4D4B0BCF" w14:textId="77777777">
                  <w:pPr>
                    <w:spacing w:before="0" w:after="0"/>
                    <w:ind w:left="0"/>
                    <w:jc w:val="center"/>
                    <w:textAlignment w:val="baseline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81382">
                    <w:t>Actor Action </w:t>
                  </w:r>
                </w:p>
              </w:tc>
              <w:tc>
                <w:tcPr>
                  <w:tcW w:w="3735" w:type="dxa"/>
                  <w:tcBorders>
                    <w:top w:val="single" w:color="auto" w:sz="6" w:space="0"/>
                    <w:left w:val="nil"/>
                    <w:bottom w:val="single" w:color="auto" w:sz="6" w:space="0"/>
                    <w:right w:val="single" w:color="auto" w:sz="6" w:space="0"/>
                  </w:tcBorders>
                  <w:shd w:val="clear" w:color="auto" w:fill="auto"/>
                  <w:hideMark/>
                </w:tcPr>
                <w:p w:rsidRPr="00281382" w:rsidR="00281382" w:rsidP="00281382" w:rsidRDefault="00281382" w14:paraId="5310F2F1" w14:textId="77777777">
                  <w:pPr>
                    <w:spacing w:before="0" w:after="0"/>
                    <w:ind w:left="0"/>
                    <w:jc w:val="center"/>
                    <w:textAlignment w:val="baseline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81382">
                    <w:t>System </w:t>
                  </w:r>
                </w:p>
              </w:tc>
            </w:tr>
            <w:tr w:rsidRPr="00281382" w:rsidR="00281382" w:rsidTr="00C6543D" w14:paraId="14E291D1" w14:textId="77777777">
              <w:tc>
                <w:tcPr>
                  <w:tcW w:w="810" w:type="dxa"/>
                  <w:tcBorders>
                    <w:top w:val="nil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  <w:shd w:val="clear" w:color="auto" w:fill="auto"/>
                  <w:hideMark/>
                </w:tcPr>
                <w:p w:rsidRPr="00281382" w:rsidR="00281382" w:rsidP="00281382" w:rsidRDefault="00281382" w14:paraId="0C33AC39" w14:textId="77777777">
                  <w:pPr>
                    <w:spacing w:before="0" w:after="0"/>
                    <w:textAlignment w:val="baseline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81382">
                    <w:t>1 </w:t>
                  </w:r>
                </w:p>
              </w:tc>
              <w:tc>
                <w:tcPr>
                  <w:tcW w:w="4005" w:type="dxa"/>
                  <w:tcBorders>
                    <w:top w:val="nil"/>
                    <w:left w:val="nil"/>
                    <w:bottom w:val="single" w:color="auto" w:sz="6" w:space="0"/>
                    <w:right w:val="single" w:color="auto" w:sz="6" w:space="0"/>
                  </w:tcBorders>
                  <w:shd w:val="clear" w:color="auto" w:fill="auto"/>
                  <w:hideMark/>
                </w:tcPr>
                <w:p w:rsidRPr="00281382" w:rsidR="00281382" w:rsidP="00281382" w:rsidRDefault="00281382" w14:paraId="3562CA5E" w14:textId="6E32B51B">
                  <w:pPr>
                    <w:spacing w:before="0" w:after="0"/>
                    <w:ind w:left="0"/>
                    <w:textAlignment w:val="baseline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81382">
                    <w:t>Manager clicks “</w:t>
                  </w:r>
                  <w:r w:rsidRPr="34C02BED" w:rsidR="00D21AFE">
                    <w:t>View Campaign Information</w:t>
                  </w:r>
                  <w:r w:rsidRPr="00281382">
                    <w:t>” button </w:t>
                  </w:r>
                </w:p>
              </w:tc>
              <w:tc>
                <w:tcPr>
                  <w:tcW w:w="3735" w:type="dxa"/>
                  <w:tcBorders>
                    <w:top w:val="nil"/>
                    <w:left w:val="nil"/>
                    <w:bottom w:val="single" w:color="auto" w:sz="6" w:space="0"/>
                    <w:right w:val="single" w:color="auto" w:sz="6" w:space="0"/>
                  </w:tcBorders>
                  <w:shd w:val="clear" w:color="auto" w:fill="auto"/>
                  <w:hideMark/>
                </w:tcPr>
                <w:p w:rsidRPr="00281382" w:rsidR="00281382" w:rsidP="00281382" w:rsidRDefault="00281382" w14:paraId="29FA52D0" w14:textId="77777777">
                  <w:pPr>
                    <w:spacing w:before="0" w:after="0"/>
                    <w:ind w:left="0"/>
                    <w:textAlignment w:val="baseline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81382">
                    <w:t>System shows a page include campaign information: </w:t>
                  </w:r>
                </w:p>
                <w:p w:rsidRPr="00281382" w:rsidR="00281382" w:rsidP="00281382" w:rsidRDefault="00281382" w14:paraId="0347C72A" w14:textId="6998964D">
                  <w:pPr>
                    <w:spacing w:before="0" w:after="0"/>
                    <w:ind w:left="0"/>
                    <w:textAlignment w:val="baseline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81382">
                    <w:t> - Name of Campaign</w:t>
                  </w:r>
                </w:p>
                <w:p w:rsidRPr="00281382" w:rsidR="00281382" w:rsidP="00281382" w:rsidRDefault="00281382" w14:paraId="73B04250" w14:textId="77777777">
                  <w:pPr>
                    <w:spacing w:before="0" w:after="0"/>
                    <w:ind w:left="0"/>
                    <w:textAlignment w:val="baseline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81382">
                    <w:t> - Area in need of assistance  </w:t>
                  </w:r>
                </w:p>
                <w:p w:rsidRPr="00281382" w:rsidR="00281382" w:rsidP="00281382" w:rsidRDefault="00281382" w14:paraId="4BECEFC6" w14:textId="77777777">
                  <w:pPr>
                    <w:spacing w:before="0" w:after="0"/>
                    <w:ind w:left="0"/>
                    <w:textAlignment w:val="baseline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81382">
                    <w:t>   +Hamlet: drop down list </w:t>
                  </w:r>
                </w:p>
                <w:p w:rsidRPr="00281382" w:rsidR="00281382" w:rsidP="00281382" w:rsidRDefault="00281382" w14:paraId="5BB7614F" w14:textId="77777777">
                  <w:pPr>
                    <w:spacing w:before="0" w:after="0"/>
                    <w:ind w:left="0"/>
                    <w:textAlignment w:val="baseline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81382">
                    <w:t>   +Commune: drop down list </w:t>
                  </w:r>
                </w:p>
                <w:p w:rsidRPr="00281382" w:rsidR="00281382" w:rsidP="00281382" w:rsidRDefault="00281382" w14:paraId="251D007F" w14:textId="1DCAFF90">
                  <w:pPr>
                    <w:spacing w:before="0" w:after="0"/>
                    <w:ind w:left="0"/>
                    <w:textAlignment w:val="baseline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81382">
                    <w:t>   +District: drop down list</w:t>
                  </w:r>
                </w:p>
                <w:p w:rsidRPr="00281382" w:rsidR="00281382" w:rsidP="00281382" w:rsidRDefault="00281382" w14:paraId="64A8D815" w14:textId="5B1477A7">
                  <w:pPr>
                    <w:spacing w:before="0" w:after="0"/>
                    <w:ind w:left="0"/>
                    <w:textAlignment w:val="baseline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81382">
                    <w:t>   +Province/City: drop down list</w:t>
                  </w:r>
                  <w:r w:rsidRPr="00281382">
                    <w:rPr>
                      <w:rFonts w:cs="Tahoma"/>
                      <w:lang w:eastAsia="ja-JP"/>
                    </w:rPr>
                    <w:t>, required </w:t>
                  </w:r>
                </w:p>
                <w:p w:rsidRPr="00281382" w:rsidR="00281382" w:rsidP="00281382" w:rsidRDefault="00281382" w14:paraId="3C769690" w14:textId="0FBAE6E5">
                  <w:pPr>
                    <w:spacing w:before="0" w:after="0"/>
                    <w:ind w:left="0"/>
                    <w:textAlignment w:val="baseline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81382">
                    <w:t> - Start Time: date </w:t>
                  </w:r>
                </w:p>
                <w:p w:rsidRPr="00281382" w:rsidR="00281382" w:rsidP="00281382" w:rsidRDefault="00281382" w14:paraId="2C7AF299" w14:textId="10389FC8">
                  <w:pPr>
                    <w:spacing w:before="0" w:after="0"/>
                    <w:ind w:left="0"/>
                    <w:textAlignment w:val="baseline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81382">
                    <w:t> - Duration: months/years </w:t>
                  </w:r>
                </w:p>
                <w:p w:rsidRPr="00281382" w:rsidR="00281382" w:rsidP="00281382" w:rsidRDefault="00281382" w14:paraId="03B99AB9" w14:textId="16659524">
                  <w:pPr>
                    <w:spacing w:before="0" w:after="0"/>
                    <w:ind w:left="0"/>
                    <w:textAlignment w:val="baseline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18D3129B">
                    <w:t> - Contact Information</w:t>
                  </w:r>
                </w:p>
                <w:p w:rsidR="008C7E9E" w:rsidP="00281382" w:rsidRDefault="00281382" w14:paraId="7CDCB91D" w14:textId="6C30F396">
                  <w:pPr>
                    <w:spacing w:before="0" w:after="0"/>
                    <w:ind w:left="0"/>
                    <w:textAlignment w:val="baseline"/>
                  </w:pPr>
                  <w:r w:rsidRPr="0DDE0DB7">
                    <w:t> - Budget Guess of Campaign</w:t>
                  </w:r>
                </w:p>
                <w:p w:rsidR="008C7E9E" w:rsidP="00281382" w:rsidRDefault="008C7E9E" w14:paraId="1532054F" w14:textId="41C14277">
                  <w:pPr>
                    <w:spacing w:before="0" w:after="0"/>
                    <w:ind w:left="0"/>
                    <w:textAlignment w:val="baseline"/>
                  </w:pPr>
                  <w:r>
                    <w:t xml:space="preserve"> - “View Donation”: button</w:t>
                  </w:r>
                </w:p>
                <w:p w:rsidR="008C7E9E" w:rsidP="00281382" w:rsidRDefault="008C7E9E" w14:paraId="01DD8FAE" w14:textId="54D4D2F2">
                  <w:pPr>
                    <w:spacing w:before="0" w:after="0"/>
                    <w:ind w:left="0"/>
                    <w:textAlignment w:val="baseline"/>
                  </w:pPr>
                  <w:r>
                    <w:t xml:space="preserve"> - “View Budget History”: button</w:t>
                  </w:r>
                </w:p>
                <w:p w:rsidRPr="00281382" w:rsidR="00F252BA" w:rsidP="00281382" w:rsidRDefault="008C7E9E" w14:paraId="109FE799" w14:textId="63814AED">
                  <w:pPr>
                    <w:spacing w:before="0" w:after="0"/>
                    <w:ind w:left="0"/>
                    <w:textAlignment w:val="baseline"/>
                    <w:rPr>
                      <w:rFonts w:ascii="Times New Roman" w:hAnsi="Times New Roman" w:cs="Times New Roman"/>
                      <w:sz w:val="24"/>
                      <w:szCs w:val="24"/>
                      <w:lang w:eastAsia="ja-JP"/>
                    </w:rPr>
                  </w:pPr>
                  <w:r>
                    <w:t xml:space="preserve"> - “View </w:t>
                  </w:r>
                  <w:r w:rsidR="00EF4283">
                    <w:t>Request History</w:t>
                  </w:r>
                  <w:r>
                    <w:t>”</w:t>
                  </w:r>
                  <w:r w:rsidR="00EF4283">
                    <w:t>: button</w:t>
                  </w:r>
                  <w:r w:rsidRPr="0DDE0DB7" w:rsidR="00281382">
                    <w:t> </w:t>
                  </w:r>
                </w:p>
                <w:p w:rsidRPr="00281382" w:rsidR="00281382" w:rsidP="00EF4283" w:rsidRDefault="00281382" w14:paraId="371AA96D" w14:textId="122AE68B">
                  <w:pPr>
                    <w:spacing w:before="0" w:after="0"/>
                    <w:ind w:left="0"/>
                    <w:textAlignment w:val="baseline"/>
                    <w:rPr>
                      <w:rFonts w:ascii="Times New Roman" w:hAnsi="Times New Roman" w:cs="Times New Roman"/>
                      <w:sz w:val="24"/>
                      <w:szCs w:val="24"/>
                      <w:lang w:eastAsia="ja-JP"/>
                    </w:rPr>
                  </w:pPr>
                  <w:r w:rsidRPr="00281382">
                    <w:t xml:space="preserve"> - “Update </w:t>
                  </w:r>
                  <w:r w:rsidR="00EF4283">
                    <w:t>Campaign</w:t>
                  </w:r>
                  <w:r w:rsidRPr="00281382">
                    <w:rPr>
                      <w:rFonts w:cs="Tahoma"/>
                      <w:lang w:eastAsia="ja-JP"/>
                    </w:rPr>
                    <w:t>”: button </w:t>
                  </w:r>
                </w:p>
              </w:tc>
            </w:tr>
          </w:tbl>
          <w:p w:rsidRPr="00281382" w:rsidR="00281382" w:rsidP="00281382" w:rsidRDefault="00281382" w14:paraId="4F8CB96F" w14:textId="77777777">
            <w:pPr>
              <w:spacing w:before="0" w:after="0"/>
              <w:ind w:left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81382">
              <w:t> </w:t>
            </w:r>
          </w:p>
          <w:p w:rsidR="00281382" w:rsidP="00281382" w:rsidRDefault="00281382" w14:paraId="64B2B309" w14:textId="79085564">
            <w:pPr>
              <w:spacing w:before="0" w:after="0"/>
              <w:textAlignment w:val="baseline"/>
            </w:pPr>
            <w:r w:rsidRPr="00281382">
              <w:rPr>
                <w:rFonts w:cs="Tahoma"/>
                <w:b/>
                <w:lang w:eastAsia="ja-JP"/>
              </w:rPr>
              <w:t>Alternative Scenario: </w:t>
            </w:r>
            <w:r w:rsidRPr="638C0AB2">
              <w:t> </w:t>
            </w:r>
          </w:p>
          <w:p w:rsidRPr="00281382" w:rsidR="00C6543D" w:rsidP="00281382" w:rsidRDefault="00C6543D" w14:paraId="04A78354" w14:textId="79085564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  <w:lang w:eastAsia="ja-JP"/>
              </w:rPr>
            </w:pPr>
            <w:r>
              <w:rPr>
                <w:rFonts w:cs="Segoe UI"/>
                <w:sz w:val="18"/>
                <w:szCs w:val="18"/>
                <w:lang w:eastAsia="ja-JP"/>
              </w:rPr>
              <w:t xml:space="preserve">            N/A</w:t>
            </w:r>
          </w:p>
          <w:p w:rsidRPr="00281382" w:rsidR="00281382" w:rsidP="00281382" w:rsidRDefault="55F337B3" w14:paraId="25E191DA" w14:textId="3B0A311F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81382">
              <w:rPr>
                <w:rFonts w:cs="Tahoma"/>
                <w:b/>
                <w:lang w:eastAsia="ja-JP"/>
              </w:rPr>
              <w:t>Exceptions:</w:t>
            </w:r>
            <w:r>
              <w:t> </w:t>
            </w:r>
          </w:p>
          <w:p w:rsidRPr="00281382" w:rsidR="00281382" w:rsidP="00281382" w:rsidRDefault="001804DA" w14:paraId="1E23ECA9" w14:textId="3A329A83">
            <w:pPr>
              <w:spacing w:before="0" w:after="0"/>
              <w:ind w:left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cs="Tahoma"/>
                <w:lang w:eastAsia="ja-JP"/>
              </w:rPr>
              <w:t xml:space="preserve">             N/A</w:t>
            </w:r>
            <w:r w:rsidRPr="00281382" w:rsidR="00281382">
              <w:rPr>
                <w:rFonts w:cs="Tahoma"/>
                <w:lang w:eastAsia="ja-JP"/>
              </w:rPr>
              <w:t> </w:t>
            </w:r>
          </w:p>
          <w:p w:rsidRPr="00281382" w:rsidR="00281382" w:rsidP="00281382" w:rsidRDefault="00281382" w14:paraId="633AD407" w14:textId="7B0A0A0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81382">
              <w:rPr>
                <w:b/>
              </w:rPr>
              <w:t>Relationships: </w:t>
            </w:r>
            <w:r w:rsidRPr="00281382">
              <w:t>extend for View </w:t>
            </w:r>
            <w:r w:rsidR="00786095">
              <w:t>list of Campaigns</w:t>
            </w:r>
            <w:r w:rsidRPr="00281382">
              <w:t xml:space="preserve">, extended by </w:t>
            </w:r>
            <w:r w:rsidR="00A169A3">
              <w:t>View Budget History</w:t>
            </w:r>
            <w:r w:rsidRPr="00281382">
              <w:rPr>
                <w:rFonts w:cs="Tahoma"/>
                <w:lang w:eastAsia="ja-JP"/>
              </w:rPr>
              <w:t xml:space="preserve">, extended by </w:t>
            </w:r>
            <w:r w:rsidR="00A169A3">
              <w:rPr>
                <w:rFonts w:cs="Tahoma"/>
                <w:lang w:eastAsia="ja-JP"/>
              </w:rPr>
              <w:t>View Donation</w:t>
            </w:r>
            <w:r w:rsidRPr="00281382" w:rsidR="00A169A3">
              <w:t>,</w:t>
            </w:r>
            <w:r w:rsidRPr="00281382">
              <w:t xml:space="preserve"> extended by </w:t>
            </w:r>
            <w:r w:rsidR="00A169A3">
              <w:rPr>
                <w:rFonts w:cs="Tahoma"/>
                <w:lang w:eastAsia="ja-JP"/>
              </w:rPr>
              <w:t xml:space="preserve">View Accepted and Denied Request History, </w:t>
            </w:r>
            <w:r w:rsidR="00382CF2">
              <w:rPr>
                <w:rFonts w:cs="Tahoma"/>
                <w:lang w:eastAsia="ja-JP"/>
              </w:rPr>
              <w:t>extended by Update Campaign</w:t>
            </w:r>
            <w:r w:rsidRPr="00281382">
              <w:rPr>
                <w:rFonts w:cs="Tahoma"/>
                <w:lang w:eastAsia="ja-JP"/>
              </w:rPr>
              <w:t> </w:t>
            </w:r>
          </w:p>
          <w:p w:rsidRPr="00281382" w:rsidR="00281382" w:rsidP="00281382" w:rsidRDefault="00281382" w14:paraId="62E4F911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81382">
              <w:rPr>
                <w:rFonts w:cs="Tahoma"/>
                <w:b/>
                <w:lang w:eastAsia="ja-JP"/>
              </w:rPr>
              <w:t>Business Rules:</w:t>
            </w:r>
            <w:r w:rsidRPr="00281382">
              <w:t> </w:t>
            </w:r>
          </w:p>
          <w:p w:rsidRPr="00281382" w:rsidR="00281382" w:rsidP="00281382" w:rsidRDefault="00281382" w14:paraId="0533E9EE" w14:textId="73413601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81382">
              <w:t>          </w:t>
            </w:r>
            <w:r w:rsidR="001804DA">
              <w:t>N/A</w:t>
            </w:r>
          </w:p>
        </w:tc>
      </w:tr>
    </w:tbl>
    <w:p w:rsidRPr="001A1F29" w:rsidR="00045A41" w:rsidP="004D7C4B" w:rsidRDefault="00045A41" w14:paraId="53D4ECFA" w14:textId="5630277B">
      <w:pPr>
        <w:rPr>
          <w:rFonts w:eastAsia="Tahoma"/>
        </w:rPr>
      </w:pPr>
    </w:p>
    <w:p w:rsidRPr="001A1F29" w:rsidR="00045A41" w:rsidP="004D7C4B" w:rsidRDefault="6A6FC6A2" w14:paraId="5AD44312" w14:textId="0528F337">
      <w:pPr>
        <w:rPr>
          <w:rFonts w:eastAsia="Tahoma"/>
        </w:rPr>
      </w:pPr>
      <w:r w:rsidRPr="001A1F29">
        <w:rPr>
          <w:rFonts w:eastAsia="Tahoma"/>
        </w:rPr>
        <w:t xml:space="preserve"> </w:t>
      </w:r>
    </w:p>
    <w:p w:rsidRPr="001A1F29" w:rsidR="00045A41" w:rsidP="004D7C4B" w:rsidRDefault="00045A41" w14:paraId="34A0F939" w14:textId="67A755EB">
      <w:pPr>
        <w:rPr>
          <w:rFonts w:eastAsia="Tahoma"/>
        </w:rPr>
      </w:pPr>
    </w:p>
    <w:p w:rsidRPr="001A1F29" w:rsidR="00045A41" w:rsidP="004D7C4B" w:rsidRDefault="00045A41" w14:paraId="19DF4AEA" w14:textId="588522A7">
      <w:pPr>
        <w:rPr>
          <w:rFonts w:eastAsia="Tahoma"/>
        </w:rPr>
      </w:pPr>
    </w:p>
    <w:p w:rsidRPr="001A1F29" w:rsidR="00627663" w:rsidP="00045A41" w:rsidRDefault="00627663" w14:paraId="4ACEA1E5" w14:textId="77777777">
      <w:pPr>
        <w:ind w:left="0"/>
        <w:rPr>
          <w:rFonts w:eastAsia="Tahoma"/>
        </w:rPr>
      </w:pPr>
    </w:p>
    <w:p w:rsidRPr="001A1F29" w:rsidR="00627663" w:rsidP="004D7C4B" w:rsidRDefault="00627663" w14:paraId="7425A900" w14:textId="77777777">
      <w:pPr>
        <w:rPr>
          <w:rFonts w:eastAsia="Tahoma"/>
        </w:rPr>
      </w:pPr>
    </w:p>
    <w:p w:rsidRPr="001A1F29" w:rsidR="00627663" w:rsidP="004D7C4B" w:rsidRDefault="00627663" w14:paraId="63D16AE5" w14:textId="77777777">
      <w:pPr>
        <w:rPr>
          <w:rFonts w:eastAsia="Tahoma"/>
        </w:rPr>
      </w:pPr>
    </w:p>
    <w:p w:rsidRPr="001A1F29" w:rsidR="00627663" w:rsidP="004D7C4B" w:rsidRDefault="00627663" w14:paraId="73FEC3CE" w14:textId="77777777">
      <w:pPr>
        <w:rPr>
          <w:rFonts w:eastAsia="Tahoma"/>
        </w:rPr>
      </w:pPr>
    </w:p>
    <w:p w:rsidRPr="001A1F29" w:rsidR="0051524F" w:rsidP="004D7C4B" w:rsidRDefault="5971CE1D" w14:paraId="0B0D5025" w14:textId="48A23D58">
      <w:pPr>
        <w:pStyle w:val="Heading1"/>
        <w:rPr>
          <w:rFonts w:ascii="Tahoma" w:hAnsi="Tahoma" w:eastAsia="Tahoma" w:cs="Tahoma"/>
          <w:color w:val="auto"/>
        </w:rPr>
      </w:pPr>
      <w:r w:rsidRPr="5971CE1D">
        <w:rPr>
          <w:rFonts w:ascii="Tahoma" w:hAnsi="Tahoma" w:eastAsia="Tahoma" w:cs="Tahoma"/>
          <w:color w:val="auto"/>
        </w:rPr>
        <w:t>NON-FUNCTIONAL Requirements</w:t>
      </w:r>
      <w:bookmarkEnd w:id="30"/>
      <w:r w:rsidRPr="5971CE1D">
        <w:rPr>
          <w:rFonts w:ascii="Tahoma" w:hAnsi="Tahoma" w:eastAsia="Tahoma" w:cs="Tahoma"/>
          <w:color w:val="auto"/>
        </w:rPr>
        <w:t xml:space="preserve"> </w:t>
      </w:r>
    </w:p>
    <w:p w:rsidRPr="001A1F29" w:rsidR="0050513B" w:rsidP="004D7C4B" w:rsidRDefault="5971CE1D" w14:paraId="18C84508" w14:textId="77777777">
      <w:pPr>
        <w:pStyle w:val="Heading2"/>
      </w:pPr>
      <w:bookmarkStart w:name="_Toc521150205" w:id="31"/>
      <w:bookmarkStart w:name="_Toc461102231" w:id="32"/>
      <w:r>
        <w:t>Usability</w:t>
      </w:r>
      <w:bookmarkEnd w:id="31"/>
      <w:bookmarkEnd w:id="32"/>
      <w:r>
        <w:t xml:space="preserve"> </w:t>
      </w:r>
    </w:p>
    <w:p w:rsidRPr="001A1F29" w:rsidR="6734950C" w:rsidP="004D7C4B" w:rsidRDefault="00C3336E" w14:paraId="05F5FA1B" w14:textId="37285720">
      <w:pPr>
        <w:pStyle w:val="BodyText"/>
        <w:rPr>
          <w:rFonts w:ascii="Tahoma" w:hAnsi="Tahoma" w:eastAsia="Tahoma" w:cs="Tahoma"/>
          <w:sz w:val="20"/>
          <w:szCs w:val="20"/>
          <w:lang w:val="en-US"/>
        </w:rPr>
      </w:pPr>
      <w:r w:rsidRPr="001A1F29">
        <w:rPr>
          <w:rFonts w:ascii="Tahoma" w:hAnsi="Tahoma" w:eastAsia="Tahoma" w:cs="Tahoma"/>
          <w:sz w:val="20"/>
          <w:szCs w:val="20"/>
          <w:lang w:val="en-US"/>
        </w:rPr>
        <w:t xml:space="preserve">       </w:t>
      </w:r>
      <w:r w:rsidRPr="001A1F29" w:rsidR="00B65C89">
        <w:rPr>
          <w:rFonts w:ascii="Tahoma" w:hAnsi="Tahoma" w:eastAsia="Tahoma" w:cs="Tahoma"/>
          <w:sz w:val="20"/>
          <w:szCs w:val="20"/>
          <w:lang w:val="en-US"/>
        </w:rPr>
        <w:t>-</w:t>
      </w:r>
      <w:r w:rsidRPr="001A1F29" w:rsidR="00F81CF9">
        <w:rPr>
          <w:rFonts w:ascii="Tahoma" w:hAnsi="Tahoma" w:eastAsia="Tahoma" w:cs="Tahoma"/>
          <w:sz w:val="20"/>
          <w:szCs w:val="20"/>
          <w:lang w:val="en-US"/>
        </w:rPr>
        <w:t xml:space="preserve"> </w:t>
      </w:r>
      <w:r w:rsidRPr="001A1F29" w:rsidR="00A56369">
        <w:rPr>
          <w:rFonts w:ascii="Tahoma" w:hAnsi="Tahoma" w:eastAsia="Tahoma" w:cs="Tahoma"/>
          <w:sz w:val="20"/>
          <w:szCs w:val="20"/>
          <w:lang w:val="en-US"/>
        </w:rPr>
        <w:t>GUI</w:t>
      </w:r>
      <w:r w:rsidRPr="001A1F29" w:rsidR="00E26867">
        <w:rPr>
          <w:rFonts w:ascii="Tahoma" w:hAnsi="Tahoma" w:eastAsia="Tahoma" w:cs="Tahoma"/>
          <w:sz w:val="20"/>
          <w:szCs w:val="20"/>
          <w:lang w:val="en-US"/>
        </w:rPr>
        <w:t xml:space="preserve">: using </w:t>
      </w:r>
      <w:r w:rsidRPr="001A1F29" w:rsidR="00E26867">
        <w:rPr>
          <w:rFonts w:ascii="Tahoma" w:hAnsi="Tahoma" w:cs="Tahoma"/>
          <w:sz w:val="20"/>
          <w:szCs w:val="20"/>
        </w:rPr>
        <w:t>Microsoft’s GUI standards</w:t>
      </w:r>
    </w:p>
    <w:p w:rsidRPr="001A1F29" w:rsidR="00F81CF9" w:rsidP="004D7C4B" w:rsidRDefault="00ED6472" w14:paraId="7ABECD6B" w14:textId="13E85AF8">
      <w:pPr>
        <w:pStyle w:val="BodyText"/>
        <w:rPr>
          <w:rFonts w:ascii="Tahoma" w:hAnsi="Tahoma" w:eastAsia="Tahoma" w:cs="Tahoma"/>
          <w:sz w:val="20"/>
          <w:szCs w:val="20"/>
          <w:lang w:val="en-US"/>
        </w:rPr>
      </w:pPr>
      <w:r w:rsidRPr="001A1F29">
        <w:rPr>
          <w:rFonts w:ascii="Tahoma" w:hAnsi="Tahoma" w:eastAsia="Tahoma" w:cs="Tahoma"/>
          <w:sz w:val="20"/>
          <w:szCs w:val="20"/>
          <w:lang w:val="en-US"/>
        </w:rPr>
        <w:t xml:space="preserve">       </w:t>
      </w:r>
      <w:r w:rsidRPr="001A1F29" w:rsidR="00C36B97">
        <w:rPr>
          <w:rFonts w:ascii="Tahoma" w:hAnsi="Tahoma" w:eastAsia="Tahoma" w:cs="Tahoma"/>
          <w:sz w:val="20"/>
          <w:szCs w:val="20"/>
          <w:lang w:val="en-US"/>
        </w:rPr>
        <w:t xml:space="preserve">- </w:t>
      </w:r>
      <w:r w:rsidRPr="001A1F29" w:rsidR="00462A1C">
        <w:rPr>
          <w:rFonts w:ascii="Tahoma" w:hAnsi="Tahoma" w:eastAsia="Tahoma" w:cs="Tahoma"/>
          <w:sz w:val="20"/>
          <w:szCs w:val="20"/>
          <w:lang w:val="en-US"/>
        </w:rPr>
        <w:t>Number of page</w:t>
      </w:r>
      <w:r w:rsidRPr="001A1F29" w:rsidR="00CF40B1">
        <w:rPr>
          <w:rFonts w:ascii="Tahoma" w:hAnsi="Tahoma" w:eastAsia="Tahoma" w:cs="Tahoma"/>
          <w:sz w:val="20"/>
          <w:szCs w:val="20"/>
          <w:lang w:val="en-US"/>
        </w:rPr>
        <w:t>s</w:t>
      </w:r>
      <w:r w:rsidRPr="001A1F29" w:rsidR="00462A1C">
        <w:rPr>
          <w:rFonts w:ascii="Tahoma" w:hAnsi="Tahoma" w:eastAsia="Tahoma" w:cs="Tahoma"/>
          <w:sz w:val="20"/>
          <w:szCs w:val="20"/>
          <w:lang w:val="en-US"/>
        </w:rPr>
        <w:t xml:space="preserve"> in gui</w:t>
      </w:r>
      <w:r w:rsidRPr="001A1F29" w:rsidR="00DC19D9">
        <w:rPr>
          <w:rFonts w:ascii="Tahoma" w:hAnsi="Tahoma" w:eastAsia="Tahoma" w:cs="Tahoma"/>
          <w:sz w:val="20"/>
          <w:szCs w:val="20"/>
          <w:lang w:val="en-US"/>
        </w:rPr>
        <w:t>d</w:t>
      </w:r>
      <w:r w:rsidRPr="001A1F29" w:rsidR="00097F79">
        <w:rPr>
          <w:rFonts w:ascii="Tahoma" w:hAnsi="Tahoma" w:eastAsia="Tahoma" w:cs="Tahoma"/>
          <w:sz w:val="20"/>
          <w:szCs w:val="20"/>
          <w:lang w:val="en-US"/>
        </w:rPr>
        <w:t>ance</w:t>
      </w:r>
      <w:r w:rsidRPr="001A1F29" w:rsidR="00CF40B1">
        <w:rPr>
          <w:rFonts w:ascii="Tahoma" w:hAnsi="Tahoma" w:eastAsia="Tahoma" w:cs="Tahoma"/>
          <w:sz w:val="20"/>
          <w:szCs w:val="20"/>
          <w:lang w:val="en-US"/>
        </w:rPr>
        <w:t xml:space="preserve"> document</w:t>
      </w:r>
      <w:r w:rsidRPr="001A1F29" w:rsidR="00FD6BC4">
        <w:rPr>
          <w:rFonts w:ascii="Tahoma" w:hAnsi="Tahoma" w:eastAsia="Tahoma" w:cs="Tahoma"/>
          <w:sz w:val="20"/>
          <w:szCs w:val="20"/>
          <w:lang w:val="en-US"/>
        </w:rPr>
        <w:t>: is not over 150 page</w:t>
      </w:r>
      <w:r w:rsidRPr="001A1F29" w:rsidR="00097F79">
        <w:rPr>
          <w:rFonts w:ascii="Tahoma" w:hAnsi="Tahoma" w:eastAsia="Tahoma" w:cs="Tahoma"/>
          <w:sz w:val="20"/>
          <w:szCs w:val="20"/>
          <w:lang w:val="en-US"/>
        </w:rPr>
        <w:t>s</w:t>
      </w:r>
    </w:p>
    <w:p w:rsidRPr="001A1F29" w:rsidR="0050513B" w:rsidP="004D7C4B" w:rsidRDefault="5971CE1D" w14:paraId="172401D6" w14:textId="77777777">
      <w:pPr>
        <w:pStyle w:val="Heading2"/>
      </w:pPr>
      <w:bookmarkStart w:name="_Toc521150206" w:id="33"/>
      <w:bookmarkStart w:name="_Toc461102232" w:id="34"/>
      <w:r>
        <w:t>Reliability</w:t>
      </w:r>
      <w:bookmarkEnd w:id="33"/>
      <w:bookmarkEnd w:id="34"/>
      <w:r>
        <w:t xml:space="preserve"> </w:t>
      </w:r>
    </w:p>
    <w:p w:rsidRPr="001A1F29" w:rsidR="0050513B" w:rsidP="004D7C4B" w:rsidRDefault="00C31C4E" w14:paraId="20CBF6AC" w14:textId="1A03956E">
      <w:pPr>
        <w:pStyle w:val="InfoBlue"/>
        <w:rPr>
          <w:rFonts w:eastAsia="Tahoma"/>
        </w:rPr>
      </w:pPr>
      <w:r w:rsidRPr="001A1F29">
        <w:rPr>
          <w:rFonts w:eastAsia="Tahoma"/>
        </w:rPr>
        <w:t xml:space="preserve">- </w:t>
      </w:r>
      <w:r w:rsidRPr="001A1F29" w:rsidR="0050513B">
        <w:rPr>
          <w:rFonts w:eastAsia="Tahoma"/>
        </w:rPr>
        <w:t>Availability</w:t>
      </w:r>
      <w:r w:rsidRPr="001A1F29" w:rsidR="00AA19BF">
        <w:rPr>
          <w:rFonts w:eastAsia="Tahoma"/>
        </w:rPr>
        <w:t>: User</w:t>
      </w:r>
      <w:r w:rsidRPr="001A1F29" w:rsidR="000A13A3">
        <w:rPr>
          <w:rFonts w:eastAsia="Tahoma"/>
        </w:rPr>
        <w:t xml:space="preserve"> can access</w:t>
      </w:r>
      <w:r w:rsidRPr="001A1F29" w:rsidR="00301859">
        <w:rPr>
          <w:rFonts w:eastAsia="Tahoma"/>
        </w:rPr>
        <w:t xml:space="preserve"> website/mobile app </w:t>
      </w:r>
      <w:r w:rsidRPr="001A1F29" w:rsidR="009A5C9F">
        <w:rPr>
          <w:rFonts w:eastAsia="Tahoma"/>
        </w:rPr>
        <w:t xml:space="preserve">24/7 </w:t>
      </w:r>
      <w:r w:rsidRPr="001A1F29" w:rsidR="005536D2">
        <w:rPr>
          <w:rFonts w:eastAsia="Tahoma"/>
        </w:rPr>
        <w:t xml:space="preserve">except </w:t>
      </w:r>
      <w:r w:rsidRPr="001A1F29" w:rsidR="00ED48FC">
        <w:rPr>
          <w:rFonts w:eastAsia="Tahoma"/>
        </w:rPr>
        <w:t>system maintenance time</w:t>
      </w:r>
      <w:r w:rsidRPr="001A1F29" w:rsidR="00222CDF">
        <w:rPr>
          <w:rFonts w:eastAsia="Tahoma"/>
        </w:rPr>
        <w:t xml:space="preserve"> (system will </w:t>
      </w:r>
      <w:r w:rsidRPr="001A1F29" w:rsidR="00400770">
        <w:rPr>
          <w:rFonts w:eastAsia="Tahoma"/>
        </w:rPr>
        <w:t xml:space="preserve">send notification to users </w:t>
      </w:r>
      <w:r w:rsidRPr="001A1F29" w:rsidR="00500E18">
        <w:rPr>
          <w:rFonts w:eastAsia="Tahoma"/>
        </w:rPr>
        <w:t>2-3</w:t>
      </w:r>
      <w:r w:rsidRPr="001A1F29" w:rsidR="0019459E">
        <w:rPr>
          <w:rFonts w:eastAsia="Tahoma"/>
        </w:rPr>
        <w:t xml:space="preserve"> </w:t>
      </w:r>
      <w:r w:rsidRPr="001A1F29" w:rsidR="00022DCE">
        <w:rPr>
          <w:rFonts w:eastAsia="Tahoma"/>
        </w:rPr>
        <w:t>days</w:t>
      </w:r>
      <w:r w:rsidRPr="001A1F29" w:rsidR="00BA3B1C">
        <w:rPr>
          <w:rFonts w:eastAsia="Tahoma"/>
        </w:rPr>
        <w:t xml:space="preserve"> in advance</w:t>
      </w:r>
      <w:r w:rsidRPr="001A1F29" w:rsidR="002351DF">
        <w:rPr>
          <w:rFonts w:eastAsia="Tahoma"/>
        </w:rPr>
        <w:t xml:space="preserve"> of </w:t>
      </w:r>
      <w:r w:rsidRPr="001A1F29" w:rsidR="00923392">
        <w:rPr>
          <w:rFonts w:eastAsia="Tahoma"/>
        </w:rPr>
        <w:t>system maintenance time</w:t>
      </w:r>
      <w:r w:rsidRPr="001A1F29" w:rsidR="00222CDF">
        <w:rPr>
          <w:rFonts w:eastAsia="Tahoma"/>
        </w:rPr>
        <w:t>)</w:t>
      </w:r>
    </w:p>
    <w:p w:rsidRPr="001A1F29" w:rsidR="0050513B" w:rsidP="004D7C4B" w:rsidRDefault="00C31C4E" w14:paraId="4BC2D56A" w14:textId="4D8C1AC7">
      <w:pPr>
        <w:pStyle w:val="InfoBlue"/>
        <w:rPr>
          <w:rFonts w:eastAsia="Tahoma"/>
        </w:rPr>
      </w:pPr>
      <w:r w:rsidRPr="001A1F29">
        <w:rPr>
          <w:rFonts w:eastAsia="Tahoma"/>
        </w:rPr>
        <w:t>-</w:t>
      </w:r>
      <w:r w:rsidRPr="001A1F29" w:rsidR="00974C7D">
        <w:rPr>
          <w:rFonts w:eastAsia="Tahoma"/>
        </w:rPr>
        <w:t xml:space="preserve"> </w:t>
      </w:r>
      <w:r w:rsidRPr="001A1F29" w:rsidR="0050513B">
        <w:rPr>
          <w:rFonts w:eastAsia="Tahoma"/>
        </w:rPr>
        <w:t>Mean Time Between Failures (MTBF)</w:t>
      </w:r>
      <w:r w:rsidRPr="001A1F29" w:rsidR="00E168CA">
        <w:rPr>
          <w:rFonts w:eastAsia="Tahoma"/>
        </w:rPr>
        <w:t>: require not to be less than 120 hours</w:t>
      </w:r>
    </w:p>
    <w:p w:rsidRPr="001A1F29" w:rsidR="0050513B" w:rsidP="004D7C4B" w:rsidRDefault="00C31C4E" w14:paraId="0C820E71" w14:textId="466DC075">
      <w:pPr>
        <w:pStyle w:val="InfoBlue"/>
        <w:rPr>
          <w:rFonts w:eastAsia="Tahoma"/>
        </w:rPr>
      </w:pPr>
      <w:r w:rsidRPr="001A1F29">
        <w:rPr>
          <w:rFonts w:eastAsia="Tahoma"/>
        </w:rPr>
        <w:t>-</w:t>
      </w:r>
      <w:r w:rsidRPr="001A1F29" w:rsidR="00974C7D">
        <w:rPr>
          <w:rFonts w:eastAsia="Tahoma"/>
        </w:rPr>
        <w:t xml:space="preserve"> </w:t>
      </w:r>
      <w:r w:rsidRPr="001A1F29" w:rsidR="0050513B">
        <w:rPr>
          <w:rFonts w:eastAsia="Tahoma"/>
        </w:rPr>
        <w:t>Mean Time To Repair (MTTR)</w:t>
      </w:r>
      <w:r w:rsidRPr="001A1F29" w:rsidR="00950F20">
        <w:rPr>
          <w:rFonts w:eastAsia="Tahoma"/>
        </w:rPr>
        <w:t xml:space="preserve">: </w:t>
      </w:r>
      <w:r w:rsidRPr="001A1F29" w:rsidR="00055BC7">
        <w:rPr>
          <w:rFonts w:eastAsia="Tahoma"/>
        </w:rPr>
        <w:t xml:space="preserve">the system </w:t>
      </w:r>
      <w:r w:rsidRPr="001A1F29" w:rsidR="00355FEE">
        <w:rPr>
          <w:rFonts w:eastAsia="Tahoma"/>
        </w:rPr>
        <w:t>is allowed to stop working in less than 2 hours after it failed.</w:t>
      </w:r>
    </w:p>
    <w:p w:rsidRPr="001A1F29" w:rsidR="0050513B" w:rsidP="004D7C4B" w:rsidRDefault="00C31C4E" w14:paraId="2152FC83" w14:textId="118B016D">
      <w:pPr>
        <w:pStyle w:val="InfoBlue"/>
        <w:rPr>
          <w:rFonts w:eastAsia="Tahoma"/>
        </w:rPr>
      </w:pPr>
      <w:r w:rsidRPr="001A1F29">
        <w:rPr>
          <w:rFonts w:eastAsia="Tahoma"/>
        </w:rPr>
        <w:t>-</w:t>
      </w:r>
      <w:r w:rsidRPr="001A1F29" w:rsidR="00974C7D">
        <w:rPr>
          <w:rFonts w:eastAsia="Tahoma"/>
        </w:rPr>
        <w:t xml:space="preserve"> </w:t>
      </w:r>
      <w:r w:rsidRPr="001A1F29" w:rsidR="0050513B">
        <w:rPr>
          <w:rFonts w:eastAsia="Tahoma"/>
        </w:rPr>
        <w:t>Maximum Bugs or Defect Rate</w:t>
      </w:r>
      <w:r w:rsidRPr="001A1F29" w:rsidR="0070564B">
        <w:rPr>
          <w:rFonts w:eastAsia="Tahoma"/>
        </w:rPr>
        <w:t xml:space="preserve">: </w:t>
      </w:r>
      <w:r w:rsidRPr="001A1F29" w:rsidR="003D2F28">
        <w:rPr>
          <w:rFonts w:eastAsia="Tahoma"/>
        </w:rPr>
        <w:t>require less than 2 bugs/function-point</w:t>
      </w:r>
    </w:p>
    <w:p w:rsidRPr="001A1F29" w:rsidR="0050513B" w:rsidP="004D7C4B" w:rsidRDefault="00C31C4E" w14:paraId="07ADFE24" w14:textId="75DF2D75">
      <w:pPr>
        <w:pStyle w:val="InfoBlue"/>
        <w:rPr>
          <w:rFonts w:eastAsia="Tahoma"/>
        </w:rPr>
      </w:pPr>
      <w:r w:rsidRPr="001A1F29">
        <w:rPr>
          <w:rFonts w:eastAsia="Tahoma"/>
        </w:rPr>
        <w:t>-</w:t>
      </w:r>
      <w:r w:rsidRPr="001A1F29" w:rsidR="00974C7D">
        <w:rPr>
          <w:rFonts w:eastAsia="Tahoma"/>
        </w:rPr>
        <w:t xml:space="preserve"> </w:t>
      </w:r>
      <w:r w:rsidRPr="001A1F29" w:rsidR="0050513B">
        <w:rPr>
          <w:rFonts w:eastAsia="Tahoma"/>
        </w:rPr>
        <w:t>Bugs or Defect Rate</w:t>
      </w:r>
    </w:p>
    <w:p w:rsidRPr="001A1F29" w:rsidR="00A73E05" w:rsidP="004D7C4B" w:rsidRDefault="00A73E05" w14:paraId="60027896" w14:textId="092A40B1">
      <w:pPr>
        <w:pStyle w:val="BodyText"/>
        <w:rPr>
          <w:rFonts w:ascii="Tahoma" w:hAnsi="Tahoma" w:eastAsia="Tahoma" w:cs="Tahoma"/>
          <w:sz w:val="20"/>
          <w:szCs w:val="20"/>
          <w:lang w:val="en-US"/>
        </w:rPr>
      </w:pPr>
      <w:r w:rsidRPr="001A1F29">
        <w:rPr>
          <w:rFonts w:ascii="Tahoma" w:hAnsi="Tahoma" w:eastAsia="Tahoma" w:cs="Tahoma"/>
          <w:lang w:val="en-US"/>
        </w:rPr>
        <w:t xml:space="preserve">           </w:t>
      </w:r>
      <w:r w:rsidRPr="001A1F29">
        <w:rPr>
          <w:rFonts w:ascii="Tahoma" w:hAnsi="Tahoma" w:eastAsia="Tahoma" w:cs="Tahoma"/>
          <w:sz w:val="20"/>
          <w:szCs w:val="20"/>
          <w:lang w:val="en-US"/>
        </w:rPr>
        <w:t>+ Minor</w:t>
      </w:r>
      <w:r w:rsidRPr="001A1F29" w:rsidR="006125FC">
        <w:rPr>
          <w:rFonts w:ascii="Tahoma" w:hAnsi="Tahoma" w:eastAsia="Tahoma" w:cs="Tahoma"/>
          <w:sz w:val="20"/>
          <w:szCs w:val="20"/>
          <w:lang w:val="en-US"/>
        </w:rPr>
        <w:t xml:space="preserve"> bugs: </w:t>
      </w:r>
      <w:r w:rsidRPr="001A1F29" w:rsidR="00D83132">
        <w:rPr>
          <w:rFonts w:ascii="Tahoma" w:hAnsi="Tahoma" w:eastAsia="Tahoma" w:cs="Tahoma"/>
          <w:sz w:val="20"/>
          <w:szCs w:val="20"/>
          <w:lang w:val="en-US"/>
        </w:rPr>
        <w:t>respon</w:t>
      </w:r>
      <w:r w:rsidRPr="001A1F29" w:rsidR="00551672">
        <w:rPr>
          <w:rFonts w:ascii="Tahoma" w:hAnsi="Tahoma" w:eastAsia="Tahoma" w:cs="Tahoma"/>
          <w:sz w:val="20"/>
          <w:szCs w:val="20"/>
          <w:lang w:val="en-US"/>
        </w:rPr>
        <w:t>se time is higher than expectation</w:t>
      </w:r>
      <w:r w:rsidRPr="001A1F29" w:rsidR="00EE0734">
        <w:rPr>
          <w:rFonts w:ascii="Tahoma" w:hAnsi="Tahoma" w:eastAsia="Tahoma" w:cs="Tahoma"/>
          <w:sz w:val="20"/>
          <w:szCs w:val="20"/>
          <w:lang w:val="en-US"/>
        </w:rPr>
        <w:t xml:space="preserve">, </w:t>
      </w:r>
      <w:r w:rsidRPr="001A1F29" w:rsidR="00E13D2A">
        <w:rPr>
          <w:rFonts w:ascii="Tahoma" w:hAnsi="Tahoma" w:eastAsia="Tahoma" w:cs="Tahoma"/>
          <w:sz w:val="20"/>
          <w:szCs w:val="20"/>
          <w:lang w:val="en-US"/>
        </w:rPr>
        <w:t xml:space="preserve">UI is not </w:t>
      </w:r>
      <w:r w:rsidRPr="001A1F29" w:rsidR="00F81323">
        <w:rPr>
          <w:rFonts w:ascii="Tahoma" w:hAnsi="Tahoma" w:eastAsia="Tahoma" w:cs="Tahoma"/>
          <w:sz w:val="20"/>
          <w:szCs w:val="20"/>
          <w:lang w:val="en-US"/>
        </w:rPr>
        <w:t>responsive</w:t>
      </w:r>
      <w:r w:rsidRPr="001A1F29" w:rsidR="004329FE">
        <w:rPr>
          <w:rFonts w:ascii="Tahoma" w:hAnsi="Tahoma" w:eastAsia="Tahoma" w:cs="Tahoma"/>
          <w:sz w:val="20"/>
          <w:szCs w:val="20"/>
          <w:lang w:val="en-US"/>
        </w:rPr>
        <w:t>, etc.</w:t>
      </w:r>
    </w:p>
    <w:p w:rsidRPr="001A1F29" w:rsidR="006125FC" w:rsidP="004D7C4B" w:rsidRDefault="006125FC" w14:paraId="6C499678" w14:textId="0717D1B1">
      <w:pPr>
        <w:pStyle w:val="BodyText"/>
        <w:rPr>
          <w:rFonts w:ascii="Tahoma" w:hAnsi="Tahoma" w:eastAsia="Tahoma" w:cs="Tahoma"/>
          <w:sz w:val="20"/>
          <w:szCs w:val="20"/>
          <w:lang w:val="en-US"/>
        </w:rPr>
      </w:pPr>
      <w:r w:rsidRPr="001A1F29">
        <w:rPr>
          <w:rFonts w:ascii="Tahoma" w:hAnsi="Tahoma" w:eastAsia="Tahoma" w:cs="Tahoma"/>
          <w:sz w:val="20"/>
          <w:szCs w:val="20"/>
          <w:lang w:val="en-US"/>
        </w:rPr>
        <w:t xml:space="preserve">             + Signifi</w:t>
      </w:r>
      <w:r w:rsidRPr="001A1F29" w:rsidR="00265B7A">
        <w:rPr>
          <w:rFonts w:ascii="Tahoma" w:hAnsi="Tahoma" w:eastAsia="Tahoma" w:cs="Tahoma"/>
          <w:sz w:val="20"/>
          <w:szCs w:val="20"/>
          <w:lang w:val="en-US"/>
        </w:rPr>
        <w:t>cant bugs:</w:t>
      </w:r>
      <w:r w:rsidRPr="001A1F29" w:rsidR="00722A4D">
        <w:rPr>
          <w:rFonts w:ascii="Tahoma" w:hAnsi="Tahoma" w:eastAsia="Tahoma" w:cs="Tahoma"/>
          <w:sz w:val="20"/>
          <w:szCs w:val="20"/>
          <w:lang w:val="en-US"/>
        </w:rPr>
        <w:t xml:space="preserve"> </w:t>
      </w:r>
      <w:r w:rsidRPr="001A1F29" w:rsidR="00B258E1">
        <w:rPr>
          <w:rFonts w:ascii="Tahoma" w:hAnsi="Tahoma" w:eastAsia="Tahoma" w:cs="Tahoma"/>
          <w:sz w:val="20"/>
          <w:szCs w:val="20"/>
          <w:lang w:val="en-US"/>
        </w:rPr>
        <w:t xml:space="preserve">function </w:t>
      </w:r>
      <w:r w:rsidRPr="001A1F29" w:rsidR="00EE0734">
        <w:rPr>
          <w:rFonts w:ascii="Tahoma" w:hAnsi="Tahoma" w:eastAsia="Tahoma" w:cs="Tahoma"/>
          <w:sz w:val="20"/>
          <w:szCs w:val="20"/>
          <w:lang w:val="en-US"/>
        </w:rPr>
        <w:t>does</w:t>
      </w:r>
      <w:r w:rsidRPr="001A1F29" w:rsidR="00B258E1">
        <w:rPr>
          <w:rFonts w:ascii="Tahoma" w:hAnsi="Tahoma" w:eastAsia="Tahoma" w:cs="Tahoma"/>
          <w:sz w:val="20"/>
          <w:szCs w:val="20"/>
          <w:lang w:val="en-US"/>
        </w:rPr>
        <w:t xml:space="preserve"> not </w:t>
      </w:r>
      <w:r w:rsidRPr="001A1F29" w:rsidR="00FA3FBE">
        <w:rPr>
          <w:rFonts w:ascii="Tahoma" w:hAnsi="Tahoma" w:eastAsia="Tahoma" w:cs="Tahoma"/>
          <w:sz w:val="20"/>
          <w:szCs w:val="20"/>
          <w:lang w:val="en-US"/>
        </w:rPr>
        <w:t>behave in the way stated in document</w:t>
      </w:r>
      <w:r w:rsidRPr="001A1F29" w:rsidR="004329FE">
        <w:rPr>
          <w:rFonts w:ascii="Tahoma" w:hAnsi="Tahoma" w:eastAsia="Tahoma" w:cs="Tahoma"/>
          <w:sz w:val="20"/>
          <w:szCs w:val="20"/>
          <w:lang w:val="en-US"/>
        </w:rPr>
        <w:t>, etc.</w:t>
      </w:r>
    </w:p>
    <w:p w:rsidRPr="001A1F29" w:rsidR="00265B7A" w:rsidP="004D7C4B" w:rsidRDefault="00265B7A" w14:paraId="0B4B6447" w14:textId="0ED11B7A">
      <w:pPr>
        <w:pStyle w:val="BodyText"/>
        <w:rPr>
          <w:rFonts w:ascii="Tahoma" w:hAnsi="Tahoma" w:eastAsia="Tahoma" w:cs="Tahoma"/>
          <w:sz w:val="20"/>
          <w:szCs w:val="20"/>
          <w:lang w:val="en-US"/>
        </w:rPr>
      </w:pPr>
      <w:r w:rsidRPr="001A1F29">
        <w:rPr>
          <w:rFonts w:ascii="Tahoma" w:hAnsi="Tahoma" w:eastAsia="Tahoma" w:cs="Tahoma"/>
          <w:sz w:val="20"/>
          <w:szCs w:val="20"/>
          <w:lang w:val="en-US"/>
        </w:rPr>
        <w:t xml:space="preserve">             + Critical bugs:</w:t>
      </w:r>
      <w:r w:rsidRPr="001A1F29" w:rsidR="00CD1961">
        <w:rPr>
          <w:rFonts w:ascii="Tahoma" w:hAnsi="Tahoma" w:eastAsia="Tahoma" w:cs="Tahoma"/>
          <w:sz w:val="20"/>
          <w:szCs w:val="20"/>
          <w:lang w:val="en-US"/>
        </w:rPr>
        <w:t xml:space="preserve"> </w:t>
      </w:r>
      <w:r w:rsidRPr="001A1F29" w:rsidR="00300782">
        <w:rPr>
          <w:rFonts w:ascii="Tahoma" w:hAnsi="Tahoma" w:cs="Tahoma"/>
          <w:sz w:val="20"/>
          <w:szCs w:val="20"/>
        </w:rPr>
        <w:t>complete loss of data or a complete inability to use certain parts of the system’s functionality</w:t>
      </w:r>
      <w:r w:rsidRPr="001A1F29" w:rsidR="00E52B86">
        <w:rPr>
          <w:rFonts w:ascii="Tahoma" w:hAnsi="Tahoma" w:cs="Tahoma"/>
          <w:sz w:val="20"/>
          <w:szCs w:val="20"/>
        </w:rPr>
        <w:t>, system stop working</w:t>
      </w:r>
      <w:r w:rsidRPr="001A1F29" w:rsidR="00E23CCD">
        <w:rPr>
          <w:rFonts w:ascii="Tahoma" w:hAnsi="Tahoma" w:cs="Tahoma"/>
          <w:sz w:val="20"/>
          <w:szCs w:val="20"/>
        </w:rPr>
        <w:t xml:space="preserve">, </w:t>
      </w:r>
      <w:r w:rsidRPr="001A1F29" w:rsidR="004329FE">
        <w:rPr>
          <w:rFonts w:ascii="Tahoma" w:hAnsi="Tahoma" w:cs="Tahoma"/>
          <w:sz w:val="20"/>
          <w:szCs w:val="20"/>
        </w:rPr>
        <w:t>etc.</w:t>
      </w:r>
    </w:p>
    <w:p w:rsidRPr="001A1F29" w:rsidR="0050513B" w:rsidP="004D7C4B" w:rsidRDefault="5971CE1D" w14:paraId="2114779C" w14:textId="77777777">
      <w:pPr>
        <w:pStyle w:val="Heading2"/>
      </w:pPr>
      <w:bookmarkStart w:name="_Toc521150207" w:id="35"/>
      <w:bookmarkStart w:name="_Toc461102233" w:id="36"/>
      <w:r>
        <w:t>Performance</w:t>
      </w:r>
      <w:bookmarkEnd w:id="35"/>
      <w:bookmarkEnd w:id="36"/>
    </w:p>
    <w:p w:rsidRPr="001A1F29" w:rsidR="0050513B" w:rsidP="004D7C4B" w:rsidRDefault="009A4640" w14:paraId="30293571" w14:textId="01E9F4C0">
      <w:pPr>
        <w:pStyle w:val="InfoBlue"/>
        <w:rPr>
          <w:rFonts w:eastAsia="Tahoma"/>
        </w:rPr>
      </w:pPr>
      <w:r w:rsidRPr="001A1F29">
        <w:rPr>
          <w:rFonts w:eastAsia="Tahoma"/>
        </w:rPr>
        <w:t xml:space="preserve">- </w:t>
      </w:r>
      <w:r w:rsidRPr="001A1F29" w:rsidR="00B93ACD">
        <w:rPr>
          <w:rFonts w:eastAsia="Tahoma"/>
        </w:rPr>
        <w:t xml:space="preserve">The website/mobile app should load and be usable within </w:t>
      </w:r>
      <w:r w:rsidRPr="001A1F29" w:rsidR="00C007B3">
        <w:rPr>
          <w:rFonts w:eastAsia="Tahoma"/>
        </w:rPr>
        <w:t xml:space="preserve">2 seconds. With </w:t>
      </w:r>
      <w:r w:rsidRPr="001A1F29" w:rsidR="00A22C39">
        <w:rPr>
          <w:rFonts w:eastAsia="Tahoma"/>
        </w:rPr>
        <w:t>banking related fun</w:t>
      </w:r>
      <w:r w:rsidRPr="001A1F29" w:rsidR="00C0777F">
        <w:rPr>
          <w:rFonts w:eastAsia="Tahoma"/>
        </w:rPr>
        <w:t xml:space="preserve">ction, the website/mobile app should load and be usable within </w:t>
      </w:r>
      <w:r w:rsidRPr="001A1F29" w:rsidR="0082055C">
        <w:rPr>
          <w:rFonts w:eastAsia="Tahoma"/>
        </w:rPr>
        <w:t>10</w:t>
      </w:r>
      <w:r w:rsidRPr="001A1F29" w:rsidR="00C0777F">
        <w:rPr>
          <w:rFonts w:eastAsia="Tahoma"/>
        </w:rPr>
        <w:t xml:space="preserve"> seconds</w:t>
      </w:r>
    </w:p>
    <w:p w:rsidRPr="001A1F29" w:rsidR="00856C93" w:rsidP="0DE85783" w:rsidRDefault="00856C93" w14:paraId="62C731D9" w14:textId="63581CCE">
      <w:pPr>
        <w:pStyle w:val="BodyText"/>
        <w:jc w:val="left"/>
        <w:rPr>
          <w:rFonts w:ascii="Tahoma" w:hAnsi="Tahoma" w:eastAsia="Tahoma" w:cs="Tahoma"/>
          <w:sz w:val="20"/>
          <w:szCs w:val="20"/>
          <w:lang w:val="en-US"/>
        </w:rPr>
      </w:pPr>
      <w:r w:rsidRPr="001A1F29">
        <w:rPr>
          <w:rFonts w:ascii="Tahoma" w:hAnsi="Tahoma" w:eastAsia="Tahoma" w:cs="Tahoma"/>
          <w:sz w:val="20"/>
          <w:szCs w:val="20"/>
          <w:lang w:val="en-US"/>
        </w:rPr>
        <w:t xml:space="preserve">         - The website/mobile app should </w:t>
      </w:r>
      <w:r w:rsidRPr="001A1F29" w:rsidR="0010233D">
        <w:rPr>
          <w:rFonts w:ascii="Tahoma" w:hAnsi="Tahoma" w:eastAsia="Tahoma" w:cs="Tahoma"/>
          <w:sz w:val="20"/>
          <w:szCs w:val="20"/>
          <w:lang w:val="en-US"/>
        </w:rPr>
        <w:t xml:space="preserve">update the interface on interaction within </w:t>
      </w:r>
      <w:r w:rsidRPr="001A1F29" w:rsidR="00634A3C">
        <w:rPr>
          <w:rFonts w:ascii="Tahoma" w:hAnsi="Tahoma" w:eastAsia="Tahoma" w:cs="Tahoma"/>
          <w:sz w:val="20"/>
          <w:szCs w:val="20"/>
          <w:lang w:val="en-US"/>
        </w:rPr>
        <w:t>2 seconds.</w:t>
      </w:r>
    </w:p>
    <w:p w:rsidRPr="001A1F29" w:rsidR="004E0C7C" w:rsidP="0DE85783" w:rsidRDefault="004E0C7C" w14:paraId="191D078F" w14:textId="33EF8483">
      <w:pPr>
        <w:pStyle w:val="BodyText"/>
        <w:jc w:val="left"/>
        <w:rPr>
          <w:rFonts w:ascii="Tahoma" w:hAnsi="Tahoma" w:eastAsia="Tahoma" w:cs="Tahoma"/>
          <w:sz w:val="20"/>
          <w:szCs w:val="20"/>
          <w:lang w:val="en-US"/>
        </w:rPr>
      </w:pPr>
      <w:r w:rsidRPr="001A1F29">
        <w:rPr>
          <w:rFonts w:ascii="Tahoma" w:hAnsi="Tahoma" w:eastAsia="Tahoma" w:cs="Tahoma"/>
          <w:sz w:val="20"/>
          <w:szCs w:val="20"/>
          <w:lang w:val="en-US"/>
        </w:rPr>
        <w:t xml:space="preserve">         - The </w:t>
      </w:r>
      <w:r w:rsidRPr="001A1F29" w:rsidR="00600A1C">
        <w:rPr>
          <w:rFonts w:ascii="Tahoma" w:hAnsi="Tahoma" w:eastAsia="Tahoma" w:cs="Tahoma"/>
          <w:sz w:val="20"/>
          <w:szCs w:val="20"/>
          <w:lang w:val="en-US"/>
        </w:rPr>
        <w:t>website/mobile app should handle over 1,000 requests sent one time.</w:t>
      </w:r>
    </w:p>
    <w:p w:rsidRPr="001A1F29" w:rsidR="0050513B" w:rsidP="004D7C4B" w:rsidRDefault="1DAB3EDF" w14:paraId="28E9F8F7" w14:textId="5C673AB1">
      <w:pPr>
        <w:pStyle w:val="InfoBlue"/>
        <w:rPr>
          <w:rFonts w:eastAsia="Tahoma"/>
        </w:rPr>
      </w:pPr>
      <w:r w:rsidRPr="1DAB3EDF">
        <w:rPr>
          <w:rFonts w:eastAsia="Tahoma"/>
        </w:rPr>
        <w:t xml:space="preserve">- </w:t>
      </w:r>
      <w:r w:rsidRPr="001A1F29" w:rsidR="00992538">
        <w:rPr>
          <w:rFonts w:eastAsia="Tahoma"/>
        </w:rPr>
        <w:t xml:space="preserve">The website/mobile app should </w:t>
      </w:r>
      <w:r w:rsidRPr="001A1F29" w:rsidR="00905A78">
        <w:t>accommodate</w:t>
      </w:r>
      <w:r w:rsidRPr="001A1F29" w:rsidR="00992538">
        <w:rPr>
          <w:rFonts w:eastAsia="Tahoma"/>
        </w:rPr>
        <w:t xml:space="preserve"> </w:t>
      </w:r>
      <w:r w:rsidRPr="001A1F29" w:rsidR="00827478">
        <w:rPr>
          <w:rFonts w:eastAsia="Tahoma"/>
        </w:rPr>
        <w:t xml:space="preserve">over </w:t>
      </w:r>
      <w:r w:rsidRPr="001A1F29" w:rsidR="00905A78">
        <w:rPr>
          <w:rFonts w:eastAsia="Tahoma"/>
        </w:rPr>
        <w:t xml:space="preserve">3000 </w:t>
      </w:r>
      <w:r w:rsidRPr="001A1F29" w:rsidR="00EB6771">
        <w:rPr>
          <w:rFonts w:eastAsia="Tahoma"/>
        </w:rPr>
        <w:t>users</w:t>
      </w:r>
      <w:r w:rsidRPr="001A1F29" w:rsidR="00436441">
        <w:rPr>
          <w:rFonts w:eastAsia="Tahoma"/>
        </w:rPr>
        <w:t xml:space="preserve"> on one time</w:t>
      </w:r>
      <w:r w:rsidRPr="001A1F29" w:rsidR="00D253AF">
        <w:rPr>
          <w:rFonts w:eastAsia="Tahoma"/>
        </w:rPr>
        <w:t>.</w:t>
      </w:r>
    </w:p>
    <w:p w:rsidRPr="001A1F29" w:rsidR="00D253AF" w:rsidP="004D7C4B" w:rsidRDefault="00C9008E" w14:paraId="6F804FE8" w14:textId="16EFB558">
      <w:pPr>
        <w:pStyle w:val="InfoBlue"/>
        <w:rPr>
          <w:rFonts w:eastAsia="Tahoma"/>
          <w:color w:val="000000"/>
          <w:shd w:val="clear" w:color="auto" w:fill="FFFFFF"/>
        </w:rPr>
      </w:pPr>
      <w:r w:rsidRPr="001A1F29">
        <w:rPr>
          <w:rFonts w:eastAsia="Tahoma"/>
        </w:rPr>
        <w:t>-</w:t>
      </w:r>
      <w:r w:rsidRPr="001A1F29" w:rsidR="00CD2B4C">
        <w:rPr>
          <w:rFonts w:eastAsia="Tahoma"/>
        </w:rPr>
        <w:t xml:space="preserve"> </w:t>
      </w:r>
      <w:r w:rsidRPr="001A1F29" w:rsidR="009B4A59">
        <w:rPr>
          <w:color w:val="000000"/>
          <w:shd w:val="clear" w:color="auto" w:fill="FFFFFF"/>
        </w:rPr>
        <w:t>The database should be normalized to prevent redundant data and improve performance</w:t>
      </w:r>
    </w:p>
    <w:p w:rsidRPr="001A1F29" w:rsidR="0050513B" w:rsidP="004D7C4B" w:rsidRDefault="5971CE1D" w14:paraId="100CEE09" w14:textId="77777777">
      <w:pPr>
        <w:pStyle w:val="Heading2"/>
      </w:pPr>
      <w:bookmarkStart w:name="_Toc521150208" w:id="37"/>
      <w:bookmarkStart w:name="_Toc461102234" w:id="38"/>
      <w:r>
        <w:t>Supportability</w:t>
      </w:r>
      <w:bookmarkEnd w:id="37"/>
      <w:bookmarkEnd w:id="38"/>
    </w:p>
    <w:bookmarkEnd w:id="2"/>
    <w:bookmarkEnd w:id="3"/>
    <w:bookmarkEnd w:id="4"/>
    <w:bookmarkEnd w:id="5"/>
    <w:bookmarkEnd w:id="6"/>
    <w:bookmarkEnd w:id="7"/>
    <w:bookmarkEnd w:id="10"/>
    <w:bookmarkEnd w:id="11"/>
    <w:p w:rsidRPr="001A1F29" w:rsidR="0050513B" w:rsidP="004D7C4B" w:rsidRDefault="00DE0302" w14:paraId="776AB264" w14:textId="16EFB558">
      <w:pPr>
        <w:pStyle w:val="InfoBlue"/>
        <w:rPr>
          <w:rFonts w:eastAsia="Tahoma"/>
        </w:rPr>
      </w:pPr>
      <w:r w:rsidRPr="001A1F29">
        <w:rPr>
          <w:rFonts w:eastAsia="Tahoma"/>
        </w:rPr>
        <w:t>- Coding standard:</w:t>
      </w:r>
    </w:p>
    <w:p w:rsidRPr="001A1F29" w:rsidR="00B73619" w:rsidP="004D7C4B" w:rsidRDefault="00B73619" w14:paraId="6A580784" w14:textId="5628B235">
      <w:pPr>
        <w:pStyle w:val="BodyText"/>
        <w:rPr>
          <w:rFonts w:ascii="Tahoma" w:hAnsi="Tahoma" w:cs="Tahoma"/>
          <w:sz w:val="20"/>
          <w:szCs w:val="20"/>
        </w:rPr>
      </w:pPr>
      <w:r w:rsidRPr="001A1F29">
        <w:rPr>
          <w:rFonts w:ascii="Tahoma" w:hAnsi="Tahoma" w:eastAsia="Tahoma" w:cs="Tahoma"/>
          <w:lang w:val="en-US"/>
        </w:rPr>
        <w:t xml:space="preserve">           </w:t>
      </w:r>
      <w:r w:rsidRPr="001A1F29">
        <w:rPr>
          <w:rFonts w:ascii="Tahoma" w:hAnsi="Tahoma" w:eastAsia="Tahoma" w:cs="Tahoma"/>
          <w:sz w:val="20"/>
          <w:szCs w:val="20"/>
          <w:lang w:val="en-US"/>
        </w:rPr>
        <w:t xml:space="preserve">+ </w:t>
      </w:r>
      <w:r w:rsidRPr="001A1F29">
        <w:rPr>
          <w:rFonts w:ascii="Tahoma" w:hAnsi="Tahoma" w:cs="Tahoma"/>
          <w:sz w:val="20"/>
          <w:szCs w:val="20"/>
        </w:rPr>
        <w:t>Variable name, the function name must be meaningful</w:t>
      </w:r>
    </w:p>
    <w:p w:rsidRPr="001A1F29" w:rsidR="00B73619" w:rsidP="004D7C4B" w:rsidRDefault="00B73619" w14:paraId="3BB1F9A6" w14:textId="483D22D5">
      <w:pPr>
        <w:pStyle w:val="BodyText"/>
        <w:rPr>
          <w:rFonts w:ascii="Tahoma" w:hAnsi="Tahoma" w:eastAsia="Tahoma" w:cs="Tahoma"/>
          <w:sz w:val="20"/>
          <w:szCs w:val="20"/>
        </w:rPr>
      </w:pPr>
      <w:r w:rsidRPr="001A1F29">
        <w:rPr>
          <w:rFonts w:ascii="Tahoma" w:hAnsi="Tahoma" w:cs="Tahoma"/>
          <w:sz w:val="20"/>
          <w:szCs w:val="20"/>
        </w:rPr>
        <w:t xml:space="preserve">             + </w:t>
      </w:r>
      <w:r w:rsidRPr="001A1F29" w:rsidR="009C208C">
        <w:rPr>
          <w:rFonts w:ascii="Tahoma" w:hAnsi="Tahoma" w:cs="Tahoma"/>
          <w:sz w:val="20"/>
          <w:szCs w:val="20"/>
        </w:rPr>
        <w:t>Package names must be lowercase</w:t>
      </w:r>
    </w:p>
    <w:p w:rsidRPr="001A1F29" w:rsidR="009C208C" w:rsidP="004D7C4B" w:rsidRDefault="009C208C" w14:paraId="55337F66" w14:textId="492896CF">
      <w:pPr>
        <w:pStyle w:val="BodyText"/>
        <w:rPr>
          <w:rFonts w:ascii="Tahoma" w:hAnsi="Tahoma" w:cs="Tahoma"/>
          <w:sz w:val="20"/>
          <w:szCs w:val="20"/>
        </w:rPr>
      </w:pPr>
      <w:r w:rsidRPr="001A1F29">
        <w:rPr>
          <w:rFonts w:ascii="Tahoma" w:hAnsi="Tahoma" w:cs="Tahoma"/>
          <w:sz w:val="20"/>
          <w:szCs w:val="20"/>
        </w:rPr>
        <w:t xml:space="preserve">             + </w:t>
      </w:r>
      <w:r w:rsidRPr="001A1F29" w:rsidR="004364E4">
        <w:rPr>
          <w:rFonts w:ascii="Tahoma" w:hAnsi="Tahoma" w:cs="Tahoma"/>
          <w:sz w:val="20"/>
          <w:szCs w:val="20"/>
        </w:rPr>
        <w:t>The class name must start with the noun, the first letter in uppercase and then use the camel rule to write the remaining components</w:t>
      </w:r>
    </w:p>
    <w:p w:rsidRPr="001A1F29" w:rsidR="004364E4" w:rsidP="004D7C4B" w:rsidRDefault="004364E4" w14:paraId="40A314B4" w14:textId="5EF4E6CC">
      <w:pPr>
        <w:pStyle w:val="BodyText"/>
        <w:rPr>
          <w:rFonts w:ascii="Tahoma" w:hAnsi="Tahoma" w:cs="Tahoma"/>
          <w:sz w:val="20"/>
          <w:szCs w:val="20"/>
        </w:rPr>
      </w:pPr>
      <w:r w:rsidRPr="001A1F29">
        <w:rPr>
          <w:rFonts w:ascii="Tahoma" w:hAnsi="Tahoma" w:cs="Tahoma"/>
          <w:sz w:val="20"/>
          <w:szCs w:val="20"/>
        </w:rPr>
        <w:t xml:space="preserve">             +</w:t>
      </w:r>
      <w:r w:rsidRPr="001A1F29" w:rsidR="00A37B3D">
        <w:rPr>
          <w:rFonts w:ascii="Tahoma" w:hAnsi="Tahoma" w:cs="Tahoma"/>
          <w:sz w:val="20"/>
          <w:szCs w:val="20"/>
        </w:rPr>
        <w:t xml:space="preserve"> The function name must start with the verb, the first letter in lowercase, then use the camel rule to write the remaining elements.</w:t>
      </w:r>
    </w:p>
    <w:p w:rsidRPr="001A1F29" w:rsidR="00A37B3D" w:rsidP="004D7C4B" w:rsidRDefault="00A37B3D" w14:paraId="186046EF" w14:textId="3A4852A4">
      <w:pPr>
        <w:pStyle w:val="BodyText"/>
        <w:rPr>
          <w:rFonts w:ascii="Tahoma" w:hAnsi="Tahoma" w:cs="Tahoma"/>
          <w:sz w:val="20"/>
          <w:szCs w:val="20"/>
        </w:rPr>
      </w:pPr>
      <w:r w:rsidRPr="001A1F29">
        <w:rPr>
          <w:rFonts w:ascii="Tahoma" w:hAnsi="Tahoma" w:cs="Tahoma"/>
          <w:sz w:val="20"/>
          <w:szCs w:val="20"/>
        </w:rPr>
        <w:t xml:space="preserve">             + </w:t>
      </w:r>
      <w:r w:rsidRPr="001A1F29" w:rsidR="0046112E">
        <w:rPr>
          <w:rFonts w:ascii="Tahoma" w:hAnsi="Tahoma" w:cs="Tahoma"/>
          <w:sz w:val="20"/>
          <w:szCs w:val="20"/>
        </w:rPr>
        <w:t>The variable name must be a noun that begins with a lowercase letter, then use the camel rule to write the remaining elements, the next words starting with a capital letter</w:t>
      </w:r>
    </w:p>
    <w:p w:rsidRPr="001A1F29" w:rsidR="0046112E" w:rsidP="004D7C4B" w:rsidRDefault="0046112E" w14:paraId="31A3C0EE" w14:textId="6B0B233D">
      <w:pPr>
        <w:pStyle w:val="BodyText"/>
        <w:rPr>
          <w:rFonts w:ascii="Tahoma" w:hAnsi="Tahoma" w:eastAsia="Tahoma" w:cs="Tahoma"/>
          <w:sz w:val="20"/>
          <w:szCs w:val="20"/>
          <w:lang w:val="en-US"/>
        </w:rPr>
      </w:pPr>
      <w:r w:rsidRPr="001A1F29">
        <w:rPr>
          <w:rFonts w:ascii="Tahoma" w:hAnsi="Tahoma" w:cs="Tahoma"/>
          <w:sz w:val="20"/>
          <w:szCs w:val="20"/>
        </w:rPr>
        <w:t xml:space="preserve">              + </w:t>
      </w:r>
      <w:r w:rsidRPr="001A1F29" w:rsidR="00CC1E25">
        <w:rPr>
          <w:rFonts w:ascii="Tahoma" w:hAnsi="Tahoma" w:cs="Tahoma"/>
          <w:sz w:val="20"/>
          <w:szCs w:val="20"/>
        </w:rPr>
        <w:t>The constant name must be all capital letters, separated words by the underscore character"_"</w:t>
      </w:r>
    </w:p>
    <w:p w:rsidRPr="001A1F29" w:rsidR="002047EC" w:rsidP="004D7C4B" w:rsidRDefault="00DE0302" w14:paraId="50C88BD8" w14:textId="0D59EAA4">
      <w:pPr>
        <w:pStyle w:val="BodyText"/>
        <w:rPr>
          <w:rFonts w:ascii="Tahoma" w:hAnsi="Tahoma" w:eastAsia="Tahoma" w:cs="Tahoma"/>
          <w:sz w:val="20"/>
          <w:szCs w:val="20"/>
          <w:lang w:val="en-US"/>
        </w:rPr>
      </w:pPr>
      <w:r w:rsidRPr="001A1F29">
        <w:rPr>
          <w:rFonts w:ascii="Tahoma" w:hAnsi="Tahoma" w:eastAsia="Tahoma" w:cs="Tahoma"/>
          <w:sz w:val="20"/>
          <w:szCs w:val="20"/>
          <w:lang w:val="en-US"/>
        </w:rPr>
        <w:t xml:space="preserve">         - Name Conventions: </w:t>
      </w:r>
      <w:r w:rsidRPr="001A1F29" w:rsidR="00637362">
        <w:rPr>
          <w:rFonts w:ascii="Tahoma" w:hAnsi="Tahoma" w:eastAsia="Tahoma" w:cs="Tahoma"/>
          <w:sz w:val="20"/>
          <w:szCs w:val="20"/>
          <w:lang w:val="en-US"/>
        </w:rPr>
        <w:t xml:space="preserve"> </w:t>
      </w:r>
      <w:r w:rsidRPr="001A1F29" w:rsidR="00E45AA8">
        <w:rPr>
          <w:rFonts w:ascii="Tahoma" w:hAnsi="Tahoma" w:eastAsia="Tahoma" w:cs="Tahoma"/>
          <w:sz w:val="20"/>
          <w:szCs w:val="20"/>
          <w:lang w:val="en-US"/>
        </w:rPr>
        <w:t>Camel Rule</w:t>
      </w:r>
    </w:p>
    <w:p w:rsidRPr="001A1F29" w:rsidR="008F7E9A" w:rsidP="004D7C4B" w:rsidRDefault="008F7E9A" w14:paraId="21EFA077" w14:textId="08192451">
      <w:pPr>
        <w:pStyle w:val="BodyText"/>
        <w:rPr>
          <w:rFonts w:ascii="Tahoma" w:hAnsi="Tahoma" w:eastAsia="Tahoma" w:cs="Tahoma"/>
          <w:lang w:val="en-US"/>
        </w:rPr>
      </w:pPr>
      <w:r w:rsidRPr="001A1F29">
        <w:rPr>
          <w:rFonts w:ascii="Tahoma" w:hAnsi="Tahoma" w:eastAsia="Tahoma" w:cs="Tahoma"/>
          <w:lang w:val="en-US"/>
        </w:rPr>
        <w:t xml:space="preserve"> </w:t>
      </w:r>
    </w:p>
    <w:sectPr w:rsidRPr="001A1F29" w:rsidR="008F7E9A">
      <w:headerReference w:type="default" r:id="rId62"/>
      <w:footerReference w:type="default" r:id="rId63"/>
      <w:pgSz w:w="12240" w:h="15840" w:orient="portrait"/>
      <w:pgMar w:top="1440" w:right="144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767AA" w:rsidP="004D7C4B" w:rsidRDefault="00B767AA" w14:paraId="003CE9B5" w14:textId="77777777">
      <w:r>
        <w:separator/>
      </w:r>
    </w:p>
    <w:p w:rsidR="00B767AA" w:rsidP="004D7C4B" w:rsidRDefault="00B767AA" w14:paraId="3BDE7B4D" w14:textId="77777777"/>
    <w:p w:rsidR="00B767AA" w:rsidP="004D7C4B" w:rsidRDefault="00B767AA" w14:paraId="612D1BCE" w14:textId="77777777"/>
    <w:p w:rsidR="00B767AA" w:rsidP="004D7C4B" w:rsidRDefault="00B767AA" w14:paraId="1A90861B" w14:textId="77777777"/>
    <w:p w:rsidR="00B767AA" w:rsidP="004D7C4B" w:rsidRDefault="00B767AA" w14:paraId="35756C3C" w14:textId="77777777"/>
    <w:p w:rsidR="00B767AA" w:rsidP="004D7C4B" w:rsidRDefault="00B767AA" w14:paraId="74C61D00" w14:textId="77777777"/>
    <w:p w:rsidR="00B767AA" w:rsidP="004D7C4B" w:rsidRDefault="00B767AA" w14:paraId="6F5375B8" w14:textId="77777777"/>
    <w:p w:rsidR="00B767AA" w:rsidP="004D7C4B" w:rsidRDefault="00B767AA" w14:paraId="6FD80342" w14:textId="77777777"/>
    <w:p w:rsidR="00B767AA" w:rsidP="004D7C4B" w:rsidRDefault="00B767AA" w14:paraId="4D01FF13" w14:textId="77777777"/>
    <w:p w:rsidR="00B767AA" w:rsidP="004D7C4B" w:rsidRDefault="00B767AA" w14:paraId="60A35EBB" w14:textId="77777777"/>
    <w:p w:rsidR="00B767AA" w:rsidP="004D7C4B" w:rsidRDefault="00B767AA" w14:paraId="76761C2C" w14:textId="77777777"/>
    <w:p w:rsidR="00B767AA" w:rsidP="004D7C4B" w:rsidRDefault="00B767AA" w14:paraId="2C23C7EF" w14:textId="77777777"/>
    <w:p w:rsidR="00B767AA" w:rsidP="004D7C4B" w:rsidRDefault="00B767AA" w14:paraId="73B9F0B7" w14:textId="77777777"/>
    <w:p w:rsidR="00B767AA" w:rsidP="004D7C4B" w:rsidRDefault="00B767AA" w14:paraId="3F5494F7" w14:textId="77777777"/>
    <w:p w:rsidR="00B767AA" w:rsidP="004D7C4B" w:rsidRDefault="00B767AA" w14:paraId="2AE3A491" w14:textId="77777777"/>
    <w:p w:rsidR="00B767AA" w:rsidP="004D7C4B" w:rsidRDefault="00B767AA" w14:paraId="7A2D2A89" w14:textId="77777777"/>
    <w:p w:rsidR="00B767AA" w:rsidP="004D7C4B" w:rsidRDefault="00B767AA" w14:paraId="31C5BE22" w14:textId="77777777"/>
    <w:p w:rsidR="00B767AA" w:rsidP="004D7C4B" w:rsidRDefault="00B767AA" w14:paraId="0A1BFBA4" w14:textId="77777777"/>
  </w:endnote>
  <w:endnote w:type="continuationSeparator" w:id="0">
    <w:p w:rsidR="00B767AA" w:rsidP="004D7C4B" w:rsidRDefault="00B767AA" w14:paraId="5E3C9F51" w14:textId="77777777">
      <w:r>
        <w:continuationSeparator/>
      </w:r>
    </w:p>
    <w:p w:rsidR="00B767AA" w:rsidP="004D7C4B" w:rsidRDefault="00B767AA" w14:paraId="56B8C5F5" w14:textId="77777777"/>
    <w:p w:rsidR="00B767AA" w:rsidP="004D7C4B" w:rsidRDefault="00B767AA" w14:paraId="098F388D" w14:textId="77777777"/>
    <w:p w:rsidR="00B767AA" w:rsidP="004D7C4B" w:rsidRDefault="00B767AA" w14:paraId="567925F4" w14:textId="77777777"/>
    <w:p w:rsidR="00B767AA" w:rsidP="004D7C4B" w:rsidRDefault="00B767AA" w14:paraId="00B1EC58" w14:textId="77777777"/>
    <w:p w:rsidR="00B767AA" w:rsidP="004D7C4B" w:rsidRDefault="00B767AA" w14:paraId="44C49242" w14:textId="77777777"/>
    <w:p w:rsidR="00B767AA" w:rsidP="004D7C4B" w:rsidRDefault="00B767AA" w14:paraId="442BC0D9" w14:textId="77777777"/>
    <w:p w:rsidR="00B767AA" w:rsidP="004D7C4B" w:rsidRDefault="00B767AA" w14:paraId="5D922616" w14:textId="77777777"/>
    <w:p w:rsidR="00B767AA" w:rsidP="004D7C4B" w:rsidRDefault="00B767AA" w14:paraId="4ACC115A" w14:textId="77777777"/>
    <w:p w:rsidR="00B767AA" w:rsidP="004D7C4B" w:rsidRDefault="00B767AA" w14:paraId="11C29119" w14:textId="77777777"/>
    <w:p w:rsidR="00B767AA" w:rsidP="004D7C4B" w:rsidRDefault="00B767AA" w14:paraId="70453908" w14:textId="77777777"/>
    <w:p w:rsidR="00B767AA" w:rsidP="004D7C4B" w:rsidRDefault="00B767AA" w14:paraId="2AA9D6A7" w14:textId="77777777"/>
    <w:p w:rsidR="00B767AA" w:rsidP="004D7C4B" w:rsidRDefault="00B767AA" w14:paraId="509C8A20" w14:textId="77777777"/>
    <w:p w:rsidR="00B767AA" w:rsidP="004D7C4B" w:rsidRDefault="00B767AA" w14:paraId="206BD614" w14:textId="77777777"/>
    <w:p w:rsidR="00B767AA" w:rsidP="004D7C4B" w:rsidRDefault="00B767AA" w14:paraId="640078AF" w14:textId="77777777"/>
    <w:p w:rsidR="00B767AA" w:rsidP="004D7C4B" w:rsidRDefault="00B767AA" w14:paraId="0122ACFE" w14:textId="77777777"/>
    <w:p w:rsidR="00B767AA" w:rsidP="004D7C4B" w:rsidRDefault="00B767AA" w14:paraId="2A533077" w14:textId="77777777"/>
    <w:p w:rsidR="00B767AA" w:rsidP="004D7C4B" w:rsidRDefault="00B767AA" w14:paraId="547714CE" w14:textId="77777777"/>
  </w:endnote>
  <w:endnote w:type="continuationNotice" w:id="1">
    <w:p w:rsidR="00B767AA" w:rsidRDefault="00B767AA" w14:paraId="1FC4CD2D" w14:textId="77777777">
      <w:pPr>
        <w:spacing w:before="0" w:after="0"/>
      </w:pPr>
    </w:p>
    <w:p w:rsidR="00B767AA" w:rsidP="004D7C4B" w:rsidRDefault="00B767AA" w14:paraId="5BFFE953" w14:textId="77777777"/>
    <w:p w:rsidR="00B767AA" w:rsidP="004D7C4B" w:rsidRDefault="00B767AA" w14:paraId="03A6F4EA" w14:textId="77777777"/>
    <w:p w:rsidR="00B767AA" w:rsidP="004D7C4B" w:rsidRDefault="00B767AA" w14:paraId="370E6DBB" w14:textId="77777777"/>
    <w:p w:rsidR="00B767AA" w:rsidP="004D7C4B" w:rsidRDefault="00B767AA" w14:paraId="3F9465AB" w14:textId="77777777"/>
    <w:p w:rsidR="00B767AA" w:rsidP="004D7C4B" w:rsidRDefault="00B767AA" w14:paraId="3B0D1695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.VnTime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.VnArial">
    <w:altName w:val="Calibri"/>
    <w:charset w:val="00"/>
    <w:family w:val="swiss"/>
    <w:pitch w:val="variable"/>
    <w:sig w:usb0="00000007" w:usb1="00000000" w:usb2="00000000" w:usb3="00000000" w:csb0="0000001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.VnArialH">
    <w:altName w:val="Calibri"/>
    <w:charset w:val="00"/>
    <w:family w:val="swiss"/>
    <w:pitch w:val="variable"/>
    <w:sig w:usb0="00000003" w:usb1="00000000" w:usb2="00000000" w:usb3="00000000" w:csb0="00000001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825808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D0ECF" w:rsidP="00126805" w:rsidRDefault="00DE0189" w14:paraId="3643D798" w14:textId="3B24A4C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1D0ECF" w:rsidP="004D7C4B" w:rsidRDefault="001D0ECF" w14:paraId="3C0D10FE" w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767AA" w:rsidP="004D7C4B" w:rsidRDefault="00B767AA" w14:paraId="36C9FC77" w14:textId="77777777">
      <w:r>
        <w:separator/>
      </w:r>
    </w:p>
    <w:p w:rsidR="00B767AA" w:rsidP="004D7C4B" w:rsidRDefault="00B767AA" w14:paraId="7DE73EAA" w14:textId="77777777"/>
    <w:p w:rsidR="00B767AA" w:rsidP="004D7C4B" w:rsidRDefault="00B767AA" w14:paraId="2B5BED01" w14:textId="77777777"/>
    <w:p w:rsidR="00B767AA" w:rsidP="004D7C4B" w:rsidRDefault="00B767AA" w14:paraId="00A012EA" w14:textId="77777777"/>
    <w:p w:rsidR="00B767AA" w:rsidP="004D7C4B" w:rsidRDefault="00B767AA" w14:paraId="18023C6E" w14:textId="77777777"/>
    <w:p w:rsidR="00B767AA" w:rsidP="004D7C4B" w:rsidRDefault="00B767AA" w14:paraId="28D4FBE4" w14:textId="77777777"/>
    <w:p w:rsidR="00B767AA" w:rsidP="004D7C4B" w:rsidRDefault="00B767AA" w14:paraId="0DD01417" w14:textId="77777777"/>
    <w:p w:rsidR="00B767AA" w:rsidP="004D7C4B" w:rsidRDefault="00B767AA" w14:paraId="029F5F4F" w14:textId="77777777"/>
    <w:p w:rsidR="00B767AA" w:rsidP="004D7C4B" w:rsidRDefault="00B767AA" w14:paraId="37180439" w14:textId="77777777"/>
    <w:p w:rsidR="00B767AA" w:rsidP="004D7C4B" w:rsidRDefault="00B767AA" w14:paraId="2F66C87A" w14:textId="77777777"/>
    <w:p w:rsidR="00B767AA" w:rsidP="004D7C4B" w:rsidRDefault="00B767AA" w14:paraId="1525C73D" w14:textId="77777777"/>
    <w:p w:rsidR="00B767AA" w:rsidP="004D7C4B" w:rsidRDefault="00B767AA" w14:paraId="65593D9C" w14:textId="77777777"/>
    <w:p w:rsidR="00B767AA" w:rsidP="004D7C4B" w:rsidRDefault="00B767AA" w14:paraId="2B9D6A55" w14:textId="77777777"/>
    <w:p w:rsidR="00B767AA" w:rsidP="004D7C4B" w:rsidRDefault="00B767AA" w14:paraId="5104FE7E" w14:textId="77777777"/>
    <w:p w:rsidR="00B767AA" w:rsidP="004D7C4B" w:rsidRDefault="00B767AA" w14:paraId="47A409C8" w14:textId="77777777"/>
    <w:p w:rsidR="00B767AA" w:rsidP="004D7C4B" w:rsidRDefault="00B767AA" w14:paraId="7B18079B" w14:textId="77777777"/>
    <w:p w:rsidR="00B767AA" w:rsidP="004D7C4B" w:rsidRDefault="00B767AA" w14:paraId="63E8D039" w14:textId="77777777"/>
    <w:p w:rsidR="00B767AA" w:rsidP="004D7C4B" w:rsidRDefault="00B767AA" w14:paraId="758911EA" w14:textId="77777777"/>
  </w:footnote>
  <w:footnote w:type="continuationSeparator" w:id="0">
    <w:p w:rsidR="00B767AA" w:rsidP="004D7C4B" w:rsidRDefault="00B767AA" w14:paraId="472E1016" w14:textId="77777777">
      <w:r>
        <w:continuationSeparator/>
      </w:r>
    </w:p>
    <w:p w:rsidR="00B767AA" w:rsidP="004D7C4B" w:rsidRDefault="00B767AA" w14:paraId="4D2BF18F" w14:textId="77777777"/>
    <w:p w:rsidR="00B767AA" w:rsidP="004D7C4B" w:rsidRDefault="00B767AA" w14:paraId="29DEE56D" w14:textId="77777777"/>
    <w:p w:rsidR="00B767AA" w:rsidP="004D7C4B" w:rsidRDefault="00B767AA" w14:paraId="67143E58" w14:textId="77777777"/>
    <w:p w:rsidR="00B767AA" w:rsidP="004D7C4B" w:rsidRDefault="00B767AA" w14:paraId="0EA89535" w14:textId="77777777"/>
    <w:p w:rsidR="00B767AA" w:rsidP="004D7C4B" w:rsidRDefault="00B767AA" w14:paraId="7470C08F" w14:textId="77777777"/>
    <w:p w:rsidR="00B767AA" w:rsidP="004D7C4B" w:rsidRDefault="00B767AA" w14:paraId="24981188" w14:textId="77777777"/>
    <w:p w:rsidR="00B767AA" w:rsidP="004D7C4B" w:rsidRDefault="00B767AA" w14:paraId="78E55150" w14:textId="77777777"/>
    <w:p w:rsidR="00B767AA" w:rsidP="004D7C4B" w:rsidRDefault="00B767AA" w14:paraId="106D7223" w14:textId="77777777"/>
    <w:p w:rsidR="00B767AA" w:rsidP="004D7C4B" w:rsidRDefault="00B767AA" w14:paraId="51C056CC" w14:textId="77777777"/>
    <w:p w:rsidR="00B767AA" w:rsidP="004D7C4B" w:rsidRDefault="00B767AA" w14:paraId="5ACE9EC8" w14:textId="77777777"/>
    <w:p w:rsidR="00B767AA" w:rsidP="004D7C4B" w:rsidRDefault="00B767AA" w14:paraId="43AE5438" w14:textId="77777777"/>
    <w:p w:rsidR="00B767AA" w:rsidP="004D7C4B" w:rsidRDefault="00B767AA" w14:paraId="11E1C1F6" w14:textId="77777777"/>
    <w:p w:rsidR="00B767AA" w:rsidP="004D7C4B" w:rsidRDefault="00B767AA" w14:paraId="1CDAB723" w14:textId="77777777"/>
    <w:p w:rsidR="00B767AA" w:rsidP="004D7C4B" w:rsidRDefault="00B767AA" w14:paraId="0DB0791C" w14:textId="77777777"/>
    <w:p w:rsidR="00B767AA" w:rsidP="004D7C4B" w:rsidRDefault="00B767AA" w14:paraId="4622CDE9" w14:textId="77777777"/>
    <w:p w:rsidR="00B767AA" w:rsidP="004D7C4B" w:rsidRDefault="00B767AA" w14:paraId="404239F6" w14:textId="77777777"/>
    <w:p w:rsidR="00B767AA" w:rsidP="004D7C4B" w:rsidRDefault="00B767AA" w14:paraId="47B675CC" w14:textId="77777777"/>
  </w:footnote>
  <w:footnote w:type="continuationNotice" w:id="1">
    <w:p w:rsidR="00B767AA" w:rsidRDefault="00B767AA" w14:paraId="39B2957E" w14:textId="77777777">
      <w:pPr>
        <w:spacing w:before="0" w:after="0"/>
      </w:pPr>
    </w:p>
    <w:p w:rsidR="00B767AA" w:rsidP="004D7C4B" w:rsidRDefault="00B767AA" w14:paraId="131DDA98" w14:textId="77777777"/>
    <w:p w:rsidR="00B767AA" w:rsidP="004D7C4B" w:rsidRDefault="00B767AA" w14:paraId="7B57A832" w14:textId="77777777"/>
    <w:p w:rsidR="00B767AA" w:rsidP="004D7C4B" w:rsidRDefault="00B767AA" w14:paraId="6CDC8218" w14:textId="77777777"/>
    <w:p w:rsidR="00B767AA" w:rsidP="004D7C4B" w:rsidRDefault="00B767AA" w14:paraId="6277BD57" w14:textId="77777777"/>
    <w:p w:rsidR="00B767AA" w:rsidP="004D7C4B" w:rsidRDefault="00B767AA" w14:paraId="26A79EBB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D0ECF" w:rsidP="004D7C4B" w:rsidRDefault="009837F3" w14:paraId="6BD44086" w14:textId="6D8C5F81">
    <w:pPr>
      <w:pStyle w:val="Header"/>
    </w:pPr>
    <w:r>
      <w:t>&lt;SWR302&gt; - Software Requirement Specification</w:t>
    </w:r>
    <w:r>
      <w:tab/>
    </w:r>
    <w:r>
      <w:t>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21ABF"/>
    <w:multiLevelType w:val="hybridMultilevel"/>
    <w:tmpl w:val="FFFFFFFF"/>
    <w:lvl w:ilvl="0" w:tplc="94EA55CC">
      <w:start w:val="1"/>
      <w:numFmt w:val="decimal"/>
      <w:lvlText w:val="%1."/>
      <w:lvlJc w:val="left"/>
      <w:pPr>
        <w:ind w:left="720" w:hanging="360"/>
      </w:pPr>
    </w:lvl>
    <w:lvl w:ilvl="1" w:tplc="D598CAA0">
      <w:start w:val="1"/>
      <w:numFmt w:val="lowerLetter"/>
      <w:lvlText w:val="%2."/>
      <w:lvlJc w:val="left"/>
      <w:pPr>
        <w:ind w:left="1440" w:hanging="360"/>
      </w:pPr>
    </w:lvl>
    <w:lvl w:ilvl="2" w:tplc="D8F4C8C0">
      <w:start w:val="1"/>
      <w:numFmt w:val="lowerRoman"/>
      <w:lvlText w:val="%3."/>
      <w:lvlJc w:val="right"/>
      <w:pPr>
        <w:ind w:left="2160" w:hanging="180"/>
      </w:pPr>
    </w:lvl>
    <w:lvl w:ilvl="3" w:tplc="E2F46F82">
      <w:start w:val="1"/>
      <w:numFmt w:val="decimal"/>
      <w:lvlText w:val="%4."/>
      <w:lvlJc w:val="left"/>
      <w:pPr>
        <w:ind w:left="2880" w:hanging="360"/>
      </w:pPr>
    </w:lvl>
    <w:lvl w:ilvl="4" w:tplc="53E29062">
      <w:start w:val="1"/>
      <w:numFmt w:val="lowerLetter"/>
      <w:lvlText w:val="%5."/>
      <w:lvlJc w:val="left"/>
      <w:pPr>
        <w:ind w:left="3600" w:hanging="360"/>
      </w:pPr>
    </w:lvl>
    <w:lvl w:ilvl="5" w:tplc="79B23264">
      <w:start w:val="1"/>
      <w:numFmt w:val="lowerRoman"/>
      <w:lvlText w:val="%6."/>
      <w:lvlJc w:val="right"/>
      <w:pPr>
        <w:ind w:left="4320" w:hanging="180"/>
      </w:pPr>
    </w:lvl>
    <w:lvl w:ilvl="6" w:tplc="A824DBDE">
      <w:start w:val="1"/>
      <w:numFmt w:val="decimal"/>
      <w:lvlText w:val="%7."/>
      <w:lvlJc w:val="left"/>
      <w:pPr>
        <w:ind w:left="5040" w:hanging="360"/>
      </w:pPr>
    </w:lvl>
    <w:lvl w:ilvl="7" w:tplc="671C11D8">
      <w:start w:val="1"/>
      <w:numFmt w:val="lowerLetter"/>
      <w:lvlText w:val="%8."/>
      <w:lvlJc w:val="left"/>
      <w:pPr>
        <w:ind w:left="5760" w:hanging="360"/>
      </w:pPr>
    </w:lvl>
    <w:lvl w:ilvl="8" w:tplc="FFD2C1D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F1373"/>
    <w:multiLevelType w:val="hybridMultilevel"/>
    <w:tmpl w:val="FFFFFFFF"/>
    <w:lvl w:ilvl="0" w:tplc="CA56BF58">
      <w:start w:val="1"/>
      <w:numFmt w:val="decimal"/>
      <w:lvlText w:val="%1."/>
      <w:lvlJc w:val="left"/>
      <w:pPr>
        <w:ind w:left="720" w:hanging="360"/>
      </w:pPr>
    </w:lvl>
    <w:lvl w:ilvl="1" w:tplc="49802F74">
      <w:start w:val="1"/>
      <w:numFmt w:val="lowerLetter"/>
      <w:lvlText w:val="%2."/>
      <w:lvlJc w:val="left"/>
      <w:pPr>
        <w:ind w:left="1440" w:hanging="360"/>
      </w:pPr>
    </w:lvl>
    <w:lvl w:ilvl="2" w:tplc="C0AE5686">
      <w:start w:val="1"/>
      <w:numFmt w:val="lowerRoman"/>
      <w:lvlText w:val="%3."/>
      <w:lvlJc w:val="right"/>
      <w:pPr>
        <w:ind w:left="2160" w:hanging="180"/>
      </w:pPr>
    </w:lvl>
    <w:lvl w:ilvl="3" w:tplc="A5260F9A">
      <w:start w:val="1"/>
      <w:numFmt w:val="decimal"/>
      <w:lvlText w:val="%4."/>
      <w:lvlJc w:val="left"/>
      <w:pPr>
        <w:ind w:left="2880" w:hanging="360"/>
      </w:pPr>
    </w:lvl>
    <w:lvl w:ilvl="4" w:tplc="F0521106">
      <w:start w:val="1"/>
      <w:numFmt w:val="lowerLetter"/>
      <w:lvlText w:val="%5."/>
      <w:lvlJc w:val="left"/>
      <w:pPr>
        <w:ind w:left="3600" w:hanging="360"/>
      </w:pPr>
    </w:lvl>
    <w:lvl w:ilvl="5" w:tplc="8A2411E6">
      <w:start w:val="1"/>
      <w:numFmt w:val="lowerRoman"/>
      <w:lvlText w:val="%6."/>
      <w:lvlJc w:val="right"/>
      <w:pPr>
        <w:ind w:left="4320" w:hanging="180"/>
      </w:pPr>
    </w:lvl>
    <w:lvl w:ilvl="6" w:tplc="ED5CA846">
      <w:start w:val="1"/>
      <w:numFmt w:val="decimal"/>
      <w:lvlText w:val="%7."/>
      <w:lvlJc w:val="left"/>
      <w:pPr>
        <w:ind w:left="5040" w:hanging="360"/>
      </w:pPr>
    </w:lvl>
    <w:lvl w:ilvl="7" w:tplc="FC726E34">
      <w:start w:val="1"/>
      <w:numFmt w:val="lowerLetter"/>
      <w:lvlText w:val="%8."/>
      <w:lvlJc w:val="left"/>
      <w:pPr>
        <w:ind w:left="5760" w:hanging="360"/>
      </w:pPr>
    </w:lvl>
    <w:lvl w:ilvl="8" w:tplc="3E2ED1D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B75C9"/>
    <w:multiLevelType w:val="hybridMultilevel"/>
    <w:tmpl w:val="FFFFFFFF"/>
    <w:lvl w:ilvl="0" w:tplc="F7E4A470">
      <w:start w:val="1"/>
      <w:numFmt w:val="decimal"/>
      <w:lvlText w:val="%1."/>
      <w:lvlJc w:val="left"/>
      <w:pPr>
        <w:ind w:left="720" w:hanging="360"/>
      </w:pPr>
    </w:lvl>
    <w:lvl w:ilvl="1" w:tplc="F962A692">
      <w:start w:val="1"/>
      <w:numFmt w:val="lowerLetter"/>
      <w:lvlText w:val="%2."/>
      <w:lvlJc w:val="left"/>
      <w:pPr>
        <w:ind w:left="1440" w:hanging="360"/>
      </w:pPr>
    </w:lvl>
    <w:lvl w:ilvl="2" w:tplc="E29C38F8">
      <w:start w:val="1"/>
      <w:numFmt w:val="lowerRoman"/>
      <w:lvlText w:val="%3."/>
      <w:lvlJc w:val="right"/>
      <w:pPr>
        <w:ind w:left="2160" w:hanging="180"/>
      </w:pPr>
    </w:lvl>
    <w:lvl w:ilvl="3" w:tplc="09D8E32E">
      <w:start w:val="1"/>
      <w:numFmt w:val="decimal"/>
      <w:lvlText w:val="%4."/>
      <w:lvlJc w:val="left"/>
      <w:pPr>
        <w:ind w:left="2880" w:hanging="360"/>
      </w:pPr>
    </w:lvl>
    <w:lvl w:ilvl="4" w:tplc="06646B40">
      <w:start w:val="1"/>
      <w:numFmt w:val="lowerLetter"/>
      <w:lvlText w:val="%5."/>
      <w:lvlJc w:val="left"/>
      <w:pPr>
        <w:ind w:left="3600" w:hanging="360"/>
      </w:pPr>
    </w:lvl>
    <w:lvl w:ilvl="5" w:tplc="116E0BFC">
      <w:start w:val="1"/>
      <w:numFmt w:val="lowerRoman"/>
      <w:lvlText w:val="%6."/>
      <w:lvlJc w:val="right"/>
      <w:pPr>
        <w:ind w:left="4320" w:hanging="180"/>
      </w:pPr>
    </w:lvl>
    <w:lvl w:ilvl="6" w:tplc="0360B1C6">
      <w:start w:val="1"/>
      <w:numFmt w:val="decimal"/>
      <w:lvlText w:val="%7."/>
      <w:lvlJc w:val="left"/>
      <w:pPr>
        <w:ind w:left="5040" w:hanging="360"/>
      </w:pPr>
    </w:lvl>
    <w:lvl w:ilvl="7" w:tplc="7E1C6646">
      <w:start w:val="1"/>
      <w:numFmt w:val="lowerLetter"/>
      <w:lvlText w:val="%8."/>
      <w:lvlJc w:val="left"/>
      <w:pPr>
        <w:ind w:left="5760" w:hanging="360"/>
      </w:pPr>
    </w:lvl>
    <w:lvl w:ilvl="8" w:tplc="07FC9F0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70146A"/>
    <w:multiLevelType w:val="singleLevel"/>
    <w:tmpl w:val="A2B453D0"/>
    <w:name w:val="5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" w15:restartNumberingAfterBreak="0">
    <w:nsid w:val="07D116C0"/>
    <w:multiLevelType w:val="hybridMultilevel"/>
    <w:tmpl w:val="FFFFFFFF"/>
    <w:lvl w:ilvl="0" w:tplc="F66E91F6">
      <w:start w:val="1"/>
      <w:numFmt w:val="decimal"/>
      <w:lvlText w:val="%1."/>
      <w:lvlJc w:val="left"/>
      <w:pPr>
        <w:ind w:left="720" w:hanging="360"/>
      </w:pPr>
    </w:lvl>
    <w:lvl w:ilvl="1" w:tplc="1AAA6B80">
      <w:start w:val="1"/>
      <w:numFmt w:val="lowerLetter"/>
      <w:lvlText w:val="%2."/>
      <w:lvlJc w:val="left"/>
      <w:pPr>
        <w:ind w:left="1440" w:hanging="360"/>
      </w:pPr>
    </w:lvl>
    <w:lvl w:ilvl="2" w:tplc="AA6C5C7E">
      <w:start w:val="1"/>
      <w:numFmt w:val="lowerRoman"/>
      <w:lvlText w:val="%3."/>
      <w:lvlJc w:val="right"/>
      <w:pPr>
        <w:ind w:left="2160" w:hanging="180"/>
      </w:pPr>
    </w:lvl>
    <w:lvl w:ilvl="3" w:tplc="EAE01616">
      <w:start w:val="1"/>
      <w:numFmt w:val="decimal"/>
      <w:lvlText w:val="%4."/>
      <w:lvlJc w:val="left"/>
      <w:pPr>
        <w:ind w:left="2880" w:hanging="360"/>
      </w:pPr>
    </w:lvl>
    <w:lvl w:ilvl="4" w:tplc="C29EB454">
      <w:start w:val="1"/>
      <w:numFmt w:val="lowerLetter"/>
      <w:lvlText w:val="%5."/>
      <w:lvlJc w:val="left"/>
      <w:pPr>
        <w:ind w:left="3600" w:hanging="360"/>
      </w:pPr>
    </w:lvl>
    <w:lvl w:ilvl="5" w:tplc="6EB6C8D4">
      <w:start w:val="1"/>
      <w:numFmt w:val="lowerRoman"/>
      <w:lvlText w:val="%6."/>
      <w:lvlJc w:val="right"/>
      <w:pPr>
        <w:ind w:left="4320" w:hanging="180"/>
      </w:pPr>
    </w:lvl>
    <w:lvl w:ilvl="6" w:tplc="FF74B05A">
      <w:start w:val="1"/>
      <w:numFmt w:val="decimal"/>
      <w:lvlText w:val="%7."/>
      <w:lvlJc w:val="left"/>
      <w:pPr>
        <w:ind w:left="5040" w:hanging="360"/>
      </w:pPr>
    </w:lvl>
    <w:lvl w:ilvl="7" w:tplc="EAE28534">
      <w:start w:val="1"/>
      <w:numFmt w:val="lowerLetter"/>
      <w:lvlText w:val="%8."/>
      <w:lvlJc w:val="left"/>
      <w:pPr>
        <w:ind w:left="5760" w:hanging="360"/>
      </w:pPr>
    </w:lvl>
    <w:lvl w:ilvl="8" w:tplc="BA18AA1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1B12C3"/>
    <w:multiLevelType w:val="hybridMultilevel"/>
    <w:tmpl w:val="FFFFFFFF"/>
    <w:lvl w:ilvl="0" w:tplc="D856E3E4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5DA4D4F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E1CE7A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D24AB5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B18E8E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3202C2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8841BF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6AAC06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E36D71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09081944"/>
    <w:multiLevelType w:val="singleLevel"/>
    <w:tmpl w:val="E94C8798"/>
    <w:name w:val="52222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 w:ascii=".VnTime" w:hAnsi=".VnTime" w:cs="Times New Roman"/>
      </w:rPr>
    </w:lvl>
  </w:abstractNum>
  <w:abstractNum w:abstractNumId="7" w15:restartNumberingAfterBreak="0">
    <w:nsid w:val="0A087F56"/>
    <w:multiLevelType w:val="hybridMultilevel"/>
    <w:tmpl w:val="FFFFFFFF"/>
    <w:lvl w:ilvl="0" w:tplc="9572C338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E500C0A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8580EC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2C6890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48254A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FF2E68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1AA9EC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0CC078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1586D2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0BA3273D"/>
    <w:multiLevelType w:val="singleLevel"/>
    <w:tmpl w:val="A2B453D0"/>
    <w:name w:val="522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9" w15:restartNumberingAfterBreak="0">
    <w:nsid w:val="0BE879D8"/>
    <w:multiLevelType w:val="hybridMultilevel"/>
    <w:tmpl w:val="FFFFFFFF"/>
    <w:lvl w:ilvl="0" w:tplc="33D246B2">
      <w:start w:val="1"/>
      <w:numFmt w:val="decimal"/>
      <w:lvlText w:val="%1."/>
      <w:lvlJc w:val="left"/>
      <w:pPr>
        <w:ind w:left="720" w:hanging="360"/>
      </w:pPr>
    </w:lvl>
    <w:lvl w:ilvl="1" w:tplc="B016B648">
      <w:start w:val="1"/>
      <w:numFmt w:val="decimal"/>
      <w:lvlText w:val="%2."/>
      <w:lvlJc w:val="left"/>
      <w:pPr>
        <w:ind w:left="1440" w:hanging="360"/>
      </w:pPr>
    </w:lvl>
    <w:lvl w:ilvl="2" w:tplc="84AC42D0">
      <w:start w:val="1"/>
      <w:numFmt w:val="lowerRoman"/>
      <w:lvlText w:val="%3."/>
      <w:lvlJc w:val="right"/>
      <w:pPr>
        <w:ind w:left="2160" w:hanging="180"/>
      </w:pPr>
    </w:lvl>
    <w:lvl w:ilvl="3" w:tplc="870C3698">
      <w:start w:val="1"/>
      <w:numFmt w:val="decimal"/>
      <w:lvlText w:val="%4."/>
      <w:lvlJc w:val="left"/>
      <w:pPr>
        <w:ind w:left="2880" w:hanging="360"/>
      </w:pPr>
    </w:lvl>
    <w:lvl w:ilvl="4" w:tplc="DD5489A6">
      <w:start w:val="1"/>
      <w:numFmt w:val="lowerLetter"/>
      <w:lvlText w:val="%5."/>
      <w:lvlJc w:val="left"/>
      <w:pPr>
        <w:ind w:left="3600" w:hanging="360"/>
      </w:pPr>
    </w:lvl>
    <w:lvl w:ilvl="5" w:tplc="4A1EEE76">
      <w:start w:val="1"/>
      <w:numFmt w:val="lowerRoman"/>
      <w:lvlText w:val="%6."/>
      <w:lvlJc w:val="right"/>
      <w:pPr>
        <w:ind w:left="4320" w:hanging="180"/>
      </w:pPr>
    </w:lvl>
    <w:lvl w:ilvl="6" w:tplc="D3142A7C">
      <w:start w:val="1"/>
      <w:numFmt w:val="decimal"/>
      <w:lvlText w:val="%7."/>
      <w:lvlJc w:val="left"/>
      <w:pPr>
        <w:ind w:left="5040" w:hanging="360"/>
      </w:pPr>
    </w:lvl>
    <w:lvl w:ilvl="7" w:tplc="65AA924C">
      <w:start w:val="1"/>
      <w:numFmt w:val="lowerLetter"/>
      <w:lvlText w:val="%8."/>
      <w:lvlJc w:val="left"/>
      <w:pPr>
        <w:ind w:left="5760" w:hanging="360"/>
      </w:pPr>
    </w:lvl>
    <w:lvl w:ilvl="8" w:tplc="E4D2D2E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C8E563C"/>
    <w:multiLevelType w:val="hybridMultilevel"/>
    <w:tmpl w:val="F604AA1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10B40411"/>
    <w:multiLevelType w:val="hybridMultilevel"/>
    <w:tmpl w:val="FFFFFFFF"/>
    <w:lvl w:ilvl="0" w:tplc="438CB104">
      <w:start w:val="1"/>
      <w:numFmt w:val="decimal"/>
      <w:lvlText w:val="%1."/>
      <w:lvlJc w:val="left"/>
      <w:pPr>
        <w:ind w:left="720" w:hanging="360"/>
      </w:pPr>
    </w:lvl>
    <w:lvl w:ilvl="1" w:tplc="6338BB16">
      <w:start w:val="1"/>
      <w:numFmt w:val="lowerLetter"/>
      <w:lvlText w:val="%2."/>
      <w:lvlJc w:val="left"/>
      <w:pPr>
        <w:ind w:left="1440" w:hanging="360"/>
      </w:pPr>
    </w:lvl>
    <w:lvl w:ilvl="2" w:tplc="AE58ECFE">
      <w:start w:val="1"/>
      <w:numFmt w:val="lowerRoman"/>
      <w:lvlText w:val="%3."/>
      <w:lvlJc w:val="right"/>
      <w:pPr>
        <w:ind w:left="2160" w:hanging="180"/>
      </w:pPr>
    </w:lvl>
    <w:lvl w:ilvl="3" w:tplc="749C1F28">
      <w:start w:val="1"/>
      <w:numFmt w:val="decimal"/>
      <w:lvlText w:val="%4."/>
      <w:lvlJc w:val="left"/>
      <w:pPr>
        <w:ind w:left="2880" w:hanging="360"/>
      </w:pPr>
    </w:lvl>
    <w:lvl w:ilvl="4" w:tplc="CC2075D0">
      <w:start w:val="1"/>
      <w:numFmt w:val="lowerLetter"/>
      <w:lvlText w:val="%5."/>
      <w:lvlJc w:val="left"/>
      <w:pPr>
        <w:ind w:left="3600" w:hanging="360"/>
      </w:pPr>
    </w:lvl>
    <w:lvl w:ilvl="5" w:tplc="4B86E284">
      <w:start w:val="1"/>
      <w:numFmt w:val="lowerRoman"/>
      <w:lvlText w:val="%6."/>
      <w:lvlJc w:val="right"/>
      <w:pPr>
        <w:ind w:left="4320" w:hanging="180"/>
      </w:pPr>
    </w:lvl>
    <w:lvl w:ilvl="6" w:tplc="85F440D8">
      <w:start w:val="1"/>
      <w:numFmt w:val="decimal"/>
      <w:lvlText w:val="%7."/>
      <w:lvlJc w:val="left"/>
      <w:pPr>
        <w:ind w:left="5040" w:hanging="360"/>
      </w:pPr>
    </w:lvl>
    <w:lvl w:ilvl="7" w:tplc="204C5C14">
      <w:start w:val="1"/>
      <w:numFmt w:val="lowerLetter"/>
      <w:lvlText w:val="%8."/>
      <w:lvlJc w:val="left"/>
      <w:pPr>
        <w:ind w:left="5760" w:hanging="360"/>
      </w:pPr>
    </w:lvl>
    <w:lvl w:ilvl="8" w:tplc="BF72FDB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9770EA"/>
    <w:multiLevelType w:val="singleLevel"/>
    <w:tmpl w:val="A2B453D0"/>
    <w:name w:val="5222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3" w15:restartNumberingAfterBreak="0">
    <w:nsid w:val="19B61753"/>
    <w:multiLevelType w:val="hybridMultilevel"/>
    <w:tmpl w:val="FFFFFFFF"/>
    <w:lvl w:ilvl="0" w:tplc="0BDE7E82">
      <w:start w:val="1"/>
      <w:numFmt w:val="decimal"/>
      <w:lvlText w:val="%1."/>
      <w:lvlJc w:val="left"/>
      <w:pPr>
        <w:ind w:left="720" w:hanging="360"/>
      </w:pPr>
    </w:lvl>
    <w:lvl w:ilvl="1" w:tplc="9D5C7BAE">
      <w:start w:val="1"/>
      <w:numFmt w:val="lowerLetter"/>
      <w:lvlText w:val="%2."/>
      <w:lvlJc w:val="left"/>
      <w:pPr>
        <w:ind w:left="1440" w:hanging="360"/>
      </w:pPr>
    </w:lvl>
    <w:lvl w:ilvl="2" w:tplc="3B9AE37A">
      <w:start w:val="1"/>
      <w:numFmt w:val="lowerRoman"/>
      <w:lvlText w:val="%3."/>
      <w:lvlJc w:val="right"/>
      <w:pPr>
        <w:ind w:left="2160" w:hanging="180"/>
      </w:pPr>
    </w:lvl>
    <w:lvl w:ilvl="3" w:tplc="61A43A4C">
      <w:start w:val="1"/>
      <w:numFmt w:val="decimal"/>
      <w:lvlText w:val="%4."/>
      <w:lvlJc w:val="left"/>
      <w:pPr>
        <w:ind w:left="2880" w:hanging="360"/>
      </w:pPr>
    </w:lvl>
    <w:lvl w:ilvl="4" w:tplc="CF5ED834">
      <w:start w:val="1"/>
      <w:numFmt w:val="lowerLetter"/>
      <w:lvlText w:val="%5."/>
      <w:lvlJc w:val="left"/>
      <w:pPr>
        <w:ind w:left="3600" w:hanging="360"/>
      </w:pPr>
    </w:lvl>
    <w:lvl w:ilvl="5" w:tplc="02A23D64">
      <w:start w:val="1"/>
      <w:numFmt w:val="lowerRoman"/>
      <w:lvlText w:val="%6."/>
      <w:lvlJc w:val="right"/>
      <w:pPr>
        <w:ind w:left="4320" w:hanging="180"/>
      </w:pPr>
    </w:lvl>
    <w:lvl w:ilvl="6" w:tplc="6F30DCEC">
      <w:start w:val="1"/>
      <w:numFmt w:val="decimal"/>
      <w:lvlText w:val="%7."/>
      <w:lvlJc w:val="left"/>
      <w:pPr>
        <w:ind w:left="5040" w:hanging="360"/>
      </w:pPr>
    </w:lvl>
    <w:lvl w:ilvl="7" w:tplc="CA06E9C4">
      <w:start w:val="1"/>
      <w:numFmt w:val="lowerLetter"/>
      <w:lvlText w:val="%8."/>
      <w:lvlJc w:val="left"/>
      <w:pPr>
        <w:ind w:left="5760" w:hanging="360"/>
      </w:pPr>
    </w:lvl>
    <w:lvl w:ilvl="8" w:tplc="AEC8C492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096CC1"/>
    <w:multiLevelType w:val="singleLevel"/>
    <w:tmpl w:val="A2B453D0"/>
    <w:name w:val="5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5" w15:restartNumberingAfterBreak="0">
    <w:nsid w:val="1C1E57A5"/>
    <w:multiLevelType w:val="hybridMultilevel"/>
    <w:tmpl w:val="FFFFFFFF"/>
    <w:lvl w:ilvl="0" w:tplc="23B08CCA">
      <w:start w:val="1"/>
      <w:numFmt w:val="decimal"/>
      <w:lvlText w:val="%1."/>
      <w:lvlJc w:val="left"/>
      <w:pPr>
        <w:ind w:left="720" w:hanging="360"/>
      </w:pPr>
    </w:lvl>
    <w:lvl w:ilvl="1" w:tplc="97065BE8">
      <w:start w:val="1"/>
      <w:numFmt w:val="decimal"/>
      <w:lvlText w:val="%2."/>
      <w:lvlJc w:val="left"/>
      <w:pPr>
        <w:ind w:left="1440" w:hanging="360"/>
      </w:pPr>
    </w:lvl>
    <w:lvl w:ilvl="2" w:tplc="3F6A27EE">
      <w:start w:val="1"/>
      <w:numFmt w:val="lowerRoman"/>
      <w:lvlText w:val="%3."/>
      <w:lvlJc w:val="right"/>
      <w:pPr>
        <w:ind w:left="2160" w:hanging="180"/>
      </w:pPr>
    </w:lvl>
    <w:lvl w:ilvl="3" w:tplc="1F4CF75C">
      <w:start w:val="1"/>
      <w:numFmt w:val="decimal"/>
      <w:lvlText w:val="%4."/>
      <w:lvlJc w:val="left"/>
      <w:pPr>
        <w:ind w:left="2880" w:hanging="360"/>
      </w:pPr>
    </w:lvl>
    <w:lvl w:ilvl="4" w:tplc="2F72B3DC">
      <w:start w:val="1"/>
      <w:numFmt w:val="lowerLetter"/>
      <w:lvlText w:val="%5."/>
      <w:lvlJc w:val="left"/>
      <w:pPr>
        <w:ind w:left="3600" w:hanging="360"/>
      </w:pPr>
    </w:lvl>
    <w:lvl w:ilvl="5" w:tplc="ADAADF3E">
      <w:start w:val="1"/>
      <w:numFmt w:val="lowerRoman"/>
      <w:lvlText w:val="%6."/>
      <w:lvlJc w:val="right"/>
      <w:pPr>
        <w:ind w:left="4320" w:hanging="180"/>
      </w:pPr>
    </w:lvl>
    <w:lvl w:ilvl="6" w:tplc="F4C4AB68">
      <w:start w:val="1"/>
      <w:numFmt w:val="decimal"/>
      <w:lvlText w:val="%7."/>
      <w:lvlJc w:val="left"/>
      <w:pPr>
        <w:ind w:left="5040" w:hanging="360"/>
      </w:pPr>
    </w:lvl>
    <w:lvl w:ilvl="7" w:tplc="62502E32">
      <w:start w:val="1"/>
      <w:numFmt w:val="lowerLetter"/>
      <w:lvlText w:val="%8."/>
      <w:lvlJc w:val="left"/>
      <w:pPr>
        <w:ind w:left="5760" w:hanging="360"/>
      </w:pPr>
    </w:lvl>
    <w:lvl w:ilvl="8" w:tplc="C1B01F2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BD63BB"/>
    <w:multiLevelType w:val="hybridMultilevel"/>
    <w:tmpl w:val="FFFFFFFF"/>
    <w:lvl w:ilvl="0" w:tplc="B434A4C4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7E305FA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C96DBB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00E25E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AA4480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40040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BFA828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C8C9E7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3D45E1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1EEE5310"/>
    <w:multiLevelType w:val="singleLevel"/>
    <w:tmpl w:val="A2B453D0"/>
    <w:name w:val="5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8" w15:restartNumberingAfterBreak="0">
    <w:nsid w:val="20CE2799"/>
    <w:multiLevelType w:val="hybridMultilevel"/>
    <w:tmpl w:val="FFFFFFFF"/>
    <w:lvl w:ilvl="0" w:tplc="B0E24482">
      <w:start w:val="1"/>
      <w:numFmt w:val="decimal"/>
      <w:lvlText w:val="%1."/>
      <w:lvlJc w:val="left"/>
      <w:pPr>
        <w:ind w:left="720" w:hanging="360"/>
      </w:pPr>
    </w:lvl>
    <w:lvl w:ilvl="1" w:tplc="81203A68">
      <w:start w:val="1"/>
      <w:numFmt w:val="lowerLetter"/>
      <w:lvlText w:val="%2."/>
      <w:lvlJc w:val="left"/>
      <w:pPr>
        <w:ind w:left="1440" w:hanging="360"/>
      </w:pPr>
    </w:lvl>
    <w:lvl w:ilvl="2" w:tplc="011ABCDC">
      <w:start w:val="1"/>
      <w:numFmt w:val="lowerRoman"/>
      <w:lvlText w:val="%3."/>
      <w:lvlJc w:val="right"/>
      <w:pPr>
        <w:ind w:left="2160" w:hanging="180"/>
      </w:pPr>
    </w:lvl>
    <w:lvl w:ilvl="3" w:tplc="C9BE07DC">
      <w:start w:val="1"/>
      <w:numFmt w:val="decimal"/>
      <w:lvlText w:val="%4."/>
      <w:lvlJc w:val="left"/>
      <w:pPr>
        <w:ind w:left="2880" w:hanging="360"/>
      </w:pPr>
    </w:lvl>
    <w:lvl w:ilvl="4" w:tplc="C9BA68DC">
      <w:start w:val="1"/>
      <w:numFmt w:val="lowerLetter"/>
      <w:lvlText w:val="%5."/>
      <w:lvlJc w:val="left"/>
      <w:pPr>
        <w:ind w:left="3600" w:hanging="360"/>
      </w:pPr>
    </w:lvl>
    <w:lvl w:ilvl="5" w:tplc="59D46B78">
      <w:start w:val="1"/>
      <w:numFmt w:val="lowerRoman"/>
      <w:lvlText w:val="%6."/>
      <w:lvlJc w:val="right"/>
      <w:pPr>
        <w:ind w:left="4320" w:hanging="180"/>
      </w:pPr>
    </w:lvl>
    <w:lvl w:ilvl="6" w:tplc="4CB66902">
      <w:start w:val="1"/>
      <w:numFmt w:val="decimal"/>
      <w:lvlText w:val="%7."/>
      <w:lvlJc w:val="left"/>
      <w:pPr>
        <w:ind w:left="5040" w:hanging="360"/>
      </w:pPr>
    </w:lvl>
    <w:lvl w:ilvl="7" w:tplc="E7121A6A">
      <w:start w:val="1"/>
      <w:numFmt w:val="lowerLetter"/>
      <w:lvlText w:val="%8."/>
      <w:lvlJc w:val="left"/>
      <w:pPr>
        <w:ind w:left="5760" w:hanging="360"/>
      </w:pPr>
    </w:lvl>
    <w:lvl w:ilvl="8" w:tplc="D488F462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DF63FE"/>
    <w:multiLevelType w:val="singleLevel"/>
    <w:tmpl w:val="A2B453D0"/>
    <w:name w:val="5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0" w15:restartNumberingAfterBreak="0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21" w15:restartNumberingAfterBreak="0">
    <w:nsid w:val="2CC07F82"/>
    <w:multiLevelType w:val="hybridMultilevel"/>
    <w:tmpl w:val="FFFFFFFF"/>
    <w:lvl w:ilvl="0" w:tplc="C2F4A738">
      <w:start w:val="1"/>
      <w:numFmt w:val="decimal"/>
      <w:lvlText w:val="%1."/>
      <w:lvlJc w:val="left"/>
      <w:pPr>
        <w:ind w:left="720" w:hanging="360"/>
      </w:pPr>
    </w:lvl>
    <w:lvl w:ilvl="1" w:tplc="7C52D86E">
      <w:start w:val="1"/>
      <w:numFmt w:val="lowerLetter"/>
      <w:lvlText w:val="%2."/>
      <w:lvlJc w:val="left"/>
      <w:pPr>
        <w:ind w:left="1440" w:hanging="360"/>
      </w:pPr>
    </w:lvl>
    <w:lvl w:ilvl="2" w:tplc="A6B63BF6">
      <w:start w:val="1"/>
      <w:numFmt w:val="lowerRoman"/>
      <w:lvlText w:val="%3."/>
      <w:lvlJc w:val="right"/>
      <w:pPr>
        <w:ind w:left="2160" w:hanging="180"/>
      </w:pPr>
    </w:lvl>
    <w:lvl w:ilvl="3" w:tplc="B628D3D6">
      <w:start w:val="1"/>
      <w:numFmt w:val="decimal"/>
      <w:lvlText w:val="%4."/>
      <w:lvlJc w:val="left"/>
      <w:pPr>
        <w:ind w:left="2880" w:hanging="360"/>
      </w:pPr>
    </w:lvl>
    <w:lvl w:ilvl="4" w:tplc="46C8DFCE">
      <w:start w:val="1"/>
      <w:numFmt w:val="lowerLetter"/>
      <w:lvlText w:val="%5."/>
      <w:lvlJc w:val="left"/>
      <w:pPr>
        <w:ind w:left="3600" w:hanging="360"/>
      </w:pPr>
    </w:lvl>
    <w:lvl w:ilvl="5" w:tplc="98880760">
      <w:start w:val="1"/>
      <w:numFmt w:val="lowerRoman"/>
      <w:lvlText w:val="%6."/>
      <w:lvlJc w:val="right"/>
      <w:pPr>
        <w:ind w:left="4320" w:hanging="180"/>
      </w:pPr>
    </w:lvl>
    <w:lvl w:ilvl="6" w:tplc="51E8B31A">
      <w:start w:val="1"/>
      <w:numFmt w:val="decimal"/>
      <w:lvlText w:val="%7."/>
      <w:lvlJc w:val="left"/>
      <w:pPr>
        <w:ind w:left="5040" w:hanging="360"/>
      </w:pPr>
    </w:lvl>
    <w:lvl w:ilvl="7" w:tplc="8E908D64">
      <w:start w:val="1"/>
      <w:numFmt w:val="lowerLetter"/>
      <w:lvlText w:val="%8."/>
      <w:lvlJc w:val="left"/>
      <w:pPr>
        <w:ind w:left="5760" w:hanging="360"/>
      </w:pPr>
    </w:lvl>
    <w:lvl w:ilvl="8" w:tplc="D42061FC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316CAA"/>
    <w:multiLevelType w:val="hybridMultilevel"/>
    <w:tmpl w:val="28EEB212"/>
    <w:lvl w:ilvl="0" w:tplc="04090001">
      <w:start w:val="1"/>
      <w:numFmt w:val="bullet"/>
      <w:lvlText w:val=""/>
      <w:lvlJc w:val="left"/>
      <w:pPr>
        <w:ind w:left="1593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313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033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753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473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193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913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633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353" w:hanging="360"/>
      </w:pPr>
      <w:rPr>
        <w:rFonts w:hint="default" w:ascii="Wingdings" w:hAnsi="Wingdings"/>
      </w:rPr>
    </w:lvl>
  </w:abstractNum>
  <w:abstractNum w:abstractNumId="23" w15:restartNumberingAfterBreak="0">
    <w:nsid w:val="2D5F4557"/>
    <w:multiLevelType w:val="hybridMultilevel"/>
    <w:tmpl w:val="FFFFFFFF"/>
    <w:lvl w:ilvl="0" w:tplc="CF7EADD8">
      <w:start w:val="1"/>
      <w:numFmt w:val="decimal"/>
      <w:lvlText w:val="%1."/>
      <w:lvlJc w:val="left"/>
      <w:pPr>
        <w:ind w:left="720" w:hanging="360"/>
      </w:pPr>
    </w:lvl>
    <w:lvl w:ilvl="1" w:tplc="BFEC4B58">
      <w:start w:val="1"/>
      <w:numFmt w:val="lowerLetter"/>
      <w:lvlText w:val="%2."/>
      <w:lvlJc w:val="left"/>
      <w:pPr>
        <w:ind w:left="1440" w:hanging="360"/>
      </w:pPr>
    </w:lvl>
    <w:lvl w:ilvl="2" w:tplc="E7D2E7A0">
      <w:start w:val="1"/>
      <w:numFmt w:val="lowerRoman"/>
      <w:lvlText w:val="%3."/>
      <w:lvlJc w:val="right"/>
      <w:pPr>
        <w:ind w:left="2160" w:hanging="180"/>
      </w:pPr>
    </w:lvl>
    <w:lvl w:ilvl="3" w:tplc="93F6EFD6">
      <w:start w:val="1"/>
      <w:numFmt w:val="decimal"/>
      <w:lvlText w:val="%4."/>
      <w:lvlJc w:val="left"/>
      <w:pPr>
        <w:ind w:left="2880" w:hanging="360"/>
      </w:pPr>
    </w:lvl>
    <w:lvl w:ilvl="4" w:tplc="9C969B3C">
      <w:start w:val="1"/>
      <w:numFmt w:val="lowerLetter"/>
      <w:lvlText w:val="%5."/>
      <w:lvlJc w:val="left"/>
      <w:pPr>
        <w:ind w:left="3600" w:hanging="360"/>
      </w:pPr>
    </w:lvl>
    <w:lvl w:ilvl="5" w:tplc="CDA6FADE">
      <w:start w:val="1"/>
      <w:numFmt w:val="lowerRoman"/>
      <w:lvlText w:val="%6."/>
      <w:lvlJc w:val="right"/>
      <w:pPr>
        <w:ind w:left="4320" w:hanging="180"/>
      </w:pPr>
    </w:lvl>
    <w:lvl w:ilvl="6" w:tplc="9940B4EA">
      <w:start w:val="1"/>
      <w:numFmt w:val="decimal"/>
      <w:lvlText w:val="%7."/>
      <w:lvlJc w:val="left"/>
      <w:pPr>
        <w:ind w:left="5040" w:hanging="360"/>
      </w:pPr>
    </w:lvl>
    <w:lvl w:ilvl="7" w:tplc="2C54E656">
      <w:start w:val="1"/>
      <w:numFmt w:val="lowerLetter"/>
      <w:lvlText w:val="%8."/>
      <w:lvlJc w:val="left"/>
      <w:pPr>
        <w:ind w:left="5760" w:hanging="360"/>
      </w:pPr>
    </w:lvl>
    <w:lvl w:ilvl="8" w:tplc="229AE962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865BD1"/>
    <w:multiLevelType w:val="singleLevel"/>
    <w:tmpl w:val="A2B453D0"/>
    <w:name w:val="5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5" w15:restartNumberingAfterBreak="0">
    <w:nsid w:val="3CD922D9"/>
    <w:multiLevelType w:val="singleLevel"/>
    <w:tmpl w:val="A4283304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hint="default" w:ascii="Wingdings" w:hAnsi="Wingdings" w:cs="Times New Roman"/>
      </w:rPr>
    </w:lvl>
  </w:abstractNum>
  <w:abstractNum w:abstractNumId="26" w15:restartNumberingAfterBreak="0">
    <w:nsid w:val="3D4B39F7"/>
    <w:multiLevelType w:val="singleLevel"/>
    <w:tmpl w:val="A2B453D0"/>
    <w:name w:val="5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7" w15:restartNumberingAfterBreak="0">
    <w:nsid w:val="3D983D74"/>
    <w:multiLevelType w:val="hybridMultilevel"/>
    <w:tmpl w:val="FFFFFFFF"/>
    <w:lvl w:ilvl="0" w:tplc="829C164A">
      <w:start w:val="1"/>
      <w:numFmt w:val="decimal"/>
      <w:lvlText w:val="%1."/>
      <w:lvlJc w:val="left"/>
      <w:pPr>
        <w:ind w:left="720" w:hanging="360"/>
      </w:pPr>
    </w:lvl>
    <w:lvl w:ilvl="1" w:tplc="6ADC0584">
      <w:start w:val="1"/>
      <w:numFmt w:val="lowerLetter"/>
      <w:lvlText w:val="%2."/>
      <w:lvlJc w:val="left"/>
      <w:pPr>
        <w:ind w:left="1440" w:hanging="360"/>
      </w:pPr>
    </w:lvl>
    <w:lvl w:ilvl="2" w:tplc="1278DABA">
      <w:start w:val="1"/>
      <w:numFmt w:val="lowerRoman"/>
      <w:lvlText w:val="%3."/>
      <w:lvlJc w:val="right"/>
      <w:pPr>
        <w:ind w:left="2160" w:hanging="180"/>
      </w:pPr>
    </w:lvl>
    <w:lvl w:ilvl="3" w:tplc="AB7C57C4">
      <w:start w:val="1"/>
      <w:numFmt w:val="decimal"/>
      <w:lvlText w:val="%4."/>
      <w:lvlJc w:val="left"/>
      <w:pPr>
        <w:ind w:left="2880" w:hanging="360"/>
      </w:pPr>
    </w:lvl>
    <w:lvl w:ilvl="4" w:tplc="7146E3E4">
      <w:start w:val="1"/>
      <w:numFmt w:val="lowerLetter"/>
      <w:lvlText w:val="%5."/>
      <w:lvlJc w:val="left"/>
      <w:pPr>
        <w:ind w:left="3600" w:hanging="360"/>
      </w:pPr>
    </w:lvl>
    <w:lvl w:ilvl="5" w:tplc="6330B4DE">
      <w:start w:val="1"/>
      <w:numFmt w:val="lowerRoman"/>
      <w:lvlText w:val="%6."/>
      <w:lvlJc w:val="right"/>
      <w:pPr>
        <w:ind w:left="4320" w:hanging="180"/>
      </w:pPr>
    </w:lvl>
    <w:lvl w:ilvl="6" w:tplc="26168A62">
      <w:start w:val="1"/>
      <w:numFmt w:val="decimal"/>
      <w:lvlText w:val="%7."/>
      <w:lvlJc w:val="left"/>
      <w:pPr>
        <w:ind w:left="5040" w:hanging="360"/>
      </w:pPr>
    </w:lvl>
    <w:lvl w:ilvl="7" w:tplc="49EEC34C">
      <w:start w:val="1"/>
      <w:numFmt w:val="lowerLetter"/>
      <w:lvlText w:val="%8."/>
      <w:lvlJc w:val="left"/>
      <w:pPr>
        <w:ind w:left="5760" w:hanging="360"/>
      </w:pPr>
    </w:lvl>
    <w:lvl w:ilvl="8" w:tplc="ECBEF792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02305D"/>
    <w:multiLevelType w:val="hybridMultilevel"/>
    <w:tmpl w:val="FFFFFFFF"/>
    <w:lvl w:ilvl="0" w:tplc="5CEC43AE">
      <w:start w:val="1"/>
      <w:numFmt w:val="decimal"/>
      <w:lvlText w:val="%1."/>
      <w:lvlJc w:val="left"/>
      <w:pPr>
        <w:ind w:left="720" w:hanging="360"/>
      </w:pPr>
    </w:lvl>
    <w:lvl w:ilvl="1" w:tplc="FCF051A2">
      <w:start w:val="1"/>
      <w:numFmt w:val="lowerLetter"/>
      <w:lvlText w:val="%2."/>
      <w:lvlJc w:val="left"/>
      <w:pPr>
        <w:ind w:left="1440" w:hanging="360"/>
      </w:pPr>
    </w:lvl>
    <w:lvl w:ilvl="2" w:tplc="096E3052">
      <w:start w:val="1"/>
      <w:numFmt w:val="lowerRoman"/>
      <w:lvlText w:val="%3."/>
      <w:lvlJc w:val="right"/>
      <w:pPr>
        <w:ind w:left="2160" w:hanging="180"/>
      </w:pPr>
    </w:lvl>
    <w:lvl w:ilvl="3" w:tplc="194A9A82">
      <w:start w:val="1"/>
      <w:numFmt w:val="decimal"/>
      <w:lvlText w:val="%4."/>
      <w:lvlJc w:val="left"/>
      <w:pPr>
        <w:ind w:left="2880" w:hanging="360"/>
      </w:pPr>
    </w:lvl>
    <w:lvl w:ilvl="4" w:tplc="0674E75E">
      <w:start w:val="1"/>
      <w:numFmt w:val="lowerLetter"/>
      <w:lvlText w:val="%5."/>
      <w:lvlJc w:val="left"/>
      <w:pPr>
        <w:ind w:left="3600" w:hanging="360"/>
      </w:pPr>
    </w:lvl>
    <w:lvl w:ilvl="5" w:tplc="92787298">
      <w:start w:val="1"/>
      <w:numFmt w:val="lowerRoman"/>
      <w:lvlText w:val="%6."/>
      <w:lvlJc w:val="right"/>
      <w:pPr>
        <w:ind w:left="4320" w:hanging="180"/>
      </w:pPr>
    </w:lvl>
    <w:lvl w:ilvl="6" w:tplc="C6EE4C9A">
      <w:start w:val="1"/>
      <w:numFmt w:val="decimal"/>
      <w:lvlText w:val="%7."/>
      <w:lvlJc w:val="left"/>
      <w:pPr>
        <w:ind w:left="5040" w:hanging="360"/>
      </w:pPr>
    </w:lvl>
    <w:lvl w:ilvl="7" w:tplc="06683F1C">
      <w:start w:val="1"/>
      <w:numFmt w:val="lowerLetter"/>
      <w:lvlText w:val="%8."/>
      <w:lvlJc w:val="left"/>
      <w:pPr>
        <w:ind w:left="5760" w:hanging="360"/>
      </w:pPr>
    </w:lvl>
    <w:lvl w:ilvl="8" w:tplc="A044CC56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22D0CD0"/>
    <w:multiLevelType w:val="hybridMultilevel"/>
    <w:tmpl w:val="FFFFFFFF"/>
    <w:styleLink w:val="111111"/>
    <w:lvl w:ilvl="0" w:tplc="C33A29BA">
      <w:start w:val="1"/>
      <w:numFmt w:val="decimal"/>
      <w:lvlText w:val="%1."/>
      <w:lvlJc w:val="left"/>
      <w:pPr>
        <w:ind w:left="720" w:hanging="360"/>
      </w:pPr>
    </w:lvl>
    <w:lvl w:ilvl="1" w:tplc="0BE82EE6">
      <w:start w:val="1"/>
      <w:numFmt w:val="decimal"/>
      <w:lvlText w:val="%2."/>
      <w:lvlJc w:val="left"/>
      <w:pPr>
        <w:ind w:left="1440" w:hanging="360"/>
      </w:pPr>
    </w:lvl>
    <w:lvl w:ilvl="2" w:tplc="9C4A5A7A">
      <w:start w:val="1"/>
      <w:numFmt w:val="lowerRoman"/>
      <w:lvlText w:val="%3."/>
      <w:lvlJc w:val="right"/>
      <w:pPr>
        <w:ind w:left="2160" w:hanging="180"/>
      </w:pPr>
    </w:lvl>
    <w:lvl w:ilvl="3" w:tplc="94809538">
      <w:start w:val="1"/>
      <w:numFmt w:val="decimal"/>
      <w:lvlText w:val="%4."/>
      <w:lvlJc w:val="left"/>
      <w:pPr>
        <w:ind w:left="2880" w:hanging="360"/>
      </w:pPr>
    </w:lvl>
    <w:lvl w:ilvl="4" w:tplc="31ECA88A">
      <w:start w:val="1"/>
      <w:numFmt w:val="lowerLetter"/>
      <w:lvlText w:val="%5."/>
      <w:lvlJc w:val="left"/>
      <w:pPr>
        <w:ind w:left="3600" w:hanging="360"/>
      </w:pPr>
    </w:lvl>
    <w:lvl w:ilvl="5" w:tplc="58148D66">
      <w:start w:val="1"/>
      <w:numFmt w:val="lowerRoman"/>
      <w:lvlText w:val="%6."/>
      <w:lvlJc w:val="right"/>
      <w:pPr>
        <w:ind w:left="4320" w:hanging="180"/>
      </w:pPr>
    </w:lvl>
    <w:lvl w:ilvl="6" w:tplc="ECF2A862">
      <w:start w:val="1"/>
      <w:numFmt w:val="decimal"/>
      <w:lvlText w:val="%7."/>
      <w:lvlJc w:val="left"/>
      <w:pPr>
        <w:ind w:left="5040" w:hanging="360"/>
      </w:pPr>
    </w:lvl>
    <w:lvl w:ilvl="7" w:tplc="43381F02">
      <w:start w:val="1"/>
      <w:numFmt w:val="lowerLetter"/>
      <w:lvlText w:val="%8."/>
      <w:lvlJc w:val="left"/>
      <w:pPr>
        <w:ind w:left="5760" w:hanging="360"/>
      </w:pPr>
    </w:lvl>
    <w:lvl w:ilvl="8" w:tplc="19B0D8CE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4821E1"/>
    <w:multiLevelType w:val="hybridMultilevel"/>
    <w:tmpl w:val="9244B89E"/>
    <w:lvl w:ilvl="0" w:tplc="FFFFFFFF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 w:tplc="FFFFFFFF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b/>
        <w:bCs/>
      </w:rPr>
    </w:lvl>
    <w:lvl w:ilvl="2" w:tplc="B6ECFF98">
      <w:start w:val="1"/>
      <w:numFmt w:val="decimal"/>
      <w:lvlText w:val="%2.%1.%3"/>
      <w:lvlJc w:val="left"/>
      <w:pPr>
        <w:tabs>
          <w:tab w:val="num" w:pos="1080"/>
        </w:tabs>
        <w:ind w:left="720" w:hanging="720"/>
      </w:pPr>
    </w:lvl>
    <w:lvl w:ilvl="3" w:tplc="154EA61C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 w:tplc="EF588B42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 w:tplc="E544F234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 w:tplc="7E82AB4E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 w:tplc="6184875A">
      <w:numFmt w:val="decimal"/>
      <w:pStyle w:val="Heading8"/>
      <w:lvlText w:val=""/>
      <w:lvlJc w:val="left"/>
      <w:pPr>
        <w:tabs>
          <w:tab w:val="num" w:pos="360"/>
        </w:tabs>
      </w:pPr>
    </w:lvl>
    <w:lvl w:ilvl="8" w:tplc="2C529362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1" w15:restartNumberingAfterBreak="0">
    <w:nsid w:val="471777A4"/>
    <w:multiLevelType w:val="singleLevel"/>
    <w:tmpl w:val="A2B453D0"/>
    <w:name w:val="5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2" w15:restartNumberingAfterBreak="0">
    <w:nsid w:val="47683234"/>
    <w:multiLevelType w:val="singleLevel"/>
    <w:tmpl w:val="A2B453D0"/>
    <w:name w:val="5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3" w15:restartNumberingAfterBreak="0">
    <w:nsid w:val="47B373C0"/>
    <w:multiLevelType w:val="singleLevel"/>
    <w:tmpl w:val="A2B453D0"/>
    <w:name w:val="5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4" w15:restartNumberingAfterBreak="0">
    <w:nsid w:val="49F210A6"/>
    <w:multiLevelType w:val="hybridMultilevel"/>
    <w:tmpl w:val="FFFFFFFF"/>
    <w:lvl w:ilvl="0" w:tplc="C2BEAC72">
      <w:start w:val="1"/>
      <w:numFmt w:val="decimal"/>
      <w:lvlText w:val="%1."/>
      <w:lvlJc w:val="left"/>
      <w:pPr>
        <w:ind w:left="720" w:hanging="360"/>
      </w:pPr>
    </w:lvl>
    <w:lvl w:ilvl="1" w:tplc="2D1853BE">
      <w:start w:val="1"/>
      <w:numFmt w:val="lowerLetter"/>
      <w:lvlText w:val="%2."/>
      <w:lvlJc w:val="left"/>
      <w:pPr>
        <w:ind w:left="1440" w:hanging="360"/>
      </w:pPr>
    </w:lvl>
    <w:lvl w:ilvl="2" w:tplc="F1A28C3C">
      <w:start w:val="1"/>
      <w:numFmt w:val="lowerRoman"/>
      <w:lvlText w:val="%3."/>
      <w:lvlJc w:val="right"/>
      <w:pPr>
        <w:ind w:left="2160" w:hanging="180"/>
      </w:pPr>
    </w:lvl>
    <w:lvl w:ilvl="3" w:tplc="75BE6002">
      <w:start w:val="1"/>
      <w:numFmt w:val="decimal"/>
      <w:lvlText w:val="%4."/>
      <w:lvlJc w:val="left"/>
      <w:pPr>
        <w:ind w:left="2880" w:hanging="360"/>
      </w:pPr>
    </w:lvl>
    <w:lvl w:ilvl="4" w:tplc="AC863660">
      <w:start w:val="1"/>
      <w:numFmt w:val="lowerLetter"/>
      <w:lvlText w:val="%5."/>
      <w:lvlJc w:val="left"/>
      <w:pPr>
        <w:ind w:left="3600" w:hanging="360"/>
      </w:pPr>
    </w:lvl>
    <w:lvl w:ilvl="5" w:tplc="86A83D7E">
      <w:start w:val="1"/>
      <w:numFmt w:val="lowerRoman"/>
      <w:lvlText w:val="%6."/>
      <w:lvlJc w:val="right"/>
      <w:pPr>
        <w:ind w:left="4320" w:hanging="180"/>
      </w:pPr>
    </w:lvl>
    <w:lvl w:ilvl="6" w:tplc="9C10937C">
      <w:start w:val="1"/>
      <w:numFmt w:val="decimal"/>
      <w:lvlText w:val="%7."/>
      <w:lvlJc w:val="left"/>
      <w:pPr>
        <w:ind w:left="5040" w:hanging="360"/>
      </w:pPr>
    </w:lvl>
    <w:lvl w:ilvl="7" w:tplc="730294B4">
      <w:start w:val="1"/>
      <w:numFmt w:val="lowerLetter"/>
      <w:lvlText w:val="%8."/>
      <w:lvlJc w:val="left"/>
      <w:pPr>
        <w:ind w:left="5760" w:hanging="360"/>
      </w:pPr>
    </w:lvl>
    <w:lvl w:ilvl="8" w:tplc="50BA5B7A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A6008FC"/>
    <w:multiLevelType w:val="hybridMultilevel"/>
    <w:tmpl w:val="FFFFFFFF"/>
    <w:lvl w:ilvl="0" w:tplc="B332FA42">
      <w:start w:val="1"/>
      <w:numFmt w:val="decimal"/>
      <w:lvlText w:val="%1."/>
      <w:lvlJc w:val="left"/>
      <w:pPr>
        <w:ind w:left="720" w:hanging="360"/>
      </w:pPr>
    </w:lvl>
    <w:lvl w:ilvl="1" w:tplc="6540C636">
      <w:start w:val="1"/>
      <w:numFmt w:val="lowerLetter"/>
      <w:lvlText w:val="%2."/>
      <w:lvlJc w:val="left"/>
      <w:pPr>
        <w:ind w:left="1440" w:hanging="360"/>
      </w:pPr>
    </w:lvl>
    <w:lvl w:ilvl="2" w:tplc="968ACAEE">
      <w:start w:val="1"/>
      <w:numFmt w:val="lowerRoman"/>
      <w:lvlText w:val="%3."/>
      <w:lvlJc w:val="right"/>
      <w:pPr>
        <w:ind w:left="2160" w:hanging="180"/>
      </w:pPr>
    </w:lvl>
    <w:lvl w:ilvl="3" w:tplc="C3FC14CA">
      <w:start w:val="1"/>
      <w:numFmt w:val="decimal"/>
      <w:lvlText w:val="%4."/>
      <w:lvlJc w:val="left"/>
      <w:pPr>
        <w:ind w:left="2880" w:hanging="360"/>
      </w:pPr>
    </w:lvl>
    <w:lvl w:ilvl="4" w:tplc="C86C6F94">
      <w:start w:val="1"/>
      <w:numFmt w:val="lowerLetter"/>
      <w:lvlText w:val="%5."/>
      <w:lvlJc w:val="left"/>
      <w:pPr>
        <w:ind w:left="3600" w:hanging="360"/>
      </w:pPr>
    </w:lvl>
    <w:lvl w:ilvl="5" w:tplc="DC6474EE">
      <w:start w:val="1"/>
      <w:numFmt w:val="lowerRoman"/>
      <w:lvlText w:val="%6."/>
      <w:lvlJc w:val="right"/>
      <w:pPr>
        <w:ind w:left="4320" w:hanging="180"/>
      </w:pPr>
    </w:lvl>
    <w:lvl w:ilvl="6" w:tplc="57E8E37C">
      <w:start w:val="1"/>
      <w:numFmt w:val="decimal"/>
      <w:lvlText w:val="%7."/>
      <w:lvlJc w:val="left"/>
      <w:pPr>
        <w:ind w:left="5040" w:hanging="360"/>
      </w:pPr>
    </w:lvl>
    <w:lvl w:ilvl="7" w:tplc="8A183196">
      <w:start w:val="1"/>
      <w:numFmt w:val="lowerLetter"/>
      <w:lvlText w:val="%8."/>
      <w:lvlJc w:val="left"/>
      <w:pPr>
        <w:ind w:left="5760" w:hanging="360"/>
      </w:pPr>
    </w:lvl>
    <w:lvl w:ilvl="8" w:tplc="8E1C4A3A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CC72E23"/>
    <w:multiLevelType w:val="hybridMultilevel"/>
    <w:tmpl w:val="FFFFFFFF"/>
    <w:lvl w:ilvl="0" w:tplc="702A9318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8F50617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EAA83B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924F69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FDE9B6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47A9FC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B2640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B5674A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2C0E9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4F332BE9"/>
    <w:multiLevelType w:val="hybridMultilevel"/>
    <w:tmpl w:val="FFFFFFFF"/>
    <w:lvl w:ilvl="0" w:tplc="9E582D62">
      <w:start w:val="1"/>
      <w:numFmt w:val="decimal"/>
      <w:lvlText w:val="%1."/>
      <w:lvlJc w:val="left"/>
      <w:pPr>
        <w:ind w:left="720" w:hanging="360"/>
      </w:pPr>
    </w:lvl>
    <w:lvl w:ilvl="1" w:tplc="6ADC1944">
      <w:start w:val="1"/>
      <w:numFmt w:val="lowerLetter"/>
      <w:lvlText w:val="%2."/>
      <w:lvlJc w:val="left"/>
      <w:pPr>
        <w:ind w:left="1440" w:hanging="360"/>
      </w:pPr>
    </w:lvl>
    <w:lvl w:ilvl="2" w:tplc="926CA6A8">
      <w:start w:val="1"/>
      <w:numFmt w:val="lowerRoman"/>
      <w:lvlText w:val="%3."/>
      <w:lvlJc w:val="right"/>
      <w:pPr>
        <w:ind w:left="2160" w:hanging="180"/>
      </w:pPr>
    </w:lvl>
    <w:lvl w:ilvl="3" w:tplc="E9A893A2">
      <w:start w:val="1"/>
      <w:numFmt w:val="decimal"/>
      <w:lvlText w:val="%4."/>
      <w:lvlJc w:val="left"/>
      <w:pPr>
        <w:ind w:left="2880" w:hanging="360"/>
      </w:pPr>
    </w:lvl>
    <w:lvl w:ilvl="4" w:tplc="1F4C2232">
      <w:start w:val="1"/>
      <w:numFmt w:val="lowerLetter"/>
      <w:lvlText w:val="%5."/>
      <w:lvlJc w:val="left"/>
      <w:pPr>
        <w:ind w:left="3600" w:hanging="360"/>
      </w:pPr>
    </w:lvl>
    <w:lvl w:ilvl="5" w:tplc="527CF144">
      <w:start w:val="1"/>
      <w:numFmt w:val="lowerRoman"/>
      <w:lvlText w:val="%6."/>
      <w:lvlJc w:val="right"/>
      <w:pPr>
        <w:ind w:left="4320" w:hanging="180"/>
      </w:pPr>
    </w:lvl>
    <w:lvl w:ilvl="6" w:tplc="5F2A467C">
      <w:start w:val="1"/>
      <w:numFmt w:val="decimal"/>
      <w:lvlText w:val="%7."/>
      <w:lvlJc w:val="left"/>
      <w:pPr>
        <w:ind w:left="5040" w:hanging="360"/>
      </w:pPr>
    </w:lvl>
    <w:lvl w:ilvl="7" w:tplc="5F5A56B6">
      <w:start w:val="1"/>
      <w:numFmt w:val="lowerLetter"/>
      <w:lvlText w:val="%8."/>
      <w:lvlJc w:val="left"/>
      <w:pPr>
        <w:ind w:left="5760" w:hanging="360"/>
      </w:pPr>
    </w:lvl>
    <w:lvl w:ilvl="8" w:tplc="FDBE1C80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0022220"/>
    <w:multiLevelType w:val="hybridMultilevel"/>
    <w:tmpl w:val="FFFFFFFF"/>
    <w:lvl w:ilvl="0" w:tplc="AE4AB994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F5A8E2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030B3B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6F638A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8FEE53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6B6B93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C9ED63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640229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EB8F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58E64856"/>
    <w:multiLevelType w:val="hybridMultilevel"/>
    <w:tmpl w:val="FFFFFFFF"/>
    <w:lvl w:ilvl="0" w:tplc="9702B6CA">
      <w:start w:val="1"/>
      <w:numFmt w:val="decimal"/>
      <w:lvlText w:val="%1."/>
      <w:lvlJc w:val="left"/>
      <w:pPr>
        <w:ind w:left="720" w:hanging="360"/>
      </w:pPr>
    </w:lvl>
    <w:lvl w:ilvl="1" w:tplc="E8828386">
      <w:start w:val="1"/>
      <w:numFmt w:val="lowerLetter"/>
      <w:lvlText w:val="%2."/>
      <w:lvlJc w:val="left"/>
      <w:pPr>
        <w:ind w:left="1440" w:hanging="360"/>
      </w:pPr>
    </w:lvl>
    <w:lvl w:ilvl="2" w:tplc="3336E9D8">
      <w:start w:val="1"/>
      <w:numFmt w:val="lowerRoman"/>
      <w:lvlText w:val="%3."/>
      <w:lvlJc w:val="right"/>
      <w:pPr>
        <w:ind w:left="2160" w:hanging="180"/>
      </w:pPr>
    </w:lvl>
    <w:lvl w:ilvl="3" w:tplc="B36CB1CA">
      <w:start w:val="1"/>
      <w:numFmt w:val="decimal"/>
      <w:lvlText w:val="%4."/>
      <w:lvlJc w:val="left"/>
      <w:pPr>
        <w:ind w:left="2880" w:hanging="360"/>
      </w:pPr>
    </w:lvl>
    <w:lvl w:ilvl="4" w:tplc="1180C150">
      <w:start w:val="1"/>
      <w:numFmt w:val="lowerLetter"/>
      <w:lvlText w:val="%5."/>
      <w:lvlJc w:val="left"/>
      <w:pPr>
        <w:ind w:left="3600" w:hanging="360"/>
      </w:pPr>
    </w:lvl>
    <w:lvl w:ilvl="5" w:tplc="8AA44370">
      <w:start w:val="1"/>
      <w:numFmt w:val="lowerRoman"/>
      <w:lvlText w:val="%6."/>
      <w:lvlJc w:val="right"/>
      <w:pPr>
        <w:ind w:left="4320" w:hanging="180"/>
      </w:pPr>
    </w:lvl>
    <w:lvl w:ilvl="6" w:tplc="8AA07DDE">
      <w:start w:val="1"/>
      <w:numFmt w:val="decimal"/>
      <w:lvlText w:val="%7."/>
      <w:lvlJc w:val="left"/>
      <w:pPr>
        <w:ind w:left="5040" w:hanging="360"/>
      </w:pPr>
    </w:lvl>
    <w:lvl w:ilvl="7" w:tplc="11C4CF2E">
      <w:start w:val="1"/>
      <w:numFmt w:val="lowerLetter"/>
      <w:lvlText w:val="%8."/>
      <w:lvlJc w:val="left"/>
      <w:pPr>
        <w:ind w:left="5760" w:hanging="360"/>
      </w:pPr>
    </w:lvl>
    <w:lvl w:ilvl="8" w:tplc="8DEC3E66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1" w15:restartNumberingAfterBreak="0">
    <w:nsid w:val="5F31356E"/>
    <w:multiLevelType w:val="hybridMultilevel"/>
    <w:tmpl w:val="FFFFFFFF"/>
    <w:lvl w:ilvl="0" w:tplc="DF28BE18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10EA364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2DA4C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06E6F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89008E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08F2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BE63AB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2BC0F3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70045F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 w15:restartNumberingAfterBreak="0">
    <w:nsid w:val="61915516"/>
    <w:multiLevelType w:val="multilevel"/>
    <w:tmpl w:val="E0F60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30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3" w15:restartNumberingAfterBreak="0">
    <w:nsid w:val="636E3253"/>
    <w:multiLevelType w:val="hybridMultilevel"/>
    <w:tmpl w:val="FFFFFFFF"/>
    <w:lvl w:ilvl="0" w:tplc="9190A7B4">
      <w:start w:val="1"/>
      <w:numFmt w:val="decimal"/>
      <w:lvlText w:val="%1."/>
      <w:lvlJc w:val="left"/>
      <w:pPr>
        <w:ind w:left="720" w:hanging="360"/>
      </w:pPr>
    </w:lvl>
    <w:lvl w:ilvl="1" w:tplc="378C5D3E">
      <w:start w:val="1"/>
      <w:numFmt w:val="lowerLetter"/>
      <w:lvlText w:val="%2."/>
      <w:lvlJc w:val="left"/>
      <w:pPr>
        <w:ind w:left="1440" w:hanging="360"/>
      </w:pPr>
    </w:lvl>
    <w:lvl w:ilvl="2" w:tplc="AD46DC84">
      <w:start w:val="1"/>
      <w:numFmt w:val="lowerRoman"/>
      <w:lvlText w:val="%3."/>
      <w:lvlJc w:val="right"/>
      <w:pPr>
        <w:ind w:left="2160" w:hanging="180"/>
      </w:pPr>
    </w:lvl>
    <w:lvl w:ilvl="3" w:tplc="66321522">
      <w:start w:val="1"/>
      <w:numFmt w:val="decimal"/>
      <w:lvlText w:val="%4."/>
      <w:lvlJc w:val="left"/>
      <w:pPr>
        <w:ind w:left="2880" w:hanging="360"/>
      </w:pPr>
    </w:lvl>
    <w:lvl w:ilvl="4" w:tplc="0722222A">
      <w:start w:val="1"/>
      <w:numFmt w:val="lowerLetter"/>
      <w:lvlText w:val="%5."/>
      <w:lvlJc w:val="left"/>
      <w:pPr>
        <w:ind w:left="3600" w:hanging="360"/>
      </w:pPr>
    </w:lvl>
    <w:lvl w:ilvl="5" w:tplc="0A2E0750">
      <w:start w:val="1"/>
      <w:numFmt w:val="lowerRoman"/>
      <w:lvlText w:val="%6."/>
      <w:lvlJc w:val="right"/>
      <w:pPr>
        <w:ind w:left="4320" w:hanging="180"/>
      </w:pPr>
    </w:lvl>
    <w:lvl w:ilvl="6" w:tplc="04E41C50">
      <w:start w:val="1"/>
      <w:numFmt w:val="decimal"/>
      <w:lvlText w:val="%7."/>
      <w:lvlJc w:val="left"/>
      <w:pPr>
        <w:ind w:left="5040" w:hanging="360"/>
      </w:pPr>
    </w:lvl>
    <w:lvl w:ilvl="7" w:tplc="6E3C5848">
      <w:start w:val="1"/>
      <w:numFmt w:val="lowerLetter"/>
      <w:lvlText w:val="%8."/>
      <w:lvlJc w:val="left"/>
      <w:pPr>
        <w:ind w:left="5760" w:hanging="360"/>
      </w:pPr>
    </w:lvl>
    <w:lvl w:ilvl="8" w:tplc="2578C804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4653B57"/>
    <w:multiLevelType w:val="hybridMultilevel"/>
    <w:tmpl w:val="FFFFFFFF"/>
    <w:lvl w:ilvl="0" w:tplc="6B0C3514">
      <w:start w:val="1"/>
      <w:numFmt w:val="decimal"/>
      <w:lvlText w:val="%1."/>
      <w:lvlJc w:val="left"/>
      <w:pPr>
        <w:ind w:left="720" w:hanging="360"/>
      </w:pPr>
    </w:lvl>
    <w:lvl w:ilvl="1" w:tplc="A4944DD2">
      <w:start w:val="1"/>
      <w:numFmt w:val="decimal"/>
      <w:lvlText w:val="%2."/>
      <w:lvlJc w:val="left"/>
      <w:pPr>
        <w:ind w:left="1440" w:hanging="360"/>
      </w:pPr>
    </w:lvl>
    <w:lvl w:ilvl="2" w:tplc="C76039BA">
      <w:start w:val="1"/>
      <w:numFmt w:val="lowerRoman"/>
      <w:lvlText w:val="%3."/>
      <w:lvlJc w:val="right"/>
      <w:pPr>
        <w:ind w:left="2160" w:hanging="180"/>
      </w:pPr>
    </w:lvl>
    <w:lvl w:ilvl="3" w:tplc="276CAD3C">
      <w:start w:val="1"/>
      <w:numFmt w:val="decimal"/>
      <w:lvlText w:val="%4."/>
      <w:lvlJc w:val="left"/>
      <w:pPr>
        <w:ind w:left="2880" w:hanging="360"/>
      </w:pPr>
    </w:lvl>
    <w:lvl w:ilvl="4" w:tplc="7BDACC88">
      <w:start w:val="1"/>
      <w:numFmt w:val="lowerLetter"/>
      <w:lvlText w:val="%5."/>
      <w:lvlJc w:val="left"/>
      <w:pPr>
        <w:ind w:left="3600" w:hanging="360"/>
      </w:pPr>
    </w:lvl>
    <w:lvl w:ilvl="5" w:tplc="FA425D08">
      <w:start w:val="1"/>
      <w:numFmt w:val="lowerRoman"/>
      <w:lvlText w:val="%6."/>
      <w:lvlJc w:val="right"/>
      <w:pPr>
        <w:ind w:left="4320" w:hanging="180"/>
      </w:pPr>
    </w:lvl>
    <w:lvl w:ilvl="6" w:tplc="552AAFA0">
      <w:start w:val="1"/>
      <w:numFmt w:val="decimal"/>
      <w:lvlText w:val="%7."/>
      <w:lvlJc w:val="left"/>
      <w:pPr>
        <w:ind w:left="5040" w:hanging="360"/>
      </w:pPr>
    </w:lvl>
    <w:lvl w:ilvl="7" w:tplc="2E4EAE7E">
      <w:start w:val="1"/>
      <w:numFmt w:val="lowerLetter"/>
      <w:lvlText w:val="%8."/>
      <w:lvlJc w:val="left"/>
      <w:pPr>
        <w:ind w:left="5760" w:hanging="360"/>
      </w:pPr>
    </w:lvl>
    <w:lvl w:ilvl="8" w:tplc="97E48C4C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6192C8E"/>
    <w:multiLevelType w:val="singleLevel"/>
    <w:tmpl w:val="A2B453D0"/>
    <w:name w:val="52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6" w15:restartNumberingAfterBreak="0">
    <w:nsid w:val="664A7D5D"/>
    <w:multiLevelType w:val="hybridMultilevel"/>
    <w:tmpl w:val="A2B453D0"/>
    <w:name w:val="522222222222"/>
    <w:lvl w:ilvl="0" w:tplc="BEF67BE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  <w:lvl w:ilvl="1" w:tplc="B956B5A8">
      <w:numFmt w:val="decimal"/>
      <w:lvlText w:val=""/>
      <w:lvlJc w:val="left"/>
    </w:lvl>
    <w:lvl w:ilvl="2" w:tplc="81CA8420">
      <w:numFmt w:val="decimal"/>
      <w:lvlText w:val=""/>
      <w:lvlJc w:val="left"/>
    </w:lvl>
    <w:lvl w:ilvl="3" w:tplc="4DE4878C">
      <w:numFmt w:val="decimal"/>
      <w:lvlText w:val=""/>
      <w:lvlJc w:val="left"/>
    </w:lvl>
    <w:lvl w:ilvl="4" w:tplc="9A461ADE">
      <w:numFmt w:val="decimal"/>
      <w:lvlText w:val=""/>
      <w:lvlJc w:val="left"/>
    </w:lvl>
    <w:lvl w:ilvl="5" w:tplc="3A10FC8A">
      <w:numFmt w:val="decimal"/>
      <w:lvlText w:val=""/>
      <w:lvlJc w:val="left"/>
    </w:lvl>
    <w:lvl w:ilvl="6" w:tplc="DB34FC82">
      <w:numFmt w:val="decimal"/>
      <w:lvlText w:val=""/>
      <w:lvlJc w:val="left"/>
    </w:lvl>
    <w:lvl w:ilvl="7" w:tplc="B79EAE10">
      <w:numFmt w:val="decimal"/>
      <w:lvlText w:val=""/>
      <w:lvlJc w:val="left"/>
    </w:lvl>
    <w:lvl w:ilvl="8" w:tplc="4A40DEE0">
      <w:numFmt w:val="decimal"/>
      <w:lvlText w:val=""/>
      <w:lvlJc w:val="left"/>
    </w:lvl>
  </w:abstractNum>
  <w:abstractNum w:abstractNumId="47" w15:restartNumberingAfterBreak="0">
    <w:nsid w:val="67805C71"/>
    <w:multiLevelType w:val="hybridMultilevel"/>
    <w:tmpl w:val="FFFFFFFF"/>
    <w:lvl w:ilvl="0" w:tplc="40240A02">
      <w:start w:val="1"/>
      <w:numFmt w:val="decimal"/>
      <w:lvlText w:val="%1."/>
      <w:lvlJc w:val="left"/>
      <w:pPr>
        <w:ind w:left="720" w:hanging="360"/>
      </w:pPr>
    </w:lvl>
    <w:lvl w:ilvl="1" w:tplc="65528124">
      <w:start w:val="1"/>
      <w:numFmt w:val="decimal"/>
      <w:lvlText w:val="%2."/>
      <w:lvlJc w:val="left"/>
      <w:pPr>
        <w:ind w:left="1440" w:hanging="360"/>
      </w:pPr>
    </w:lvl>
    <w:lvl w:ilvl="2" w:tplc="B8B69FF4">
      <w:start w:val="1"/>
      <w:numFmt w:val="lowerRoman"/>
      <w:lvlText w:val="%3."/>
      <w:lvlJc w:val="right"/>
      <w:pPr>
        <w:ind w:left="2160" w:hanging="180"/>
      </w:pPr>
    </w:lvl>
    <w:lvl w:ilvl="3" w:tplc="DB468DB8">
      <w:start w:val="1"/>
      <w:numFmt w:val="decimal"/>
      <w:lvlText w:val="%4."/>
      <w:lvlJc w:val="left"/>
      <w:pPr>
        <w:ind w:left="2880" w:hanging="360"/>
      </w:pPr>
    </w:lvl>
    <w:lvl w:ilvl="4" w:tplc="53369F60">
      <w:start w:val="1"/>
      <w:numFmt w:val="lowerLetter"/>
      <w:lvlText w:val="%5."/>
      <w:lvlJc w:val="left"/>
      <w:pPr>
        <w:ind w:left="3600" w:hanging="360"/>
      </w:pPr>
    </w:lvl>
    <w:lvl w:ilvl="5" w:tplc="B05A21C8">
      <w:start w:val="1"/>
      <w:numFmt w:val="lowerRoman"/>
      <w:lvlText w:val="%6."/>
      <w:lvlJc w:val="right"/>
      <w:pPr>
        <w:ind w:left="4320" w:hanging="180"/>
      </w:pPr>
    </w:lvl>
    <w:lvl w:ilvl="6" w:tplc="78FE3852">
      <w:start w:val="1"/>
      <w:numFmt w:val="decimal"/>
      <w:lvlText w:val="%7."/>
      <w:lvlJc w:val="left"/>
      <w:pPr>
        <w:ind w:left="5040" w:hanging="360"/>
      </w:pPr>
    </w:lvl>
    <w:lvl w:ilvl="7" w:tplc="30186E5A">
      <w:start w:val="1"/>
      <w:numFmt w:val="lowerLetter"/>
      <w:lvlText w:val="%8."/>
      <w:lvlJc w:val="left"/>
      <w:pPr>
        <w:ind w:left="5760" w:hanging="360"/>
      </w:pPr>
    </w:lvl>
    <w:lvl w:ilvl="8" w:tplc="D37AB134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9DE2537"/>
    <w:multiLevelType w:val="hybridMultilevel"/>
    <w:tmpl w:val="A2B453D0"/>
    <w:name w:val="52222"/>
    <w:lvl w:ilvl="0" w:tplc="89B6B5F6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  <w:lvl w:ilvl="1" w:tplc="4678E2D6">
      <w:numFmt w:val="decimal"/>
      <w:lvlText w:val=""/>
      <w:lvlJc w:val="left"/>
    </w:lvl>
    <w:lvl w:ilvl="2" w:tplc="F1F8504E">
      <w:numFmt w:val="decimal"/>
      <w:lvlText w:val=""/>
      <w:lvlJc w:val="left"/>
    </w:lvl>
    <w:lvl w:ilvl="3" w:tplc="1AA6B448">
      <w:numFmt w:val="decimal"/>
      <w:lvlText w:val=""/>
      <w:lvlJc w:val="left"/>
    </w:lvl>
    <w:lvl w:ilvl="4" w:tplc="A858A8DE">
      <w:numFmt w:val="decimal"/>
      <w:lvlText w:val=""/>
      <w:lvlJc w:val="left"/>
    </w:lvl>
    <w:lvl w:ilvl="5" w:tplc="E1F29756">
      <w:numFmt w:val="decimal"/>
      <w:lvlText w:val=""/>
      <w:lvlJc w:val="left"/>
    </w:lvl>
    <w:lvl w:ilvl="6" w:tplc="3CB2DA06">
      <w:numFmt w:val="decimal"/>
      <w:lvlText w:val=""/>
      <w:lvlJc w:val="left"/>
    </w:lvl>
    <w:lvl w:ilvl="7" w:tplc="D0780C5A">
      <w:numFmt w:val="decimal"/>
      <w:lvlText w:val=""/>
      <w:lvlJc w:val="left"/>
    </w:lvl>
    <w:lvl w:ilvl="8" w:tplc="1DF808AC">
      <w:numFmt w:val="decimal"/>
      <w:lvlText w:val=""/>
      <w:lvlJc w:val="left"/>
    </w:lvl>
  </w:abstractNum>
  <w:abstractNum w:abstractNumId="49" w15:restartNumberingAfterBreak="0">
    <w:nsid w:val="6A661C7B"/>
    <w:multiLevelType w:val="hybridMultilevel"/>
    <w:tmpl w:val="FFFFFFFF"/>
    <w:lvl w:ilvl="0" w:tplc="C2DCF7F6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5156E8E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5663F4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BC0150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BA20CA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D5CCD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7E2C65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2303B9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0A2A5A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0" w15:restartNumberingAfterBreak="0">
    <w:nsid w:val="6CAE2D27"/>
    <w:multiLevelType w:val="singleLevel"/>
    <w:tmpl w:val="A2B453D0"/>
    <w:name w:val="5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51" w15:restartNumberingAfterBreak="0">
    <w:nsid w:val="6E200C98"/>
    <w:multiLevelType w:val="singleLevel"/>
    <w:tmpl w:val="A2B453D0"/>
    <w:name w:val="5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52" w15:restartNumberingAfterBreak="0">
    <w:nsid w:val="6F554E85"/>
    <w:multiLevelType w:val="singleLevel"/>
    <w:tmpl w:val="A2B453D0"/>
    <w:name w:val="5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53" w15:restartNumberingAfterBreak="0">
    <w:nsid w:val="703A2D81"/>
    <w:multiLevelType w:val="hybridMultilevel"/>
    <w:tmpl w:val="A2B453D0"/>
    <w:name w:val="5222"/>
    <w:lvl w:ilvl="0" w:tplc="42E6C848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  <w:lvl w:ilvl="1" w:tplc="07F49AE6">
      <w:numFmt w:val="decimal"/>
      <w:lvlText w:val=""/>
      <w:lvlJc w:val="left"/>
    </w:lvl>
    <w:lvl w:ilvl="2" w:tplc="F5FEB6A6">
      <w:numFmt w:val="decimal"/>
      <w:lvlText w:val=""/>
      <w:lvlJc w:val="left"/>
    </w:lvl>
    <w:lvl w:ilvl="3" w:tplc="6EBEDAC8">
      <w:numFmt w:val="decimal"/>
      <w:lvlText w:val=""/>
      <w:lvlJc w:val="left"/>
    </w:lvl>
    <w:lvl w:ilvl="4" w:tplc="DF3CAA7E">
      <w:numFmt w:val="decimal"/>
      <w:lvlText w:val=""/>
      <w:lvlJc w:val="left"/>
    </w:lvl>
    <w:lvl w:ilvl="5" w:tplc="1CF8C7CE">
      <w:numFmt w:val="decimal"/>
      <w:lvlText w:val=""/>
      <w:lvlJc w:val="left"/>
    </w:lvl>
    <w:lvl w:ilvl="6" w:tplc="CD2E01FC">
      <w:numFmt w:val="decimal"/>
      <w:lvlText w:val=""/>
      <w:lvlJc w:val="left"/>
    </w:lvl>
    <w:lvl w:ilvl="7" w:tplc="6D0CC1AA">
      <w:numFmt w:val="decimal"/>
      <w:lvlText w:val=""/>
      <w:lvlJc w:val="left"/>
    </w:lvl>
    <w:lvl w:ilvl="8" w:tplc="0C2409BE">
      <w:numFmt w:val="decimal"/>
      <w:lvlText w:val=""/>
      <w:lvlJc w:val="left"/>
    </w:lvl>
  </w:abstractNum>
  <w:abstractNum w:abstractNumId="54" w15:restartNumberingAfterBreak="0">
    <w:nsid w:val="706E0B26"/>
    <w:multiLevelType w:val="hybridMultilevel"/>
    <w:tmpl w:val="FFFFFFFF"/>
    <w:lvl w:ilvl="0" w:tplc="D02CE8AE">
      <w:start w:val="1"/>
      <w:numFmt w:val="decimal"/>
      <w:lvlText w:val="%1."/>
      <w:lvlJc w:val="left"/>
      <w:pPr>
        <w:ind w:left="720" w:hanging="360"/>
      </w:pPr>
    </w:lvl>
    <w:lvl w:ilvl="1" w:tplc="EF6EF558">
      <w:start w:val="1"/>
      <w:numFmt w:val="lowerLetter"/>
      <w:lvlText w:val="%2."/>
      <w:lvlJc w:val="left"/>
      <w:pPr>
        <w:ind w:left="1440" w:hanging="360"/>
      </w:pPr>
    </w:lvl>
    <w:lvl w:ilvl="2" w:tplc="C8A03184">
      <w:start w:val="1"/>
      <w:numFmt w:val="lowerRoman"/>
      <w:lvlText w:val="%3."/>
      <w:lvlJc w:val="right"/>
      <w:pPr>
        <w:ind w:left="2160" w:hanging="180"/>
      </w:pPr>
    </w:lvl>
    <w:lvl w:ilvl="3" w:tplc="E5FA4600">
      <w:start w:val="1"/>
      <w:numFmt w:val="decimal"/>
      <w:lvlText w:val="%4."/>
      <w:lvlJc w:val="left"/>
      <w:pPr>
        <w:ind w:left="2880" w:hanging="360"/>
      </w:pPr>
    </w:lvl>
    <w:lvl w:ilvl="4" w:tplc="E696843E">
      <w:start w:val="1"/>
      <w:numFmt w:val="lowerLetter"/>
      <w:lvlText w:val="%5."/>
      <w:lvlJc w:val="left"/>
      <w:pPr>
        <w:ind w:left="3600" w:hanging="360"/>
      </w:pPr>
    </w:lvl>
    <w:lvl w:ilvl="5" w:tplc="B3FA2BFC">
      <w:start w:val="1"/>
      <w:numFmt w:val="lowerRoman"/>
      <w:lvlText w:val="%6."/>
      <w:lvlJc w:val="right"/>
      <w:pPr>
        <w:ind w:left="4320" w:hanging="180"/>
      </w:pPr>
    </w:lvl>
    <w:lvl w:ilvl="6" w:tplc="B0E25854">
      <w:start w:val="1"/>
      <w:numFmt w:val="decimal"/>
      <w:lvlText w:val="%7."/>
      <w:lvlJc w:val="left"/>
      <w:pPr>
        <w:ind w:left="5040" w:hanging="360"/>
      </w:pPr>
    </w:lvl>
    <w:lvl w:ilvl="7" w:tplc="0C30DF2C">
      <w:start w:val="1"/>
      <w:numFmt w:val="lowerLetter"/>
      <w:lvlText w:val="%8."/>
      <w:lvlJc w:val="left"/>
      <w:pPr>
        <w:ind w:left="5760" w:hanging="360"/>
      </w:pPr>
    </w:lvl>
    <w:lvl w:ilvl="8" w:tplc="292A85E4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16A2CAB"/>
    <w:multiLevelType w:val="hybridMultilevel"/>
    <w:tmpl w:val="FFFFFFFF"/>
    <w:lvl w:ilvl="0" w:tplc="AA3C68F8">
      <w:start w:val="1"/>
      <w:numFmt w:val="decimal"/>
      <w:lvlText w:val="%1."/>
      <w:lvlJc w:val="left"/>
      <w:pPr>
        <w:ind w:left="720" w:hanging="360"/>
      </w:pPr>
    </w:lvl>
    <w:lvl w:ilvl="1" w:tplc="784C6B50">
      <w:start w:val="1"/>
      <w:numFmt w:val="lowerLetter"/>
      <w:lvlText w:val="%2."/>
      <w:lvlJc w:val="left"/>
      <w:pPr>
        <w:ind w:left="1440" w:hanging="360"/>
      </w:pPr>
    </w:lvl>
    <w:lvl w:ilvl="2" w:tplc="5A0C0968">
      <w:start w:val="1"/>
      <w:numFmt w:val="lowerRoman"/>
      <w:lvlText w:val="%3."/>
      <w:lvlJc w:val="right"/>
      <w:pPr>
        <w:ind w:left="2160" w:hanging="180"/>
      </w:pPr>
    </w:lvl>
    <w:lvl w:ilvl="3" w:tplc="4FB681DE">
      <w:start w:val="1"/>
      <w:numFmt w:val="decimal"/>
      <w:lvlText w:val="%4."/>
      <w:lvlJc w:val="left"/>
      <w:pPr>
        <w:ind w:left="2880" w:hanging="360"/>
      </w:pPr>
    </w:lvl>
    <w:lvl w:ilvl="4" w:tplc="A83ECB90">
      <w:start w:val="1"/>
      <w:numFmt w:val="lowerLetter"/>
      <w:lvlText w:val="%5."/>
      <w:lvlJc w:val="left"/>
      <w:pPr>
        <w:ind w:left="3600" w:hanging="360"/>
      </w:pPr>
    </w:lvl>
    <w:lvl w:ilvl="5" w:tplc="0A164BA2">
      <w:start w:val="1"/>
      <w:numFmt w:val="lowerRoman"/>
      <w:lvlText w:val="%6."/>
      <w:lvlJc w:val="right"/>
      <w:pPr>
        <w:ind w:left="4320" w:hanging="180"/>
      </w:pPr>
    </w:lvl>
    <w:lvl w:ilvl="6" w:tplc="FBA81BA4">
      <w:start w:val="1"/>
      <w:numFmt w:val="decimal"/>
      <w:lvlText w:val="%7."/>
      <w:lvlJc w:val="left"/>
      <w:pPr>
        <w:ind w:left="5040" w:hanging="360"/>
      </w:pPr>
    </w:lvl>
    <w:lvl w:ilvl="7" w:tplc="D27EE3D8">
      <w:start w:val="1"/>
      <w:numFmt w:val="lowerLetter"/>
      <w:lvlText w:val="%8."/>
      <w:lvlJc w:val="left"/>
      <w:pPr>
        <w:ind w:left="5760" w:hanging="360"/>
      </w:pPr>
    </w:lvl>
    <w:lvl w:ilvl="8" w:tplc="977AA0F4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1BB7563"/>
    <w:multiLevelType w:val="singleLevel"/>
    <w:tmpl w:val="876EF2CC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57" w15:restartNumberingAfterBreak="0">
    <w:nsid w:val="729B7BB8"/>
    <w:multiLevelType w:val="hybridMultilevel"/>
    <w:tmpl w:val="FFFFFFFF"/>
    <w:lvl w:ilvl="0" w:tplc="290AC374">
      <w:start w:val="1"/>
      <w:numFmt w:val="decimal"/>
      <w:lvlText w:val="%1."/>
      <w:lvlJc w:val="left"/>
      <w:pPr>
        <w:ind w:left="720" w:hanging="360"/>
      </w:pPr>
    </w:lvl>
    <w:lvl w:ilvl="1" w:tplc="E4229CDE">
      <w:start w:val="1"/>
      <w:numFmt w:val="lowerLetter"/>
      <w:lvlText w:val="%2."/>
      <w:lvlJc w:val="left"/>
      <w:pPr>
        <w:ind w:left="1440" w:hanging="360"/>
      </w:pPr>
    </w:lvl>
    <w:lvl w:ilvl="2" w:tplc="5802D1DA">
      <w:start w:val="1"/>
      <w:numFmt w:val="lowerRoman"/>
      <w:lvlText w:val="%3."/>
      <w:lvlJc w:val="right"/>
      <w:pPr>
        <w:ind w:left="2160" w:hanging="180"/>
      </w:pPr>
    </w:lvl>
    <w:lvl w:ilvl="3" w:tplc="1B60860E">
      <w:start w:val="1"/>
      <w:numFmt w:val="decimal"/>
      <w:lvlText w:val="%4."/>
      <w:lvlJc w:val="left"/>
      <w:pPr>
        <w:ind w:left="2880" w:hanging="360"/>
      </w:pPr>
    </w:lvl>
    <w:lvl w:ilvl="4" w:tplc="37FC0E36">
      <w:start w:val="1"/>
      <w:numFmt w:val="lowerLetter"/>
      <w:lvlText w:val="%5."/>
      <w:lvlJc w:val="left"/>
      <w:pPr>
        <w:ind w:left="3600" w:hanging="360"/>
      </w:pPr>
    </w:lvl>
    <w:lvl w:ilvl="5" w:tplc="86029178">
      <w:start w:val="1"/>
      <w:numFmt w:val="lowerRoman"/>
      <w:lvlText w:val="%6."/>
      <w:lvlJc w:val="right"/>
      <w:pPr>
        <w:ind w:left="4320" w:hanging="180"/>
      </w:pPr>
    </w:lvl>
    <w:lvl w:ilvl="6" w:tplc="2EE459CE">
      <w:start w:val="1"/>
      <w:numFmt w:val="decimal"/>
      <w:lvlText w:val="%7."/>
      <w:lvlJc w:val="left"/>
      <w:pPr>
        <w:ind w:left="5040" w:hanging="360"/>
      </w:pPr>
    </w:lvl>
    <w:lvl w:ilvl="7" w:tplc="9190A3A4">
      <w:start w:val="1"/>
      <w:numFmt w:val="lowerLetter"/>
      <w:lvlText w:val="%8."/>
      <w:lvlJc w:val="left"/>
      <w:pPr>
        <w:ind w:left="5760" w:hanging="360"/>
      </w:pPr>
    </w:lvl>
    <w:lvl w:ilvl="8" w:tplc="4366F31C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3C93FD6"/>
    <w:multiLevelType w:val="hybridMultilevel"/>
    <w:tmpl w:val="FFFFFFFF"/>
    <w:lvl w:ilvl="0" w:tplc="8D6CE91E">
      <w:start w:val="1"/>
      <w:numFmt w:val="decimal"/>
      <w:lvlText w:val="%1."/>
      <w:lvlJc w:val="left"/>
      <w:pPr>
        <w:ind w:left="720" w:hanging="360"/>
      </w:pPr>
    </w:lvl>
    <w:lvl w:ilvl="1" w:tplc="B32C2228">
      <w:start w:val="1"/>
      <w:numFmt w:val="lowerLetter"/>
      <w:lvlText w:val="%2."/>
      <w:lvlJc w:val="left"/>
      <w:pPr>
        <w:ind w:left="1440" w:hanging="360"/>
      </w:pPr>
    </w:lvl>
    <w:lvl w:ilvl="2" w:tplc="E47604C8">
      <w:start w:val="1"/>
      <w:numFmt w:val="lowerRoman"/>
      <w:lvlText w:val="%3."/>
      <w:lvlJc w:val="right"/>
      <w:pPr>
        <w:ind w:left="2160" w:hanging="180"/>
      </w:pPr>
    </w:lvl>
    <w:lvl w:ilvl="3" w:tplc="EF4CF94E">
      <w:start w:val="1"/>
      <w:numFmt w:val="decimal"/>
      <w:lvlText w:val="%4."/>
      <w:lvlJc w:val="left"/>
      <w:pPr>
        <w:ind w:left="2880" w:hanging="360"/>
      </w:pPr>
    </w:lvl>
    <w:lvl w:ilvl="4" w:tplc="C4D6EAB6">
      <w:start w:val="1"/>
      <w:numFmt w:val="lowerLetter"/>
      <w:lvlText w:val="%5."/>
      <w:lvlJc w:val="left"/>
      <w:pPr>
        <w:ind w:left="3600" w:hanging="360"/>
      </w:pPr>
    </w:lvl>
    <w:lvl w:ilvl="5" w:tplc="EEB2DDB6">
      <w:start w:val="1"/>
      <w:numFmt w:val="lowerRoman"/>
      <w:lvlText w:val="%6."/>
      <w:lvlJc w:val="right"/>
      <w:pPr>
        <w:ind w:left="4320" w:hanging="180"/>
      </w:pPr>
    </w:lvl>
    <w:lvl w:ilvl="6" w:tplc="2C369908">
      <w:start w:val="1"/>
      <w:numFmt w:val="decimal"/>
      <w:lvlText w:val="%7."/>
      <w:lvlJc w:val="left"/>
      <w:pPr>
        <w:ind w:left="5040" w:hanging="360"/>
      </w:pPr>
    </w:lvl>
    <w:lvl w:ilvl="7" w:tplc="7396AA7C">
      <w:start w:val="1"/>
      <w:numFmt w:val="lowerLetter"/>
      <w:lvlText w:val="%8."/>
      <w:lvlJc w:val="left"/>
      <w:pPr>
        <w:ind w:left="5760" w:hanging="360"/>
      </w:pPr>
    </w:lvl>
    <w:lvl w:ilvl="8" w:tplc="CF629E22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4C744AB"/>
    <w:multiLevelType w:val="hybridMultilevel"/>
    <w:tmpl w:val="A2B453D0"/>
    <w:name w:val="52222222"/>
    <w:lvl w:ilvl="0" w:tplc="12EE7CFA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  <w:lvl w:ilvl="1" w:tplc="FAA2C8D2">
      <w:numFmt w:val="decimal"/>
      <w:lvlText w:val=""/>
      <w:lvlJc w:val="left"/>
    </w:lvl>
    <w:lvl w:ilvl="2" w:tplc="B82E3E88">
      <w:numFmt w:val="decimal"/>
      <w:lvlText w:val=""/>
      <w:lvlJc w:val="left"/>
    </w:lvl>
    <w:lvl w:ilvl="3" w:tplc="73E49702">
      <w:numFmt w:val="decimal"/>
      <w:lvlText w:val=""/>
      <w:lvlJc w:val="left"/>
    </w:lvl>
    <w:lvl w:ilvl="4" w:tplc="AD229AB4">
      <w:numFmt w:val="decimal"/>
      <w:lvlText w:val=""/>
      <w:lvlJc w:val="left"/>
    </w:lvl>
    <w:lvl w:ilvl="5" w:tplc="90186152">
      <w:numFmt w:val="decimal"/>
      <w:lvlText w:val=""/>
      <w:lvlJc w:val="left"/>
    </w:lvl>
    <w:lvl w:ilvl="6" w:tplc="05DC32BE">
      <w:numFmt w:val="decimal"/>
      <w:lvlText w:val=""/>
      <w:lvlJc w:val="left"/>
    </w:lvl>
    <w:lvl w:ilvl="7" w:tplc="3196B022">
      <w:numFmt w:val="decimal"/>
      <w:lvlText w:val=""/>
      <w:lvlJc w:val="left"/>
    </w:lvl>
    <w:lvl w:ilvl="8" w:tplc="A79CA43C">
      <w:numFmt w:val="decimal"/>
      <w:lvlText w:val=""/>
      <w:lvlJc w:val="left"/>
    </w:lvl>
  </w:abstractNum>
  <w:abstractNum w:abstractNumId="60" w15:restartNumberingAfterBreak="0">
    <w:nsid w:val="77281BC1"/>
    <w:multiLevelType w:val="hybridMultilevel"/>
    <w:tmpl w:val="FFFFFFFF"/>
    <w:lvl w:ilvl="0" w:tplc="C7A2309C">
      <w:start w:val="1"/>
      <w:numFmt w:val="decimal"/>
      <w:lvlText w:val="%1."/>
      <w:lvlJc w:val="left"/>
      <w:pPr>
        <w:ind w:left="720" w:hanging="360"/>
      </w:pPr>
    </w:lvl>
    <w:lvl w:ilvl="1" w:tplc="25D6E750">
      <w:start w:val="1"/>
      <w:numFmt w:val="lowerLetter"/>
      <w:lvlText w:val="%2."/>
      <w:lvlJc w:val="left"/>
      <w:pPr>
        <w:ind w:left="1440" w:hanging="360"/>
      </w:pPr>
    </w:lvl>
    <w:lvl w:ilvl="2" w:tplc="7ED414FA">
      <w:start w:val="1"/>
      <w:numFmt w:val="lowerRoman"/>
      <w:lvlText w:val="%3."/>
      <w:lvlJc w:val="right"/>
      <w:pPr>
        <w:ind w:left="2160" w:hanging="180"/>
      </w:pPr>
    </w:lvl>
    <w:lvl w:ilvl="3" w:tplc="3C9C8EFE">
      <w:start w:val="1"/>
      <w:numFmt w:val="decimal"/>
      <w:lvlText w:val="%4."/>
      <w:lvlJc w:val="left"/>
      <w:pPr>
        <w:ind w:left="2880" w:hanging="360"/>
      </w:pPr>
    </w:lvl>
    <w:lvl w:ilvl="4" w:tplc="40240064">
      <w:start w:val="1"/>
      <w:numFmt w:val="lowerLetter"/>
      <w:lvlText w:val="%5."/>
      <w:lvlJc w:val="left"/>
      <w:pPr>
        <w:ind w:left="3600" w:hanging="360"/>
      </w:pPr>
    </w:lvl>
    <w:lvl w:ilvl="5" w:tplc="67685DA8">
      <w:start w:val="1"/>
      <w:numFmt w:val="lowerRoman"/>
      <w:lvlText w:val="%6."/>
      <w:lvlJc w:val="right"/>
      <w:pPr>
        <w:ind w:left="4320" w:hanging="180"/>
      </w:pPr>
    </w:lvl>
    <w:lvl w:ilvl="6" w:tplc="4A2846E0">
      <w:start w:val="1"/>
      <w:numFmt w:val="decimal"/>
      <w:lvlText w:val="%7."/>
      <w:lvlJc w:val="left"/>
      <w:pPr>
        <w:ind w:left="5040" w:hanging="360"/>
      </w:pPr>
    </w:lvl>
    <w:lvl w:ilvl="7" w:tplc="7AB843EC">
      <w:start w:val="1"/>
      <w:numFmt w:val="lowerLetter"/>
      <w:lvlText w:val="%8."/>
      <w:lvlJc w:val="left"/>
      <w:pPr>
        <w:ind w:left="5760" w:hanging="360"/>
      </w:pPr>
    </w:lvl>
    <w:lvl w:ilvl="8" w:tplc="035AED88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83304DF"/>
    <w:multiLevelType w:val="hybridMultilevel"/>
    <w:tmpl w:val="FFFFFFFF"/>
    <w:lvl w:ilvl="0" w:tplc="0CA8FA44">
      <w:start w:val="1"/>
      <w:numFmt w:val="decimal"/>
      <w:lvlText w:val="%1."/>
      <w:lvlJc w:val="left"/>
      <w:pPr>
        <w:ind w:left="720" w:hanging="360"/>
      </w:pPr>
    </w:lvl>
    <w:lvl w:ilvl="1" w:tplc="919691EA">
      <w:start w:val="1"/>
      <w:numFmt w:val="lowerLetter"/>
      <w:lvlText w:val="%2."/>
      <w:lvlJc w:val="left"/>
      <w:pPr>
        <w:ind w:left="1440" w:hanging="360"/>
      </w:pPr>
    </w:lvl>
    <w:lvl w:ilvl="2" w:tplc="654A3D5C">
      <w:start w:val="1"/>
      <w:numFmt w:val="lowerRoman"/>
      <w:lvlText w:val="%3."/>
      <w:lvlJc w:val="right"/>
      <w:pPr>
        <w:ind w:left="2160" w:hanging="180"/>
      </w:pPr>
    </w:lvl>
    <w:lvl w:ilvl="3" w:tplc="7A7436A2">
      <w:start w:val="1"/>
      <w:numFmt w:val="decimal"/>
      <w:lvlText w:val="%4."/>
      <w:lvlJc w:val="left"/>
      <w:pPr>
        <w:ind w:left="2880" w:hanging="360"/>
      </w:pPr>
    </w:lvl>
    <w:lvl w:ilvl="4" w:tplc="41CE0E80">
      <w:start w:val="1"/>
      <w:numFmt w:val="lowerLetter"/>
      <w:lvlText w:val="%5."/>
      <w:lvlJc w:val="left"/>
      <w:pPr>
        <w:ind w:left="3600" w:hanging="360"/>
      </w:pPr>
    </w:lvl>
    <w:lvl w:ilvl="5" w:tplc="C9AEAD8A">
      <w:start w:val="1"/>
      <w:numFmt w:val="lowerRoman"/>
      <w:lvlText w:val="%6."/>
      <w:lvlJc w:val="right"/>
      <w:pPr>
        <w:ind w:left="4320" w:hanging="180"/>
      </w:pPr>
    </w:lvl>
    <w:lvl w:ilvl="6" w:tplc="35C2AF86">
      <w:start w:val="1"/>
      <w:numFmt w:val="decimal"/>
      <w:lvlText w:val="%7."/>
      <w:lvlJc w:val="left"/>
      <w:pPr>
        <w:ind w:left="5040" w:hanging="360"/>
      </w:pPr>
    </w:lvl>
    <w:lvl w:ilvl="7" w:tplc="3A2E6FF0">
      <w:start w:val="1"/>
      <w:numFmt w:val="lowerLetter"/>
      <w:lvlText w:val="%8."/>
      <w:lvlJc w:val="left"/>
      <w:pPr>
        <w:ind w:left="5760" w:hanging="360"/>
      </w:pPr>
    </w:lvl>
    <w:lvl w:ilvl="8" w:tplc="C3E26538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8594531"/>
    <w:multiLevelType w:val="hybridMultilevel"/>
    <w:tmpl w:val="FFFFFFFF"/>
    <w:lvl w:ilvl="0" w:tplc="6E9CDFEC">
      <w:start w:val="1"/>
      <w:numFmt w:val="decimal"/>
      <w:lvlText w:val="%1."/>
      <w:lvlJc w:val="left"/>
      <w:pPr>
        <w:ind w:left="720" w:hanging="360"/>
      </w:pPr>
    </w:lvl>
    <w:lvl w:ilvl="1" w:tplc="DE54016A">
      <w:start w:val="1"/>
      <w:numFmt w:val="lowerLetter"/>
      <w:lvlText w:val="%2."/>
      <w:lvlJc w:val="left"/>
      <w:pPr>
        <w:ind w:left="1440" w:hanging="360"/>
      </w:pPr>
    </w:lvl>
    <w:lvl w:ilvl="2" w:tplc="A128092C">
      <w:start w:val="1"/>
      <w:numFmt w:val="lowerRoman"/>
      <w:lvlText w:val="%3."/>
      <w:lvlJc w:val="right"/>
      <w:pPr>
        <w:ind w:left="2160" w:hanging="180"/>
      </w:pPr>
    </w:lvl>
    <w:lvl w:ilvl="3" w:tplc="48741124">
      <w:start w:val="1"/>
      <w:numFmt w:val="decimal"/>
      <w:lvlText w:val="%4."/>
      <w:lvlJc w:val="left"/>
      <w:pPr>
        <w:ind w:left="2880" w:hanging="360"/>
      </w:pPr>
    </w:lvl>
    <w:lvl w:ilvl="4" w:tplc="0CC2E8BE">
      <w:start w:val="1"/>
      <w:numFmt w:val="lowerLetter"/>
      <w:lvlText w:val="%5."/>
      <w:lvlJc w:val="left"/>
      <w:pPr>
        <w:ind w:left="3600" w:hanging="360"/>
      </w:pPr>
    </w:lvl>
    <w:lvl w:ilvl="5" w:tplc="63DEC6B4">
      <w:start w:val="1"/>
      <w:numFmt w:val="lowerRoman"/>
      <w:lvlText w:val="%6."/>
      <w:lvlJc w:val="right"/>
      <w:pPr>
        <w:ind w:left="4320" w:hanging="180"/>
      </w:pPr>
    </w:lvl>
    <w:lvl w:ilvl="6" w:tplc="8C922450">
      <w:start w:val="1"/>
      <w:numFmt w:val="decimal"/>
      <w:lvlText w:val="%7."/>
      <w:lvlJc w:val="left"/>
      <w:pPr>
        <w:ind w:left="5040" w:hanging="360"/>
      </w:pPr>
    </w:lvl>
    <w:lvl w:ilvl="7" w:tplc="8E8647D0">
      <w:start w:val="1"/>
      <w:numFmt w:val="lowerLetter"/>
      <w:lvlText w:val="%8."/>
      <w:lvlJc w:val="left"/>
      <w:pPr>
        <w:ind w:left="5760" w:hanging="360"/>
      </w:pPr>
    </w:lvl>
    <w:lvl w:ilvl="8" w:tplc="4D900C06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9CC4F0C"/>
    <w:multiLevelType w:val="hybridMultilevel"/>
    <w:tmpl w:val="FFFFFFFF"/>
    <w:lvl w:ilvl="0" w:tplc="A9C472C2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FDB24A8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B8446D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B3012C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022E9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0F6946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7B213E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F2CFF2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732438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4" w15:restartNumberingAfterBreak="0">
    <w:nsid w:val="7B0C4F82"/>
    <w:multiLevelType w:val="hybridMultilevel"/>
    <w:tmpl w:val="FFFFFFFF"/>
    <w:lvl w:ilvl="0" w:tplc="C37C1FE0">
      <w:start w:val="1"/>
      <w:numFmt w:val="decimal"/>
      <w:lvlText w:val="%1."/>
      <w:lvlJc w:val="left"/>
      <w:pPr>
        <w:ind w:left="720" w:hanging="360"/>
      </w:pPr>
    </w:lvl>
    <w:lvl w:ilvl="1" w:tplc="27508FC2">
      <w:start w:val="1"/>
      <w:numFmt w:val="lowerLetter"/>
      <w:lvlText w:val="%2."/>
      <w:lvlJc w:val="left"/>
      <w:pPr>
        <w:ind w:left="1440" w:hanging="360"/>
      </w:pPr>
    </w:lvl>
    <w:lvl w:ilvl="2" w:tplc="8FD8D248">
      <w:start w:val="1"/>
      <w:numFmt w:val="lowerRoman"/>
      <w:lvlText w:val="%3."/>
      <w:lvlJc w:val="right"/>
      <w:pPr>
        <w:ind w:left="2160" w:hanging="180"/>
      </w:pPr>
    </w:lvl>
    <w:lvl w:ilvl="3" w:tplc="B190750E">
      <w:start w:val="1"/>
      <w:numFmt w:val="decimal"/>
      <w:lvlText w:val="%4."/>
      <w:lvlJc w:val="left"/>
      <w:pPr>
        <w:ind w:left="2880" w:hanging="360"/>
      </w:pPr>
    </w:lvl>
    <w:lvl w:ilvl="4" w:tplc="3D24FE40">
      <w:start w:val="1"/>
      <w:numFmt w:val="lowerLetter"/>
      <w:lvlText w:val="%5."/>
      <w:lvlJc w:val="left"/>
      <w:pPr>
        <w:ind w:left="3600" w:hanging="360"/>
      </w:pPr>
    </w:lvl>
    <w:lvl w:ilvl="5" w:tplc="65E2F002">
      <w:start w:val="1"/>
      <w:numFmt w:val="lowerRoman"/>
      <w:lvlText w:val="%6."/>
      <w:lvlJc w:val="right"/>
      <w:pPr>
        <w:ind w:left="4320" w:hanging="180"/>
      </w:pPr>
    </w:lvl>
    <w:lvl w:ilvl="6" w:tplc="24CC2E5A">
      <w:start w:val="1"/>
      <w:numFmt w:val="decimal"/>
      <w:lvlText w:val="%7."/>
      <w:lvlJc w:val="left"/>
      <w:pPr>
        <w:ind w:left="5040" w:hanging="360"/>
      </w:pPr>
    </w:lvl>
    <w:lvl w:ilvl="7" w:tplc="815E9820">
      <w:start w:val="1"/>
      <w:numFmt w:val="lowerLetter"/>
      <w:lvlText w:val="%8."/>
      <w:lvlJc w:val="left"/>
      <w:pPr>
        <w:ind w:left="5760" w:hanging="360"/>
      </w:pPr>
    </w:lvl>
    <w:lvl w:ilvl="8" w:tplc="858CC1C2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 w:cs="Times New Roman"/>
      </w:rPr>
    </w:lvl>
  </w:abstractNum>
  <w:abstractNum w:abstractNumId="66" w15:restartNumberingAfterBreak="0">
    <w:nsid w:val="7C896826"/>
    <w:multiLevelType w:val="hybridMultilevel"/>
    <w:tmpl w:val="FFFFFFFF"/>
    <w:lvl w:ilvl="0" w:tplc="9B7EB168">
      <w:start w:val="1"/>
      <w:numFmt w:val="decimal"/>
      <w:lvlText w:val="%1."/>
      <w:lvlJc w:val="left"/>
      <w:pPr>
        <w:ind w:left="720" w:hanging="360"/>
      </w:pPr>
    </w:lvl>
    <w:lvl w:ilvl="1" w:tplc="68B2F36A">
      <w:start w:val="1"/>
      <w:numFmt w:val="lowerLetter"/>
      <w:lvlText w:val="%2."/>
      <w:lvlJc w:val="left"/>
      <w:pPr>
        <w:ind w:left="1440" w:hanging="360"/>
      </w:pPr>
    </w:lvl>
    <w:lvl w:ilvl="2" w:tplc="CFA44492">
      <w:start w:val="1"/>
      <w:numFmt w:val="lowerRoman"/>
      <w:lvlText w:val="%3."/>
      <w:lvlJc w:val="right"/>
      <w:pPr>
        <w:ind w:left="2160" w:hanging="180"/>
      </w:pPr>
    </w:lvl>
    <w:lvl w:ilvl="3" w:tplc="28F8065C">
      <w:start w:val="1"/>
      <w:numFmt w:val="decimal"/>
      <w:lvlText w:val="%4."/>
      <w:lvlJc w:val="left"/>
      <w:pPr>
        <w:ind w:left="2880" w:hanging="360"/>
      </w:pPr>
    </w:lvl>
    <w:lvl w:ilvl="4" w:tplc="6F26A010">
      <w:start w:val="1"/>
      <w:numFmt w:val="lowerLetter"/>
      <w:lvlText w:val="%5."/>
      <w:lvlJc w:val="left"/>
      <w:pPr>
        <w:ind w:left="3600" w:hanging="360"/>
      </w:pPr>
    </w:lvl>
    <w:lvl w:ilvl="5" w:tplc="FD3EB9D8">
      <w:start w:val="1"/>
      <w:numFmt w:val="lowerRoman"/>
      <w:lvlText w:val="%6."/>
      <w:lvlJc w:val="right"/>
      <w:pPr>
        <w:ind w:left="4320" w:hanging="180"/>
      </w:pPr>
    </w:lvl>
    <w:lvl w:ilvl="6" w:tplc="2C2E5052">
      <w:start w:val="1"/>
      <w:numFmt w:val="decimal"/>
      <w:lvlText w:val="%7."/>
      <w:lvlJc w:val="left"/>
      <w:pPr>
        <w:ind w:left="5040" w:hanging="360"/>
      </w:pPr>
    </w:lvl>
    <w:lvl w:ilvl="7" w:tplc="CDBC651A">
      <w:start w:val="1"/>
      <w:numFmt w:val="lowerLetter"/>
      <w:lvlText w:val="%8."/>
      <w:lvlJc w:val="left"/>
      <w:pPr>
        <w:ind w:left="5760" w:hanging="360"/>
      </w:pPr>
    </w:lvl>
    <w:lvl w:ilvl="8" w:tplc="2F38CA3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6"/>
  </w:num>
  <w:num w:numId="3">
    <w:abstractNumId w:val="7"/>
  </w:num>
  <w:num w:numId="4">
    <w:abstractNumId w:val="38"/>
  </w:num>
  <w:num w:numId="5">
    <w:abstractNumId w:val="41"/>
  </w:num>
  <w:num w:numId="6">
    <w:abstractNumId w:val="54"/>
  </w:num>
  <w:num w:numId="7">
    <w:abstractNumId w:val="65"/>
  </w:num>
  <w:num w:numId="8">
    <w:abstractNumId w:val="20"/>
  </w:num>
  <w:num w:numId="9">
    <w:abstractNumId w:val="30"/>
  </w:num>
  <w:num w:numId="10">
    <w:abstractNumId w:val="42"/>
  </w:num>
  <w:num w:numId="11">
    <w:abstractNumId w:val="25"/>
  </w:num>
  <w:num w:numId="12">
    <w:abstractNumId w:val="49"/>
  </w:num>
  <w:num w:numId="13">
    <w:abstractNumId w:val="40"/>
  </w:num>
  <w:num w:numId="14">
    <w:abstractNumId w:val="56"/>
  </w:num>
  <w:num w:numId="15">
    <w:abstractNumId w:val="22"/>
  </w:num>
  <w:num w:numId="16">
    <w:abstractNumId w:val="61"/>
  </w:num>
  <w:num w:numId="17">
    <w:abstractNumId w:val="1"/>
  </w:num>
  <w:num w:numId="18">
    <w:abstractNumId w:val="21"/>
  </w:num>
  <w:num w:numId="19">
    <w:abstractNumId w:val="36"/>
  </w:num>
  <w:num w:numId="20">
    <w:abstractNumId w:val="63"/>
  </w:num>
  <w:num w:numId="21">
    <w:abstractNumId w:val="10"/>
  </w:num>
  <w:num w:numId="22">
    <w:abstractNumId w:val="39"/>
  </w:num>
  <w:num w:numId="23">
    <w:abstractNumId w:val="18"/>
  </w:num>
  <w:num w:numId="24">
    <w:abstractNumId w:val="4"/>
  </w:num>
  <w:num w:numId="25">
    <w:abstractNumId w:val="23"/>
  </w:num>
  <w:num w:numId="26">
    <w:abstractNumId w:val="64"/>
  </w:num>
  <w:num w:numId="27">
    <w:abstractNumId w:val="43"/>
  </w:num>
  <w:num w:numId="28">
    <w:abstractNumId w:val="66"/>
  </w:num>
  <w:num w:numId="29">
    <w:abstractNumId w:val="11"/>
  </w:num>
  <w:num w:numId="30">
    <w:abstractNumId w:val="60"/>
  </w:num>
  <w:num w:numId="31">
    <w:abstractNumId w:val="57"/>
  </w:num>
  <w:num w:numId="32">
    <w:abstractNumId w:val="2"/>
  </w:num>
  <w:num w:numId="33">
    <w:abstractNumId w:val="15"/>
  </w:num>
  <w:num w:numId="34">
    <w:abstractNumId w:val="13"/>
  </w:num>
  <w:num w:numId="35">
    <w:abstractNumId w:val="47"/>
  </w:num>
  <w:num w:numId="36">
    <w:abstractNumId w:val="58"/>
  </w:num>
  <w:num w:numId="37">
    <w:abstractNumId w:val="0"/>
  </w:num>
  <w:num w:numId="38">
    <w:abstractNumId w:val="62"/>
  </w:num>
  <w:num w:numId="39">
    <w:abstractNumId w:val="34"/>
  </w:num>
  <w:num w:numId="40">
    <w:abstractNumId w:val="28"/>
  </w:num>
  <w:num w:numId="41">
    <w:abstractNumId w:val="27"/>
  </w:num>
  <w:num w:numId="42">
    <w:abstractNumId w:val="55"/>
  </w:num>
  <w:num w:numId="43">
    <w:abstractNumId w:val="37"/>
  </w:num>
  <w:num w:numId="44">
    <w:abstractNumId w:val="44"/>
  </w:num>
  <w:num w:numId="45">
    <w:abstractNumId w:val="35"/>
  </w:num>
  <w:num w:numId="46">
    <w:abstractNumId w:val="9"/>
  </w:num>
  <w:num w:numId="47">
    <w:abstractNumId w:val="29"/>
  </w:num>
  <w:numIdMacAtCleanup w:val="33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20"/>
  <w:doNotHyphenateCaps/>
  <w:displayHorizontalDrawingGridEvery w:val="0"/>
  <w:displayVerticalDrawingGridEvery w:val="0"/>
  <w:doNotUseMarginsForDrawingGridOrigin/>
  <w:characterSpacingControl w:val="doNotCompress"/>
  <w:hdrShapeDefaults>
    <o:shapedefaults v:ext="edit" spidmax="14336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14DE"/>
    <w:rsid w:val="00001BAF"/>
    <w:rsid w:val="000026B8"/>
    <w:rsid w:val="00003D02"/>
    <w:rsid w:val="0000463A"/>
    <w:rsid w:val="00005736"/>
    <w:rsid w:val="00006B00"/>
    <w:rsid w:val="00006DD1"/>
    <w:rsid w:val="00007B5A"/>
    <w:rsid w:val="00007BB4"/>
    <w:rsid w:val="00014350"/>
    <w:rsid w:val="00016FCE"/>
    <w:rsid w:val="0001744D"/>
    <w:rsid w:val="000208CC"/>
    <w:rsid w:val="00022DCE"/>
    <w:rsid w:val="0002404B"/>
    <w:rsid w:val="00024B1D"/>
    <w:rsid w:val="000264EF"/>
    <w:rsid w:val="000265C6"/>
    <w:rsid w:val="000304F1"/>
    <w:rsid w:val="0003143D"/>
    <w:rsid w:val="0003329E"/>
    <w:rsid w:val="00033E64"/>
    <w:rsid w:val="0003471D"/>
    <w:rsid w:val="00034D9A"/>
    <w:rsid w:val="00035CEC"/>
    <w:rsid w:val="00036D4E"/>
    <w:rsid w:val="00037A95"/>
    <w:rsid w:val="00040EF5"/>
    <w:rsid w:val="0004151A"/>
    <w:rsid w:val="000416F0"/>
    <w:rsid w:val="00043B83"/>
    <w:rsid w:val="00045392"/>
    <w:rsid w:val="00045A41"/>
    <w:rsid w:val="000464B3"/>
    <w:rsid w:val="000474B5"/>
    <w:rsid w:val="000514A7"/>
    <w:rsid w:val="00051CFE"/>
    <w:rsid w:val="00055BC7"/>
    <w:rsid w:val="000560B7"/>
    <w:rsid w:val="0005725B"/>
    <w:rsid w:val="000612BE"/>
    <w:rsid w:val="00061AE4"/>
    <w:rsid w:val="00063DEE"/>
    <w:rsid w:val="000646A8"/>
    <w:rsid w:val="000653EE"/>
    <w:rsid w:val="00066745"/>
    <w:rsid w:val="000673C8"/>
    <w:rsid w:val="0007046A"/>
    <w:rsid w:val="00071745"/>
    <w:rsid w:val="00071924"/>
    <w:rsid w:val="00072655"/>
    <w:rsid w:val="00072A53"/>
    <w:rsid w:val="000739FD"/>
    <w:rsid w:val="000775D3"/>
    <w:rsid w:val="0007768B"/>
    <w:rsid w:val="00077E06"/>
    <w:rsid w:val="000809A5"/>
    <w:rsid w:val="00082AAD"/>
    <w:rsid w:val="00083EAC"/>
    <w:rsid w:val="00084882"/>
    <w:rsid w:val="00086D69"/>
    <w:rsid w:val="00087A8A"/>
    <w:rsid w:val="00087D40"/>
    <w:rsid w:val="0009272F"/>
    <w:rsid w:val="0009382A"/>
    <w:rsid w:val="00094000"/>
    <w:rsid w:val="00097613"/>
    <w:rsid w:val="00097720"/>
    <w:rsid w:val="00097838"/>
    <w:rsid w:val="00097F79"/>
    <w:rsid w:val="000A0DC3"/>
    <w:rsid w:val="000A13A3"/>
    <w:rsid w:val="000A1DA8"/>
    <w:rsid w:val="000A40B3"/>
    <w:rsid w:val="000A758A"/>
    <w:rsid w:val="000B0675"/>
    <w:rsid w:val="000B62B0"/>
    <w:rsid w:val="000C1317"/>
    <w:rsid w:val="000C2A26"/>
    <w:rsid w:val="000C2AED"/>
    <w:rsid w:val="000C2BFC"/>
    <w:rsid w:val="000C3790"/>
    <w:rsid w:val="000C6FCA"/>
    <w:rsid w:val="000C74CB"/>
    <w:rsid w:val="000D1272"/>
    <w:rsid w:val="000D2B04"/>
    <w:rsid w:val="000D3239"/>
    <w:rsid w:val="000D3414"/>
    <w:rsid w:val="000D35F1"/>
    <w:rsid w:val="000D36E4"/>
    <w:rsid w:val="000D4348"/>
    <w:rsid w:val="000D4450"/>
    <w:rsid w:val="000D72EA"/>
    <w:rsid w:val="000D7706"/>
    <w:rsid w:val="000E0163"/>
    <w:rsid w:val="000E274F"/>
    <w:rsid w:val="000E3DE0"/>
    <w:rsid w:val="000E52E7"/>
    <w:rsid w:val="000E52F4"/>
    <w:rsid w:val="000E5628"/>
    <w:rsid w:val="000E6FD2"/>
    <w:rsid w:val="000F030E"/>
    <w:rsid w:val="000F0E1A"/>
    <w:rsid w:val="000F0E9E"/>
    <w:rsid w:val="000F1A51"/>
    <w:rsid w:val="000F21CB"/>
    <w:rsid w:val="000F3C0E"/>
    <w:rsid w:val="000F4497"/>
    <w:rsid w:val="000F5955"/>
    <w:rsid w:val="000F5E4A"/>
    <w:rsid w:val="000F6FA0"/>
    <w:rsid w:val="000F7AFB"/>
    <w:rsid w:val="000F7CAE"/>
    <w:rsid w:val="00101150"/>
    <w:rsid w:val="001015EF"/>
    <w:rsid w:val="00101A88"/>
    <w:rsid w:val="0010233D"/>
    <w:rsid w:val="00102970"/>
    <w:rsid w:val="0010415A"/>
    <w:rsid w:val="00106162"/>
    <w:rsid w:val="00110537"/>
    <w:rsid w:val="00114796"/>
    <w:rsid w:val="0011577B"/>
    <w:rsid w:val="0011644D"/>
    <w:rsid w:val="00116ED2"/>
    <w:rsid w:val="001179A4"/>
    <w:rsid w:val="0012021D"/>
    <w:rsid w:val="00120FBC"/>
    <w:rsid w:val="00121505"/>
    <w:rsid w:val="00121E19"/>
    <w:rsid w:val="00122435"/>
    <w:rsid w:val="00123C79"/>
    <w:rsid w:val="0012407E"/>
    <w:rsid w:val="0012421A"/>
    <w:rsid w:val="001251C6"/>
    <w:rsid w:val="00126805"/>
    <w:rsid w:val="001277C4"/>
    <w:rsid w:val="00127A0F"/>
    <w:rsid w:val="001334FB"/>
    <w:rsid w:val="0013704D"/>
    <w:rsid w:val="00145359"/>
    <w:rsid w:val="00145D6F"/>
    <w:rsid w:val="00146A8E"/>
    <w:rsid w:val="00146B5D"/>
    <w:rsid w:val="00147AE6"/>
    <w:rsid w:val="0015106F"/>
    <w:rsid w:val="0015239B"/>
    <w:rsid w:val="001523FA"/>
    <w:rsid w:val="00152606"/>
    <w:rsid w:val="00153556"/>
    <w:rsid w:val="0015378E"/>
    <w:rsid w:val="00154128"/>
    <w:rsid w:val="00160867"/>
    <w:rsid w:val="0016093C"/>
    <w:rsid w:val="00166618"/>
    <w:rsid w:val="001667BA"/>
    <w:rsid w:val="00167BF4"/>
    <w:rsid w:val="00171450"/>
    <w:rsid w:val="001724C1"/>
    <w:rsid w:val="0017293A"/>
    <w:rsid w:val="0017303D"/>
    <w:rsid w:val="00173902"/>
    <w:rsid w:val="00175D78"/>
    <w:rsid w:val="00176BE0"/>
    <w:rsid w:val="001804DA"/>
    <w:rsid w:val="00180BFD"/>
    <w:rsid w:val="0018249A"/>
    <w:rsid w:val="00182A62"/>
    <w:rsid w:val="00185433"/>
    <w:rsid w:val="00186B7A"/>
    <w:rsid w:val="00191ACE"/>
    <w:rsid w:val="0019327A"/>
    <w:rsid w:val="00193C82"/>
    <w:rsid w:val="0019459E"/>
    <w:rsid w:val="00194BC6"/>
    <w:rsid w:val="00195C22"/>
    <w:rsid w:val="001A02C8"/>
    <w:rsid w:val="001A0F97"/>
    <w:rsid w:val="001A1EB8"/>
    <w:rsid w:val="001A1F29"/>
    <w:rsid w:val="001A276A"/>
    <w:rsid w:val="001A7BED"/>
    <w:rsid w:val="001B13E0"/>
    <w:rsid w:val="001B2FD5"/>
    <w:rsid w:val="001B472E"/>
    <w:rsid w:val="001B4AC7"/>
    <w:rsid w:val="001B5A58"/>
    <w:rsid w:val="001B7004"/>
    <w:rsid w:val="001C0115"/>
    <w:rsid w:val="001C3A2D"/>
    <w:rsid w:val="001C57B1"/>
    <w:rsid w:val="001C5904"/>
    <w:rsid w:val="001C6ADB"/>
    <w:rsid w:val="001D0564"/>
    <w:rsid w:val="001D0ECF"/>
    <w:rsid w:val="001D3158"/>
    <w:rsid w:val="001D76CD"/>
    <w:rsid w:val="001E0828"/>
    <w:rsid w:val="001E0BAF"/>
    <w:rsid w:val="001E3AF1"/>
    <w:rsid w:val="001E3BE4"/>
    <w:rsid w:val="001E4D21"/>
    <w:rsid w:val="001E4EC6"/>
    <w:rsid w:val="001E74D8"/>
    <w:rsid w:val="001F178F"/>
    <w:rsid w:val="001F18B3"/>
    <w:rsid w:val="001F1A2A"/>
    <w:rsid w:val="001F216E"/>
    <w:rsid w:val="001F547C"/>
    <w:rsid w:val="001F5D24"/>
    <w:rsid w:val="001F6B07"/>
    <w:rsid w:val="002002E1"/>
    <w:rsid w:val="00200C88"/>
    <w:rsid w:val="00202436"/>
    <w:rsid w:val="00202B15"/>
    <w:rsid w:val="002034CF"/>
    <w:rsid w:val="002047EC"/>
    <w:rsid w:val="00205DD1"/>
    <w:rsid w:val="00205F21"/>
    <w:rsid w:val="002104FD"/>
    <w:rsid w:val="002122D0"/>
    <w:rsid w:val="00212BC6"/>
    <w:rsid w:val="00215E31"/>
    <w:rsid w:val="00215E5B"/>
    <w:rsid w:val="00216A25"/>
    <w:rsid w:val="00220911"/>
    <w:rsid w:val="00221138"/>
    <w:rsid w:val="0022144B"/>
    <w:rsid w:val="00222CDF"/>
    <w:rsid w:val="00222F4F"/>
    <w:rsid w:val="00223CA2"/>
    <w:rsid w:val="0022417D"/>
    <w:rsid w:val="002241E4"/>
    <w:rsid w:val="002247A9"/>
    <w:rsid w:val="002268F6"/>
    <w:rsid w:val="00227466"/>
    <w:rsid w:val="00227F2F"/>
    <w:rsid w:val="00230992"/>
    <w:rsid w:val="00232074"/>
    <w:rsid w:val="0023311E"/>
    <w:rsid w:val="0023345F"/>
    <w:rsid w:val="002338ED"/>
    <w:rsid w:val="00234D45"/>
    <w:rsid w:val="00234F58"/>
    <w:rsid w:val="002351DF"/>
    <w:rsid w:val="0023609F"/>
    <w:rsid w:val="00237643"/>
    <w:rsid w:val="002402CE"/>
    <w:rsid w:val="00240B22"/>
    <w:rsid w:val="00242242"/>
    <w:rsid w:val="00245266"/>
    <w:rsid w:val="00245F4E"/>
    <w:rsid w:val="002473A9"/>
    <w:rsid w:val="002515AF"/>
    <w:rsid w:val="0025321F"/>
    <w:rsid w:val="002542CC"/>
    <w:rsid w:val="0025563A"/>
    <w:rsid w:val="002562FF"/>
    <w:rsid w:val="00257E7D"/>
    <w:rsid w:val="002609A3"/>
    <w:rsid w:val="002616A9"/>
    <w:rsid w:val="002616EB"/>
    <w:rsid w:val="00261A48"/>
    <w:rsid w:val="0026281B"/>
    <w:rsid w:val="00265B7A"/>
    <w:rsid w:val="002662E7"/>
    <w:rsid w:val="00270D6E"/>
    <w:rsid w:val="002719AA"/>
    <w:rsid w:val="0027323E"/>
    <w:rsid w:val="002751C0"/>
    <w:rsid w:val="00275717"/>
    <w:rsid w:val="00275D24"/>
    <w:rsid w:val="002761E4"/>
    <w:rsid w:val="002768C4"/>
    <w:rsid w:val="00277BFA"/>
    <w:rsid w:val="0028012A"/>
    <w:rsid w:val="00281382"/>
    <w:rsid w:val="00281642"/>
    <w:rsid w:val="002833C2"/>
    <w:rsid w:val="0028384D"/>
    <w:rsid w:val="002838B6"/>
    <w:rsid w:val="00284484"/>
    <w:rsid w:val="00287BE3"/>
    <w:rsid w:val="002906D6"/>
    <w:rsid w:val="00290D54"/>
    <w:rsid w:val="002910DD"/>
    <w:rsid w:val="00295E06"/>
    <w:rsid w:val="00297BF9"/>
    <w:rsid w:val="002A21E2"/>
    <w:rsid w:val="002A26A5"/>
    <w:rsid w:val="002A3992"/>
    <w:rsid w:val="002A3E15"/>
    <w:rsid w:val="002A3E28"/>
    <w:rsid w:val="002A6186"/>
    <w:rsid w:val="002A6578"/>
    <w:rsid w:val="002B1E7C"/>
    <w:rsid w:val="002B1FAF"/>
    <w:rsid w:val="002B242E"/>
    <w:rsid w:val="002B27BC"/>
    <w:rsid w:val="002B3FFA"/>
    <w:rsid w:val="002B4023"/>
    <w:rsid w:val="002B650E"/>
    <w:rsid w:val="002B7562"/>
    <w:rsid w:val="002C0197"/>
    <w:rsid w:val="002C0776"/>
    <w:rsid w:val="002C11E6"/>
    <w:rsid w:val="002C2924"/>
    <w:rsid w:val="002C44D2"/>
    <w:rsid w:val="002C507A"/>
    <w:rsid w:val="002C6C29"/>
    <w:rsid w:val="002D07EE"/>
    <w:rsid w:val="002D22F4"/>
    <w:rsid w:val="002D2E2C"/>
    <w:rsid w:val="002D7500"/>
    <w:rsid w:val="002E5351"/>
    <w:rsid w:val="002E5F66"/>
    <w:rsid w:val="002F4C2F"/>
    <w:rsid w:val="002F5608"/>
    <w:rsid w:val="002F6C88"/>
    <w:rsid w:val="002F76D4"/>
    <w:rsid w:val="00300564"/>
    <w:rsid w:val="00300782"/>
    <w:rsid w:val="00300DB4"/>
    <w:rsid w:val="00301859"/>
    <w:rsid w:val="00302F8A"/>
    <w:rsid w:val="003042AF"/>
    <w:rsid w:val="003069E2"/>
    <w:rsid w:val="003070C3"/>
    <w:rsid w:val="003124CB"/>
    <w:rsid w:val="00313CD1"/>
    <w:rsid w:val="003179FE"/>
    <w:rsid w:val="00317EA0"/>
    <w:rsid w:val="00321FA1"/>
    <w:rsid w:val="00322BBF"/>
    <w:rsid w:val="00326064"/>
    <w:rsid w:val="00327203"/>
    <w:rsid w:val="003272F3"/>
    <w:rsid w:val="003329A2"/>
    <w:rsid w:val="003356E1"/>
    <w:rsid w:val="0033593D"/>
    <w:rsid w:val="00335A9C"/>
    <w:rsid w:val="00337297"/>
    <w:rsid w:val="003376F0"/>
    <w:rsid w:val="003407AD"/>
    <w:rsid w:val="00340EC1"/>
    <w:rsid w:val="003411BA"/>
    <w:rsid w:val="003412E7"/>
    <w:rsid w:val="00341C12"/>
    <w:rsid w:val="003429E5"/>
    <w:rsid w:val="00344657"/>
    <w:rsid w:val="003466DB"/>
    <w:rsid w:val="00350A8B"/>
    <w:rsid w:val="00351033"/>
    <w:rsid w:val="003510BB"/>
    <w:rsid w:val="003510F7"/>
    <w:rsid w:val="0035112A"/>
    <w:rsid w:val="003541AA"/>
    <w:rsid w:val="00355B5C"/>
    <w:rsid w:val="00355FEE"/>
    <w:rsid w:val="003654F9"/>
    <w:rsid w:val="00367FC7"/>
    <w:rsid w:val="00372725"/>
    <w:rsid w:val="00374332"/>
    <w:rsid w:val="003747F3"/>
    <w:rsid w:val="00375238"/>
    <w:rsid w:val="00376509"/>
    <w:rsid w:val="003809E6"/>
    <w:rsid w:val="00380AD0"/>
    <w:rsid w:val="00380BCB"/>
    <w:rsid w:val="00380FE6"/>
    <w:rsid w:val="00382CF2"/>
    <w:rsid w:val="003839B4"/>
    <w:rsid w:val="00383A4D"/>
    <w:rsid w:val="00383C0C"/>
    <w:rsid w:val="0038637F"/>
    <w:rsid w:val="00386E04"/>
    <w:rsid w:val="003872A9"/>
    <w:rsid w:val="003907DB"/>
    <w:rsid w:val="00391D00"/>
    <w:rsid w:val="003927B7"/>
    <w:rsid w:val="00394970"/>
    <w:rsid w:val="00396FDC"/>
    <w:rsid w:val="00397100"/>
    <w:rsid w:val="003A0570"/>
    <w:rsid w:val="003A0CDF"/>
    <w:rsid w:val="003A1953"/>
    <w:rsid w:val="003A29C5"/>
    <w:rsid w:val="003A3F52"/>
    <w:rsid w:val="003A47EA"/>
    <w:rsid w:val="003A5778"/>
    <w:rsid w:val="003A577B"/>
    <w:rsid w:val="003A7180"/>
    <w:rsid w:val="003A7FCD"/>
    <w:rsid w:val="003B05A3"/>
    <w:rsid w:val="003B0AA3"/>
    <w:rsid w:val="003B1C64"/>
    <w:rsid w:val="003B1D1C"/>
    <w:rsid w:val="003B2941"/>
    <w:rsid w:val="003B3573"/>
    <w:rsid w:val="003B3AE4"/>
    <w:rsid w:val="003B3BF4"/>
    <w:rsid w:val="003B4636"/>
    <w:rsid w:val="003B73CB"/>
    <w:rsid w:val="003B777C"/>
    <w:rsid w:val="003C212F"/>
    <w:rsid w:val="003C3F58"/>
    <w:rsid w:val="003C7101"/>
    <w:rsid w:val="003C7E17"/>
    <w:rsid w:val="003D1F1A"/>
    <w:rsid w:val="003D1F7A"/>
    <w:rsid w:val="003D2F28"/>
    <w:rsid w:val="003D396A"/>
    <w:rsid w:val="003D44C6"/>
    <w:rsid w:val="003D4EAF"/>
    <w:rsid w:val="003D72AA"/>
    <w:rsid w:val="003D7E7E"/>
    <w:rsid w:val="003E0CE1"/>
    <w:rsid w:val="003E102E"/>
    <w:rsid w:val="003E41E3"/>
    <w:rsid w:val="003E6740"/>
    <w:rsid w:val="003F03B5"/>
    <w:rsid w:val="003F10A3"/>
    <w:rsid w:val="003F147B"/>
    <w:rsid w:val="003F1800"/>
    <w:rsid w:val="003F1F54"/>
    <w:rsid w:val="003F299F"/>
    <w:rsid w:val="003F2C49"/>
    <w:rsid w:val="003F322F"/>
    <w:rsid w:val="003F32E4"/>
    <w:rsid w:val="003F41BA"/>
    <w:rsid w:val="003F4EA7"/>
    <w:rsid w:val="003F5445"/>
    <w:rsid w:val="003F63E0"/>
    <w:rsid w:val="003F6E9C"/>
    <w:rsid w:val="003F6F52"/>
    <w:rsid w:val="00400770"/>
    <w:rsid w:val="004015FC"/>
    <w:rsid w:val="0040279B"/>
    <w:rsid w:val="0040406E"/>
    <w:rsid w:val="0040444D"/>
    <w:rsid w:val="00404FC5"/>
    <w:rsid w:val="0040515D"/>
    <w:rsid w:val="00406460"/>
    <w:rsid w:val="0040714C"/>
    <w:rsid w:val="004107BE"/>
    <w:rsid w:val="00411C74"/>
    <w:rsid w:val="00413267"/>
    <w:rsid w:val="00414407"/>
    <w:rsid w:val="00414521"/>
    <w:rsid w:val="00416598"/>
    <w:rsid w:val="00416FB3"/>
    <w:rsid w:val="004171AC"/>
    <w:rsid w:val="0042137A"/>
    <w:rsid w:val="00422B13"/>
    <w:rsid w:val="00423FD9"/>
    <w:rsid w:val="0042581D"/>
    <w:rsid w:val="00427DE8"/>
    <w:rsid w:val="00427F96"/>
    <w:rsid w:val="0043206F"/>
    <w:rsid w:val="004325A9"/>
    <w:rsid w:val="004329FE"/>
    <w:rsid w:val="00433C66"/>
    <w:rsid w:val="00434B6F"/>
    <w:rsid w:val="00436441"/>
    <w:rsid w:val="004364E4"/>
    <w:rsid w:val="004374A3"/>
    <w:rsid w:val="00437B1C"/>
    <w:rsid w:val="004430C8"/>
    <w:rsid w:val="00443F90"/>
    <w:rsid w:val="004446C3"/>
    <w:rsid w:val="004450B8"/>
    <w:rsid w:val="00445303"/>
    <w:rsid w:val="004457AB"/>
    <w:rsid w:val="00445828"/>
    <w:rsid w:val="004505B2"/>
    <w:rsid w:val="00450BEB"/>
    <w:rsid w:val="00451B8C"/>
    <w:rsid w:val="00451C46"/>
    <w:rsid w:val="0045217F"/>
    <w:rsid w:val="004604DD"/>
    <w:rsid w:val="00460995"/>
    <w:rsid w:val="00460AFD"/>
    <w:rsid w:val="00460E64"/>
    <w:rsid w:val="0046112E"/>
    <w:rsid w:val="004621A1"/>
    <w:rsid w:val="00462A1C"/>
    <w:rsid w:val="0046336A"/>
    <w:rsid w:val="0046342A"/>
    <w:rsid w:val="004707B3"/>
    <w:rsid w:val="004707DE"/>
    <w:rsid w:val="004740A1"/>
    <w:rsid w:val="00476DDF"/>
    <w:rsid w:val="00480F16"/>
    <w:rsid w:val="00480F4B"/>
    <w:rsid w:val="004843FD"/>
    <w:rsid w:val="0048785A"/>
    <w:rsid w:val="004915D8"/>
    <w:rsid w:val="00491BBB"/>
    <w:rsid w:val="004929F5"/>
    <w:rsid w:val="0049337E"/>
    <w:rsid w:val="00494410"/>
    <w:rsid w:val="00497776"/>
    <w:rsid w:val="00497C76"/>
    <w:rsid w:val="004A0622"/>
    <w:rsid w:val="004A1E9A"/>
    <w:rsid w:val="004A4B3B"/>
    <w:rsid w:val="004A5E45"/>
    <w:rsid w:val="004A60E6"/>
    <w:rsid w:val="004B0D54"/>
    <w:rsid w:val="004B2792"/>
    <w:rsid w:val="004B4EFC"/>
    <w:rsid w:val="004B66FD"/>
    <w:rsid w:val="004B76F3"/>
    <w:rsid w:val="004C0181"/>
    <w:rsid w:val="004C02A4"/>
    <w:rsid w:val="004C22F9"/>
    <w:rsid w:val="004D0506"/>
    <w:rsid w:val="004D0593"/>
    <w:rsid w:val="004D0CFC"/>
    <w:rsid w:val="004D464F"/>
    <w:rsid w:val="004D5083"/>
    <w:rsid w:val="004D581B"/>
    <w:rsid w:val="004D77C2"/>
    <w:rsid w:val="004D794F"/>
    <w:rsid w:val="004D7C4B"/>
    <w:rsid w:val="004D7DB8"/>
    <w:rsid w:val="004E0291"/>
    <w:rsid w:val="004E083C"/>
    <w:rsid w:val="004E0C7C"/>
    <w:rsid w:val="004E1E31"/>
    <w:rsid w:val="004E2AC4"/>
    <w:rsid w:val="004E30A8"/>
    <w:rsid w:val="004E34BC"/>
    <w:rsid w:val="004E36F8"/>
    <w:rsid w:val="004E5633"/>
    <w:rsid w:val="004E6362"/>
    <w:rsid w:val="004E63AC"/>
    <w:rsid w:val="004E678E"/>
    <w:rsid w:val="004E6A30"/>
    <w:rsid w:val="004F0463"/>
    <w:rsid w:val="004F0DAD"/>
    <w:rsid w:val="004F0F2E"/>
    <w:rsid w:val="004F0F4A"/>
    <w:rsid w:val="004F1A08"/>
    <w:rsid w:val="004F1A43"/>
    <w:rsid w:val="004F1E21"/>
    <w:rsid w:val="004F4185"/>
    <w:rsid w:val="004F57B5"/>
    <w:rsid w:val="004F6F7B"/>
    <w:rsid w:val="004F77CE"/>
    <w:rsid w:val="00500C92"/>
    <w:rsid w:val="00500D69"/>
    <w:rsid w:val="00500E18"/>
    <w:rsid w:val="00501DA4"/>
    <w:rsid w:val="00502F85"/>
    <w:rsid w:val="0050513B"/>
    <w:rsid w:val="00505DFF"/>
    <w:rsid w:val="00505F83"/>
    <w:rsid w:val="00507514"/>
    <w:rsid w:val="005106AF"/>
    <w:rsid w:val="00512192"/>
    <w:rsid w:val="00513756"/>
    <w:rsid w:val="005148AA"/>
    <w:rsid w:val="0051524F"/>
    <w:rsid w:val="0051585A"/>
    <w:rsid w:val="005168B9"/>
    <w:rsid w:val="00521A68"/>
    <w:rsid w:val="00521C9B"/>
    <w:rsid w:val="0052249B"/>
    <w:rsid w:val="00522C7F"/>
    <w:rsid w:val="00522E3D"/>
    <w:rsid w:val="0052332E"/>
    <w:rsid w:val="005242F7"/>
    <w:rsid w:val="00527240"/>
    <w:rsid w:val="00527A97"/>
    <w:rsid w:val="00527C7E"/>
    <w:rsid w:val="005307A5"/>
    <w:rsid w:val="00531C07"/>
    <w:rsid w:val="0053210E"/>
    <w:rsid w:val="00532B18"/>
    <w:rsid w:val="00532DFA"/>
    <w:rsid w:val="005338DE"/>
    <w:rsid w:val="00534EBE"/>
    <w:rsid w:val="00535172"/>
    <w:rsid w:val="00535D3A"/>
    <w:rsid w:val="00537A90"/>
    <w:rsid w:val="00540A49"/>
    <w:rsid w:val="0054184B"/>
    <w:rsid w:val="00541AA7"/>
    <w:rsid w:val="00541FA7"/>
    <w:rsid w:val="00543856"/>
    <w:rsid w:val="00543CFB"/>
    <w:rsid w:val="005452E8"/>
    <w:rsid w:val="00546FEA"/>
    <w:rsid w:val="0054722D"/>
    <w:rsid w:val="005478EC"/>
    <w:rsid w:val="00551672"/>
    <w:rsid w:val="00551F5B"/>
    <w:rsid w:val="00552C01"/>
    <w:rsid w:val="0055345F"/>
    <w:rsid w:val="005536D2"/>
    <w:rsid w:val="00555CB2"/>
    <w:rsid w:val="00558EB9"/>
    <w:rsid w:val="00560695"/>
    <w:rsid w:val="00560D59"/>
    <w:rsid w:val="005627C5"/>
    <w:rsid w:val="00562B92"/>
    <w:rsid w:val="00566C2F"/>
    <w:rsid w:val="00567C8C"/>
    <w:rsid w:val="00571B45"/>
    <w:rsid w:val="0057335D"/>
    <w:rsid w:val="00574716"/>
    <w:rsid w:val="00574BB5"/>
    <w:rsid w:val="005767A8"/>
    <w:rsid w:val="00576DB3"/>
    <w:rsid w:val="00580EE3"/>
    <w:rsid w:val="005813F4"/>
    <w:rsid w:val="00581AAA"/>
    <w:rsid w:val="00581B55"/>
    <w:rsid w:val="0058202D"/>
    <w:rsid w:val="00582939"/>
    <w:rsid w:val="005829C9"/>
    <w:rsid w:val="00582AFD"/>
    <w:rsid w:val="0058324D"/>
    <w:rsid w:val="005847F3"/>
    <w:rsid w:val="00586DDE"/>
    <w:rsid w:val="005904AB"/>
    <w:rsid w:val="00590AEE"/>
    <w:rsid w:val="00590C3A"/>
    <w:rsid w:val="00593ABC"/>
    <w:rsid w:val="00595FF5"/>
    <w:rsid w:val="00596F15"/>
    <w:rsid w:val="005A1057"/>
    <w:rsid w:val="005A1876"/>
    <w:rsid w:val="005A1EAB"/>
    <w:rsid w:val="005A2642"/>
    <w:rsid w:val="005A2FE6"/>
    <w:rsid w:val="005A3759"/>
    <w:rsid w:val="005A3896"/>
    <w:rsid w:val="005A3D30"/>
    <w:rsid w:val="005A3F44"/>
    <w:rsid w:val="005A5403"/>
    <w:rsid w:val="005A747E"/>
    <w:rsid w:val="005A7B94"/>
    <w:rsid w:val="005B0DF4"/>
    <w:rsid w:val="005B3577"/>
    <w:rsid w:val="005B36E4"/>
    <w:rsid w:val="005B555E"/>
    <w:rsid w:val="005B6505"/>
    <w:rsid w:val="005B6E8E"/>
    <w:rsid w:val="005B790A"/>
    <w:rsid w:val="005B7E1F"/>
    <w:rsid w:val="005C2AF1"/>
    <w:rsid w:val="005C36F0"/>
    <w:rsid w:val="005C464E"/>
    <w:rsid w:val="005C4FFA"/>
    <w:rsid w:val="005C611F"/>
    <w:rsid w:val="005C6426"/>
    <w:rsid w:val="005C6C9C"/>
    <w:rsid w:val="005C7A1B"/>
    <w:rsid w:val="005D0D11"/>
    <w:rsid w:val="005D0F30"/>
    <w:rsid w:val="005D0F65"/>
    <w:rsid w:val="005D2570"/>
    <w:rsid w:val="005D299F"/>
    <w:rsid w:val="005D5912"/>
    <w:rsid w:val="005D6277"/>
    <w:rsid w:val="005D75E6"/>
    <w:rsid w:val="005D7EF1"/>
    <w:rsid w:val="005E0F3A"/>
    <w:rsid w:val="005E260B"/>
    <w:rsid w:val="005E50B2"/>
    <w:rsid w:val="005F087F"/>
    <w:rsid w:val="005F0C76"/>
    <w:rsid w:val="005F1507"/>
    <w:rsid w:val="005F1EB4"/>
    <w:rsid w:val="005F2B7D"/>
    <w:rsid w:val="005F3244"/>
    <w:rsid w:val="005F4FA3"/>
    <w:rsid w:val="005F659C"/>
    <w:rsid w:val="00600A1C"/>
    <w:rsid w:val="00601376"/>
    <w:rsid w:val="00602CAD"/>
    <w:rsid w:val="00602CFA"/>
    <w:rsid w:val="006037A9"/>
    <w:rsid w:val="00604946"/>
    <w:rsid w:val="0060593F"/>
    <w:rsid w:val="006076C5"/>
    <w:rsid w:val="0061159E"/>
    <w:rsid w:val="006125FC"/>
    <w:rsid w:val="006134CA"/>
    <w:rsid w:val="006137A7"/>
    <w:rsid w:val="00614275"/>
    <w:rsid w:val="0061504C"/>
    <w:rsid w:val="006173ED"/>
    <w:rsid w:val="00620511"/>
    <w:rsid w:val="00620B8D"/>
    <w:rsid w:val="00621935"/>
    <w:rsid w:val="00621B68"/>
    <w:rsid w:val="0062251E"/>
    <w:rsid w:val="00622EE6"/>
    <w:rsid w:val="00623975"/>
    <w:rsid w:val="00623CD3"/>
    <w:rsid w:val="00627663"/>
    <w:rsid w:val="00627C20"/>
    <w:rsid w:val="00627D93"/>
    <w:rsid w:val="00627F51"/>
    <w:rsid w:val="00632FD2"/>
    <w:rsid w:val="006341AF"/>
    <w:rsid w:val="00634A3C"/>
    <w:rsid w:val="006350BA"/>
    <w:rsid w:val="00635847"/>
    <w:rsid w:val="00635A85"/>
    <w:rsid w:val="00636C70"/>
    <w:rsid w:val="00636F5A"/>
    <w:rsid w:val="00637362"/>
    <w:rsid w:val="00640418"/>
    <w:rsid w:val="0064042C"/>
    <w:rsid w:val="00640F8E"/>
    <w:rsid w:val="00641252"/>
    <w:rsid w:val="00642CD7"/>
    <w:rsid w:val="006431F5"/>
    <w:rsid w:val="0064394A"/>
    <w:rsid w:val="0064436D"/>
    <w:rsid w:val="00645409"/>
    <w:rsid w:val="00650F06"/>
    <w:rsid w:val="0065269C"/>
    <w:rsid w:val="00653EF2"/>
    <w:rsid w:val="00655150"/>
    <w:rsid w:val="006564E1"/>
    <w:rsid w:val="00656BBE"/>
    <w:rsid w:val="00657A85"/>
    <w:rsid w:val="00660023"/>
    <w:rsid w:val="006600A0"/>
    <w:rsid w:val="0066495E"/>
    <w:rsid w:val="006665A9"/>
    <w:rsid w:val="00666875"/>
    <w:rsid w:val="00670E0C"/>
    <w:rsid w:val="006714A1"/>
    <w:rsid w:val="00674ECC"/>
    <w:rsid w:val="0067510D"/>
    <w:rsid w:val="00677FEE"/>
    <w:rsid w:val="00681917"/>
    <w:rsid w:val="006819DA"/>
    <w:rsid w:val="00683916"/>
    <w:rsid w:val="006846BD"/>
    <w:rsid w:val="00684D44"/>
    <w:rsid w:val="00684E99"/>
    <w:rsid w:val="0068630A"/>
    <w:rsid w:val="00690576"/>
    <w:rsid w:val="006919BE"/>
    <w:rsid w:val="00691B4A"/>
    <w:rsid w:val="006944D4"/>
    <w:rsid w:val="00694D6B"/>
    <w:rsid w:val="00697179"/>
    <w:rsid w:val="006A19C6"/>
    <w:rsid w:val="006A5A79"/>
    <w:rsid w:val="006B0228"/>
    <w:rsid w:val="006B337A"/>
    <w:rsid w:val="006B4004"/>
    <w:rsid w:val="006B7639"/>
    <w:rsid w:val="006C30AE"/>
    <w:rsid w:val="006C48FE"/>
    <w:rsid w:val="006C60B6"/>
    <w:rsid w:val="006D024B"/>
    <w:rsid w:val="006D0501"/>
    <w:rsid w:val="006D05C7"/>
    <w:rsid w:val="006D4160"/>
    <w:rsid w:val="006D5798"/>
    <w:rsid w:val="006D6421"/>
    <w:rsid w:val="006D68C6"/>
    <w:rsid w:val="006D718F"/>
    <w:rsid w:val="006E1EDA"/>
    <w:rsid w:val="006E2034"/>
    <w:rsid w:val="006E2BAE"/>
    <w:rsid w:val="006E6068"/>
    <w:rsid w:val="006F00BF"/>
    <w:rsid w:val="006F19D0"/>
    <w:rsid w:val="006F207A"/>
    <w:rsid w:val="006F33CB"/>
    <w:rsid w:val="006F46F7"/>
    <w:rsid w:val="006F5BD4"/>
    <w:rsid w:val="006F689D"/>
    <w:rsid w:val="007000DE"/>
    <w:rsid w:val="00700C29"/>
    <w:rsid w:val="00700C95"/>
    <w:rsid w:val="007038B3"/>
    <w:rsid w:val="00705050"/>
    <w:rsid w:val="007051C2"/>
    <w:rsid w:val="0070564B"/>
    <w:rsid w:val="00705794"/>
    <w:rsid w:val="00706CFA"/>
    <w:rsid w:val="0070752C"/>
    <w:rsid w:val="00707EF7"/>
    <w:rsid w:val="0071285D"/>
    <w:rsid w:val="0071545D"/>
    <w:rsid w:val="00720194"/>
    <w:rsid w:val="007218D3"/>
    <w:rsid w:val="00722A4D"/>
    <w:rsid w:val="007248F9"/>
    <w:rsid w:val="007256B1"/>
    <w:rsid w:val="007264C5"/>
    <w:rsid w:val="0072689C"/>
    <w:rsid w:val="0072761A"/>
    <w:rsid w:val="00731018"/>
    <w:rsid w:val="00734BD4"/>
    <w:rsid w:val="00736088"/>
    <w:rsid w:val="007370AE"/>
    <w:rsid w:val="00737729"/>
    <w:rsid w:val="00737E39"/>
    <w:rsid w:val="00737EDF"/>
    <w:rsid w:val="007426A0"/>
    <w:rsid w:val="00745853"/>
    <w:rsid w:val="007459DB"/>
    <w:rsid w:val="00745CD2"/>
    <w:rsid w:val="00747E52"/>
    <w:rsid w:val="00750179"/>
    <w:rsid w:val="00751D46"/>
    <w:rsid w:val="00752EF0"/>
    <w:rsid w:val="0076051A"/>
    <w:rsid w:val="0076148B"/>
    <w:rsid w:val="00762124"/>
    <w:rsid w:val="007667A3"/>
    <w:rsid w:val="00767FF6"/>
    <w:rsid w:val="007707B5"/>
    <w:rsid w:val="00772F0B"/>
    <w:rsid w:val="00775685"/>
    <w:rsid w:val="00780528"/>
    <w:rsid w:val="007806C1"/>
    <w:rsid w:val="00781AB7"/>
    <w:rsid w:val="00781DF4"/>
    <w:rsid w:val="00782437"/>
    <w:rsid w:val="0078390F"/>
    <w:rsid w:val="0078399F"/>
    <w:rsid w:val="00784A09"/>
    <w:rsid w:val="00784FC3"/>
    <w:rsid w:val="007858CD"/>
    <w:rsid w:val="00785B15"/>
    <w:rsid w:val="00786095"/>
    <w:rsid w:val="00786D1E"/>
    <w:rsid w:val="00787592"/>
    <w:rsid w:val="00794465"/>
    <w:rsid w:val="00794700"/>
    <w:rsid w:val="00795784"/>
    <w:rsid w:val="00796C6D"/>
    <w:rsid w:val="007A0504"/>
    <w:rsid w:val="007A22B6"/>
    <w:rsid w:val="007A3203"/>
    <w:rsid w:val="007A49F4"/>
    <w:rsid w:val="007A51E2"/>
    <w:rsid w:val="007A5494"/>
    <w:rsid w:val="007A5AB0"/>
    <w:rsid w:val="007A5D52"/>
    <w:rsid w:val="007A74F5"/>
    <w:rsid w:val="007A7533"/>
    <w:rsid w:val="007B0305"/>
    <w:rsid w:val="007B06D5"/>
    <w:rsid w:val="007B1893"/>
    <w:rsid w:val="007B1A3E"/>
    <w:rsid w:val="007B4221"/>
    <w:rsid w:val="007B482E"/>
    <w:rsid w:val="007B6232"/>
    <w:rsid w:val="007C09F7"/>
    <w:rsid w:val="007C2DFE"/>
    <w:rsid w:val="007C4140"/>
    <w:rsid w:val="007C544F"/>
    <w:rsid w:val="007C56CB"/>
    <w:rsid w:val="007D050D"/>
    <w:rsid w:val="007D1025"/>
    <w:rsid w:val="007D348F"/>
    <w:rsid w:val="007D4136"/>
    <w:rsid w:val="007D51D3"/>
    <w:rsid w:val="007D5506"/>
    <w:rsid w:val="007E35A8"/>
    <w:rsid w:val="007E3659"/>
    <w:rsid w:val="007E4811"/>
    <w:rsid w:val="007E7047"/>
    <w:rsid w:val="007E78E8"/>
    <w:rsid w:val="007F3C37"/>
    <w:rsid w:val="007F4481"/>
    <w:rsid w:val="00801570"/>
    <w:rsid w:val="0080171C"/>
    <w:rsid w:val="0080182B"/>
    <w:rsid w:val="00802BF8"/>
    <w:rsid w:val="00806F05"/>
    <w:rsid w:val="008073CD"/>
    <w:rsid w:val="008077DC"/>
    <w:rsid w:val="00811CA6"/>
    <w:rsid w:val="00817D55"/>
    <w:rsid w:val="00820230"/>
    <w:rsid w:val="0082055C"/>
    <w:rsid w:val="008208FB"/>
    <w:rsid w:val="0082291D"/>
    <w:rsid w:val="00824426"/>
    <w:rsid w:val="0082549E"/>
    <w:rsid w:val="00826CC8"/>
    <w:rsid w:val="00827478"/>
    <w:rsid w:val="00831EAB"/>
    <w:rsid w:val="008327AC"/>
    <w:rsid w:val="00833A3A"/>
    <w:rsid w:val="00835EAF"/>
    <w:rsid w:val="008419C8"/>
    <w:rsid w:val="008473A5"/>
    <w:rsid w:val="0085022C"/>
    <w:rsid w:val="00851D31"/>
    <w:rsid w:val="00852D96"/>
    <w:rsid w:val="00854A16"/>
    <w:rsid w:val="00855D47"/>
    <w:rsid w:val="00856C93"/>
    <w:rsid w:val="00857D0D"/>
    <w:rsid w:val="00860163"/>
    <w:rsid w:val="00860676"/>
    <w:rsid w:val="00860ED1"/>
    <w:rsid w:val="0086204D"/>
    <w:rsid w:val="008644F9"/>
    <w:rsid w:val="00864870"/>
    <w:rsid w:val="00865C24"/>
    <w:rsid w:val="0086629D"/>
    <w:rsid w:val="0086663B"/>
    <w:rsid w:val="00873068"/>
    <w:rsid w:val="0087426F"/>
    <w:rsid w:val="008754CB"/>
    <w:rsid w:val="008765E4"/>
    <w:rsid w:val="00876742"/>
    <w:rsid w:val="00877582"/>
    <w:rsid w:val="008777DC"/>
    <w:rsid w:val="00880F27"/>
    <w:rsid w:val="0088112B"/>
    <w:rsid w:val="00881283"/>
    <w:rsid w:val="00882B4A"/>
    <w:rsid w:val="008832EE"/>
    <w:rsid w:val="00883A14"/>
    <w:rsid w:val="00886087"/>
    <w:rsid w:val="0088660C"/>
    <w:rsid w:val="008936E5"/>
    <w:rsid w:val="00894C2F"/>
    <w:rsid w:val="0089565D"/>
    <w:rsid w:val="0089D7B1"/>
    <w:rsid w:val="008A18B3"/>
    <w:rsid w:val="008A4B82"/>
    <w:rsid w:val="008A56C8"/>
    <w:rsid w:val="008A66D2"/>
    <w:rsid w:val="008A683E"/>
    <w:rsid w:val="008A6B3E"/>
    <w:rsid w:val="008A6BAE"/>
    <w:rsid w:val="008A70FF"/>
    <w:rsid w:val="008B05CF"/>
    <w:rsid w:val="008B2962"/>
    <w:rsid w:val="008B4F32"/>
    <w:rsid w:val="008B5122"/>
    <w:rsid w:val="008B6401"/>
    <w:rsid w:val="008B6C38"/>
    <w:rsid w:val="008C1BD2"/>
    <w:rsid w:val="008C30F3"/>
    <w:rsid w:val="008C362D"/>
    <w:rsid w:val="008C4A6A"/>
    <w:rsid w:val="008C4A84"/>
    <w:rsid w:val="008C5976"/>
    <w:rsid w:val="008C5C35"/>
    <w:rsid w:val="008C617E"/>
    <w:rsid w:val="008C69D8"/>
    <w:rsid w:val="008C7BF5"/>
    <w:rsid w:val="008C7CB7"/>
    <w:rsid w:val="008C7D0B"/>
    <w:rsid w:val="008C7D9F"/>
    <w:rsid w:val="008C7E9E"/>
    <w:rsid w:val="008D2B3C"/>
    <w:rsid w:val="008D47A1"/>
    <w:rsid w:val="008D5285"/>
    <w:rsid w:val="008D6DF6"/>
    <w:rsid w:val="008E0E44"/>
    <w:rsid w:val="008F0358"/>
    <w:rsid w:val="008F04A8"/>
    <w:rsid w:val="008F09F3"/>
    <w:rsid w:val="008F0BB7"/>
    <w:rsid w:val="008F34FD"/>
    <w:rsid w:val="008F4F57"/>
    <w:rsid w:val="008F5550"/>
    <w:rsid w:val="008F5677"/>
    <w:rsid w:val="008F7E9A"/>
    <w:rsid w:val="0090063F"/>
    <w:rsid w:val="00900E18"/>
    <w:rsid w:val="00901ADB"/>
    <w:rsid w:val="0090422C"/>
    <w:rsid w:val="00904BCB"/>
    <w:rsid w:val="00905A78"/>
    <w:rsid w:val="00905C71"/>
    <w:rsid w:val="00905D62"/>
    <w:rsid w:val="00906073"/>
    <w:rsid w:val="00913F67"/>
    <w:rsid w:val="00915CD2"/>
    <w:rsid w:val="009165DB"/>
    <w:rsid w:val="00916F8F"/>
    <w:rsid w:val="009221EB"/>
    <w:rsid w:val="00923392"/>
    <w:rsid w:val="00923ACE"/>
    <w:rsid w:val="009244BA"/>
    <w:rsid w:val="009273E5"/>
    <w:rsid w:val="00927EE1"/>
    <w:rsid w:val="00931AB2"/>
    <w:rsid w:val="00931E15"/>
    <w:rsid w:val="0093481B"/>
    <w:rsid w:val="00934A7E"/>
    <w:rsid w:val="009404C1"/>
    <w:rsid w:val="00943194"/>
    <w:rsid w:val="00944F07"/>
    <w:rsid w:val="00945FAC"/>
    <w:rsid w:val="0094683C"/>
    <w:rsid w:val="00946F4D"/>
    <w:rsid w:val="00950F20"/>
    <w:rsid w:val="00952730"/>
    <w:rsid w:val="00952792"/>
    <w:rsid w:val="009534BB"/>
    <w:rsid w:val="0095383C"/>
    <w:rsid w:val="0095402B"/>
    <w:rsid w:val="009548CA"/>
    <w:rsid w:val="00956504"/>
    <w:rsid w:val="00956F8A"/>
    <w:rsid w:val="00960334"/>
    <w:rsid w:val="00961679"/>
    <w:rsid w:val="009628EA"/>
    <w:rsid w:val="0096308B"/>
    <w:rsid w:val="00964E87"/>
    <w:rsid w:val="00965424"/>
    <w:rsid w:val="009667F2"/>
    <w:rsid w:val="00966BBF"/>
    <w:rsid w:val="009673AC"/>
    <w:rsid w:val="0097011D"/>
    <w:rsid w:val="00970767"/>
    <w:rsid w:val="00973101"/>
    <w:rsid w:val="00974433"/>
    <w:rsid w:val="00974491"/>
    <w:rsid w:val="00974C7D"/>
    <w:rsid w:val="009765B3"/>
    <w:rsid w:val="00977023"/>
    <w:rsid w:val="009837F3"/>
    <w:rsid w:val="00984171"/>
    <w:rsid w:val="00985ACF"/>
    <w:rsid w:val="00985DE4"/>
    <w:rsid w:val="00987D05"/>
    <w:rsid w:val="00987DD3"/>
    <w:rsid w:val="009903C4"/>
    <w:rsid w:val="009908AD"/>
    <w:rsid w:val="009916A5"/>
    <w:rsid w:val="00991CA3"/>
    <w:rsid w:val="00992538"/>
    <w:rsid w:val="009975E8"/>
    <w:rsid w:val="009A03B0"/>
    <w:rsid w:val="009A04F8"/>
    <w:rsid w:val="009A0CA8"/>
    <w:rsid w:val="009A322A"/>
    <w:rsid w:val="009A3343"/>
    <w:rsid w:val="009A4640"/>
    <w:rsid w:val="009A5C9F"/>
    <w:rsid w:val="009A6670"/>
    <w:rsid w:val="009B0DA6"/>
    <w:rsid w:val="009B19BF"/>
    <w:rsid w:val="009B1B50"/>
    <w:rsid w:val="009B2C36"/>
    <w:rsid w:val="009B33AB"/>
    <w:rsid w:val="009B4A59"/>
    <w:rsid w:val="009B4DE8"/>
    <w:rsid w:val="009B543D"/>
    <w:rsid w:val="009B5645"/>
    <w:rsid w:val="009B694F"/>
    <w:rsid w:val="009C0203"/>
    <w:rsid w:val="009C1A68"/>
    <w:rsid w:val="009C1AA5"/>
    <w:rsid w:val="009C208C"/>
    <w:rsid w:val="009C2276"/>
    <w:rsid w:val="009C2478"/>
    <w:rsid w:val="009C2E57"/>
    <w:rsid w:val="009C4128"/>
    <w:rsid w:val="009C4AC8"/>
    <w:rsid w:val="009C4D34"/>
    <w:rsid w:val="009C4D92"/>
    <w:rsid w:val="009C552C"/>
    <w:rsid w:val="009C5C57"/>
    <w:rsid w:val="009C60EA"/>
    <w:rsid w:val="009D002E"/>
    <w:rsid w:val="009D1090"/>
    <w:rsid w:val="009D29E8"/>
    <w:rsid w:val="009D2AA2"/>
    <w:rsid w:val="009D3D12"/>
    <w:rsid w:val="009D44D4"/>
    <w:rsid w:val="009D4EDD"/>
    <w:rsid w:val="009E170C"/>
    <w:rsid w:val="009E2903"/>
    <w:rsid w:val="009E3254"/>
    <w:rsid w:val="009E405A"/>
    <w:rsid w:val="009F0570"/>
    <w:rsid w:val="009F17A6"/>
    <w:rsid w:val="009F48F7"/>
    <w:rsid w:val="00A0033E"/>
    <w:rsid w:val="00A02C45"/>
    <w:rsid w:val="00A03F9E"/>
    <w:rsid w:val="00A04A61"/>
    <w:rsid w:val="00A05E5C"/>
    <w:rsid w:val="00A13DB8"/>
    <w:rsid w:val="00A14066"/>
    <w:rsid w:val="00A14894"/>
    <w:rsid w:val="00A151F6"/>
    <w:rsid w:val="00A15A67"/>
    <w:rsid w:val="00A15B75"/>
    <w:rsid w:val="00A169A3"/>
    <w:rsid w:val="00A223E4"/>
    <w:rsid w:val="00A22C39"/>
    <w:rsid w:val="00A2361F"/>
    <w:rsid w:val="00A25808"/>
    <w:rsid w:val="00A31084"/>
    <w:rsid w:val="00A31A1E"/>
    <w:rsid w:val="00A31B41"/>
    <w:rsid w:val="00A32003"/>
    <w:rsid w:val="00A334F7"/>
    <w:rsid w:val="00A34C87"/>
    <w:rsid w:val="00A358B3"/>
    <w:rsid w:val="00A37B3D"/>
    <w:rsid w:val="00A4101C"/>
    <w:rsid w:val="00A41829"/>
    <w:rsid w:val="00A427AC"/>
    <w:rsid w:val="00A433CD"/>
    <w:rsid w:val="00A43EC0"/>
    <w:rsid w:val="00A44A6C"/>
    <w:rsid w:val="00A50319"/>
    <w:rsid w:val="00A51FA4"/>
    <w:rsid w:val="00A51FB9"/>
    <w:rsid w:val="00A56369"/>
    <w:rsid w:val="00A57F8E"/>
    <w:rsid w:val="00A60A04"/>
    <w:rsid w:val="00A620F4"/>
    <w:rsid w:val="00A6256D"/>
    <w:rsid w:val="00A62588"/>
    <w:rsid w:val="00A63220"/>
    <w:rsid w:val="00A63F55"/>
    <w:rsid w:val="00A6618E"/>
    <w:rsid w:val="00A67901"/>
    <w:rsid w:val="00A70604"/>
    <w:rsid w:val="00A73E05"/>
    <w:rsid w:val="00A759F9"/>
    <w:rsid w:val="00A80FDF"/>
    <w:rsid w:val="00A81982"/>
    <w:rsid w:val="00A82E62"/>
    <w:rsid w:val="00A83EFB"/>
    <w:rsid w:val="00A8587D"/>
    <w:rsid w:val="00A8647B"/>
    <w:rsid w:val="00A93655"/>
    <w:rsid w:val="00A95692"/>
    <w:rsid w:val="00A96A9B"/>
    <w:rsid w:val="00A973E4"/>
    <w:rsid w:val="00AA1308"/>
    <w:rsid w:val="00AA19BF"/>
    <w:rsid w:val="00AA3E0B"/>
    <w:rsid w:val="00AA5DDD"/>
    <w:rsid w:val="00AB0751"/>
    <w:rsid w:val="00AB096B"/>
    <w:rsid w:val="00AB25FB"/>
    <w:rsid w:val="00AB4A36"/>
    <w:rsid w:val="00AB4A5F"/>
    <w:rsid w:val="00AB4EE0"/>
    <w:rsid w:val="00AB5828"/>
    <w:rsid w:val="00AB7086"/>
    <w:rsid w:val="00AB7F97"/>
    <w:rsid w:val="00AC001E"/>
    <w:rsid w:val="00AC0753"/>
    <w:rsid w:val="00AC07DB"/>
    <w:rsid w:val="00AC2E4B"/>
    <w:rsid w:val="00AC3BB0"/>
    <w:rsid w:val="00AC4063"/>
    <w:rsid w:val="00AD13A9"/>
    <w:rsid w:val="00AD1EC0"/>
    <w:rsid w:val="00AD21B8"/>
    <w:rsid w:val="00AD31D6"/>
    <w:rsid w:val="00AD5386"/>
    <w:rsid w:val="00AD73D2"/>
    <w:rsid w:val="00AE0A68"/>
    <w:rsid w:val="00AE27BF"/>
    <w:rsid w:val="00AE2811"/>
    <w:rsid w:val="00AE4D0F"/>
    <w:rsid w:val="00AE5670"/>
    <w:rsid w:val="00AE6B01"/>
    <w:rsid w:val="00AE7EC6"/>
    <w:rsid w:val="00AF0DAB"/>
    <w:rsid w:val="00AF326A"/>
    <w:rsid w:val="00AF485B"/>
    <w:rsid w:val="00AF54CB"/>
    <w:rsid w:val="00B00330"/>
    <w:rsid w:val="00B049F7"/>
    <w:rsid w:val="00B0551D"/>
    <w:rsid w:val="00B064B0"/>
    <w:rsid w:val="00B07071"/>
    <w:rsid w:val="00B07D6A"/>
    <w:rsid w:val="00B114AD"/>
    <w:rsid w:val="00B123BB"/>
    <w:rsid w:val="00B12633"/>
    <w:rsid w:val="00B144B4"/>
    <w:rsid w:val="00B1453F"/>
    <w:rsid w:val="00B158E9"/>
    <w:rsid w:val="00B15DD7"/>
    <w:rsid w:val="00B164E4"/>
    <w:rsid w:val="00B168B8"/>
    <w:rsid w:val="00B240B1"/>
    <w:rsid w:val="00B24819"/>
    <w:rsid w:val="00B258E1"/>
    <w:rsid w:val="00B31D25"/>
    <w:rsid w:val="00B33381"/>
    <w:rsid w:val="00B34037"/>
    <w:rsid w:val="00B34717"/>
    <w:rsid w:val="00B376C8"/>
    <w:rsid w:val="00B4249A"/>
    <w:rsid w:val="00B4317A"/>
    <w:rsid w:val="00B44F6A"/>
    <w:rsid w:val="00B4656E"/>
    <w:rsid w:val="00B467C6"/>
    <w:rsid w:val="00B51115"/>
    <w:rsid w:val="00B520AE"/>
    <w:rsid w:val="00B52944"/>
    <w:rsid w:val="00B54EE0"/>
    <w:rsid w:val="00B569B3"/>
    <w:rsid w:val="00B57490"/>
    <w:rsid w:val="00B6012F"/>
    <w:rsid w:val="00B60DD4"/>
    <w:rsid w:val="00B61C49"/>
    <w:rsid w:val="00B62447"/>
    <w:rsid w:val="00B62B91"/>
    <w:rsid w:val="00B64038"/>
    <w:rsid w:val="00B65037"/>
    <w:rsid w:val="00B65567"/>
    <w:rsid w:val="00B65C89"/>
    <w:rsid w:val="00B65E1B"/>
    <w:rsid w:val="00B66074"/>
    <w:rsid w:val="00B7009C"/>
    <w:rsid w:val="00B70880"/>
    <w:rsid w:val="00B72D6A"/>
    <w:rsid w:val="00B731BB"/>
    <w:rsid w:val="00B73619"/>
    <w:rsid w:val="00B73B56"/>
    <w:rsid w:val="00B767AA"/>
    <w:rsid w:val="00B8130D"/>
    <w:rsid w:val="00B82C4E"/>
    <w:rsid w:val="00B83248"/>
    <w:rsid w:val="00B83A2D"/>
    <w:rsid w:val="00B83DFB"/>
    <w:rsid w:val="00B8423C"/>
    <w:rsid w:val="00B8593F"/>
    <w:rsid w:val="00B87A7B"/>
    <w:rsid w:val="00B9036D"/>
    <w:rsid w:val="00B90EFD"/>
    <w:rsid w:val="00B92378"/>
    <w:rsid w:val="00B93817"/>
    <w:rsid w:val="00B93ACD"/>
    <w:rsid w:val="00B93D83"/>
    <w:rsid w:val="00B95928"/>
    <w:rsid w:val="00B96300"/>
    <w:rsid w:val="00B964E9"/>
    <w:rsid w:val="00B96A1B"/>
    <w:rsid w:val="00B97C82"/>
    <w:rsid w:val="00BA00CD"/>
    <w:rsid w:val="00BA018F"/>
    <w:rsid w:val="00BA06B4"/>
    <w:rsid w:val="00BA0C6C"/>
    <w:rsid w:val="00BA1B73"/>
    <w:rsid w:val="00BA1D70"/>
    <w:rsid w:val="00BA3B1C"/>
    <w:rsid w:val="00BA57E5"/>
    <w:rsid w:val="00BA5DF8"/>
    <w:rsid w:val="00BB1F99"/>
    <w:rsid w:val="00BB294A"/>
    <w:rsid w:val="00BB3306"/>
    <w:rsid w:val="00BB4463"/>
    <w:rsid w:val="00BB45BA"/>
    <w:rsid w:val="00BB549B"/>
    <w:rsid w:val="00BB5C29"/>
    <w:rsid w:val="00BB7756"/>
    <w:rsid w:val="00BB7E9D"/>
    <w:rsid w:val="00BC04C9"/>
    <w:rsid w:val="00BC0EF3"/>
    <w:rsid w:val="00BC118B"/>
    <w:rsid w:val="00BC2D63"/>
    <w:rsid w:val="00BC359E"/>
    <w:rsid w:val="00BC37A2"/>
    <w:rsid w:val="00BC40DE"/>
    <w:rsid w:val="00BC4F99"/>
    <w:rsid w:val="00BC566E"/>
    <w:rsid w:val="00BC79C2"/>
    <w:rsid w:val="00BD1278"/>
    <w:rsid w:val="00BD1AA9"/>
    <w:rsid w:val="00BD1AF6"/>
    <w:rsid w:val="00BD2B47"/>
    <w:rsid w:val="00BD3F05"/>
    <w:rsid w:val="00BD609A"/>
    <w:rsid w:val="00BE02A8"/>
    <w:rsid w:val="00BE034A"/>
    <w:rsid w:val="00BE106C"/>
    <w:rsid w:val="00BE3D87"/>
    <w:rsid w:val="00BE6516"/>
    <w:rsid w:val="00BE681E"/>
    <w:rsid w:val="00BE7A80"/>
    <w:rsid w:val="00BE7B90"/>
    <w:rsid w:val="00BE7BBF"/>
    <w:rsid w:val="00BF0F8D"/>
    <w:rsid w:val="00BF19F3"/>
    <w:rsid w:val="00BF1E4A"/>
    <w:rsid w:val="00BF33A9"/>
    <w:rsid w:val="00BF4CDC"/>
    <w:rsid w:val="00BF4E56"/>
    <w:rsid w:val="00BF50F4"/>
    <w:rsid w:val="00BF7F8E"/>
    <w:rsid w:val="00C007B3"/>
    <w:rsid w:val="00C01455"/>
    <w:rsid w:val="00C02B58"/>
    <w:rsid w:val="00C0490A"/>
    <w:rsid w:val="00C04962"/>
    <w:rsid w:val="00C06BB9"/>
    <w:rsid w:val="00C0777F"/>
    <w:rsid w:val="00C115E0"/>
    <w:rsid w:val="00C136B5"/>
    <w:rsid w:val="00C1599C"/>
    <w:rsid w:val="00C22BE3"/>
    <w:rsid w:val="00C234BD"/>
    <w:rsid w:val="00C237CE"/>
    <w:rsid w:val="00C245B5"/>
    <w:rsid w:val="00C254DC"/>
    <w:rsid w:val="00C274E8"/>
    <w:rsid w:val="00C30C2A"/>
    <w:rsid w:val="00C31C4E"/>
    <w:rsid w:val="00C3336E"/>
    <w:rsid w:val="00C334A9"/>
    <w:rsid w:val="00C36B97"/>
    <w:rsid w:val="00C41D69"/>
    <w:rsid w:val="00C42964"/>
    <w:rsid w:val="00C42A0F"/>
    <w:rsid w:val="00C466AE"/>
    <w:rsid w:val="00C4702C"/>
    <w:rsid w:val="00C47627"/>
    <w:rsid w:val="00C51669"/>
    <w:rsid w:val="00C53030"/>
    <w:rsid w:val="00C546AC"/>
    <w:rsid w:val="00C54F9F"/>
    <w:rsid w:val="00C60284"/>
    <w:rsid w:val="00C606F7"/>
    <w:rsid w:val="00C62D93"/>
    <w:rsid w:val="00C6325C"/>
    <w:rsid w:val="00C653E7"/>
    <w:rsid w:val="00C6543D"/>
    <w:rsid w:val="00C6580A"/>
    <w:rsid w:val="00C65DCC"/>
    <w:rsid w:val="00C67540"/>
    <w:rsid w:val="00C67670"/>
    <w:rsid w:val="00C67AE9"/>
    <w:rsid w:val="00C70295"/>
    <w:rsid w:val="00C70297"/>
    <w:rsid w:val="00C70712"/>
    <w:rsid w:val="00C70967"/>
    <w:rsid w:val="00C70CEA"/>
    <w:rsid w:val="00C7345B"/>
    <w:rsid w:val="00C8289A"/>
    <w:rsid w:val="00C843C3"/>
    <w:rsid w:val="00C8460E"/>
    <w:rsid w:val="00C84A69"/>
    <w:rsid w:val="00C84A92"/>
    <w:rsid w:val="00C85094"/>
    <w:rsid w:val="00C87134"/>
    <w:rsid w:val="00C9008E"/>
    <w:rsid w:val="00C9188C"/>
    <w:rsid w:val="00C91C44"/>
    <w:rsid w:val="00C92204"/>
    <w:rsid w:val="00C92B1C"/>
    <w:rsid w:val="00C92C6E"/>
    <w:rsid w:val="00C94B95"/>
    <w:rsid w:val="00C94B96"/>
    <w:rsid w:val="00C961DD"/>
    <w:rsid w:val="00C96667"/>
    <w:rsid w:val="00C968FB"/>
    <w:rsid w:val="00CA0B49"/>
    <w:rsid w:val="00CA26BA"/>
    <w:rsid w:val="00CA3D61"/>
    <w:rsid w:val="00CA4FB2"/>
    <w:rsid w:val="00CA7FF7"/>
    <w:rsid w:val="00CB02F0"/>
    <w:rsid w:val="00CB10D1"/>
    <w:rsid w:val="00CB10DF"/>
    <w:rsid w:val="00CB34D9"/>
    <w:rsid w:val="00CB3EA1"/>
    <w:rsid w:val="00CB455A"/>
    <w:rsid w:val="00CC1BE5"/>
    <w:rsid w:val="00CC1E25"/>
    <w:rsid w:val="00CC2BFA"/>
    <w:rsid w:val="00CC3BF0"/>
    <w:rsid w:val="00CD1961"/>
    <w:rsid w:val="00CD2B4C"/>
    <w:rsid w:val="00CD3654"/>
    <w:rsid w:val="00CD47C0"/>
    <w:rsid w:val="00CD52B2"/>
    <w:rsid w:val="00CD5A33"/>
    <w:rsid w:val="00CD60CA"/>
    <w:rsid w:val="00CD79D0"/>
    <w:rsid w:val="00CE0733"/>
    <w:rsid w:val="00CE179A"/>
    <w:rsid w:val="00CE3ACE"/>
    <w:rsid w:val="00CE4D99"/>
    <w:rsid w:val="00CE527D"/>
    <w:rsid w:val="00CE5BB8"/>
    <w:rsid w:val="00CE66E0"/>
    <w:rsid w:val="00CE7247"/>
    <w:rsid w:val="00CE7B42"/>
    <w:rsid w:val="00CF014D"/>
    <w:rsid w:val="00CF0456"/>
    <w:rsid w:val="00CF0D5E"/>
    <w:rsid w:val="00CF1401"/>
    <w:rsid w:val="00CF2684"/>
    <w:rsid w:val="00CF2D57"/>
    <w:rsid w:val="00CF40B1"/>
    <w:rsid w:val="00CF41D9"/>
    <w:rsid w:val="00CF4932"/>
    <w:rsid w:val="00CF5987"/>
    <w:rsid w:val="00CF6E70"/>
    <w:rsid w:val="00CF79FB"/>
    <w:rsid w:val="00CF7B1A"/>
    <w:rsid w:val="00D04476"/>
    <w:rsid w:val="00D06DEE"/>
    <w:rsid w:val="00D07D43"/>
    <w:rsid w:val="00D10829"/>
    <w:rsid w:val="00D11260"/>
    <w:rsid w:val="00D1241A"/>
    <w:rsid w:val="00D1367F"/>
    <w:rsid w:val="00D163FA"/>
    <w:rsid w:val="00D17782"/>
    <w:rsid w:val="00D17B3B"/>
    <w:rsid w:val="00D2004D"/>
    <w:rsid w:val="00D21AFE"/>
    <w:rsid w:val="00D224F7"/>
    <w:rsid w:val="00D22A98"/>
    <w:rsid w:val="00D253AF"/>
    <w:rsid w:val="00D26CE1"/>
    <w:rsid w:val="00D26E5B"/>
    <w:rsid w:val="00D27C03"/>
    <w:rsid w:val="00D30107"/>
    <w:rsid w:val="00D30853"/>
    <w:rsid w:val="00D33786"/>
    <w:rsid w:val="00D33E0B"/>
    <w:rsid w:val="00D35BA2"/>
    <w:rsid w:val="00D36384"/>
    <w:rsid w:val="00D40861"/>
    <w:rsid w:val="00D41123"/>
    <w:rsid w:val="00D41166"/>
    <w:rsid w:val="00D417C9"/>
    <w:rsid w:val="00D43CB7"/>
    <w:rsid w:val="00D44915"/>
    <w:rsid w:val="00D475CE"/>
    <w:rsid w:val="00D5277F"/>
    <w:rsid w:val="00D53A4A"/>
    <w:rsid w:val="00D53BDA"/>
    <w:rsid w:val="00D579D1"/>
    <w:rsid w:val="00D57C21"/>
    <w:rsid w:val="00D602C9"/>
    <w:rsid w:val="00D613D0"/>
    <w:rsid w:val="00D620D3"/>
    <w:rsid w:val="00D638E8"/>
    <w:rsid w:val="00D65EC8"/>
    <w:rsid w:val="00D6607A"/>
    <w:rsid w:val="00D668F3"/>
    <w:rsid w:val="00D7214F"/>
    <w:rsid w:val="00D73D3F"/>
    <w:rsid w:val="00D74CC5"/>
    <w:rsid w:val="00D74E74"/>
    <w:rsid w:val="00D77B82"/>
    <w:rsid w:val="00D77E3A"/>
    <w:rsid w:val="00D802AE"/>
    <w:rsid w:val="00D8047D"/>
    <w:rsid w:val="00D80596"/>
    <w:rsid w:val="00D80992"/>
    <w:rsid w:val="00D80B42"/>
    <w:rsid w:val="00D810AB"/>
    <w:rsid w:val="00D83132"/>
    <w:rsid w:val="00D8536D"/>
    <w:rsid w:val="00D855FB"/>
    <w:rsid w:val="00D8575D"/>
    <w:rsid w:val="00D861C9"/>
    <w:rsid w:val="00D87D51"/>
    <w:rsid w:val="00D911D4"/>
    <w:rsid w:val="00D931FF"/>
    <w:rsid w:val="00D955A7"/>
    <w:rsid w:val="00D95711"/>
    <w:rsid w:val="00D97253"/>
    <w:rsid w:val="00D9758C"/>
    <w:rsid w:val="00D98F08"/>
    <w:rsid w:val="00DA082C"/>
    <w:rsid w:val="00DA1843"/>
    <w:rsid w:val="00DA67D5"/>
    <w:rsid w:val="00DB11C4"/>
    <w:rsid w:val="00DB26FC"/>
    <w:rsid w:val="00DB4375"/>
    <w:rsid w:val="00DB4B57"/>
    <w:rsid w:val="00DB52D7"/>
    <w:rsid w:val="00DB5785"/>
    <w:rsid w:val="00DB6154"/>
    <w:rsid w:val="00DC0206"/>
    <w:rsid w:val="00DC0AEF"/>
    <w:rsid w:val="00DC0C20"/>
    <w:rsid w:val="00DC0E04"/>
    <w:rsid w:val="00DC12DC"/>
    <w:rsid w:val="00DC19D9"/>
    <w:rsid w:val="00DC46C6"/>
    <w:rsid w:val="00DC4A86"/>
    <w:rsid w:val="00DC4E4D"/>
    <w:rsid w:val="00DC67DA"/>
    <w:rsid w:val="00DC67E6"/>
    <w:rsid w:val="00DD14DE"/>
    <w:rsid w:val="00DD1557"/>
    <w:rsid w:val="00DD1FAF"/>
    <w:rsid w:val="00DD62E9"/>
    <w:rsid w:val="00DE0189"/>
    <w:rsid w:val="00DE0302"/>
    <w:rsid w:val="00DE0669"/>
    <w:rsid w:val="00DE0EE3"/>
    <w:rsid w:val="00DE28E3"/>
    <w:rsid w:val="00DE369D"/>
    <w:rsid w:val="00DE5011"/>
    <w:rsid w:val="00DE5176"/>
    <w:rsid w:val="00DE5A73"/>
    <w:rsid w:val="00DF049E"/>
    <w:rsid w:val="00DF0E8C"/>
    <w:rsid w:val="00DF2824"/>
    <w:rsid w:val="00DF49C5"/>
    <w:rsid w:val="00DF557E"/>
    <w:rsid w:val="00DF6B8A"/>
    <w:rsid w:val="00DF7CD6"/>
    <w:rsid w:val="00E0123A"/>
    <w:rsid w:val="00E037F6"/>
    <w:rsid w:val="00E03951"/>
    <w:rsid w:val="00E047B1"/>
    <w:rsid w:val="00E04F77"/>
    <w:rsid w:val="00E06D73"/>
    <w:rsid w:val="00E0793B"/>
    <w:rsid w:val="00E10ED2"/>
    <w:rsid w:val="00E11355"/>
    <w:rsid w:val="00E13D2A"/>
    <w:rsid w:val="00E14874"/>
    <w:rsid w:val="00E158AA"/>
    <w:rsid w:val="00E167DD"/>
    <w:rsid w:val="00E168CA"/>
    <w:rsid w:val="00E17CD1"/>
    <w:rsid w:val="00E22CBF"/>
    <w:rsid w:val="00E22DBB"/>
    <w:rsid w:val="00E23607"/>
    <w:rsid w:val="00E23BCB"/>
    <w:rsid w:val="00E23CCD"/>
    <w:rsid w:val="00E24536"/>
    <w:rsid w:val="00E24A54"/>
    <w:rsid w:val="00E26867"/>
    <w:rsid w:val="00E27594"/>
    <w:rsid w:val="00E30373"/>
    <w:rsid w:val="00E308C9"/>
    <w:rsid w:val="00E3126D"/>
    <w:rsid w:val="00E33010"/>
    <w:rsid w:val="00E333D6"/>
    <w:rsid w:val="00E358CE"/>
    <w:rsid w:val="00E35A61"/>
    <w:rsid w:val="00E3760D"/>
    <w:rsid w:val="00E40199"/>
    <w:rsid w:val="00E45AA8"/>
    <w:rsid w:val="00E46665"/>
    <w:rsid w:val="00E4702E"/>
    <w:rsid w:val="00E477D9"/>
    <w:rsid w:val="00E50105"/>
    <w:rsid w:val="00E522A4"/>
    <w:rsid w:val="00E52A50"/>
    <w:rsid w:val="00E52B86"/>
    <w:rsid w:val="00E538AF"/>
    <w:rsid w:val="00E55333"/>
    <w:rsid w:val="00E55A27"/>
    <w:rsid w:val="00E563B2"/>
    <w:rsid w:val="00E56C01"/>
    <w:rsid w:val="00E57D0B"/>
    <w:rsid w:val="00E60048"/>
    <w:rsid w:val="00E6013C"/>
    <w:rsid w:val="00E6084A"/>
    <w:rsid w:val="00E62A79"/>
    <w:rsid w:val="00E63100"/>
    <w:rsid w:val="00E66A82"/>
    <w:rsid w:val="00E66E55"/>
    <w:rsid w:val="00E70CA7"/>
    <w:rsid w:val="00E71F3B"/>
    <w:rsid w:val="00E73605"/>
    <w:rsid w:val="00E74309"/>
    <w:rsid w:val="00E74D76"/>
    <w:rsid w:val="00E775A8"/>
    <w:rsid w:val="00E7764D"/>
    <w:rsid w:val="00E77AF9"/>
    <w:rsid w:val="00E8153D"/>
    <w:rsid w:val="00E82A3A"/>
    <w:rsid w:val="00E830C1"/>
    <w:rsid w:val="00E838E5"/>
    <w:rsid w:val="00E85AD9"/>
    <w:rsid w:val="00E86085"/>
    <w:rsid w:val="00E87DFB"/>
    <w:rsid w:val="00E90038"/>
    <w:rsid w:val="00E902C2"/>
    <w:rsid w:val="00E9426D"/>
    <w:rsid w:val="00E97EDE"/>
    <w:rsid w:val="00EA1C69"/>
    <w:rsid w:val="00EA1CC9"/>
    <w:rsid w:val="00EA2302"/>
    <w:rsid w:val="00EA357C"/>
    <w:rsid w:val="00EA4A53"/>
    <w:rsid w:val="00EA4B78"/>
    <w:rsid w:val="00EA4BD8"/>
    <w:rsid w:val="00EA6C9C"/>
    <w:rsid w:val="00EB09FE"/>
    <w:rsid w:val="00EB55C4"/>
    <w:rsid w:val="00EB5B81"/>
    <w:rsid w:val="00EB6771"/>
    <w:rsid w:val="00EC1100"/>
    <w:rsid w:val="00EC13A4"/>
    <w:rsid w:val="00EC16C7"/>
    <w:rsid w:val="00EC1CF2"/>
    <w:rsid w:val="00EC43AF"/>
    <w:rsid w:val="00EC63F1"/>
    <w:rsid w:val="00EC7DA7"/>
    <w:rsid w:val="00ED159D"/>
    <w:rsid w:val="00ED17B9"/>
    <w:rsid w:val="00ED1C33"/>
    <w:rsid w:val="00ED1EB3"/>
    <w:rsid w:val="00ED2E0F"/>
    <w:rsid w:val="00ED2FC8"/>
    <w:rsid w:val="00ED4659"/>
    <w:rsid w:val="00ED48FC"/>
    <w:rsid w:val="00ED544A"/>
    <w:rsid w:val="00ED6472"/>
    <w:rsid w:val="00ED67AC"/>
    <w:rsid w:val="00EE0734"/>
    <w:rsid w:val="00EE1A75"/>
    <w:rsid w:val="00EE32FB"/>
    <w:rsid w:val="00EE3B65"/>
    <w:rsid w:val="00EE3F2F"/>
    <w:rsid w:val="00EE40DF"/>
    <w:rsid w:val="00EE46DC"/>
    <w:rsid w:val="00EE484D"/>
    <w:rsid w:val="00EE48F3"/>
    <w:rsid w:val="00EE4D3C"/>
    <w:rsid w:val="00EE6AEB"/>
    <w:rsid w:val="00EE77A9"/>
    <w:rsid w:val="00EF1046"/>
    <w:rsid w:val="00EF1559"/>
    <w:rsid w:val="00EF17D3"/>
    <w:rsid w:val="00EF2BF6"/>
    <w:rsid w:val="00EF31B8"/>
    <w:rsid w:val="00EF4283"/>
    <w:rsid w:val="00EF43A9"/>
    <w:rsid w:val="00EF5974"/>
    <w:rsid w:val="00EF59AF"/>
    <w:rsid w:val="00EF5F49"/>
    <w:rsid w:val="00EF6984"/>
    <w:rsid w:val="00EF7D3B"/>
    <w:rsid w:val="00F0022B"/>
    <w:rsid w:val="00F00248"/>
    <w:rsid w:val="00F006CF"/>
    <w:rsid w:val="00F00EFB"/>
    <w:rsid w:val="00F0245C"/>
    <w:rsid w:val="00F043E7"/>
    <w:rsid w:val="00F04B2D"/>
    <w:rsid w:val="00F0593A"/>
    <w:rsid w:val="00F1040B"/>
    <w:rsid w:val="00F1124F"/>
    <w:rsid w:val="00F142D8"/>
    <w:rsid w:val="00F15551"/>
    <w:rsid w:val="00F15FC7"/>
    <w:rsid w:val="00F16571"/>
    <w:rsid w:val="00F20BEC"/>
    <w:rsid w:val="00F20C11"/>
    <w:rsid w:val="00F21217"/>
    <w:rsid w:val="00F21661"/>
    <w:rsid w:val="00F22FDB"/>
    <w:rsid w:val="00F235DB"/>
    <w:rsid w:val="00F23912"/>
    <w:rsid w:val="00F24898"/>
    <w:rsid w:val="00F24F28"/>
    <w:rsid w:val="00F252BA"/>
    <w:rsid w:val="00F27141"/>
    <w:rsid w:val="00F2793D"/>
    <w:rsid w:val="00F30D82"/>
    <w:rsid w:val="00F30E4D"/>
    <w:rsid w:val="00F324B4"/>
    <w:rsid w:val="00F34CB0"/>
    <w:rsid w:val="00F35F63"/>
    <w:rsid w:val="00F36830"/>
    <w:rsid w:val="00F406D3"/>
    <w:rsid w:val="00F41DF0"/>
    <w:rsid w:val="00F4261C"/>
    <w:rsid w:val="00F42ADD"/>
    <w:rsid w:val="00F42D3D"/>
    <w:rsid w:val="00F44692"/>
    <w:rsid w:val="00F50261"/>
    <w:rsid w:val="00F5049C"/>
    <w:rsid w:val="00F5179E"/>
    <w:rsid w:val="00F51988"/>
    <w:rsid w:val="00F53A6D"/>
    <w:rsid w:val="00F53DA1"/>
    <w:rsid w:val="00F540D2"/>
    <w:rsid w:val="00F5430B"/>
    <w:rsid w:val="00F5465E"/>
    <w:rsid w:val="00F55474"/>
    <w:rsid w:val="00F56F1B"/>
    <w:rsid w:val="00F609AE"/>
    <w:rsid w:val="00F630B3"/>
    <w:rsid w:val="00F637A5"/>
    <w:rsid w:val="00F647F0"/>
    <w:rsid w:val="00F650A3"/>
    <w:rsid w:val="00F6552D"/>
    <w:rsid w:val="00F668CE"/>
    <w:rsid w:val="00F72D1B"/>
    <w:rsid w:val="00F74992"/>
    <w:rsid w:val="00F764A2"/>
    <w:rsid w:val="00F76B7E"/>
    <w:rsid w:val="00F800D7"/>
    <w:rsid w:val="00F80E1D"/>
    <w:rsid w:val="00F81323"/>
    <w:rsid w:val="00F81CF9"/>
    <w:rsid w:val="00F824F7"/>
    <w:rsid w:val="00F83E10"/>
    <w:rsid w:val="00F86F73"/>
    <w:rsid w:val="00F913A6"/>
    <w:rsid w:val="00F952E7"/>
    <w:rsid w:val="00F95E78"/>
    <w:rsid w:val="00F97AFE"/>
    <w:rsid w:val="00FA3285"/>
    <w:rsid w:val="00FA3FBE"/>
    <w:rsid w:val="00FA5B90"/>
    <w:rsid w:val="00FA6816"/>
    <w:rsid w:val="00FA7946"/>
    <w:rsid w:val="00FB10BE"/>
    <w:rsid w:val="00FB4200"/>
    <w:rsid w:val="00FB6255"/>
    <w:rsid w:val="00FB6965"/>
    <w:rsid w:val="00FB7BFE"/>
    <w:rsid w:val="00FC0871"/>
    <w:rsid w:val="00FC10AB"/>
    <w:rsid w:val="00FC2DFC"/>
    <w:rsid w:val="00FC4122"/>
    <w:rsid w:val="00FC7091"/>
    <w:rsid w:val="00FC7520"/>
    <w:rsid w:val="00FD1639"/>
    <w:rsid w:val="00FD5CAF"/>
    <w:rsid w:val="00FD610F"/>
    <w:rsid w:val="00FD6879"/>
    <w:rsid w:val="00FD6BC4"/>
    <w:rsid w:val="00FD708A"/>
    <w:rsid w:val="00FD7C50"/>
    <w:rsid w:val="00FE274C"/>
    <w:rsid w:val="00FE3116"/>
    <w:rsid w:val="00FE3AA7"/>
    <w:rsid w:val="00FE440A"/>
    <w:rsid w:val="00FE4FD3"/>
    <w:rsid w:val="00FE541E"/>
    <w:rsid w:val="00FE7A13"/>
    <w:rsid w:val="00FE7A61"/>
    <w:rsid w:val="00FE7AAC"/>
    <w:rsid w:val="00FF3073"/>
    <w:rsid w:val="00FF337B"/>
    <w:rsid w:val="00FF5190"/>
    <w:rsid w:val="00FF6605"/>
    <w:rsid w:val="00FF749C"/>
    <w:rsid w:val="0101B27E"/>
    <w:rsid w:val="01494714"/>
    <w:rsid w:val="018D253E"/>
    <w:rsid w:val="0193E4F4"/>
    <w:rsid w:val="01B3DADF"/>
    <w:rsid w:val="01B7CC3D"/>
    <w:rsid w:val="01BD50AC"/>
    <w:rsid w:val="01BF86F2"/>
    <w:rsid w:val="02373CF8"/>
    <w:rsid w:val="02FD0FE7"/>
    <w:rsid w:val="0338914C"/>
    <w:rsid w:val="03E47A49"/>
    <w:rsid w:val="03EAE925"/>
    <w:rsid w:val="04080D78"/>
    <w:rsid w:val="041B0ED0"/>
    <w:rsid w:val="044D85CD"/>
    <w:rsid w:val="049ACB90"/>
    <w:rsid w:val="04A5AB71"/>
    <w:rsid w:val="04DC6089"/>
    <w:rsid w:val="04F81E91"/>
    <w:rsid w:val="05470B1E"/>
    <w:rsid w:val="05D3BAA1"/>
    <w:rsid w:val="05FB989E"/>
    <w:rsid w:val="060899D3"/>
    <w:rsid w:val="06371921"/>
    <w:rsid w:val="065FB5ED"/>
    <w:rsid w:val="06937D7F"/>
    <w:rsid w:val="06CBF37A"/>
    <w:rsid w:val="06E617F6"/>
    <w:rsid w:val="07A1B288"/>
    <w:rsid w:val="07D1AD9C"/>
    <w:rsid w:val="084DF96E"/>
    <w:rsid w:val="08797E9C"/>
    <w:rsid w:val="0879B313"/>
    <w:rsid w:val="09CE6582"/>
    <w:rsid w:val="0A2C2670"/>
    <w:rsid w:val="0A686672"/>
    <w:rsid w:val="0A6DBC89"/>
    <w:rsid w:val="0A831071"/>
    <w:rsid w:val="0A945206"/>
    <w:rsid w:val="0ADF5DC2"/>
    <w:rsid w:val="0AE0DC10"/>
    <w:rsid w:val="0B660E04"/>
    <w:rsid w:val="0B94571C"/>
    <w:rsid w:val="0BA2B1A6"/>
    <w:rsid w:val="0BC0C8FC"/>
    <w:rsid w:val="0D28A614"/>
    <w:rsid w:val="0D45A664"/>
    <w:rsid w:val="0DA02ECE"/>
    <w:rsid w:val="0DA62E52"/>
    <w:rsid w:val="0DDE0DB7"/>
    <w:rsid w:val="0DE85783"/>
    <w:rsid w:val="0E0187D7"/>
    <w:rsid w:val="0E275AC4"/>
    <w:rsid w:val="0E93C60A"/>
    <w:rsid w:val="0ECFD0B3"/>
    <w:rsid w:val="0F0EDA13"/>
    <w:rsid w:val="0F2339D3"/>
    <w:rsid w:val="0F4A1E28"/>
    <w:rsid w:val="0F9CCEB1"/>
    <w:rsid w:val="1090EAB8"/>
    <w:rsid w:val="10A54D00"/>
    <w:rsid w:val="10EA01E3"/>
    <w:rsid w:val="10F36684"/>
    <w:rsid w:val="1147D1E2"/>
    <w:rsid w:val="1168F598"/>
    <w:rsid w:val="12249BBD"/>
    <w:rsid w:val="1233D3A5"/>
    <w:rsid w:val="127C8953"/>
    <w:rsid w:val="12BCA8D7"/>
    <w:rsid w:val="12C67775"/>
    <w:rsid w:val="12F04EC4"/>
    <w:rsid w:val="132E1068"/>
    <w:rsid w:val="137E4330"/>
    <w:rsid w:val="1480077B"/>
    <w:rsid w:val="149893E7"/>
    <w:rsid w:val="14BDB015"/>
    <w:rsid w:val="15095DE1"/>
    <w:rsid w:val="153F3DEE"/>
    <w:rsid w:val="158D8FDC"/>
    <w:rsid w:val="15C2518B"/>
    <w:rsid w:val="16457880"/>
    <w:rsid w:val="16961A01"/>
    <w:rsid w:val="16BA53B9"/>
    <w:rsid w:val="178BAB53"/>
    <w:rsid w:val="17AD7AD4"/>
    <w:rsid w:val="17DC40D9"/>
    <w:rsid w:val="17E1DD19"/>
    <w:rsid w:val="18D3129B"/>
    <w:rsid w:val="18FEA4BF"/>
    <w:rsid w:val="1921015E"/>
    <w:rsid w:val="19322E06"/>
    <w:rsid w:val="19585D18"/>
    <w:rsid w:val="1962AC26"/>
    <w:rsid w:val="19785303"/>
    <w:rsid w:val="1A08FF5E"/>
    <w:rsid w:val="1A799CBF"/>
    <w:rsid w:val="1A8AD538"/>
    <w:rsid w:val="1AC60E9C"/>
    <w:rsid w:val="1BA6F78E"/>
    <w:rsid w:val="1BBFAFB1"/>
    <w:rsid w:val="1BD8BE09"/>
    <w:rsid w:val="1BE1739F"/>
    <w:rsid w:val="1C1985D5"/>
    <w:rsid w:val="1C474D87"/>
    <w:rsid w:val="1C4DE3E4"/>
    <w:rsid w:val="1CB46A8D"/>
    <w:rsid w:val="1D133D15"/>
    <w:rsid w:val="1D7CCE46"/>
    <w:rsid w:val="1DAB3EDF"/>
    <w:rsid w:val="1DD0B1DC"/>
    <w:rsid w:val="1E0D849A"/>
    <w:rsid w:val="1E3F8CF7"/>
    <w:rsid w:val="1E524FA8"/>
    <w:rsid w:val="1EE50AAF"/>
    <w:rsid w:val="1F3E62C1"/>
    <w:rsid w:val="1FB1E031"/>
    <w:rsid w:val="2070CE47"/>
    <w:rsid w:val="207A064F"/>
    <w:rsid w:val="209E83A8"/>
    <w:rsid w:val="20A06832"/>
    <w:rsid w:val="21035CB5"/>
    <w:rsid w:val="216DFFED"/>
    <w:rsid w:val="21C2652C"/>
    <w:rsid w:val="221F875E"/>
    <w:rsid w:val="221FF9DD"/>
    <w:rsid w:val="227F3BE7"/>
    <w:rsid w:val="2286D9B3"/>
    <w:rsid w:val="22E1A998"/>
    <w:rsid w:val="22F24001"/>
    <w:rsid w:val="232967B1"/>
    <w:rsid w:val="23471DF7"/>
    <w:rsid w:val="2375D4EB"/>
    <w:rsid w:val="2403248D"/>
    <w:rsid w:val="24741664"/>
    <w:rsid w:val="24DCC81C"/>
    <w:rsid w:val="24E906A8"/>
    <w:rsid w:val="252849EE"/>
    <w:rsid w:val="25286FC9"/>
    <w:rsid w:val="252B96F7"/>
    <w:rsid w:val="255BED7D"/>
    <w:rsid w:val="25AF922E"/>
    <w:rsid w:val="25B61DB0"/>
    <w:rsid w:val="26161894"/>
    <w:rsid w:val="263813B3"/>
    <w:rsid w:val="263E2D98"/>
    <w:rsid w:val="27198D5F"/>
    <w:rsid w:val="272D800C"/>
    <w:rsid w:val="27356C97"/>
    <w:rsid w:val="274A3F32"/>
    <w:rsid w:val="274C67A0"/>
    <w:rsid w:val="2804B60B"/>
    <w:rsid w:val="280C2E15"/>
    <w:rsid w:val="281021D1"/>
    <w:rsid w:val="284677F4"/>
    <w:rsid w:val="28580CDA"/>
    <w:rsid w:val="28C794B6"/>
    <w:rsid w:val="28EEEDA5"/>
    <w:rsid w:val="29891A3B"/>
    <w:rsid w:val="2A11AAD1"/>
    <w:rsid w:val="2A14E36E"/>
    <w:rsid w:val="2A304077"/>
    <w:rsid w:val="2A3E86F1"/>
    <w:rsid w:val="2A4E16A3"/>
    <w:rsid w:val="2A5B5C29"/>
    <w:rsid w:val="2B5D1C14"/>
    <w:rsid w:val="2BB670EB"/>
    <w:rsid w:val="2BD63405"/>
    <w:rsid w:val="2C2631B7"/>
    <w:rsid w:val="2C4D4907"/>
    <w:rsid w:val="2C776B4F"/>
    <w:rsid w:val="2CE604E4"/>
    <w:rsid w:val="2CF1BEE3"/>
    <w:rsid w:val="2D218984"/>
    <w:rsid w:val="2DC2215F"/>
    <w:rsid w:val="2E06BE3F"/>
    <w:rsid w:val="2E5B0CB4"/>
    <w:rsid w:val="2E65AED0"/>
    <w:rsid w:val="2E8450A8"/>
    <w:rsid w:val="2EAC145D"/>
    <w:rsid w:val="2ECAE609"/>
    <w:rsid w:val="2EF18637"/>
    <w:rsid w:val="2F638BBB"/>
    <w:rsid w:val="2F972B14"/>
    <w:rsid w:val="2FD80507"/>
    <w:rsid w:val="2FECAF50"/>
    <w:rsid w:val="3066A759"/>
    <w:rsid w:val="30AD4E85"/>
    <w:rsid w:val="30C31CE3"/>
    <w:rsid w:val="30E16387"/>
    <w:rsid w:val="31242D76"/>
    <w:rsid w:val="3154F40C"/>
    <w:rsid w:val="31784C8C"/>
    <w:rsid w:val="31E89F75"/>
    <w:rsid w:val="32189B6B"/>
    <w:rsid w:val="328EE776"/>
    <w:rsid w:val="32A3BC13"/>
    <w:rsid w:val="3375F9CB"/>
    <w:rsid w:val="33B74F16"/>
    <w:rsid w:val="34145FF2"/>
    <w:rsid w:val="3436BFB8"/>
    <w:rsid w:val="3458CC1C"/>
    <w:rsid w:val="345FBE8A"/>
    <w:rsid w:val="3473EA9C"/>
    <w:rsid w:val="3476808A"/>
    <w:rsid w:val="34C02BED"/>
    <w:rsid w:val="35036C3D"/>
    <w:rsid w:val="353ACBFB"/>
    <w:rsid w:val="355AE93D"/>
    <w:rsid w:val="35BDC6CC"/>
    <w:rsid w:val="36020BFB"/>
    <w:rsid w:val="364039A3"/>
    <w:rsid w:val="36614E8B"/>
    <w:rsid w:val="36715A72"/>
    <w:rsid w:val="36F1AAA6"/>
    <w:rsid w:val="3735F4D4"/>
    <w:rsid w:val="374272A1"/>
    <w:rsid w:val="37BD2044"/>
    <w:rsid w:val="37EEBBCC"/>
    <w:rsid w:val="37F36BF9"/>
    <w:rsid w:val="3805ADA0"/>
    <w:rsid w:val="38378E63"/>
    <w:rsid w:val="39480FC4"/>
    <w:rsid w:val="394E0EA9"/>
    <w:rsid w:val="39723AE5"/>
    <w:rsid w:val="397FF9C1"/>
    <w:rsid w:val="39A64ED8"/>
    <w:rsid w:val="3A30FB85"/>
    <w:rsid w:val="3A65338F"/>
    <w:rsid w:val="3ADA69B9"/>
    <w:rsid w:val="3B0498B9"/>
    <w:rsid w:val="3BB4467B"/>
    <w:rsid w:val="3BE40684"/>
    <w:rsid w:val="3BE7E0EE"/>
    <w:rsid w:val="3BFE7995"/>
    <w:rsid w:val="3C27B858"/>
    <w:rsid w:val="3C59144B"/>
    <w:rsid w:val="3C5EF50E"/>
    <w:rsid w:val="3C65F36B"/>
    <w:rsid w:val="3CACEB71"/>
    <w:rsid w:val="3CB04570"/>
    <w:rsid w:val="3D0AB0AE"/>
    <w:rsid w:val="3DA30B49"/>
    <w:rsid w:val="3E881883"/>
    <w:rsid w:val="3F228C7B"/>
    <w:rsid w:val="3F777363"/>
    <w:rsid w:val="3F8F940E"/>
    <w:rsid w:val="3FB6875B"/>
    <w:rsid w:val="3FCA8016"/>
    <w:rsid w:val="3FDE367A"/>
    <w:rsid w:val="403106E9"/>
    <w:rsid w:val="409F680F"/>
    <w:rsid w:val="40B0171A"/>
    <w:rsid w:val="40C933E4"/>
    <w:rsid w:val="4123BB10"/>
    <w:rsid w:val="415329FC"/>
    <w:rsid w:val="417D02AE"/>
    <w:rsid w:val="41B22F3C"/>
    <w:rsid w:val="41D60D0D"/>
    <w:rsid w:val="421BF4A1"/>
    <w:rsid w:val="4278A9AF"/>
    <w:rsid w:val="42E662D0"/>
    <w:rsid w:val="43217CED"/>
    <w:rsid w:val="437DC83C"/>
    <w:rsid w:val="43F769B4"/>
    <w:rsid w:val="442CD5F0"/>
    <w:rsid w:val="44375DC4"/>
    <w:rsid w:val="44644D6E"/>
    <w:rsid w:val="4499B5A6"/>
    <w:rsid w:val="44A3CE22"/>
    <w:rsid w:val="4509514F"/>
    <w:rsid w:val="45836004"/>
    <w:rsid w:val="4591C0C6"/>
    <w:rsid w:val="467205A6"/>
    <w:rsid w:val="46D6B1BE"/>
    <w:rsid w:val="47290B78"/>
    <w:rsid w:val="475E42FA"/>
    <w:rsid w:val="47C35B2F"/>
    <w:rsid w:val="4903B73D"/>
    <w:rsid w:val="494DB029"/>
    <w:rsid w:val="49F41F4F"/>
    <w:rsid w:val="4A07D24E"/>
    <w:rsid w:val="4A39CA5C"/>
    <w:rsid w:val="4A525F02"/>
    <w:rsid w:val="4A5C60CD"/>
    <w:rsid w:val="4AB1F06A"/>
    <w:rsid w:val="4ABA8F11"/>
    <w:rsid w:val="4AC3F5A3"/>
    <w:rsid w:val="4B1A593F"/>
    <w:rsid w:val="4B21AF34"/>
    <w:rsid w:val="4B3B351E"/>
    <w:rsid w:val="4B4C9316"/>
    <w:rsid w:val="4B9AC6B8"/>
    <w:rsid w:val="4B9C3259"/>
    <w:rsid w:val="4BCBB5DB"/>
    <w:rsid w:val="4BD3254F"/>
    <w:rsid w:val="4BF6BB1F"/>
    <w:rsid w:val="4C2BE2AE"/>
    <w:rsid w:val="4C7B55C5"/>
    <w:rsid w:val="4D224A87"/>
    <w:rsid w:val="4D8776CC"/>
    <w:rsid w:val="4D97DCC2"/>
    <w:rsid w:val="4DDE71F9"/>
    <w:rsid w:val="4DECADDB"/>
    <w:rsid w:val="4E090703"/>
    <w:rsid w:val="4E4DCFDD"/>
    <w:rsid w:val="4E958579"/>
    <w:rsid w:val="4EA33AF6"/>
    <w:rsid w:val="4EE8409A"/>
    <w:rsid w:val="4F15CA1A"/>
    <w:rsid w:val="4F3FC649"/>
    <w:rsid w:val="4F50A96F"/>
    <w:rsid w:val="4F87FBF4"/>
    <w:rsid w:val="4F97AEAE"/>
    <w:rsid w:val="4FA5A1F0"/>
    <w:rsid w:val="4FCBB6FD"/>
    <w:rsid w:val="501D8B4D"/>
    <w:rsid w:val="503BF2F7"/>
    <w:rsid w:val="50FBEB04"/>
    <w:rsid w:val="51228F92"/>
    <w:rsid w:val="51D1224A"/>
    <w:rsid w:val="522F0B85"/>
    <w:rsid w:val="5273DD94"/>
    <w:rsid w:val="528676D3"/>
    <w:rsid w:val="52A983F9"/>
    <w:rsid w:val="53C1338B"/>
    <w:rsid w:val="5400F4E3"/>
    <w:rsid w:val="54032CE8"/>
    <w:rsid w:val="5451AF8C"/>
    <w:rsid w:val="545C5406"/>
    <w:rsid w:val="5462E00E"/>
    <w:rsid w:val="54B2C997"/>
    <w:rsid w:val="54B94EB7"/>
    <w:rsid w:val="5574CCA3"/>
    <w:rsid w:val="5587344F"/>
    <w:rsid w:val="55F0B295"/>
    <w:rsid w:val="55F337B3"/>
    <w:rsid w:val="55FC1526"/>
    <w:rsid w:val="566B8518"/>
    <w:rsid w:val="5732553A"/>
    <w:rsid w:val="58AB6493"/>
    <w:rsid w:val="590CB7EA"/>
    <w:rsid w:val="5922A7ED"/>
    <w:rsid w:val="5971CE1D"/>
    <w:rsid w:val="5989F0A0"/>
    <w:rsid w:val="59A43742"/>
    <w:rsid w:val="5A054010"/>
    <w:rsid w:val="5A11A838"/>
    <w:rsid w:val="5A2F86C8"/>
    <w:rsid w:val="5A4D43E5"/>
    <w:rsid w:val="5A8206B4"/>
    <w:rsid w:val="5AF116A2"/>
    <w:rsid w:val="5B16DA92"/>
    <w:rsid w:val="5B2DB91F"/>
    <w:rsid w:val="5B2E52DC"/>
    <w:rsid w:val="5BC1297D"/>
    <w:rsid w:val="5BF2F6F4"/>
    <w:rsid w:val="5C73E640"/>
    <w:rsid w:val="5C74ED96"/>
    <w:rsid w:val="5C8BA244"/>
    <w:rsid w:val="5CB3BD67"/>
    <w:rsid w:val="5CE37D70"/>
    <w:rsid w:val="5D26ADF7"/>
    <w:rsid w:val="5D3DCD41"/>
    <w:rsid w:val="5D98211B"/>
    <w:rsid w:val="5DDE63A0"/>
    <w:rsid w:val="5E23F10C"/>
    <w:rsid w:val="5E648745"/>
    <w:rsid w:val="5EEE25C5"/>
    <w:rsid w:val="5EF4A01B"/>
    <w:rsid w:val="5F749266"/>
    <w:rsid w:val="5FD72362"/>
    <w:rsid w:val="5FE83714"/>
    <w:rsid w:val="60200888"/>
    <w:rsid w:val="6027444E"/>
    <w:rsid w:val="60550B1E"/>
    <w:rsid w:val="60BA583F"/>
    <w:rsid w:val="60EDE51D"/>
    <w:rsid w:val="61FBF033"/>
    <w:rsid w:val="62A80865"/>
    <w:rsid w:val="62C43BD0"/>
    <w:rsid w:val="62C99B5F"/>
    <w:rsid w:val="62DC0FBE"/>
    <w:rsid w:val="632B3472"/>
    <w:rsid w:val="638C0AB2"/>
    <w:rsid w:val="63CF94A9"/>
    <w:rsid w:val="64119D5A"/>
    <w:rsid w:val="646088C2"/>
    <w:rsid w:val="64CF234D"/>
    <w:rsid w:val="64D7A84B"/>
    <w:rsid w:val="651BCA59"/>
    <w:rsid w:val="65830F9F"/>
    <w:rsid w:val="65A74798"/>
    <w:rsid w:val="660AF58F"/>
    <w:rsid w:val="660D24BB"/>
    <w:rsid w:val="6666AF9E"/>
    <w:rsid w:val="668962B5"/>
    <w:rsid w:val="668DD5BC"/>
    <w:rsid w:val="66944954"/>
    <w:rsid w:val="66C53F0B"/>
    <w:rsid w:val="66F87F2C"/>
    <w:rsid w:val="6721651E"/>
    <w:rsid w:val="6734950C"/>
    <w:rsid w:val="674AD38B"/>
    <w:rsid w:val="67B8D9DE"/>
    <w:rsid w:val="684819E0"/>
    <w:rsid w:val="6865A1F8"/>
    <w:rsid w:val="68825CA5"/>
    <w:rsid w:val="6882BAEA"/>
    <w:rsid w:val="6901F8BB"/>
    <w:rsid w:val="6940D406"/>
    <w:rsid w:val="69D43529"/>
    <w:rsid w:val="69DA8E1D"/>
    <w:rsid w:val="6A101200"/>
    <w:rsid w:val="6A284678"/>
    <w:rsid w:val="6A389308"/>
    <w:rsid w:val="6A3D4DE6"/>
    <w:rsid w:val="6A6FC6A2"/>
    <w:rsid w:val="6AB6FBCE"/>
    <w:rsid w:val="6ABF4BE0"/>
    <w:rsid w:val="6AC837CA"/>
    <w:rsid w:val="6AE6E43A"/>
    <w:rsid w:val="6B320CDF"/>
    <w:rsid w:val="6C8D93C4"/>
    <w:rsid w:val="6DCDF907"/>
    <w:rsid w:val="6DE6DEE3"/>
    <w:rsid w:val="6F0EE6D6"/>
    <w:rsid w:val="6F1C8AFD"/>
    <w:rsid w:val="6F4CC57C"/>
    <w:rsid w:val="6F8444B3"/>
    <w:rsid w:val="6FEF443F"/>
    <w:rsid w:val="70415894"/>
    <w:rsid w:val="70D4D20E"/>
    <w:rsid w:val="714A4577"/>
    <w:rsid w:val="71791657"/>
    <w:rsid w:val="71B0041C"/>
    <w:rsid w:val="71D65FC7"/>
    <w:rsid w:val="71D6903A"/>
    <w:rsid w:val="71F5B997"/>
    <w:rsid w:val="7221612E"/>
    <w:rsid w:val="72703CE6"/>
    <w:rsid w:val="72AB87A0"/>
    <w:rsid w:val="72BD16AA"/>
    <w:rsid w:val="72E58B56"/>
    <w:rsid w:val="7308F02D"/>
    <w:rsid w:val="732D11FB"/>
    <w:rsid w:val="73318AF7"/>
    <w:rsid w:val="73324874"/>
    <w:rsid w:val="73A376D2"/>
    <w:rsid w:val="73B62AF8"/>
    <w:rsid w:val="73EA8907"/>
    <w:rsid w:val="742E5162"/>
    <w:rsid w:val="742EDDE6"/>
    <w:rsid w:val="74569A9A"/>
    <w:rsid w:val="746CB198"/>
    <w:rsid w:val="74905E89"/>
    <w:rsid w:val="757A09E2"/>
    <w:rsid w:val="7640942F"/>
    <w:rsid w:val="7657B145"/>
    <w:rsid w:val="769E7B68"/>
    <w:rsid w:val="76A38E21"/>
    <w:rsid w:val="76B5549A"/>
    <w:rsid w:val="7777B9DB"/>
    <w:rsid w:val="77DAC5C2"/>
    <w:rsid w:val="77E230BD"/>
    <w:rsid w:val="7825BC35"/>
    <w:rsid w:val="78DF374B"/>
    <w:rsid w:val="791DCF09"/>
    <w:rsid w:val="79CC7911"/>
    <w:rsid w:val="79DC07E1"/>
    <w:rsid w:val="79F7EDAD"/>
    <w:rsid w:val="7A7CD56C"/>
    <w:rsid w:val="7A90D2CA"/>
    <w:rsid w:val="7ABD60B1"/>
    <w:rsid w:val="7B0D512A"/>
    <w:rsid w:val="7B7D8058"/>
    <w:rsid w:val="7B8AA293"/>
    <w:rsid w:val="7B8B886E"/>
    <w:rsid w:val="7B9D7FB6"/>
    <w:rsid w:val="7BAA771C"/>
    <w:rsid w:val="7BB1C610"/>
    <w:rsid w:val="7BBE3A8F"/>
    <w:rsid w:val="7BDD3CD8"/>
    <w:rsid w:val="7C01ABBF"/>
    <w:rsid w:val="7C021066"/>
    <w:rsid w:val="7CC644FC"/>
    <w:rsid w:val="7D1E321D"/>
    <w:rsid w:val="7D4AA377"/>
    <w:rsid w:val="7D5E6BA6"/>
    <w:rsid w:val="7D692F0B"/>
    <w:rsid w:val="7D6D2F50"/>
    <w:rsid w:val="7D80AD7C"/>
    <w:rsid w:val="7DB80BBE"/>
    <w:rsid w:val="7DF92004"/>
    <w:rsid w:val="7E035526"/>
    <w:rsid w:val="7E3BC8C3"/>
    <w:rsid w:val="7E40F3C2"/>
    <w:rsid w:val="7E843CD2"/>
    <w:rsid w:val="7E867E4F"/>
    <w:rsid w:val="7EBF8B66"/>
    <w:rsid w:val="7EE5E7F3"/>
    <w:rsid w:val="7F019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stockticker"/>
  <w:shapeDefaults>
    <o:shapedefaults v:ext="edit" spidmax="143361"/>
    <o:shapelayout v:ext="edit">
      <o:idmap v:ext="edit" data="1"/>
    </o:shapelayout>
  </w:shapeDefaults>
  <w:decimalSymbol w:val="."/>
  <w:listSeparator w:val=","/>
  <w14:docId w14:val="1153E428"/>
  <w15:chartTrackingRefBased/>
  <w15:docId w15:val="{B91C4BA5-7069-46E7-9932-4F63AC77A23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uiPriority="0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autoRedefine/>
    <w:qFormat/>
    <w:rsid w:val="00C42A0F"/>
    <w:pPr>
      <w:spacing w:before="120" w:after="60"/>
      <w:ind w:left="180"/>
    </w:pPr>
    <w:rPr>
      <w:rFonts w:ascii="Tahoma" w:hAnsi="Tahoma" w:cs="Arial"/>
    </w:rPr>
  </w:style>
  <w:style w:type="paragraph" w:styleId="Heading1">
    <w:name w:val="heading 1"/>
    <w:aliases w:val="H1"/>
    <w:basedOn w:val="Normal"/>
    <w:next w:val="Normal"/>
    <w:link w:val="Heading1Char"/>
    <w:autoRedefine/>
    <w:qFormat/>
    <w:pPr>
      <w:keepNext/>
      <w:pageBreakBefore/>
      <w:widowControl w:val="0"/>
      <w:numPr>
        <w:numId w:val="9"/>
      </w:numPr>
      <w:tabs>
        <w:tab w:val="num" w:pos="540"/>
      </w:tabs>
      <w:spacing w:before="360" w:after="240" w:line="360" w:lineRule="auto"/>
      <w:outlineLvl w:val="0"/>
    </w:pPr>
    <w:rPr>
      <w:rFonts w:ascii="Verdana" w:hAnsi="Verdana" w:cs="Times New Roman"/>
      <w:b/>
      <w:bCs/>
      <w:caps/>
      <w:snapToGrid w:val="0"/>
      <w:color w:val="6E2500"/>
      <w:kern w:val="28"/>
      <w:sz w:val="24"/>
      <w:szCs w:val="24"/>
    </w:rPr>
  </w:style>
  <w:style w:type="paragraph" w:styleId="Heading2">
    <w:name w:val="heading 2"/>
    <w:aliases w:val="l2,H2"/>
    <w:basedOn w:val="Normal"/>
    <w:next w:val="Normal"/>
    <w:link w:val="Heading2Char"/>
    <w:autoRedefine/>
    <w:qFormat/>
    <w:rsid w:val="00831EAB"/>
    <w:pPr>
      <w:keepNext/>
      <w:numPr>
        <w:ilvl w:val="1"/>
        <w:numId w:val="9"/>
      </w:numPr>
      <w:spacing w:before="480" w:after="240"/>
      <w:jc w:val="both"/>
      <w:outlineLvl w:val="1"/>
    </w:pPr>
    <w:rPr>
      <w:rFonts w:eastAsia="Tahoma" w:cs="Tahoma"/>
      <w:b/>
      <w:snapToGrid w:val="0"/>
      <w:color w:val="003400"/>
      <w:sz w:val="22"/>
      <w:szCs w:val="22"/>
    </w:rPr>
  </w:style>
  <w:style w:type="paragraph" w:styleId="Heading3">
    <w:name w:val="heading 3"/>
    <w:basedOn w:val="Normal"/>
    <w:next w:val="Normal"/>
    <w:autoRedefine/>
    <w:qFormat/>
    <w:rsid w:val="00E8153D"/>
    <w:pPr>
      <w:keepNext/>
      <w:spacing w:before="360" w:after="240"/>
      <w:ind w:left="0"/>
      <w:outlineLvl w:val="2"/>
    </w:pPr>
    <w:rPr>
      <w:rFonts w:eastAsia="Tahoma" w:cs="Tahoma"/>
      <w:b/>
      <w:bCs/>
      <w:szCs w:val="18"/>
    </w:rPr>
  </w:style>
  <w:style w:type="paragraph" w:styleId="Heading4">
    <w:name w:val="heading 4"/>
    <w:basedOn w:val="Normal"/>
    <w:next w:val="Normal"/>
    <w:link w:val="Heading4Char"/>
    <w:qFormat/>
    <w:pPr>
      <w:keepNext/>
      <w:numPr>
        <w:ilvl w:val="3"/>
        <w:numId w:val="9"/>
      </w:numPr>
      <w:spacing w:before="240"/>
      <w:jc w:val="both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qFormat/>
    <w:pPr>
      <w:numPr>
        <w:ilvl w:val="4"/>
        <w:numId w:val="9"/>
      </w:numPr>
      <w:spacing w:before="240"/>
      <w:jc w:val="both"/>
      <w:outlineLvl w:val="4"/>
    </w:pPr>
    <w:rPr>
      <w:rFonts w:ascii=".VnArial" w:hAnsi=".VnArial" w:cs="Times New Roman"/>
    </w:rPr>
  </w:style>
  <w:style w:type="paragraph" w:styleId="Heading6">
    <w:name w:val="heading 6"/>
    <w:basedOn w:val="Normal"/>
    <w:next w:val="Normal"/>
    <w:link w:val="Heading6Char"/>
    <w:qFormat/>
    <w:pPr>
      <w:numPr>
        <w:ilvl w:val="5"/>
        <w:numId w:val="9"/>
      </w:numPr>
      <w:tabs>
        <w:tab w:val="left" w:pos="702"/>
        <w:tab w:val="left" w:pos="1080"/>
      </w:tabs>
      <w:spacing w:before="240" w:line="288" w:lineRule="auto"/>
      <w:jc w:val="both"/>
      <w:outlineLvl w:val="5"/>
    </w:pPr>
    <w:rPr>
      <w:rFonts w:ascii="Helvetica" w:hAnsi="Helvetica" w:cs="Times New Roman"/>
      <w:i/>
      <w:iCs/>
      <w:color w:val="000000"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pPr>
      <w:numPr>
        <w:ilvl w:val="6"/>
        <w:numId w:val="9"/>
      </w:numPr>
      <w:tabs>
        <w:tab w:val="left" w:pos="702"/>
        <w:tab w:val="left" w:pos="1080"/>
      </w:tabs>
      <w:spacing w:before="240" w:line="288" w:lineRule="auto"/>
      <w:jc w:val="both"/>
      <w:outlineLvl w:val="6"/>
    </w:pPr>
    <w:rPr>
      <w:rFonts w:ascii="Helvetica" w:hAnsi="Helvetica" w:cs="Times New Roman"/>
      <w:color w:val="000000"/>
    </w:rPr>
  </w:style>
  <w:style w:type="paragraph" w:styleId="Heading8">
    <w:name w:val="heading 8"/>
    <w:basedOn w:val="Normal"/>
    <w:next w:val="Normal"/>
    <w:link w:val="Heading8Char"/>
    <w:qFormat/>
    <w:pPr>
      <w:numPr>
        <w:ilvl w:val="7"/>
        <w:numId w:val="9"/>
      </w:numPr>
      <w:tabs>
        <w:tab w:val="left" w:pos="702"/>
        <w:tab w:val="left" w:pos="1080"/>
      </w:tabs>
      <w:spacing w:before="240" w:line="288" w:lineRule="auto"/>
      <w:jc w:val="both"/>
      <w:outlineLvl w:val="7"/>
    </w:pPr>
    <w:rPr>
      <w:rFonts w:ascii="Helvetica" w:hAnsi="Helvetica" w:cs="Times New Roman"/>
      <w:i/>
      <w:iCs/>
      <w:color w:val="000000"/>
    </w:rPr>
  </w:style>
  <w:style w:type="paragraph" w:styleId="Heading9">
    <w:name w:val="heading 9"/>
    <w:basedOn w:val="Normal"/>
    <w:next w:val="Normal"/>
    <w:link w:val="Heading9Char"/>
    <w:qFormat/>
    <w:pPr>
      <w:numPr>
        <w:ilvl w:val="8"/>
        <w:numId w:val="9"/>
      </w:numPr>
      <w:tabs>
        <w:tab w:val="left" w:pos="702"/>
        <w:tab w:val="left" w:pos="1080"/>
      </w:tabs>
      <w:spacing w:before="240" w:line="288" w:lineRule="auto"/>
      <w:jc w:val="both"/>
      <w:outlineLvl w:val="8"/>
    </w:pPr>
    <w:rPr>
      <w:rFonts w:ascii="Helvetica" w:hAnsi="Helvetica" w:cs="Times New Roman"/>
      <w:i/>
      <w:iCs/>
      <w:color w:val="000000"/>
      <w:sz w:val="18"/>
      <w:szCs w:val="1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pPr>
      <w:tabs>
        <w:tab w:val="left" w:pos="360"/>
        <w:tab w:val="left" w:pos="540"/>
        <w:tab w:val="right" w:leader="dot" w:pos="8630"/>
      </w:tabs>
      <w:spacing w:before="240" w:after="120" w:line="360" w:lineRule="auto"/>
      <w:ind w:left="0"/>
    </w:pPr>
    <w:rPr>
      <w:rFonts w:cs="Tahoma"/>
      <w:b/>
      <w:bCs/>
      <w:caps/>
      <w:noProof/>
      <w:sz w:val="22"/>
    </w:rPr>
  </w:style>
  <w:style w:type="paragraph" w:styleId="NormalIndent">
    <w:name w:val="Normal Indent"/>
    <w:basedOn w:val="Normal"/>
    <w:pPr>
      <w:tabs>
        <w:tab w:val="left" w:pos="702"/>
        <w:tab w:val="left" w:pos="1080"/>
      </w:tabs>
      <w:spacing w:line="288" w:lineRule="auto"/>
      <w:jc w:val="both"/>
    </w:pPr>
  </w:style>
  <w:style w:type="paragraph" w:styleId="Example" w:customStyle="1">
    <w:name w:val="Example"/>
    <w:basedOn w:val="NormalIndent"/>
    <w:autoRedefine/>
    <w:pPr>
      <w:spacing w:before="60"/>
      <w:ind w:left="1440"/>
    </w:pPr>
    <w:rPr>
      <w:i/>
      <w:iCs/>
      <w:sz w:val="18"/>
      <w:szCs w:val="18"/>
    </w:rPr>
  </w:style>
  <w:style w:type="paragraph" w:styleId="Heading10" w:customStyle="1">
    <w:name w:val="Heading 10"/>
    <w:basedOn w:val="Heading4"/>
    <w:pPr>
      <w:numPr>
        <w:ilvl w:val="0"/>
        <w:numId w:val="0"/>
      </w:numPr>
      <w:ind w:left="720"/>
    </w:pPr>
    <w:rPr>
      <w:rFonts w:ascii=".VnTime" w:hAnsi=".VnTime" w:cs="Times New Roman"/>
      <w:i/>
      <w:iCs/>
      <w:sz w:val="22"/>
      <w:szCs w:val="22"/>
    </w:rPr>
  </w:style>
  <w:style w:type="paragraph" w:styleId="Vidu" w:customStyle="1">
    <w:name w:val="Vidu"/>
    <w:basedOn w:val="Normal"/>
    <w:pPr>
      <w:numPr>
        <w:numId w:val="7"/>
      </w:numPr>
      <w:jc w:val="both"/>
    </w:pPr>
  </w:style>
  <w:style w:type="paragraph" w:styleId="Mucvidu" w:customStyle="1">
    <w:name w:val="Mucvidu"/>
    <w:basedOn w:val="Vidu"/>
    <w:pPr>
      <w:numPr>
        <w:numId w:val="11"/>
      </w:numPr>
      <w:ind w:left="1080"/>
    </w:pPr>
  </w:style>
  <w:style w:type="paragraph" w:styleId="Tailieu" w:customStyle="1">
    <w:name w:val="Tailieu"/>
    <w:basedOn w:val="Refer"/>
    <w:pPr>
      <w:numPr>
        <w:numId w:val="13"/>
      </w:numPr>
    </w:pPr>
    <w:rPr>
      <w:sz w:val="28"/>
      <w:szCs w:val="28"/>
    </w:rPr>
  </w:style>
  <w:style w:type="paragraph" w:styleId="Refer" w:customStyle="1">
    <w:name w:val="Refer"/>
    <w:basedOn w:val="Normal"/>
    <w:pPr>
      <w:spacing w:after="120"/>
      <w:ind w:left="709" w:firstLine="720"/>
      <w:jc w:val="both"/>
    </w:pPr>
  </w:style>
  <w:style w:type="paragraph" w:styleId="Point" w:customStyle="1">
    <w:name w:val="Point"/>
    <w:basedOn w:val="Header"/>
    <w:pPr>
      <w:numPr>
        <w:numId w:val="8"/>
      </w:numPr>
      <w:spacing w:before="0"/>
    </w:pPr>
    <w:rPr>
      <w:rFonts w:ascii="Arial" w:hAnsi="Arial" w:cs="Arial"/>
    </w:rPr>
  </w:style>
  <w:style w:type="paragraph" w:styleId="Header">
    <w:name w:val="header"/>
    <w:basedOn w:val="Normal"/>
    <w:autoRedefine/>
    <w:pPr>
      <w:pBdr>
        <w:bottom w:val="single" w:color="auto" w:sz="4" w:space="1"/>
      </w:pBdr>
      <w:tabs>
        <w:tab w:val="right" w:pos="9000"/>
      </w:tabs>
      <w:ind w:left="0" w:right="8"/>
      <w:jc w:val="both"/>
    </w:pPr>
    <w:rPr>
      <w:rFonts w:ascii="Verdana" w:hAnsi="Verdana" w:cs="Tahoma"/>
    </w:rPr>
  </w:style>
  <w:style w:type="paragraph" w:styleId="TOC2">
    <w:name w:val="toc 2"/>
    <w:basedOn w:val="Normal"/>
    <w:next w:val="Normal"/>
    <w:autoRedefine/>
    <w:uiPriority w:val="39"/>
    <w:pPr>
      <w:tabs>
        <w:tab w:val="left" w:pos="1080"/>
        <w:tab w:val="right" w:leader="dot" w:pos="8630"/>
      </w:tabs>
      <w:ind w:left="360"/>
    </w:pPr>
    <w:rPr>
      <w:rFonts w:cs="Tahoma"/>
      <w:noProof/>
      <w:szCs w:val="24"/>
    </w:rPr>
  </w:style>
  <w:style w:type="paragraph" w:styleId="TOC3">
    <w:name w:val="toc 3"/>
    <w:basedOn w:val="Normal"/>
    <w:next w:val="Normal"/>
    <w:autoRedefine/>
    <w:semiHidden/>
    <w:pPr>
      <w:tabs>
        <w:tab w:val="left" w:pos="1200"/>
        <w:tab w:val="right" w:leader="dot" w:pos="8630"/>
      </w:tabs>
      <w:ind w:left="540"/>
    </w:pPr>
    <w:rPr>
      <w:noProof/>
      <w:sz w:val="18"/>
      <w:szCs w:val="18"/>
    </w:rPr>
  </w:style>
  <w:style w:type="paragraph" w:styleId="TOC4">
    <w:name w:val="toc 4"/>
    <w:basedOn w:val="Normal"/>
    <w:next w:val="Normal"/>
    <w:autoRedefine/>
    <w:semiHidden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pPr>
      <w:ind w:left="1600"/>
    </w:pPr>
    <w:rPr>
      <w:sz w:val="18"/>
      <w:szCs w:val="18"/>
    </w:rPr>
  </w:style>
  <w:style w:type="paragraph" w:styleId="Title">
    <w:name w:val="Title"/>
    <w:basedOn w:val="Normal"/>
    <w:qFormat/>
    <w:pPr>
      <w:spacing w:before="240"/>
      <w:jc w:val="center"/>
    </w:pPr>
    <w:rPr>
      <w:rFonts w:ascii=".VnArialH" w:hAnsi=".VnArialH" w:cs="Times New Roman"/>
      <w:b/>
      <w:bCs/>
    </w:rPr>
  </w:style>
  <w:style w:type="paragraph" w:styleId="NormalTB" w:customStyle="1">
    <w:name w:val="NormalTB"/>
    <w:pPr>
      <w:jc w:val="center"/>
    </w:pPr>
    <w:rPr>
      <w:rFonts w:ascii=".VnTime" w:hAnsi=".VnTime"/>
      <w:lang w:val="en-GB"/>
    </w:rPr>
  </w:style>
  <w:style w:type="paragraph" w:styleId="Footer">
    <w:name w:val="footer"/>
    <w:basedOn w:val="Normal"/>
    <w:link w:val="FooterChar"/>
    <w:autoRedefine/>
    <w:uiPriority w:val="99"/>
    <w:pPr>
      <w:pBdr>
        <w:top w:val="single" w:color="auto" w:sz="4" w:space="1"/>
      </w:pBdr>
      <w:tabs>
        <w:tab w:val="center" w:pos="4320"/>
        <w:tab w:val="right" w:pos="9000"/>
      </w:tabs>
      <w:ind w:left="0"/>
      <w:jc w:val="both"/>
    </w:pPr>
    <w:rPr>
      <w:rFonts w:cs="Tahoma"/>
    </w:rPr>
  </w:style>
  <w:style w:type="paragraph" w:styleId="NormalH" w:customStyle="1">
    <w:name w:val="NormalH"/>
    <w:basedOn w:val="Normal"/>
    <w:autoRedefine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33103"/>
      <w:sz w:val="24"/>
      <w:szCs w:val="32"/>
      <w:lang w:val="en-GB"/>
    </w:rPr>
  </w:style>
  <w:style w:type="character" w:styleId="PageNumber">
    <w:name w:val="page number"/>
    <w:basedOn w:val="DefaultParagraphFont"/>
  </w:style>
  <w:style w:type="paragraph" w:styleId="Bang" w:customStyle="1">
    <w:name w:val="Bang"/>
    <w:basedOn w:val="Normal"/>
    <w:autoRedefine/>
    <w:pPr>
      <w:spacing w:before="80" w:after="80"/>
      <w:ind w:left="0"/>
    </w:pPr>
    <w:rPr>
      <w:rFonts w:cs="Tahoma"/>
      <w:sz w:val="18"/>
      <w:szCs w:val="18"/>
    </w:rPr>
  </w:style>
  <w:style w:type="paragraph" w:styleId="heading30" w:customStyle="1">
    <w:name w:val="heading 30"/>
    <w:basedOn w:val="NormalIndent"/>
    <w:pPr>
      <w:numPr>
        <w:ilvl w:val="1"/>
        <w:numId w:val="10"/>
      </w:numPr>
    </w:pPr>
    <w:rPr>
      <w:rFonts w:ascii=".VnArial" w:hAnsi=".VnArial" w:cs="Times New Roman"/>
      <w:sz w:val="22"/>
      <w:szCs w:val="22"/>
    </w:rPr>
  </w:style>
  <w:style w:type="paragraph" w:styleId="BodyTextIndent3">
    <w:name w:val="Body Text Indent 3"/>
    <w:basedOn w:val="Normal"/>
    <w:pPr>
      <w:ind w:left="540"/>
      <w:jc w:val="both"/>
    </w:pPr>
    <w:rPr>
      <w:lang w:val="en-AU"/>
    </w:rPr>
  </w:style>
  <w:style w:type="paragraph" w:styleId="BodyText">
    <w:name w:val="Body Text"/>
    <w:basedOn w:val="Normal"/>
    <w:pPr>
      <w:spacing w:before="0"/>
      <w:ind w:left="0"/>
      <w:jc w:val="both"/>
    </w:pPr>
    <w:rPr>
      <w:rFonts w:ascii="Times New Roman" w:hAnsi="Times New Roman" w:cs="Times New Roman"/>
      <w:sz w:val="24"/>
      <w:szCs w:val="24"/>
      <w:lang w:val="en-AU"/>
    </w:rPr>
  </w:style>
  <w:style w:type="paragraph" w:styleId="Heading1H1" w:customStyle="1">
    <w:name w:val="Heading 1.H1"/>
    <w:basedOn w:val="Normal"/>
    <w:next w:val="Normal"/>
    <w:pPr>
      <w:keepNext/>
      <w:tabs>
        <w:tab w:val="left" w:pos="432"/>
      </w:tabs>
      <w:spacing w:before="240" w:after="240"/>
      <w:ind w:left="432" w:hanging="432"/>
      <w:jc w:val="both"/>
    </w:pPr>
    <w:rPr>
      <w:rFonts w:ascii="Times New Roman" w:hAnsi="Times New Roman" w:cs="Times New Roman"/>
      <w:b/>
      <w:bCs/>
      <w:caps/>
      <w:kern w:val="28"/>
      <w:sz w:val="24"/>
      <w:szCs w:val="24"/>
      <w:lang w:val="en-AU"/>
    </w:rPr>
  </w:style>
  <w:style w:type="paragraph" w:styleId="Heading2H2" w:customStyle="1">
    <w:name w:val="Heading 2.H2"/>
    <w:basedOn w:val="Normal"/>
    <w:next w:val="Normal"/>
    <w:pPr>
      <w:keepNext/>
      <w:tabs>
        <w:tab w:val="left" w:pos="576"/>
      </w:tabs>
      <w:spacing w:before="240" w:after="200"/>
      <w:ind w:left="576" w:hanging="576"/>
      <w:jc w:val="both"/>
    </w:pPr>
    <w:rPr>
      <w:rFonts w:ascii="Times New Roman" w:hAnsi="Times New Roman" w:cs="Times New Roman"/>
      <w:b/>
      <w:bCs/>
      <w:lang w:val="en-AU"/>
    </w:rPr>
  </w:style>
  <w:style w:type="paragraph" w:styleId="APP2" w:customStyle="1">
    <w:name w:val="APP2"/>
    <w:basedOn w:val="Normal"/>
    <w:pPr>
      <w:tabs>
        <w:tab w:val="left" w:pos="-720"/>
        <w:tab w:val="left" w:pos="0"/>
      </w:tabs>
      <w:spacing w:before="0"/>
      <w:ind w:hanging="720"/>
      <w:jc w:val="both"/>
    </w:pPr>
    <w:rPr>
      <w:rFonts w:ascii="Times New Roman" w:hAnsi="Times New Roman" w:cs="Times New Roman"/>
      <w:b/>
      <w:bCs/>
      <w:lang w:val="en-AU"/>
    </w:rPr>
  </w:style>
  <w:style w:type="paragraph" w:styleId="App1" w:customStyle="1">
    <w:name w:val="App1"/>
    <w:basedOn w:val="Heading1H1"/>
    <w:pPr>
      <w:tabs>
        <w:tab w:val="left" w:pos="-720"/>
        <w:tab w:val="left" w:pos="0"/>
      </w:tabs>
      <w:spacing w:before="0" w:after="0"/>
      <w:ind w:left="1440" w:hanging="1440"/>
    </w:pPr>
    <w:rPr>
      <w:caps w:val="0"/>
      <w:sz w:val="32"/>
      <w:szCs w:val="32"/>
    </w:rPr>
  </w:style>
  <w:style w:type="paragraph" w:styleId="PARA1" w:customStyle="1">
    <w:name w:val="PARA1"/>
    <w:basedOn w:val="Normal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styleId="chklvl2" w:customStyle="1">
    <w:name w:val="chklvl2"/>
    <w:basedOn w:val="Normal"/>
    <w:pPr>
      <w:spacing w:before="0"/>
      <w:ind w:left="0" w:firstLine="720"/>
      <w:jc w:val="both"/>
    </w:pPr>
    <w:rPr>
      <w:rFonts w:ascii="Times New Roman" w:hAnsi="Times New Roman" w:cs="Times New Roman"/>
      <w:sz w:val="22"/>
      <w:szCs w:val="22"/>
      <w:lang w:val="en-AU"/>
    </w:rPr>
  </w:style>
  <w:style w:type="paragraph" w:styleId="chklvl1" w:customStyle="1">
    <w:name w:val="chklvl1"/>
    <w:basedOn w:val="Normal"/>
    <w:pPr>
      <w:spacing w:before="0"/>
      <w:ind w:left="0" w:firstLine="360"/>
      <w:jc w:val="both"/>
    </w:pPr>
    <w:rPr>
      <w:rFonts w:ascii="Times New Roman" w:hAnsi="Times New Roman" w:cs="Times New Roman"/>
      <w:sz w:val="24"/>
      <w:szCs w:val="24"/>
      <w:lang w:val="en-AU"/>
    </w:rPr>
  </w:style>
  <w:style w:type="paragraph" w:styleId="chklvl3" w:customStyle="1">
    <w:name w:val="chklvl3"/>
    <w:basedOn w:val="Normal"/>
    <w:pPr>
      <w:spacing w:before="0"/>
      <w:ind w:left="0" w:firstLine="1080"/>
      <w:jc w:val="both"/>
    </w:pPr>
    <w:rPr>
      <w:rFonts w:ascii="Times New Roman" w:hAnsi="Times New Roman" w:cs="Times New Roman"/>
      <w:lang w:val="en-AU"/>
    </w:rPr>
  </w:style>
  <w:style w:type="paragraph" w:styleId="CHKLVL4" w:customStyle="1">
    <w:name w:val="CHKLVL4"/>
    <w:basedOn w:val="Normal"/>
    <w:pPr>
      <w:spacing w:before="0"/>
      <w:ind w:left="1440"/>
      <w:jc w:val="both"/>
    </w:pPr>
    <w:rPr>
      <w:rFonts w:ascii="Times New Roman" w:hAnsi="Times New Roman" w:cs="Times New Roman"/>
      <w:i/>
      <w:iCs/>
      <w:lang w:val="en-AU"/>
    </w:rPr>
  </w:style>
  <w:style w:type="paragraph" w:styleId="GLOSSARY1" w:customStyle="1">
    <w:name w:val="GLOSSARY1"/>
    <w:basedOn w:val="Normal"/>
    <w:pPr>
      <w:spacing w:before="0"/>
      <w:ind w:left="274" w:hanging="274"/>
      <w:jc w:val="both"/>
    </w:pPr>
    <w:rPr>
      <w:rFonts w:ascii="Times New Roman" w:hAnsi="Times New Roman" w:cs="Times New Roman"/>
      <w:b/>
      <w:bCs/>
      <w:lang w:val="en-AU"/>
    </w:rPr>
  </w:style>
  <w:style w:type="paragraph" w:styleId="h1para" w:customStyle="1">
    <w:name w:val="h1para"/>
    <w:basedOn w:val="Normal"/>
    <w:pPr>
      <w:spacing w:before="0"/>
      <w:ind w:left="450"/>
      <w:jc w:val="both"/>
    </w:pPr>
    <w:rPr>
      <w:rFonts w:ascii="Times New Roman" w:hAnsi="Times New Roman" w:cs="Times New Roman"/>
      <w:lang w:val="en-AU"/>
    </w:rPr>
  </w:style>
  <w:style w:type="paragraph" w:styleId="h2level" w:customStyle="1">
    <w:name w:val="h2level"/>
    <w:basedOn w:val="Normal"/>
    <w:pPr>
      <w:spacing w:before="0"/>
      <w:ind w:left="1170"/>
      <w:jc w:val="both"/>
    </w:pPr>
    <w:rPr>
      <w:rFonts w:ascii="Times New Roman" w:hAnsi="Times New Roman" w:cs="Times New Roman"/>
      <w:lang w:val="en-AU"/>
    </w:rPr>
  </w:style>
  <w:style w:type="paragraph" w:styleId="Titlechklst" w:customStyle="1">
    <w:name w:val="Title_chklst"/>
    <w:basedOn w:val="Normal"/>
    <w:pPr>
      <w:spacing w:before="0"/>
      <w:ind w:left="0"/>
      <w:jc w:val="center"/>
    </w:pPr>
    <w:rPr>
      <w:rFonts w:ascii="Times New Roman" w:hAnsi="Times New Roman" w:cs="Times New Roman"/>
      <w:b/>
      <w:bCs/>
      <w:caps/>
      <w:sz w:val="28"/>
      <w:szCs w:val="28"/>
      <w:lang w:val="en-AU"/>
    </w:rPr>
  </w:style>
  <w:style w:type="paragraph" w:styleId="CHAPTER" w:customStyle="1">
    <w:name w:val="CHAPTER"/>
    <w:basedOn w:val="Normal"/>
    <w:pPr>
      <w:spacing w:before="0"/>
      <w:ind w:left="360" w:hanging="360"/>
      <w:jc w:val="center"/>
    </w:pPr>
    <w:rPr>
      <w:rFonts w:ascii="Times New Roman" w:hAnsi="Times New Roman" w:cs="Times New Roman"/>
      <w:b/>
      <w:bCs/>
      <w:sz w:val="36"/>
      <w:szCs w:val="36"/>
      <w:lang w:val="en-AU"/>
    </w:rPr>
  </w:style>
  <w:style w:type="paragraph" w:styleId="Sub-heading1" w:customStyle="1">
    <w:name w:val="Sub-heading 1"/>
    <w:basedOn w:val="CHAPTER"/>
    <w:pPr>
      <w:jc w:val="left"/>
    </w:pPr>
    <w:rPr>
      <w:caps/>
      <w:sz w:val="28"/>
      <w:szCs w:val="28"/>
    </w:rPr>
  </w:style>
  <w:style w:type="paragraph" w:styleId="Para" w:customStyle="1">
    <w:name w:val="Para"/>
    <w:basedOn w:val="Normal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styleId="Level4" w:customStyle="1">
    <w:name w:val="Level_4"/>
    <w:basedOn w:val="Normal"/>
    <w:pPr>
      <w:spacing w:before="0"/>
      <w:ind w:left="1080"/>
      <w:jc w:val="both"/>
    </w:pPr>
    <w:rPr>
      <w:rFonts w:ascii="Times New Roman" w:hAnsi="Times New Roman" w:cs="Times New Roman"/>
      <w:lang w:val="en-AU"/>
    </w:rPr>
  </w:style>
  <w:style w:type="paragraph" w:styleId="Level1" w:customStyle="1">
    <w:name w:val="Level_1"/>
    <w:basedOn w:val="Normal"/>
    <w:pPr>
      <w:spacing w:before="0"/>
      <w:ind w:left="0"/>
      <w:jc w:val="both"/>
    </w:pPr>
    <w:rPr>
      <w:rFonts w:ascii="Times New Roman" w:hAnsi="Times New Roman" w:cs="Times New Roman"/>
      <w:b/>
      <w:bCs/>
      <w:lang w:val="en-AU"/>
    </w:rPr>
  </w:style>
  <w:style w:type="paragraph" w:styleId="Level3" w:customStyle="1">
    <w:name w:val="Level_3"/>
    <w:basedOn w:val="Level1"/>
    <w:pPr>
      <w:ind w:left="720"/>
    </w:pPr>
    <w:rPr>
      <w:b w:val="0"/>
      <w:bCs w:val="0"/>
    </w:rPr>
  </w:style>
  <w:style w:type="paragraph" w:styleId="Level2" w:customStyle="1">
    <w:name w:val="Level_2"/>
    <w:basedOn w:val="Level3"/>
    <w:pPr>
      <w:ind w:left="432"/>
    </w:pPr>
  </w:style>
  <w:style w:type="paragraph" w:styleId="Level5" w:customStyle="1">
    <w:name w:val="Level_5"/>
    <w:basedOn w:val="Normal"/>
    <w:pPr>
      <w:spacing w:before="0"/>
      <w:ind w:left="1440"/>
      <w:jc w:val="both"/>
    </w:pPr>
    <w:rPr>
      <w:rFonts w:ascii="Times New Roman" w:hAnsi="Times New Roman" w:cs="Times New Roman"/>
      <w:lang w:val="en-AU"/>
    </w:rPr>
  </w:style>
  <w:style w:type="paragraph" w:styleId="level6" w:customStyle="1">
    <w:name w:val="level_6"/>
    <w:basedOn w:val="Normal"/>
    <w:pPr>
      <w:spacing w:before="0"/>
      <w:ind w:left="1800"/>
      <w:jc w:val="both"/>
    </w:pPr>
    <w:rPr>
      <w:rFonts w:ascii="Times New Roman" w:hAnsi="Times New Roman" w:cs="Times New Roman"/>
      <w:lang w:val="en-AU"/>
    </w:rPr>
  </w:style>
  <w:style w:type="paragraph" w:styleId="Appendix" w:customStyle="1">
    <w:name w:val="Appendix"/>
    <w:basedOn w:val="Normal"/>
    <w:pPr>
      <w:spacing w:before="0"/>
      <w:ind w:left="0"/>
      <w:jc w:val="both"/>
    </w:pPr>
    <w:rPr>
      <w:rFonts w:ascii="Times New Roman" w:hAnsi="Times New Roman" w:cs="Times New Roman"/>
      <w:b/>
      <w:bCs/>
      <w:caps/>
      <w:sz w:val="24"/>
      <w:szCs w:val="24"/>
      <w:lang w:val="en-AU"/>
    </w:rPr>
  </w:style>
  <w:style w:type="paragraph" w:styleId="Applevel2" w:customStyle="1">
    <w:name w:val="App_level2"/>
    <w:basedOn w:val="Normal"/>
    <w:pPr>
      <w:spacing w:before="0"/>
      <w:ind w:left="0"/>
      <w:jc w:val="both"/>
    </w:pPr>
    <w:rPr>
      <w:rFonts w:ascii="Times New Roman" w:hAnsi="Times New Roman" w:cs="Times New Roman"/>
      <w:b/>
      <w:bCs/>
      <w:caps/>
      <w:lang w:val="en-AU"/>
    </w:rPr>
  </w:style>
  <w:style w:type="paragraph" w:styleId="FootnoteText">
    <w:name w:val="footnote text"/>
    <w:basedOn w:val="Normal"/>
    <w:semiHidden/>
    <w:pPr>
      <w:spacing w:before="0"/>
      <w:ind w:left="0"/>
    </w:pPr>
    <w:rPr>
      <w:rFonts w:ascii="Times New Roman" w:hAnsi="Times New Roman" w:cs="Times New Roman"/>
    </w:rPr>
  </w:style>
  <w:style w:type="paragraph" w:styleId="Standaard" w:customStyle="1">
    <w:name w:val="Standaard"/>
    <w:rPr>
      <w:rFonts w:ascii="CG Times" w:hAnsi="CG Times"/>
      <w:sz w:val="24"/>
      <w:szCs w:val="24"/>
      <w:lang w:val="en-GB"/>
    </w:rPr>
  </w:style>
  <w:style w:type="paragraph" w:styleId="CommentText">
    <w:name w:val="annotation text"/>
    <w:basedOn w:val="Normal"/>
    <w:semiHidden/>
    <w:pPr>
      <w:spacing w:before="0"/>
      <w:ind w:left="0"/>
    </w:pPr>
    <w:rPr>
      <w:rFonts w:ascii="Times New Roman" w:hAnsi="Times New Roman" w:cs="Times New Roman"/>
      <w:lang w:val="en-GB"/>
    </w:rPr>
  </w:style>
  <w:style w:type="paragraph" w:styleId="BodyTextIndent">
    <w:name w:val="Body Text Indent"/>
    <w:basedOn w:val="Normal"/>
    <w:pPr>
      <w:spacing w:before="0"/>
      <w:ind w:left="0"/>
      <w:jc w:val="both"/>
    </w:pPr>
    <w:rPr>
      <w:rFonts w:ascii="Times New Roman" w:hAnsi="Times New Roman" w:cs="Times New Roman"/>
      <w:sz w:val="24"/>
      <w:szCs w:val="24"/>
      <w:lang w:val="en-AU"/>
    </w:rPr>
  </w:style>
  <w:style w:type="paragraph" w:styleId="Starbullet" w:customStyle="1">
    <w:name w:val="Starbullet"/>
    <w:basedOn w:val="Normal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extnotindented" w:customStyle="1">
    <w:name w:val="text not indented"/>
    <w:basedOn w:val="Normal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Caption">
    <w:name w:val="caption"/>
    <w:basedOn w:val="Normal"/>
    <w:next w:val="Normal"/>
    <w:qFormat/>
    <w:pPr>
      <w:spacing w:before="0"/>
      <w:ind w:left="0"/>
      <w:jc w:val="center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able" w:customStyle="1">
    <w:name w:val="table"/>
    <w:basedOn w:val="Normal"/>
    <w:pPr>
      <w:spacing w:after="120"/>
      <w:ind w:left="0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FootnoteReference">
    <w:name w:val="footnote reference"/>
    <w:semiHidden/>
    <w:rPr>
      <w:vertAlign w:val="superscript"/>
    </w:rPr>
  </w:style>
  <w:style w:type="paragraph" w:styleId="Bullet" w:customStyle="1">
    <w:name w:val="Bullet"/>
    <w:basedOn w:val="Normal"/>
    <w:pPr>
      <w:tabs>
        <w:tab w:val="left" w:pos="-720"/>
        <w:tab w:val="left" w:pos="0"/>
      </w:tabs>
      <w:spacing w:before="40" w:after="80"/>
      <w:ind w:left="1440" w:hanging="720"/>
      <w:jc w:val="both"/>
    </w:pPr>
    <w:rPr>
      <w:rFonts w:ascii="Times New Roman" w:hAnsi="Times New Roman" w:cs="Times New Roman"/>
      <w:sz w:val="24"/>
      <w:szCs w:val="24"/>
      <w:lang w:val="en-AU"/>
    </w:rPr>
  </w:style>
  <w:style w:type="paragraph" w:styleId="screentable" w:customStyle="1">
    <w:name w:val="screen table"/>
    <w:pPr>
      <w:widowControl w:val="0"/>
    </w:pPr>
  </w:style>
  <w:style w:type="paragraph" w:styleId="BodyText3">
    <w:name w:val="Body Text 3"/>
    <w:basedOn w:val="Normal"/>
    <w:pPr>
      <w:spacing w:before="0"/>
      <w:ind w:left="0"/>
    </w:pPr>
    <w:rPr>
      <w:b/>
      <w:bCs/>
      <w:i/>
      <w:iCs/>
      <w:sz w:val="44"/>
      <w:szCs w:val="44"/>
      <w:lang w:val="en-AU"/>
    </w:rPr>
  </w:style>
  <w:style w:type="paragraph" w:styleId="TableofFigures">
    <w:name w:val="table of figures"/>
    <w:basedOn w:val="Normal"/>
    <w:next w:val="Normal"/>
    <w:semiHidden/>
    <w:pPr>
      <w:spacing w:before="0"/>
      <w:ind w:left="0"/>
    </w:pPr>
    <w:rPr>
      <w:rFonts w:ascii="Times New Roman" w:hAnsi="Times New Roman" w:cs="Times New Roman"/>
      <w:i/>
      <w:iCs/>
      <w:lang w:val="en-GB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DiffListing" w:customStyle="1">
    <w:name w:val="Diff Listing"/>
    <w:basedOn w:val="Normal"/>
    <w:pPr>
      <w:keepNext/>
      <w:pBdr>
        <w:top w:val="single" w:color="auto" w:sz="6" w:space="31"/>
        <w:left w:val="single" w:color="auto" w:sz="6" w:space="31"/>
        <w:bottom w:val="single" w:color="auto" w:sz="6" w:space="31"/>
        <w:right w:val="single" w:color="auto" w:sz="6" w:space="31"/>
      </w:pBdr>
      <w:shd w:val="pct5" w:color="auto" w:fill="FFFFFF"/>
      <w:spacing w:before="0"/>
      <w:ind w:left="0"/>
    </w:pPr>
    <w:rPr>
      <w:rFonts w:ascii="Courier New" w:hAnsi="Courier New" w:cs="Courier New"/>
      <w:sz w:val="16"/>
      <w:szCs w:val="16"/>
      <w:lang w:val="en-GB"/>
    </w:rPr>
  </w:style>
  <w:style w:type="paragraph" w:styleId="Shadedterminal" w:customStyle="1">
    <w:name w:val="Shaded terminal"/>
    <w:basedOn w:val="Normal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paragraph" w:styleId="jlm" w:customStyle="1">
    <w:name w:val="jlm"/>
    <w:basedOn w:val="Normal"/>
    <w:pPr>
      <w:spacing w:before="0"/>
      <w:ind w:left="0"/>
    </w:pPr>
    <w:rPr>
      <w:rFonts w:ascii="Courier New" w:hAnsi="Courier New" w:cs="Courier New"/>
    </w:rPr>
  </w:style>
  <w:style w:type="paragraph" w:styleId="DocumentMap">
    <w:name w:val="Document Map"/>
    <w:basedOn w:val="Normal"/>
    <w:semiHidden/>
    <w:pPr>
      <w:shd w:val="clear" w:color="auto" w:fill="000080"/>
      <w:spacing w:before="0"/>
      <w:ind w:left="0"/>
      <w:jc w:val="both"/>
    </w:pPr>
    <w:rPr>
      <w:rFonts w:cs="Tahoma"/>
      <w:lang w:val="en-AU"/>
    </w:rPr>
  </w:style>
  <w:style w:type="paragraph" w:styleId="Listing" w:customStyle="1">
    <w:name w:val="Listing"/>
    <w:basedOn w:val="Normal"/>
    <w:pPr>
      <w:spacing w:before="0"/>
      <w:ind w:left="0"/>
    </w:pPr>
    <w:rPr>
      <w:rFonts w:ascii="Courier New" w:hAnsi="Courier New" w:cs="Courier New"/>
      <w:noProof/>
      <w:sz w:val="16"/>
      <w:szCs w:val="16"/>
      <w:lang w:val="en-AU"/>
    </w:rPr>
  </w:style>
  <w:style w:type="paragraph" w:styleId="BodyTextIndent2">
    <w:name w:val="Body Text Indent 2"/>
    <w:basedOn w:val="Normal"/>
    <w:pPr>
      <w:spacing w:before="0"/>
    </w:pPr>
    <w:rPr>
      <w:rFonts w:ascii=".VnTime" w:hAnsi=".VnTime" w:cs="Times New Roman"/>
    </w:rPr>
  </w:style>
  <w:style w:type="paragraph" w:styleId="NormalCaption" w:customStyle="1">
    <w:name w:val="NormalCaption"/>
    <w:basedOn w:val="Normal"/>
    <w:pPr>
      <w:widowControl w:val="0"/>
      <w:spacing w:after="120"/>
      <w:ind w:left="709"/>
    </w:pPr>
    <w:rPr>
      <w:b/>
      <w:bCs/>
    </w:rPr>
  </w:style>
  <w:style w:type="paragraph" w:styleId="NormalIndent0" w:customStyle="1">
    <w:name w:val="NormalIndent"/>
    <w:basedOn w:val="Normal"/>
  </w:style>
  <w:style w:type="paragraph" w:styleId="NormalIndex" w:customStyle="1">
    <w:name w:val="NormalIndex"/>
    <w:basedOn w:val="NormalIndent0"/>
    <w:pPr>
      <w:tabs>
        <w:tab w:val="left" w:pos="360"/>
        <w:tab w:val="left" w:pos="450"/>
      </w:tabs>
      <w:spacing w:before="60"/>
      <w:ind w:hanging="360"/>
    </w:pPr>
  </w:style>
  <w:style w:type="paragraph" w:styleId="NH-1" w:customStyle="1">
    <w:name w:val="NH-1"/>
    <w:basedOn w:val="Normal"/>
    <w:next w:val="NH-2"/>
    <w:pPr>
      <w:keepNext/>
      <w:widowControl w:val="0"/>
      <w:tabs>
        <w:tab w:val="left" w:pos="360"/>
      </w:tabs>
      <w:ind w:left="360" w:hanging="360"/>
    </w:pPr>
    <w:rPr>
      <w:rFonts w:ascii=".VnArial" w:hAnsi=".VnArial" w:cs="Times New Roman"/>
      <w:b/>
      <w:bCs/>
      <w:sz w:val="24"/>
      <w:szCs w:val="24"/>
    </w:rPr>
  </w:style>
  <w:style w:type="paragraph" w:styleId="NH-2" w:customStyle="1">
    <w:name w:val="NH-2"/>
    <w:basedOn w:val="Normal"/>
    <w:next w:val="NormalIndent"/>
    <w:pPr>
      <w:keepNext/>
      <w:widowControl w:val="0"/>
      <w:tabs>
        <w:tab w:val="left" w:pos="720"/>
      </w:tabs>
      <w:ind w:left="360" w:hanging="360"/>
    </w:pPr>
    <w:rPr>
      <w:rFonts w:ascii=".VnArial" w:hAnsi=".VnArial" w:cs="Times New Roman"/>
      <w:b/>
      <w:bCs/>
      <w:sz w:val="24"/>
      <w:szCs w:val="24"/>
    </w:rPr>
  </w:style>
  <w:style w:type="paragraph" w:styleId="NormalText" w:customStyle="1">
    <w:name w:val="NormalText"/>
    <w:basedOn w:val="Normal"/>
    <w:pPr>
      <w:widowControl w:val="0"/>
      <w:jc w:val="both"/>
    </w:pPr>
  </w:style>
  <w:style w:type="paragraph" w:styleId="H5" w:customStyle="1">
    <w:name w:val="H5"/>
    <w:basedOn w:val="NormalIndent"/>
    <w:next w:val="Normal"/>
    <w:pPr>
      <w:keepNext/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rFonts w:ascii=".VnTime" w:hAnsi=".VnTime" w:cs="Times New Roman"/>
      <w:b/>
      <w:bCs/>
      <w:i/>
      <w:iCs/>
      <w:color w:val="800080"/>
      <w:sz w:val="24"/>
      <w:szCs w:val="24"/>
    </w:rPr>
  </w:style>
  <w:style w:type="paragraph" w:styleId="NormalFD" w:customStyle="1">
    <w:name w:val="NormalFD"/>
    <w:basedOn w:val="Normal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styleId="Normal2" w:customStyle="1">
    <w:name w:val="Normal 2"/>
    <w:basedOn w:val="Normal"/>
    <w:pPr>
      <w:widowControl w:val="0"/>
      <w:tabs>
        <w:tab w:val="left" w:pos="360"/>
      </w:tabs>
      <w:ind w:left="360" w:hanging="360"/>
    </w:pPr>
  </w:style>
  <w:style w:type="paragraph" w:styleId="BlockText">
    <w:name w:val="Block Text"/>
    <w:basedOn w:val="Normal"/>
    <w:pPr>
      <w:widowControl w:val="0"/>
      <w:tabs>
        <w:tab w:val="left" w:pos="8820"/>
      </w:tabs>
      <w:spacing w:before="0"/>
      <w:ind w:right="22"/>
      <w:jc w:val="both"/>
    </w:pPr>
    <w:rPr>
      <w:rFonts w:ascii=".VnTime" w:hAnsi=".VnTime" w:cs="Times New Roman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Content" w:customStyle="1">
    <w:name w:val="Content"/>
    <w:basedOn w:val="Normal"/>
    <w:pPr>
      <w:ind w:left="709" w:firstLine="720"/>
      <w:jc w:val="both"/>
    </w:pPr>
    <w:rPr>
      <w:rFonts w:ascii=".VnTime" w:hAnsi=".VnTime" w:cs="Times New Roman"/>
      <w:sz w:val="24"/>
      <w:szCs w:val="24"/>
    </w:rPr>
  </w:style>
  <w:style w:type="paragraph" w:styleId="TableCaption" w:customStyle="1">
    <w:name w:val="TableCaption"/>
    <w:basedOn w:val="NormalIndent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/>
    </w:rPr>
  </w:style>
  <w:style w:type="character" w:styleId="Strong">
    <w:name w:val="Strong"/>
    <w:qFormat/>
    <w:rPr>
      <w:b/>
      <w:bCs/>
    </w:rPr>
  </w:style>
  <w:style w:type="paragraph" w:styleId="TableTitle" w:customStyle="1">
    <w:name w:val="Table Title"/>
    <w:basedOn w:val="NormalIndent"/>
    <w:autoRedefine/>
    <w:pPr>
      <w:keepNext/>
      <w:widowControl w:val="0"/>
      <w:numPr>
        <w:numId w:val="14"/>
      </w:numPr>
      <w:tabs>
        <w:tab w:val="clear" w:pos="702"/>
      </w:tabs>
      <w:spacing w:line="240" w:lineRule="auto"/>
      <w:ind w:right="29"/>
      <w:jc w:val="right"/>
    </w:pPr>
    <w:rPr>
      <w:rFonts w:ascii=".VnTime" w:hAnsi=".VnTime" w:cs="Times New Roman"/>
    </w:rPr>
  </w:style>
  <w:style w:type="paragraph" w:styleId="Index1">
    <w:name w:val="index 1"/>
    <w:basedOn w:val="Normal"/>
    <w:next w:val="Normal"/>
    <w:autoRedefine/>
    <w:semiHidden/>
    <w:pPr>
      <w:tabs>
        <w:tab w:val="left" w:pos="702"/>
        <w:tab w:val="left" w:pos="1080"/>
      </w:tabs>
      <w:spacing w:line="288" w:lineRule="auto"/>
      <w:ind w:left="-18"/>
      <w:jc w:val="both"/>
    </w:pPr>
    <w:rPr>
      <w:rFonts w:ascii=".VnTime" w:hAnsi=".VnTime" w:cs="Times New Roman"/>
      <w:i/>
      <w:iCs/>
    </w:rPr>
  </w:style>
  <w:style w:type="paragraph" w:styleId="InfoBlue" w:customStyle="1">
    <w:name w:val="InfoBlue"/>
    <w:basedOn w:val="Normal"/>
    <w:next w:val="BodyText"/>
    <w:autoRedefine/>
    <w:rsid w:val="00F630B3"/>
    <w:pPr>
      <w:widowControl w:val="0"/>
      <w:spacing w:before="0" w:after="120" w:line="240" w:lineRule="atLeast"/>
      <w:ind w:left="540"/>
    </w:pPr>
    <w:rPr>
      <w:rFonts w:cs="Tahoma"/>
      <w:iCs/>
    </w:rPr>
  </w:style>
  <w:style w:type="paragraph" w:styleId="HeadingBig" w:customStyle="1">
    <w:name w:val="Heading Big"/>
    <w:basedOn w:val="NormalTB"/>
    <w:autoRedefine/>
    <w:rsid w:val="00E70CA7"/>
    <w:pPr>
      <w:widowControl w:val="0"/>
      <w:spacing w:before="120"/>
    </w:pPr>
    <w:rPr>
      <w:rFonts w:ascii="Tahoma" w:hAnsi="Tahoma" w:eastAsia="Tahoma" w:cs="Tahoma"/>
      <w:b/>
      <w:snapToGrid w:val="0"/>
      <w:sz w:val="40"/>
      <w:szCs w:val="40"/>
      <w:lang w:val="en-US"/>
    </w:rPr>
  </w:style>
  <w:style w:type="paragraph" w:styleId="HeadingLv1" w:customStyle="1">
    <w:name w:val="Heading Lv1"/>
    <w:basedOn w:val="Normal"/>
    <w:autoRedefine/>
    <w:pPr>
      <w:widowControl w:val="0"/>
      <w:ind w:left="0"/>
      <w:jc w:val="center"/>
    </w:pPr>
    <w:rPr>
      <w:rFonts w:cs="Tahoma"/>
      <w:b/>
      <w:snapToGrid w:val="0"/>
      <w:color w:val="6E2500"/>
    </w:rPr>
  </w:style>
  <w:style w:type="paragraph" w:styleId="NormalT" w:customStyle="1">
    <w:name w:val="NormalT"/>
    <w:basedOn w:val="Normal"/>
  </w:style>
  <w:style w:type="paragraph" w:styleId="TableContents" w:customStyle="1">
    <w:name w:val="Table Contents"/>
    <w:basedOn w:val="Normal"/>
    <w:rsid w:val="00B62447"/>
    <w:pPr>
      <w:widowControl w:val="0"/>
      <w:suppressLineNumbers/>
      <w:suppressAutoHyphens/>
      <w:snapToGrid w:val="0"/>
      <w:spacing w:before="0"/>
      <w:ind w:left="144"/>
    </w:pPr>
    <w:rPr>
      <w:rFonts w:ascii="Arial" w:hAnsi="Arial" w:cs="Times New Roman"/>
      <w:lang w:eastAsia="ar-SA"/>
    </w:rPr>
  </w:style>
  <w:style w:type="numbering" w:styleId="111111">
    <w:name w:val="Outline List 2"/>
    <w:basedOn w:val="NoList"/>
    <w:rsid w:val="00B62447"/>
    <w:pPr>
      <w:numPr>
        <w:numId w:val="47"/>
      </w:numPr>
    </w:pPr>
  </w:style>
  <w:style w:type="table" w:styleId="TableGrid">
    <w:name w:val="Table Grid"/>
    <w:basedOn w:val="TableNormal"/>
    <w:uiPriority w:val="39"/>
    <w:rsid w:val="00627663"/>
    <w:rPr>
      <w:rFonts w:asciiTheme="minorHAnsi" w:hAnsiTheme="minorHAnsi" w:eastAsiaTheme="minorEastAsia" w:cstheme="minorBidi"/>
      <w:sz w:val="22"/>
      <w:szCs w:val="22"/>
      <w:lang w:eastAsia="ja-JP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1Char" w:customStyle="1">
    <w:name w:val="Heading 1 Char"/>
    <w:aliases w:val="H1 Char"/>
    <w:basedOn w:val="DefaultParagraphFont"/>
    <w:link w:val="Heading1"/>
    <w:rsid w:val="000E52F4"/>
    <w:rPr>
      <w:rFonts w:ascii="Verdana" w:hAnsi="Verdana"/>
      <w:b/>
      <w:bCs/>
      <w:caps/>
      <w:snapToGrid w:val="0"/>
      <w:color w:val="6E2500"/>
      <w:kern w:val="28"/>
      <w:sz w:val="24"/>
      <w:szCs w:val="24"/>
    </w:rPr>
  </w:style>
  <w:style w:type="character" w:styleId="Heading2Char" w:customStyle="1">
    <w:name w:val="Heading 2 Char"/>
    <w:aliases w:val="l2 Char,H2 Char"/>
    <w:basedOn w:val="DefaultParagraphFont"/>
    <w:link w:val="Heading2"/>
    <w:rsid w:val="00831EAB"/>
    <w:rPr>
      <w:rFonts w:ascii="Tahoma" w:hAnsi="Tahoma" w:eastAsia="Tahoma" w:cs="Tahoma"/>
      <w:bCs/>
      <w:snapToGrid w:val="0"/>
      <w:color w:val="003400"/>
      <w:sz w:val="22"/>
      <w:szCs w:val="22"/>
      <w:lang w:eastAsia="ja-JP"/>
    </w:rPr>
  </w:style>
  <w:style w:type="character" w:styleId="Heading4Char" w:customStyle="1">
    <w:name w:val="Heading 4 Char"/>
    <w:basedOn w:val="DefaultParagraphFont"/>
    <w:link w:val="Heading4"/>
    <w:rsid w:val="000E52F4"/>
    <w:rPr>
      <w:rFonts w:ascii="Tahoma" w:hAnsi="Tahoma" w:cs="Tahoma"/>
      <w:lang w:eastAsia="ja-JP"/>
    </w:rPr>
  </w:style>
  <w:style w:type="character" w:styleId="Heading5Char" w:customStyle="1">
    <w:name w:val="Heading 5 Char"/>
    <w:basedOn w:val="DefaultParagraphFont"/>
    <w:link w:val="Heading5"/>
    <w:rsid w:val="000E52F4"/>
    <w:rPr>
      <w:rFonts w:ascii=".VnArial" w:hAnsi=".VnArial"/>
      <w:b/>
      <w:bCs/>
      <w:lang w:eastAsia="ja-JP"/>
    </w:rPr>
  </w:style>
  <w:style w:type="character" w:styleId="Heading6Char" w:customStyle="1">
    <w:name w:val="Heading 6 Char"/>
    <w:basedOn w:val="DefaultParagraphFont"/>
    <w:link w:val="Heading6"/>
    <w:rsid w:val="000E52F4"/>
    <w:rPr>
      <w:rFonts w:ascii="Helvetica" w:hAnsi="Helvetica"/>
      <w:b/>
      <w:bCs/>
      <w:i/>
      <w:iCs/>
      <w:color w:val="000000"/>
      <w:sz w:val="22"/>
      <w:szCs w:val="22"/>
      <w:lang w:eastAsia="ja-JP"/>
    </w:rPr>
  </w:style>
  <w:style w:type="character" w:styleId="Heading7Char" w:customStyle="1">
    <w:name w:val="Heading 7 Char"/>
    <w:basedOn w:val="DefaultParagraphFont"/>
    <w:link w:val="Heading7"/>
    <w:rsid w:val="000E52F4"/>
    <w:rPr>
      <w:rFonts w:ascii="Helvetica" w:hAnsi="Helvetica"/>
      <w:b/>
      <w:bCs/>
      <w:color w:val="000000"/>
      <w:lang w:eastAsia="ja-JP"/>
    </w:rPr>
  </w:style>
  <w:style w:type="character" w:styleId="Heading8Char" w:customStyle="1">
    <w:name w:val="Heading 8 Char"/>
    <w:basedOn w:val="DefaultParagraphFont"/>
    <w:link w:val="Heading8"/>
    <w:rsid w:val="000E52F4"/>
    <w:rPr>
      <w:rFonts w:ascii="Helvetica" w:hAnsi="Helvetica"/>
      <w:b/>
      <w:bCs/>
      <w:i/>
      <w:iCs/>
      <w:color w:val="000000"/>
      <w:lang w:eastAsia="ja-JP"/>
    </w:rPr>
  </w:style>
  <w:style w:type="character" w:styleId="Heading9Char" w:customStyle="1">
    <w:name w:val="Heading 9 Char"/>
    <w:basedOn w:val="DefaultParagraphFont"/>
    <w:link w:val="Heading9"/>
    <w:rsid w:val="000E52F4"/>
    <w:rPr>
      <w:rFonts w:ascii="Helvetica" w:hAnsi="Helvetica"/>
      <w:b/>
      <w:bCs/>
      <w:i/>
      <w:iCs/>
      <w:color w:val="000000"/>
      <w:sz w:val="18"/>
      <w:szCs w:val="18"/>
      <w:lang w:eastAsia="ja-JP"/>
    </w:rPr>
  </w:style>
  <w:style w:type="character" w:styleId="UnresolvedMention">
    <w:name w:val="Unresolved Mention"/>
    <w:basedOn w:val="DefaultParagraphFont"/>
    <w:uiPriority w:val="99"/>
    <w:semiHidden/>
    <w:unhideWhenUsed/>
    <w:rsid w:val="00B87A7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45A41"/>
    <w:pPr>
      <w:ind w:left="720"/>
      <w:contextualSpacing/>
    </w:pPr>
  </w:style>
  <w:style w:type="character" w:styleId="FooterChar" w:customStyle="1">
    <w:name w:val="Footer Char"/>
    <w:basedOn w:val="DefaultParagraphFont"/>
    <w:link w:val="Footer"/>
    <w:uiPriority w:val="99"/>
    <w:rsid w:val="00DE0189"/>
    <w:rPr>
      <w:rFonts w:ascii="Tahoma" w:hAnsi="Tahoma" w:cs="Tahoma"/>
    </w:rPr>
  </w:style>
  <w:style w:type="paragraph" w:styleId="paragraph" w:customStyle="1">
    <w:name w:val="paragraph"/>
    <w:basedOn w:val="Normal"/>
    <w:rsid w:val="003356E1"/>
    <w:pPr>
      <w:spacing w:before="100" w:beforeAutospacing="1" w:after="100" w:afterAutospacing="1"/>
      <w:ind w:left="0"/>
    </w:pPr>
    <w:rPr>
      <w:rFonts w:ascii="Times New Roman" w:hAnsi="Times New Roman" w:cs="Times New Roman"/>
      <w:sz w:val="24"/>
      <w:szCs w:val="24"/>
      <w:lang w:eastAsia="ja-JP"/>
    </w:rPr>
  </w:style>
  <w:style w:type="character" w:styleId="normaltextrun" w:customStyle="1">
    <w:name w:val="normaltextrun"/>
    <w:basedOn w:val="DefaultParagraphFont"/>
    <w:rsid w:val="003356E1"/>
  </w:style>
  <w:style w:type="character" w:styleId="eop" w:customStyle="1">
    <w:name w:val="eop"/>
    <w:basedOn w:val="DefaultParagraphFont"/>
    <w:rsid w:val="003356E1"/>
  </w:style>
  <w:style w:type="character" w:styleId="findhit" w:customStyle="1">
    <w:name w:val="findhit"/>
    <w:basedOn w:val="DefaultParagraphFont"/>
    <w:rsid w:val="003356E1"/>
  </w:style>
  <w:style w:type="character" w:styleId="contextualspellingandgrammarerror" w:customStyle="1">
    <w:name w:val="contextualspellingandgrammarerror"/>
    <w:basedOn w:val="DefaultParagraphFont"/>
    <w:rsid w:val="003356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35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7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83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803816">
                  <w:marLeft w:val="0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0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80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681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374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12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203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988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361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283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5168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082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84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833579">
                  <w:marLeft w:val="0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1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124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160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846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5417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60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658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294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987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081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1020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192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9121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589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502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232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73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204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94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563218">
                  <w:marLeft w:val="0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7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823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363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434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944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638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824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8425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808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5022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220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4161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110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984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7802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7702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8868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9515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7019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336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993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0773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3991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898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854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57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607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221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676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8625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2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227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9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9082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891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76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493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2554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965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408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86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66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7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77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75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92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37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82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83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19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64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92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46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0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8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32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4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98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811169">
                  <w:marLeft w:val="0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47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860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897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668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573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581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890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297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114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824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5291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46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14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020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87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8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659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262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22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627002">
                  <w:marLeft w:val="0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81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157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2608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93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67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517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907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8605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37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8954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5946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4311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7413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4900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542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9062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5142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192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0686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8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449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067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57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435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9089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776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76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668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2922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526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372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504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734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4135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336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9390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582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2542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148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25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17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308478">
                  <w:marLeft w:val="0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8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578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965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6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59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454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54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209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204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764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4884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280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96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74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95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1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46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27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34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3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26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52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60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35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63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footnotes" Target="footnotes.xml" Id="rId5" /><Relationship Type="http://schemas.openxmlformats.org/officeDocument/2006/relationships/fontTable" Target="fontTable.xml" Id="rId64" /><Relationship Type="http://schemas.openxmlformats.org/officeDocument/2006/relationships/hyperlink" Target="https://www.reqview.com/doc/iso-iec-ieee-29148-srs-example" TargetMode="External" Id="rId8" /><Relationship Type="http://schemas.openxmlformats.org/officeDocument/2006/relationships/settings" Target="settings.xml" Id="rId3" /><Relationship Type="http://schemas.openxmlformats.org/officeDocument/2006/relationships/header" Target="header1.xml" Id="rId6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theme" Target="theme/theme1.xml" Id="rId65" /><Relationship Type="http://schemas.openxmlformats.org/officeDocument/2006/relationships/webSettings" Target="webSettings.xml" Id="rId4" /><Relationship Type="http://schemas.openxmlformats.org/officeDocument/2006/relationships/image" Target="media/image2.png" Id="rId9" /><Relationship Type="http://schemas.openxmlformats.org/officeDocument/2006/relationships/image" Target="/media/image37.png" Id="R3db4148b371a43c7" /><Relationship Type="http://schemas.openxmlformats.org/officeDocument/2006/relationships/image" Target="/media/image38.png" Id="R249c9568bd874e33" /><Relationship Type="http://schemas.openxmlformats.org/officeDocument/2006/relationships/image" Target="/media/image39.png" Id="R1f785e7c6c354581" /><Relationship Type="http://schemas.openxmlformats.org/officeDocument/2006/relationships/image" Target="/media/image3a.png" Id="Rce7e9c5982d24f64" /><Relationship Type="http://schemas.openxmlformats.org/officeDocument/2006/relationships/image" Target="/media/image3b.png" Id="Rb96b20411b3144e2" /><Relationship Type="http://schemas.openxmlformats.org/officeDocument/2006/relationships/image" Target="/media/image3c.png" Id="Rc1e0783a35c345c9" /><Relationship Type="http://schemas.openxmlformats.org/officeDocument/2006/relationships/image" Target="/media/image3d.png" Id="R5fd3fcc8ca0d46f2" /><Relationship Type="http://schemas.openxmlformats.org/officeDocument/2006/relationships/image" Target="/media/image3e.png" Id="Rbea2aeb21e614148" /><Relationship Type="http://schemas.openxmlformats.org/officeDocument/2006/relationships/image" Target="/media/image3f.png" Id="R9de522411a47488f" /><Relationship Type="http://schemas.openxmlformats.org/officeDocument/2006/relationships/image" Target="/media/image40.png" Id="Rd619f6141a844aa0" /><Relationship Type="http://schemas.openxmlformats.org/officeDocument/2006/relationships/image" Target="/media/image41.png" Id="R30d11cd8e1a7452a" /><Relationship Type="http://schemas.openxmlformats.org/officeDocument/2006/relationships/image" Target="/media/image42.png" Id="Rb3fc6edefaf3491e" /><Relationship Type="http://schemas.openxmlformats.org/officeDocument/2006/relationships/image" Target="/media/image43.png" Id="Rba56420cd1414451" /><Relationship Type="http://schemas.openxmlformats.org/officeDocument/2006/relationships/image" Target="/media/image44.png" Id="Rdd9a1390bf354cac" /><Relationship Type="http://schemas.openxmlformats.org/officeDocument/2006/relationships/image" Target="/media/image45.png" Id="Rdf16896c59d447ac" /><Relationship Type="http://schemas.openxmlformats.org/officeDocument/2006/relationships/image" Target="/media/image46.png" Id="Rba0255d3c7a24bad" /><Relationship Type="http://schemas.openxmlformats.org/officeDocument/2006/relationships/image" Target="/media/image47.png" Id="R0fe8bc25057f43ad" /><Relationship Type="http://schemas.openxmlformats.org/officeDocument/2006/relationships/image" Target="/media/image48.png" Id="R75c8c34516374d89" /><Relationship Type="http://schemas.openxmlformats.org/officeDocument/2006/relationships/image" Target="/media/image49.png" Id="R8ca6eac90ca74d51" /><Relationship Type="http://schemas.openxmlformats.org/officeDocument/2006/relationships/image" Target="/media/image4a.png" Id="R9dc8780435474d55" /><Relationship Type="http://schemas.openxmlformats.org/officeDocument/2006/relationships/image" Target="/media/image4b.png" Id="R43bdee5f57494c0e" /><Relationship Type="http://schemas.openxmlformats.org/officeDocument/2006/relationships/image" Target="/media/image4c.png" Id="R8eae8190c3904cc7" /><Relationship Type="http://schemas.openxmlformats.org/officeDocument/2006/relationships/image" Target="/media/image4d.png" Id="R16510f9e192144ce" /><Relationship Type="http://schemas.openxmlformats.org/officeDocument/2006/relationships/image" Target="/media/image4e.png" Id="Re4621f683ad644e7" /><Relationship Type="http://schemas.openxmlformats.org/officeDocument/2006/relationships/image" Target="/media/image4f.png" Id="Rf841a3a0efab45c0" /><Relationship Type="http://schemas.openxmlformats.org/officeDocument/2006/relationships/image" Target="/media/image50.png" Id="Re137d35f72fc4ca8" /><Relationship Type="http://schemas.openxmlformats.org/officeDocument/2006/relationships/image" Target="/media/image51.png" Id="Rc6d64cc39def457a" /><Relationship Type="http://schemas.openxmlformats.org/officeDocument/2006/relationships/image" Target="/media/image52.png" Id="R6249b591538c4e00" /><Relationship Type="http://schemas.openxmlformats.org/officeDocument/2006/relationships/image" Target="/media/image53.png" Id="R07ff9102446b48ea" /><Relationship Type="http://schemas.openxmlformats.org/officeDocument/2006/relationships/image" Target="/media/image54.png" Id="Rd9ae0eed282141fa" /><Relationship Type="http://schemas.openxmlformats.org/officeDocument/2006/relationships/image" Target="/media/image55.png" Id="R3fa82508ae1142ab" /><Relationship Type="http://schemas.openxmlformats.org/officeDocument/2006/relationships/image" Target="/media/image56.png" Id="Rbc883c903f3f45f4" /><Relationship Type="http://schemas.openxmlformats.org/officeDocument/2006/relationships/image" Target="/media/image57.png" Id="Ra75fe3c3b47f4303" /><Relationship Type="http://schemas.openxmlformats.org/officeDocument/2006/relationships/image" Target="/media/image58.png" Id="R2c4f342e24ad4b15" /><Relationship Type="http://schemas.openxmlformats.org/officeDocument/2006/relationships/image" Target="/media/image59.png" Id="Rc12646fe23f24bf4" /><Relationship Type="http://schemas.openxmlformats.org/officeDocument/2006/relationships/image" Target="/media/image5a.png" Id="Reab82bb198ec4307" /><Relationship Type="http://schemas.openxmlformats.org/officeDocument/2006/relationships/image" Target="/media/image5b.png" Id="R0cf0d111192a4717" /><Relationship Type="http://schemas.openxmlformats.org/officeDocument/2006/relationships/image" Target="/media/image5c.png" Id="R6f0ffe548f4e4e50" /><Relationship Type="http://schemas.openxmlformats.org/officeDocument/2006/relationships/image" Target="/media/image5d.png" Id="R9b00b3463bc5477c" /><Relationship Type="http://schemas.openxmlformats.org/officeDocument/2006/relationships/image" Target="/media/image5e.png" Id="Rc747daf0d6a24bf0" /><Relationship Type="http://schemas.openxmlformats.org/officeDocument/2006/relationships/image" Target="/media/image5f.png" Id="Rf996d839c4ad4752" /><Relationship Type="http://schemas.openxmlformats.org/officeDocument/2006/relationships/image" Target="/media/image60.png" Id="R6e6fe669de034ae8" /><Relationship Type="http://schemas.openxmlformats.org/officeDocument/2006/relationships/image" Target="/media/image61.png" Id="R5a9aa612dc9c43ad" /><Relationship Type="http://schemas.openxmlformats.org/officeDocument/2006/relationships/image" Target="/media/image62.png" Id="R82b4c440b41a4367" /><Relationship Type="http://schemas.openxmlformats.org/officeDocument/2006/relationships/image" Target="/media/image63.png" Id="R0a95f804d5a5445e" /><Relationship Type="http://schemas.openxmlformats.org/officeDocument/2006/relationships/image" Target="/media/image64.png" Id="R25c108c9fd46417c" /><Relationship Type="http://schemas.openxmlformats.org/officeDocument/2006/relationships/image" Target="/media/image65.png" Id="R608b563daddc4568" /><Relationship Type="http://schemas.openxmlformats.org/officeDocument/2006/relationships/image" Target="/media/image66.png" Id="Raed2dcbb91824b17" /><Relationship Type="http://schemas.openxmlformats.org/officeDocument/2006/relationships/image" Target="/media/image67.png" Id="Rb199cb6c933a4d12" /><Relationship Type="http://schemas.openxmlformats.org/officeDocument/2006/relationships/image" Target="/media/image68.png" Id="R41c6a4c2d15c47fb" /><Relationship Type="http://schemas.openxmlformats.org/officeDocument/2006/relationships/image" Target="/media/image69.png" Id="R8a35e45a39ed4540" /><Relationship Type="http://schemas.openxmlformats.org/officeDocument/2006/relationships/image" Target="/media/image6a.png" Id="Rd0d57892d76c4ee2" /><Relationship Type="http://schemas.openxmlformats.org/officeDocument/2006/relationships/image" Target="/media/image6b.png" Id="R41ae6b13c9354943" /><Relationship Type="http://schemas.openxmlformats.org/officeDocument/2006/relationships/image" Target="/media/image6c.png" Id="Rd3e52e15b76c41b7" /><Relationship Type="http://schemas.openxmlformats.org/officeDocument/2006/relationships/image" Target="/media/image6d.png" Id="R5ed2b991f36c41f4" /><Relationship Type="http://schemas.openxmlformats.org/officeDocument/2006/relationships/glossaryDocument" Target="/word/glossary/document.xml" Id="R2edd21bc81484c4a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raining\FU\I2SE\Materials\Templates\Reqs\Template_SRS.dot" TargetMode="External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1c6f6b-81d3-43db-a207-192373129e07}"/>
      </w:docPartPr>
      <w:docPartBody>
        <w:p w14:paraId="116D6C35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Template_SRS.dot</ap:Template>
  <ap:Application>Microsoft Word for the web</ap:Application>
  <ap:DocSecurity>4</ap:DocSecurity>
  <ap:ScaleCrop>false</ap:ScaleCrop>
  <ap:Manager>Nguyen Thanh Nam</ap:Manager>
  <ap:Company>FPTSoft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Template_SRS</dc:title>
  <dc:subject>1/1</dc:subject>
  <dc:creator>Author</dc:creator>
  <keywords/>
  <dc:description>CMM-4 Project</dc:description>
  <lastModifiedBy>Lê Minh Tuấn</lastModifiedBy>
  <revision>907</revision>
  <lastPrinted>2021-03-17T14:53:00.0000000Z</lastPrinted>
  <dcterms:created xsi:type="dcterms:W3CDTF">2016-07-13T21:25:00.0000000Z</dcterms:created>
  <dcterms:modified xsi:type="dcterms:W3CDTF">2021-03-19T02:26:07.3013843Z</dcterms:modified>
  <category>Template</category>
</coreProperties>
</file>